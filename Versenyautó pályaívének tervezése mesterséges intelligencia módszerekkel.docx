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3F6C9C" w14:textId="2DCFE25F" w:rsidR="0063585C" w:rsidRPr="004851C7" w:rsidRDefault="006B6E74" w:rsidP="00D429F2">
      <w:pPr>
        <w:pStyle w:val="Cmlaplog"/>
      </w:pPr>
      <w:r w:rsidRPr="004851C7">
        <w:rPr>
          <w:noProof/>
          <w:lang w:eastAsia="hu-HU"/>
        </w:rPr>
        <w:drawing>
          <wp:inline distT="0" distB="0" distL="0" distR="0" wp14:anchorId="16F81581" wp14:editId="465DC403">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0ADA2489" w14:textId="77777777" w:rsidR="004851C7" w:rsidRPr="004851C7" w:rsidRDefault="004851C7" w:rsidP="00D429F2">
      <w:pPr>
        <w:pStyle w:val="Cmlapegyetem"/>
      </w:pPr>
      <w:r w:rsidRPr="004851C7">
        <w:t>Budapesti Műszaki és Gazdaságtudományi Egyetem</w:t>
      </w:r>
    </w:p>
    <w:p w14:paraId="6DB84F3E" w14:textId="77777777" w:rsidR="004851C7" w:rsidRPr="004851C7" w:rsidRDefault="004851C7" w:rsidP="00D429F2">
      <w:pPr>
        <w:pStyle w:val="Cmlapkarstanszk"/>
      </w:pPr>
      <w:r w:rsidRPr="004851C7">
        <w:t>Villamosmérnöki és Informatikai Kar</w:t>
      </w:r>
    </w:p>
    <w:p w14:paraId="6D5BB396" w14:textId="77777777" w:rsidR="00B765AE" w:rsidRDefault="00B765AE" w:rsidP="00B765AE">
      <w:pPr>
        <w:pStyle w:val="Cmlapkarstanszk"/>
      </w:pPr>
      <w:fldSimple w:instr=" DOCPROPERTY  Company  \* MERGEFORMAT ">
        <w:r>
          <w:t>Irányítástechnika és Informatika Tanszék</w:t>
        </w:r>
      </w:fldSimple>
    </w:p>
    <w:p w14:paraId="690D487D" w14:textId="77777777" w:rsidR="004851C7" w:rsidRDefault="004851C7"/>
    <w:p w14:paraId="3DA2BF93" w14:textId="77777777" w:rsidR="004851C7" w:rsidRDefault="004851C7"/>
    <w:p w14:paraId="279C2DEA" w14:textId="77777777" w:rsidR="004851C7" w:rsidRDefault="004851C7"/>
    <w:p w14:paraId="2D9A36BC" w14:textId="77777777" w:rsidR="004851C7" w:rsidRDefault="004851C7">
      <w:bookmarkStart w:id="0" w:name="_GoBack"/>
      <w:bookmarkEnd w:id="0"/>
    </w:p>
    <w:p w14:paraId="1032A424" w14:textId="77777777" w:rsidR="004851C7" w:rsidRDefault="004851C7"/>
    <w:p w14:paraId="01CFA464" w14:textId="77777777" w:rsidR="004851C7" w:rsidRDefault="004851C7"/>
    <w:p w14:paraId="15E2435B" w14:textId="77777777" w:rsidR="004851C7" w:rsidRPr="00B50CAA" w:rsidRDefault="004851C7"/>
    <w:p w14:paraId="243EC84A" w14:textId="77777777" w:rsidR="0063585C" w:rsidRPr="00B50CAA" w:rsidRDefault="00652898" w:rsidP="00171054">
      <w:pPr>
        <w:pStyle w:val="Cmlapszerz"/>
      </w:pPr>
      <w:r>
        <w:t>Fehér Gergő</w:t>
      </w:r>
    </w:p>
    <w:p w14:paraId="17967B47" w14:textId="77777777" w:rsidR="0063585C" w:rsidRPr="00B50CAA" w:rsidRDefault="00652898" w:rsidP="00652898">
      <w:pPr>
        <w:pStyle w:val="Cm"/>
      </w:pPr>
      <w:r w:rsidRPr="00652898">
        <w:t>Versenyautó pályaívének tervezése mesterséges intelligencia módszerekkel</w:t>
      </w:r>
    </w:p>
    <w:p w14:paraId="030415B5" w14:textId="77777777" w:rsidR="0063585C" w:rsidRPr="00D429F2" w:rsidRDefault="006B6E74"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1635923D" wp14:editId="2037FE43">
                <wp:simplePos x="0" y="0"/>
                <wp:positionH relativeFrom="page">
                  <wp:posOffset>2602865</wp:posOffset>
                </wp:positionH>
                <wp:positionV relativeFrom="paragraph">
                  <wp:posOffset>362585</wp:posOffset>
                </wp:positionV>
                <wp:extent cx="2879725" cy="1028700"/>
                <wp:effectExtent l="2540" t="3175" r="381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DCEEE" w14:textId="77777777" w:rsidR="00B765AE" w:rsidRDefault="00B765AE" w:rsidP="00171054">
                            <w:pPr>
                              <w:keepLines/>
                              <w:spacing w:after="0"/>
                              <w:ind w:firstLine="0"/>
                              <w:jc w:val="center"/>
                              <w:rPr>
                                <w:smallCaps/>
                              </w:rPr>
                            </w:pPr>
                            <w:r>
                              <w:rPr>
                                <w:smallCaps/>
                              </w:rPr>
                              <w:t>Konzulens</w:t>
                            </w:r>
                          </w:p>
                          <w:p w14:paraId="15482601" w14:textId="7A31E41E" w:rsidR="00B765AE" w:rsidRDefault="00B765AE" w:rsidP="00171054">
                            <w:pPr>
                              <w:pStyle w:val="Cmlapszerz"/>
                            </w:pPr>
                            <w:fldSimple w:instr=" DOCPROPERTY &quot;Manager&quot;  \* MERGEFORMAT ">
                              <w:r>
                                <w:t xml:space="preserve">Dr. </w:t>
                              </w:r>
                              <w:r w:rsidRPr="000641B7">
                                <w:t xml:space="preserve">habil. </w:t>
                              </w:r>
                              <w:r>
                                <w:t>Harmati István</w:t>
                              </w:r>
                            </w:fldSimple>
                          </w:p>
                          <w:p w14:paraId="0BE6A7EB" w14:textId="2155E506" w:rsidR="00B765AE" w:rsidRDefault="00B765AE"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923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V4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a2PF&#10;eIICAAAQBQAADgAAAAAAAAAAAAAAAAAuAgAAZHJzL2Uyb0RvYy54bWxQSwECLQAUAAYACAAAACEA&#10;GS4xGd8AAAAKAQAADwAAAAAAAAAAAAAAAADcBAAAZHJzL2Rvd25yZXYueG1sUEsFBgAAAAAEAAQA&#10;8wAAAOgFAAAAAA==&#10;" stroked="f">
                <v:textbox>
                  <w:txbxContent>
                    <w:p w14:paraId="028DCEEE" w14:textId="77777777" w:rsidR="00B765AE" w:rsidRDefault="00B765AE" w:rsidP="00171054">
                      <w:pPr>
                        <w:keepLines/>
                        <w:spacing w:after="0"/>
                        <w:ind w:firstLine="0"/>
                        <w:jc w:val="center"/>
                        <w:rPr>
                          <w:smallCaps/>
                        </w:rPr>
                      </w:pPr>
                      <w:r>
                        <w:rPr>
                          <w:smallCaps/>
                        </w:rPr>
                        <w:t>Konzulens</w:t>
                      </w:r>
                    </w:p>
                    <w:p w14:paraId="15482601" w14:textId="7A31E41E" w:rsidR="00B765AE" w:rsidRDefault="00B765AE" w:rsidP="00171054">
                      <w:pPr>
                        <w:pStyle w:val="Cmlapszerz"/>
                      </w:pPr>
                      <w:fldSimple w:instr=" DOCPROPERTY &quot;Manager&quot;  \* MERGEFORMAT ">
                        <w:r>
                          <w:t xml:space="preserve">Dr. </w:t>
                        </w:r>
                        <w:r w:rsidRPr="000641B7">
                          <w:t xml:space="preserve">habil. </w:t>
                        </w:r>
                        <w:r>
                          <w:t>Harmati István</w:t>
                        </w:r>
                      </w:fldSimple>
                    </w:p>
                    <w:p w14:paraId="0BE6A7EB" w14:textId="2155E506" w:rsidR="00B765AE" w:rsidRDefault="00B765AE"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4EC17C19" w14:textId="77777777" w:rsidR="0063585C" w:rsidRPr="00B50CAA" w:rsidRDefault="0063585C" w:rsidP="00B96880">
      <w:pPr>
        <w:pStyle w:val="Fejezetcmtartalomjegyzknlkl"/>
      </w:pPr>
      <w:r w:rsidRPr="00B50CAA">
        <w:lastRenderedPageBreak/>
        <w:t>Tartalomjegyzék</w:t>
      </w:r>
    </w:p>
    <w:p w14:paraId="2DA90748" w14:textId="78CBB972" w:rsidR="002B314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330620" w:history="1">
        <w:r w:rsidR="002B314D" w:rsidRPr="00D952A0">
          <w:rPr>
            <w:rStyle w:val="Hiperhivatkozs"/>
            <w:noProof/>
          </w:rPr>
          <w:t>Összefoglaló</w:t>
        </w:r>
        <w:r w:rsidR="002B314D">
          <w:rPr>
            <w:noProof/>
            <w:webHidden/>
          </w:rPr>
          <w:tab/>
        </w:r>
        <w:r w:rsidR="002B314D">
          <w:rPr>
            <w:noProof/>
            <w:webHidden/>
          </w:rPr>
          <w:fldChar w:fldCharType="begin"/>
        </w:r>
        <w:r w:rsidR="002B314D">
          <w:rPr>
            <w:noProof/>
            <w:webHidden/>
          </w:rPr>
          <w:instrText xml:space="preserve"> PAGEREF _Toc499330620 \h </w:instrText>
        </w:r>
        <w:r w:rsidR="002B314D">
          <w:rPr>
            <w:noProof/>
            <w:webHidden/>
          </w:rPr>
        </w:r>
        <w:r w:rsidR="002B314D">
          <w:rPr>
            <w:noProof/>
            <w:webHidden/>
          </w:rPr>
          <w:fldChar w:fldCharType="separate"/>
        </w:r>
        <w:r w:rsidR="002B314D">
          <w:rPr>
            <w:noProof/>
            <w:webHidden/>
          </w:rPr>
          <w:t>5</w:t>
        </w:r>
        <w:r w:rsidR="002B314D">
          <w:rPr>
            <w:noProof/>
            <w:webHidden/>
          </w:rPr>
          <w:fldChar w:fldCharType="end"/>
        </w:r>
      </w:hyperlink>
    </w:p>
    <w:p w14:paraId="48892CBF" w14:textId="3DB0EA0D" w:rsidR="002B314D" w:rsidRDefault="002B314D">
      <w:pPr>
        <w:pStyle w:val="TJ1"/>
        <w:rPr>
          <w:rFonts w:asciiTheme="minorHAnsi" w:eastAsiaTheme="minorEastAsia" w:hAnsiTheme="minorHAnsi" w:cstheme="minorBidi"/>
          <w:b w:val="0"/>
          <w:noProof/>
          <w:sz w:val="22"/>
          <w:szCs w:val="22"/>
          <w:lang w:eastAsia="hu-HU"/>
        </w:rPr>
      </w:pPr>
      <w:hyperlink w:anchor="_Toc499330621" w:history="1">
        <w:r w:rsidRPr="00D952A0">
          <w:rPr>
            <w:rStyle w:val="Hiperhivatkozs"/>
            <w:noProof/>
          </w:rPr>
          <w:t>Abstract</w:t>
        </w:r>
        <w:r>
          <w:rPr>
            <w:noProof/>
            <w:webHidden/>
          </w:rPr>
          <w:tab/>
        </w:r>
        <w:r>
          <w:rPr>
            <w:noProof/>
            <w:webHidden/>
          </w:rPr>
          <w:fldChar w:fldCharType="begin"/>
        </w:r>
        <w:r>
          <w:rPr>
            <w:noProof/>
            <w:webHidden/>
          </w:rPr>
          <w:instrText xml:space="preserve"> PAGEREF _Toc499330621 \h </w:instrText>
        </w:r>
        <w:r>
          <w:rPr>
            <w:noProof/>
            <w:webHidden/>
          </w:rPr>
        </w:r>
        <w:r>
          <w:rPr>
            <w:noProof/>
            <w:webHidden/>
          </w:rPr>
          <w:fldChar w:fldCharType="separate"/>
        </w:r>
        <w:r>
          <w:rPr>
            <w:noProof/>
            <w:webHidden/>
          </w:rPr>
          <w:t>6</w:t>
        </w:r>
        <w:r>
          <w:rPr>
            <w:noProof/>
            <w:webHidden/>
          </w:rPr>
          <w:fldChar w:fldCharType="end"/>
        </w:r>
      </w:hyperlink>
    </w:p>
    <w:p w14:paraId="51868230" w14:textId="4E7D0669" w:rsidR="002B314D" w:rsidRDefault="002B314D">
      <w:pPr>
        <w:pStyle w:val="TJ1"/>
        <w:rPr>
          <w:rFonts w:asciiTheme="minorHAnsi" w:eastAsiaTheme="minorEastAsia" w:hAnsiTheme="minorHAnsi" w:cstheme="minorBidi"/>
          <w:b w:val="0"/>
          <w:noProof/>
          <w:sz w:val="22"/>
          <w:szCs w:val="22"/>
          <w:lang w:eastAsia="hu-HU"/>
        </w:rPr>
      </w:pPr>
      <w:hyperlink w:anchor="_Toc499330622" w:history="1">
        <w:r w:rsidRPr="00D952A0">
          <w:rPr>
            <w:rStyle w:val="Hiperhivatkozs"/>
            <w:noProof/>
          </w:rPr>
          <w:t>1 Bevezetés</w:t>
        </w:r>
        <w:r>
          <w:rPr>
            <w:noProof/>
            <w:webHidden/>
          </w:rPr>
          <w:tab/>
        </w:r>
        <w:r>
          <w:rPr>
            <w:noProof/>
            <w:webHidden/>
          </w:rPr>
          <w:fldChar w:fldCharType="begin"/>
        </w:r>
        <w:r>
          <w:rPr>
            <w:noProof/>
            <w:webHidden/>
          </w:rPr>
          <w:instrText xml:space="preserve"> PAGEREF _Toc499330622 \h </w:instrText>
        </w:r>
        <w:r>
          <w:rPr>
            <w:noProof/>
            <w:webHidden/>
          </w:rPr>
        </w:r>
        <w:r>
          <w:rPr>
            <w:noProof/>
            <w:webHidden/>
          </w:rPr>
          <w:fldChar w:fldCharType="separate"/>
        </w:r>
        <w:r>
          <w:rPr>
            <w:noProof/>
            <w:webHidden/>
          </w:rPr>
          <w:t>7</w:t>
        </w:r>
        <w:r>
          <w:rPr>
            <w:noProof/>
            <w:webHidden/>
          </w:rPr>
          <w:fldChar w:fldCharType="end"/>
        </w:r>
      </w:hyperlink>
    </w:p>
    <w:p w14:paraId="303D4D5F" w14:textId="7EF16DA4" w:rsidR="002B314D" w:rsidRDefault="002B314D">
      <w:pPr>
        <w:pStyle w:val="TJ1"/>
        <w:rPr>
          <w:rFonts w:asciiTheme="minorHAnsi" w:eastAsiaTheme="minorEastAsia" w:hAnsiTheme="minorHAnsi" w:cstheme="minorBidi"/>
          <w:b w:val="0"/>
          <w:noProof/>
          <w:sz w:val="22"/>
          <w:szCs w:val="22"/>
          <w:lang w:eastAsia="hu-HU"/>
        </w:rPr>
      </w:pPr>
      <w:hyperlink w:anchor="_Toc499330623" w:history="1">
        <w:r w:rsidRPr="00D952A0">
          <w:rPr>
            <w:rStyle w:val="Hiperhivatkozs"/>
            <w:noProof/>
          </w:rPr>
          <w:t>2 Elméleti háttér</w:t>
        </w:r>
        <w:r>
          <w:rPr>
            <w:noProof/>
            <w:webHidden/>
          </w:rPr>
          <w:tab/>
        </w:r>
        <w:r>
          <w:rPr>
            <w:noProof/>
            <w:webHidden/>
          </w:rPr>
          <w:fldChar w:fldCharType="begin"/>
        </w:r>
        <w:r>
          <w:rPr>
            <w:noProof/>
            <w:webHidden/>
          </w:rPr>
          <w:instrText xml:space="preserve"> PAGEREF _Toc499330623 \h </w:instrText>
        </w:r>
        <w:r>
          <w:rPr>
            <w:noProof/>
            <w:webHidden/>
          </w:rPr>
        </w:r>
        <w:r>
          <w:rPr>
            <w:noProof/>
            <w:webHidden/>
          </w:rPr>
          <w:fldChar w:fldCharType="separate"/>
        </w:r>
        <w:r>
          <w:rPr>
            <w:noProof/>
            <w:webHidden/>
          </w:rPr>
          <w:t>8</w:t>
        </w:r>
        <w:r>
          <w:rPr>
            <w:noProof/>
            <w:webHidden/>
          </w:rPr>
          <w:fldChar w:fldCharType="end"/>
        </w:r>
      </w:hyperlink>
    </w:p>
    <w:p w14:paraId="3ACDF880" w14:textId="131513B1"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24" w:history="1">
        <w:r w:rsidRPr="00D952A0">
          <w:rPr>
            <w:rStyle w:val="Hiperhivatkozs"/>
            <w:noProof/>
          </w:rPr>
          <w:t>2.1 Megerősítéses tanulás</w:t>
        </w:r>
        <w:r>
          <w:rPr>
            <w:noProof/>
            <w:webHidden/>
          </w:rPr>
          <w:tab/>
        </w:r>
        <w:r>
          <w:rPr>
            <w:noProof/>
            <w:webHidden/>
          </w:rPr>
          <w:fldChar w:fldCharType="begin"/>
        </w:r>
        <w:r>
          <w:rPr>
            <w:noProof/>
            <w:webHidden/>
          </w:rPr>
          <w:instrText xml:space="preserve"> PAGEREF _Toc499330624 \h </w:instrText>
        </w:r>
        <w:r>
          <w:rPr>
            <w:noProof/>
            <w:webHidden/>
          </w:rPr>
        </w:r>
        <w:r>
          <w:rPr>
            <w:noProof/>
            <w:webHidden/>
          </w:rPr>
          <w:fldChar w:fldCharType="separate"/>
        </w:r>
        <w:r>
          <w:rPr>
            <w:noProof/>
            <w:webHidden/>
          </w:rPr>
          <w:t>8</w:t>
        </w:r>
        <w:r>
          <w:rPr>
            <w:noProof/>
            <w:webHidden/>
          </w:rPr>
          <w:fldChar w:fldCharType="end"/>
        </w:r>
      </w:hyperlink>
    </w:p>
    <w:p w14:paraId="0AC308D1" w14:textId="353C98CF"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25" w:history="1">
        <w:r w:rsidRPr="00D952A0">
          <w:rPr>
            <w:rStyle w:val="Hiperhivatkozs"/>
            <w:noProof/>
          </w:rPr>
          <w:t>2.1.1 Markovi döntési folyamat</w:t>
        </w:r>
        <w:r>
          <w:rPr>
            <w:noProof/>
            <w:webHidden/>
          </w:rPr>
          <w:tab/>
        </w:r>
        <w:r>
          <w:rPr>
            <w:noProof/>
            <w:webHidden/>
          </w:rPr>
          <w:fldChar w:fldCharType="begin"/>
        </w:r>
        <w:r>
          <w:rPr>
            <w:noProof/>
            <w:webHidden/>
          </w:rPr>
          <w:instrText xml:space="preserve"> PAGEREF _Toc499330625 \h </w:instrText>
        </w:r>
        <w:r>
          <w:rPr>
            <w:noProof/>
            <w:webHidden/>
          </w:rPr>
        </w:r>
        <w:r>
          <w:rPr>
            <w:noProof/>
            <w:webHidden/>
          </w:rPr>
          <w:fldChar w:fldCharType="separate"/>
        </w:r>
        <w:r>
          <w:rPr>
            <w:noProof/>
            <w:webHidden/>
          </w:rPr>
          <w:t>8</w:t>
        </w:r>
        <w:r>
          <w:rPr>
            <w:noProof/>
            <w:webHidden/>
          </w:rPr>
          <w:fldChar w:fldCharType="end"/>
        </w:r>
      </w:hyperlink>
    </w:p>
    <w:p w14:paraId="7735E3E2" w14:textId="0AA0EF09"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26" w:history="1">
        <w:r w:rsidRPr="00D952A0">
          <w:rPr>
            <w:rStyle w:val="Hiperhivatkozs"/>
            <w:noProof/>
          </w:rPr>
          <w:t>2.1.2 Algoritmusok kategorizálása</w:t>
        </w:r>
        <w:r>
          <w:rPr>
            <w:noProof/>
            <w:webHidden/>
          </w:rPr>
          <w:tab/>
        </w:r>
        <w:r>
          <w:rPr>
            <w:noProof/>
            <w:webHidden/>
          </w:rPr>
          <w:fldChar w:fldCharType="begin"/>
        </w:r>
        <w:r>
          <w:rPr>
            <w:noProof/>
            <w:webHidden/>
          </w:rPr>
          <w:instrText xml:space="preserve"> PAGEREF _Toc499330626 \h </w:instrText>
        </w:r>
        <w:r>
          <w:rPr>
            <w:noProof/>
            <w:webHidden/>
          </w:rPr>
        </w:r>
        <w:r>
          <w:rPr>
            <w:noProof/>
            <w:webHidden/>
          </w:rPr>
          <w:fldChar w:fldCharType="separate"/>
        </w:r>
        <w:r>
          <w:rPr>
            <w:noProof/>
            <w:webHidden/>
          </w:rPr>
          <w:t>10</w:t>
        </w:r>
        <w:r>
          <w:rPr>
            <w:noProof/>
            <w:webHidden/>
          </w:rPr>
          <w:fldChar w:fldCharType="end"/>
        </w:r>
      </w:hyperlink>
    </w:p>
    <w:p w14:paraId="69744A83" w14:textId="6B932F71"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27" w:history="1">
        <w:r w:rsidRPr="00D952A0">
          <w:rPr>
            <w:rStyle w:val="Hiperhivatkozs"/>
            <w:noProof/>
          </w:rPr>
          <w:t>2.1.3 Exploration, exploitation dilemma</w:t>
        </w:r>
        <w:r>
          <w:rPr>
            <w:noProof/>
            <w:webHidden/>
          </w:rPr>
          <w:tab/>
        </w:r>
        <w:r>
          <w:rPr>
            <w:noProof/>
            <w:webHidden/>
          </w:rPr>
          <w:fldChar w:fldCharType="begin"/>
        </w:r>
        <w:r>
          <w:rPr>
            <w:noProof/>
            <w:webHidden/>
          </w:rPr>
          <w:instrText xml:space="preserve"> PAGEREF _Toc499330627 \h </w:instrText>
        </w:r>
        <w:r>
          <w:rPr>
            <w:noProof/>
            <w:webHidden/>
          </w:rPr>
        </w:r>
        <w:r>
          <w:rPr>
            <w:noProof/>
            <w:webHidden/>
          </w:rPr>
          <w:fldChar w:fldCharType="separate"/>
        </w:r>
        <w:r>
          <w:rPr>
            <w:noProof/>
            <w:webHidden/>
          </w:rPr>
          <w:t>12</w:t>
        </w:r>
        <w:r>
          <w:rPr>
            <w:noProof/>
            <w:webHidden/>
          </w:rPr>
          <w:fldChar w:fldCharType="end"/>
        </w:r>
      </w:hyperlink>
    </w:p>
    <w:p w14:paraId="2D5B75B5" w14:textId="4A081C4C"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28" w:history="1">
        <w:r w:rsidRPr="00D952A0">
          <w:rPr>
            <w:rStyle w:val="Hiperhivatkozs"/>
            <w:noProof/>
          </w:rPr>
          <w:t>2.1.4 Elterjedt felderítő függvények</w:t>
        </w:r>
        <w:r>
          <w:rPr>
            <w:noProof/>
            <w:webHidden/>
          </w:rPr>
          <w:tab/>
        </w:r>
        <w:r>
          <w:rPr>
            <w:noProof/>
            <w:webHidden/>
          </w:rPr>
          <w:fldChar w:fldCharType="begin"/>
        </w:r>
        <w:r>
          <w:rPr>
            <w:noProof/>
            <w:webHidden/>
          </w:rPr>
          <w:instrText xml:space="preserve"> PAGEREF _Toc499330628 \h </w:instrText>
        </w:r>
        <w:r>
          <w:rPr>
            <w:noProof/>
            <w:webHidden/>
          </w:rPr>
        </w:r>
        <w:r>
          <w:rPr>
            <w:noProof/>
            <w:webHidden/>
          </w:rPr>
          <w:fldChar w:fldCharType="separate"/>
        </w:r>
        <w:r>
          <w:rPr>
            <w:noProof/>
            <w:webHidden/>
          </w:rPr>
          <w:t>13</w:t>
        </w:r>
        <w:r>
          <w:rPr>
            <w:noProof/>
            <w:webHidden/>
          </w:rPr>
          <w:fldChar w:fldCharType="end"/>
        </w:r>
      </w:hyperlink>
    </w:p>
    <w:p w14:paraId="28BF6CBC" w14:textId="6802BFC3"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29" w:history="1">
        <w:r w:rsidRPr="00D952A0">
          <w:rPr>
            <w:rStyle w:val="Hiperhivatkozs"/>
            <w:noProof/>
          </w:rPr>
          <w:t>2.2 Neurális hálózatok</w:t>
        </w:r>
        <w:r>
          <w:rPr>
            <w:noProof/>
            <w:webHidden/>
          </w:rPr>
          <w:tab/>
        </w:r>
        <w:r>
          <w:rPr>
            <w:noProof/>
            <w:webHidden/>
          </w:rPr>
          <w:fldChar w:fldCharType="begin"/>
        </w:r>
        <w:r>
          <w:rPr>
            <w:noProof/>
            <w:webHidden/>
          </w:rPr>
          <w:instrText xml:space="preserve"> PAGEREF _Toc499330629 \h </w:instrText>
        </w:r>
        <w:r>
          <w:rPr>
            <w:noProof/>
            <w:webHidden/>
          </w:rPr>
        </w:r>
        <w:r>
          <w:rPr>
            <w:noProof/>
            <w:webHidden/>
          </w:rPr>
          <w:fldChar w:fldCharType="separate"/>
        </w:r>
        <w:r>
          <w:rPr>
            <w:noProof/>
            <w:webHidden/>
          </w:rPr>
          <w:t>13</w:t>
        </w:r>
        <w:r>
          <w:rPr>
            <w:noProof/>
            <w:webHidden/>
          </w:rPr>
          <w:fldChar w:fldCharType="end"/>
        </w:r>
      </w:hyperlink>
    </w:p>
    <w:p w14:paraId="52BB22D1" w14:textId="236CD26C"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0" w:history="1">
        <w:r w:rsidRPr="00D952A0">
          <w:rPr>
            <w:rStyle w:val="Hiperhivatkozs"/>
            <w:noProof/>
          </w:rPr>
          <w:t>2.2.1 Neurális hálózatok felépítése</w:t>
        </w:r>
        <w:r>
          <w:rPr>
            <w:noProof/>
            <w:webHidden/>
          </w:rPr>
          <w:tab/>
        </w:r>
        <w:r>
          <w:rPr>
            <w:noProof/>
            <w:webHidden/>
          </w:rPr>
          <w:fldChar w:fldCharType="begin"/>
        </w:r>
        <w:r>
          <w:rPr>
            <w:noProof/>
            <w:webHidden/>
          </w:rPr>
          <w:instrText xml:space="preserve"> PAGEREF _Toc499330630 \h </w:instrText>
        </w:r>
        <w:r>
          <w:rPr>
            <w:noProof/>
            <w:webHidden/>
          </w:rPr>
        </w:r>
        <w:r>
          <w:rPr>
            <w:noProof/>
            <w:webHidden/>
          </w:rPr>
          <w:fldChar w:fldCharType="separate"/>
        </w:r>
        <w:r>
          <w:rPr>
            <w:noProof/>
            <w:webHidden/>
          </w:rPr>
          <w:t>14</w:t>
        </w:r>
        <w:r>
          <w:rPr>
            <w:noProof/>
            <w:webHidden/>
          </w:rPr>
          <w:fldChar w:fldCharType="end"/>
        </w:r>
      </w:hyperlink>
    </w:p>
    <w:p w14:paraId="70338071" w14:textId="30CB322A"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1" w:history="1">
        <w:r w:rsidRPr="00D952A0">
          <w:rPr>
            <w:rStyle w:val="Hiperhivatkozs"/>
            <w:noProof/>
          </w:rPr>
          <w:t>2.2.2 Aktivációs függvény szerepe és főbb típusai</w:t>
        </w:r>
        <w:r>
          <w:rPr>
            <w:noProof/>
            <w:webHidden/>
          </w:rPr>
          <w:tab/>
        </w:r>
        <w:r>
          <w:rPr>
            <w:noProof/>
            <w:webHidden/>
          </w:rPr>
          <w:fldChar w:fldCharType="begin"/>
        </w:r>
        <w:r>
          <w:rPr>
            <w:noProof/>
            <w:webHidden/>
          </w:rPr>
          <w:instrText xml:space="preserve"> PAGEREF _Toc499330631 \h </w:instrText>
        </w:r>
        <w:r>
          <w:rPr>
            <w:noProof/>
            <w:webHidden/>
          </w:rPr>
        </w:r>
        <w:r>
          <w:rPr>
            <w:noProof/>
            <w:webHidden/>
          </w:rPr>
          <w:fldChar w:fldCharType="separate"/>
        </w:r>
        <w:r>
          <w:rPr>
            <w:noProof/>
            <w:webHidden/>
          </w:rPr>
          <w:t>15</w:t>
        </w:r>
        <w:r>
          <w:rPr>
            <w:noProof/>
            <w:webHidden/>
          </w:rPr>
          <w:fldChar w:fldCharType="end"/>
        </w:r>
      </w:hyperlink>
    </w:p>
    <w:p w14:paraId="02D36B10" w14:textId="7EA128E8"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2" w:history="1">
        <w:r w:rsidRPr="00D952A0">
          <w:rPr>
            <w:rStyle w:val="Hiperhivatkozs"/>
            <w:noProof/>
          </w:rPr>
          <w:t>2.2.3 Költség függvények</w:t>
        </w:r>
        <w:r>
          <w:rPr>
            <w:noProof/>
            <w:webHidden/>
          </w:rPr>
          <w:tab/>
        </w:r>
        <w:r>
          <w:rPr>
            <w:noProof/>
            <w:webHidden/>
          </w:rPr>
          <w:fldChar w:fldCharType="begin"/>
        </w:r>
        <w:r>
          <w:rPr>
            <w:noProof/>
            <w:webHidden/>
          </w:rPr>
          <w:instrText xml:space="preserve"> PAGEREF _Toc499330632 \h </w:instrText>
        </w:r>
        <w:r>
          <w:rPr>
            <w:noProof/>
            <w:webHidden/>
          </w:rPr>
        </w:r>
        <w:r>
          <w:rPr>
            <w:noProof/>
            <w:webHidden/>
          </w:rPr>
          <w:fldChar w:fldCharType="separate"/>
        </w:r>
        <w:r>
          <w:rPr>
            <w:noProof/>
            <w:webHidden/>
          </w:rPr>
          <w:t>17</w:t>
        </w:r>
        <w:r>
          <w:rPr>
            <w:noProof/>
            <w:webHidden/>
          </w:rPr>
          <w:fldChar w:fldCharType="end"/>
        </w:r>
      </w:hyperlink>
    </w:p>
    <w:p w14:paraId="03BEE99B" w14:textId="231EB3B8"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3" w:history="1">
        <w:r w:rsidRPr="00D952A0">
          <w:rPr>
            <w:rStyle w:val="Hiperhivatkozs"/>
            <w:noProof/>
          </w:rPr>
          <w:t>2.2.4 Hálózat tanítása és optimalizálás</w:t>
        </w:r>
        <w:r>
          <w:rPr>
            <w:noProof/>
            <w:webHidden/>
          </w:rPr>
          <w:tab/>
        </w:r>
        <w:r>
          <w:rPr>
            <w:noProof/>
            <w:webHidden/>
          </w:rPr>
          <w:fldChar w:fldCharType="begin"/>
        </w:r>
        <w:r>
          <w:rPr>
            <w:noProof/>
            <w:webHidden/>
          </w:rPr>
          <w:instrText xml:space="preserve"> PAGEREF _Toc499330633 \h </w:instrText>
        </w:r>
        <w:r>
          <w:rPr>
            <w:noProof/>
            <w:webHidden/>
          </w:rPr>
        </w:r>
        <w:r>
          <w:rPr>
            <w:noProof/>
            <w:webHidden/>
          </w:rPr>
          <w:fldChar w:fldCharType="separate"/>
        </w:r>
        <w:r>
          <w:rPr>
            <w:noProof/>
            <w:webHidden/>
          </w:rPr>
          <w:t>18</w:t>
        </w:r>
        <w:r>
          <w:rPr>
            <w:noProof/>
            <w:webHidden/>
          </w:rPr>
          <w:fldChar w:fldCharType="end"/>
        </w:r>
      </w:hyperlink>
    </w:p>
    <w:p w14:paraId="4E1499E8" w14:textId="22D4F3F1"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4" w:history="1">
        <w:r w:rsidRPr="00D952A0">
          <w:rPr>
            <w:rStyle w:val="Hiperhivatkozs"/>
            <w:noProof/>
          </w:rPr>
          <w:t>2.2.5 Neurális hálózatok típusai</w:t>
        </w:r>
        <w:r>
          <w:rPr>
            <w:noProof/>
            <w:webHidden/>
          </w:rPr>
          <w:tab/>
        </w:r>
        <w:r>
          <w:rPr>
            <w:noProof/>
            <w:webHidden/>
          </w:rPr>
          <w:fldChar w:fldCharType="begin"/>
        </w:r>
        <w:r>
          <w:rPr>
            <w:noProof/>
            <w:webHidden/>
          </w:rPr>
          <w:instrText xml:space="preserve"> PAGEREF _Toc499330634 \h </w:instrText>
        </w:r>
        <w:r>
          <w:rPr>
            <w:noProof/>
            <w:webHidden/>
          </w:rPr>
        </w:r>
        <w:r>
          <w:rPr>
            <w:noProof/>
            <w:webHidden/>
          </w:rPr>
          <w:fldChar w:fldCharType="separate"/>
        </w:r>
        <w:r>
          <w:rPr>
            <w:noProof/>
            <w:webHidden/>
          </w:rPr>
          <w:t>19</w:t>
        </w:r>
        <w:r>
          <w:rPr>
            <w:noProof/>
            <w:webHidden/>
          </w:rPr>
          <w:fldChar w:fldCharType="end"/>
        </w:r>
      </w:hyperlink>
    </w:p>
    <w:p w14:paraId="07612567" w14:textId="4F7A231D"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35" w:history="1">
        <w:r w:rsidRPr="00D952A0">
          <w:rPr>
            <w:rStyle w:val="Hiperhivatkozs"/>
            <w:noProof/>
          </w:rPr>
          <w:t>2.3 Deep reinforcement learning</w:t>
        </w:r>
        <w:r>
          <w:rPr>
            <w:noProof/>
            <w:webHidden/>
          </w:rPr>
          <w:tab/>
        </w:r>
        <w:r>
          <w:rPr>
            <w:noProof/>
            <w:webHidden/>
          </w:rPr>
          <w:fldChar w:fldCharType="begin"/>
        </w:r>
        <w:r>
          <w:rPr>
            <w:noProof/>
            <w:webHidden/>
          </w:rPr>
          <w:instrText xml:space="preserve"> PAGEREF _Toc499330635 \h </w:instrText>
        </w:r>
        <w:r>
          <w:rPr>
            <w:noProof/>
            <w:webHidden/>
          </w:rPr>
        </w:r>
        <w:r>
          <w:rPr>
            <w:noProof/>
            <w:webHidden/>
          </w:rPr>
          <w:fldChar w:fldCharType="separate"/>
        </w:r>
        <w:r>
          <w:rPr>
            <w:noProof/>
            <w:webHidden/>
          </w:rPr>
          <w:t>21</w:t>
        </w:r>
        <w:r>
          <w:rPr>
            <w:noProof/>
            <w:webHidden/>
          </w:rPr>
          <w:fldChar w:fldCharType="end"/>
        </w:r>
      </w:hyperlink>
    </w:p>
    <w:p w14:paraId="34E49997" w14:textId="048461E2"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6" w:history="1">
        <w:r w:rsidRPr="00D952A0">
          <w:rPr>
            <w:rStyle w:val="Hiperhivatkozs"/>
            <w:noProof/>
          </w:rPr>
          <w:t>2.3.1 Motiváció</w:t>
        </w:r>
        <w:r>
          <w:rPr>
            <w:noProof/>
            <w:webHidden/>
          </w:rPr>
          <w:tab/>
        </w:r>
        <w:r>
          <w:rPr>
            <w:noProof/>
            <w:webHidden/>
          </w:rPr>
          <w:fldChar w:fldCharType="begin"/>
        </w:r>
        <w:r>
          <w:rPr>
            <w:noProof/>
            <w:webHidden/>
          </w:rPr>
          <w:instrText xml:space="preserve"> PAGEREF _Toc499330636 \h </w:instrText>
        </w:r>
        <w:r>
          <w:rPr>
            <w:noProof/>
            <w:webHidden/>
          </w:rPr>
        </w:r>
        <w:r>
          <w:rPr>
            <w:noProof/>
            <w:webHidden/>
          </w:rPr>
          <w:fldChar w:fldCharType="separate"/>
        </w:r>
        <w:r>
          <w:rPr>
            <w:noProof/>
            <w:webHidden/>
          </w:rPr>
          <w:t>21</w:t>
        </w:r>
        <w:r>
          <w:rPr>
            <w:noProof/>
            <w:webHidden/>
          </w:rPr>
          <w:fldChar w:fldCharType="end"/>
        </w:r>
      </w:hyperlink>
    </w:p>
    <w:p w14:paraId="40E50009" w14:textId="3957D7C4"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7" w:history="1">
        <w:r w:rsidRPr="00D952A0">
          <w:rPr>
            <w:rStyle w:val="Hiperhivatkozs"/>
            <w:noProof/>
          </w:rPr>
          <w:t>2.3.2 DQN</w:t>
        </w:r>
        <w:r>
          <w:rPr>
            <w:noProof/>
            <w:webHidden/>
          </w:rPr>
          <w:tab/>
        </w:r>
        <w:r>
          <w:rPr>
            <w:noProof/>
            <w:webHidden/>
          </w:rPr>
          <w:fldChar w:fldCharType="begin"/>
        </w:r>
        <w:r>
          <w:rPr>
            <w:noProof/>
            <w:webHidden/>
          </w:rPr>
          <w:instrText xml:space="preserve"> PAGEREF _Toc499330637 \h </w:instrText>
        </w:r>
        <w:r>
          <w:rPr>
            <w:noProof/>
            <w:webHidden/>
          </w:rPr>
        </w:r>
        <w:r>
          <w:rPr>
            <w:noProof/>
            <w:webHidden/>
          </w:rPr>
          <w:fldChar w:fldCharType="separate"/>
        </w:r>
        <w:r>
          <w:rPr>
            <w:noProof/>
            <w:webHidden/>
          </w:rPr>
          <w:t>21</w:t>
        </w:r>
        <w:r>
          <w:rPr>
            <w:noProof/>
            <w:webHidden/>
          </w:rPr>
          <w:fldChar w:fldCharType="end"/>
        </w:r>
      </w:hyperlink>
    </w:p>
    <w:p w14:paraId="2C3F2C5E" w14:textId="745B94E9"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8" w:history="1">
        <w:r w:rsidRPr="00D952A0">
          <w:rPr>
            <w:rStyle w:val="Hiperhivatkozs"/>
            <w:noProof/>
          </w:rPr>
          <w:t>2.3.3 DDQN</w:t>
        </w:r>
        <w:r>
          <w:rPr>
            <w:noProof/>
            <w:webHidden/>
          </w:rPr>
          <w:tab/>
        </w:r>
        <w:r>
          <w:rPr>
            <w:noProof/>
            <w:webHidden/>
          </w:rPr>
          <w:fldChar w:fldCharType="begin"/>
        </w:r>
        <w:r>
          <w:rPr>
            <w:noProof/>
            <w:webHidden/>
          </w:rPr>
          <w:instrText xml:space="preserve"> PAGEREF _Toc499330638 \h </w:instrText>
        </w:r>
        <w:r>
          <w:rPr>
            <w:noProof/>
            <w:webHidden/>
          </w:rPr>
        </w:r>
        <w:r>
          <w:rPr>
            <w:noProof/>
            <w:webHidden/>
          </w:rPr>
          <w:fldChar w:fldCharType="separate"/>
        </w:r>
        <w:r>
          <w:rPr>
            <w:noProof/>
            <w:webHidden/>
          </w:rPr>
          <w:t>22</w:t>
        </w:r>
        <w:r>
          <w:rPr>
            <w:noProof/>
            <w:webHidden/>
          </w:rPr>
          <w:fldChar w:fldCharType="end"/>
        </w:r>
      </w:hyperlink>
    </w:p>
    <w:p w14:paraId="0E95D67D" w14:textId="2D83047D"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39" w:history="1">
        <w:r w:rsidRPr="00D952A0">
          <w:rPr>
            <w:rStyle w:val="Hiperhivatkozs"/>
            <w:noProof/>
          </w:rPr>
          <w:t>2.3.4 DDPG</w:t>
        </w:r>
        <w:r>
          <w:rPr>
            <w:noProof/>
            <w:webHidden/>
          </w:rPr>
          <w:tab/>
        </w:r>
        <w:r>
          <w:rPr>
            <w:noProof/>
            <w:webHidden/>
          </w:rPr>
          <w:fldChar w:fldCharType="begin"/>
        </w:r>
        <w:r>
          <w:rPr>
            <w:noProof/>
            <w:webHidden/>
          </w:rPr>
          <w:instrText xml:space="preserve"> PAGEREF _Toc499330639 \h </w:instrText>
        </w:r>
        <w:r>
          <w:rPr>
            <w:noProof/>
            <w:webHidden/>
          </w:rPr>
        </w:r>
        <w:r>
          <w:rPr>
            <w:noProof/>
            <w:webHidden/>
          </w:rPr>
          <w:fldChar w:fldCharType="separate"/>
        </w:r>
        <w:r>
          <w:rPr>
            <w:noProof/>
            <w:webHidden/>
          </w:rPr>
          <w:t>23</w:t>
        </w:r>
        <w:r>
          <w:rPr>
            <w:noProof/>
            <w:webHidden/>
          </w:rPr>
          <w:fldChar w:fldCharType="end"/>
        </w:r>
      </w:hyperlink>
    </w:p>
    <w:p w14:paraId="25521FB3" w14:textId="73F4105E"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40" w:history="1">
        <w:r w:rsidRPr="00D952A0">
          <w:rPr>
            <w:rStyle w:val="Hiperhivatkozs"/>
            <w:noProof/>
          </w:rPr>
          <w:t>2.3.5 Monte Carlo Tree Search</w:t>
        </w:r>
        <w:r>
          <w:rPr>
            <w:noProof/>
            <w:webHidden/>
          </w:rPr>
          <w:tab/>
        </w:r>
        <w:r>
          <w:rPr>
            <w:noProof/>
            <w:webHidden/>
          </w:rPr>
          <w:fldChar w:fldCharType="begin"/>
        </w:r>
        <w:r>
          <w:rPr>
            <w:noProof/>
            <w:webHidden/>
          </w:rPr>
          <w:instrText xml:space="preserve"> PAGEREF _Toc499330640 \h </w:instrText>
        </w:r>
        <w:r>
          <w:rPr>
            <w:noProof/>
            <w:webHidden/>
          </w:rPr>
        </w:r>
        <w:r>
          <w:rPr>
            <w:noProof/>
            <w:webHidden/>
          </w:rPr>
          <w:fldChar w:fldCharType="separate"/>
        </w:r>
        <w:r>
          <w:rPr>
            <w:noProof/>
            <w:webHidden/>
          </w:rPr>
          <w:t>24</w:t>
        </w:r>
        <w:r>
          <w:rPr>
            <w:noProof/>
            <w:webHidden/>
          </w:rPr>
          <w:fldChar w:fldCharType="end"/>
        </w:r>
      </w:hyperlink>
    </w:p>
    <w:p w14:paraId="5A96E8E6" w14:textId="67E81EB7" w:rsidR="002B314D" w:rsidRDefault="002B314D">
      <w:pPr>
        <w:pStyle w:val="TJ1"/>
        <w:rPr>
          <w:rFonts w:asciiTheme="minorHAnsi" w:eastAsiaTheme="minorEastAsia" w:hAnsiTheme="minorHAnsi" w:cstheme="minorBidi"/>
          <w:b w:val="0"/>
          <w:noProof/>
          <w:sz w:val="22"/>
          <w:szCs w:val="22"/>
          <w:lang w:eastAsia="hu-HU"/>
        </w:rPr>
      </w:pPr>
      <w:hyperlink w:anchor="_Toc499330641" w:history="1">
        <w:r w:rsidRPr="00D952A0">
          <w:rPr>
            <w:rStyle w:val="Hiperhivatkozs"/>
            <w:noProof/>
          </w:rPr>
          <w:t>3 Megerősítéses tanulás a gyakorlatban</w:t>
        </w:r>
        <w:r>
          <w:rPr>
            <w:noProof/>
            <w:webHidden/>
          </w:rPr>
          <w:tab/>
        </w:r>
        <w:r>
          <w:rPr>
            <w:noProof/>
            <w:webHidden/>
          </w:rPr>
          <w:fldChar w:fldCharType="begin"/>
        </w:r>
        <w:r>
          <w:rPr>
            <w:noProof/>
            <w:webHidden/>
          </w:rPr>
          <w:instrText xml:space="preserve"> PAGEREF _Toc499330641 \h </w:instrText>
        </w:r>
        <w:r>
          <w:rPr>
            <w:noProof/>
            <w:webHidden/>
          </w:rPr>
        </w:r>
        <w:r>
          <w:rPr>
            <w:noProof/>
            <w:webHidden/>
          </w:rPr>
          <w:fldChar w:fldCharType="separate"/>
        </w:r>
        <w:r>
          <w:rPr>
            <w:noProof/>
            <w:webHidden/>
          </w:rPr>
          <w:t>26</w:t>
        </w:r>
        <w:r>
          <w:rPr>
            <w:noProof/>
            <w:webHidden/>
          </w:rPr>
          <w:fldChar w:fldCharType="end"/>
        </w:r>
      </w:hyperlink>
    </w:p>
    <w:p w14:paraId="6A719558" w14:textId="6B9EA762"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42" w:history="1">
        <w:r w:rsidRPr="00D952A0">
          <w:rPr>
            <w:rStyle w:val="Hiperhivatkozs"/>
            <w:noProof/>
          </w:rPr>
          <w:t>3.1 Kő-papír-olló megerősítéses tanulással</w:t>
        </w:r>
        <w:r>
          <w:rPr>
            <w:noProof/>
            <w:webHidden/>
          </w:rPr>
          <w:tab/>
        </w:r>
        <w:r>
          <w:rPr>
            <w:noProof/>
            <w:webHidden/>
          </w:rPr>
          <w:fldChar w:fldCharType="begin"/>
        </w:r>
        <w:r>
          <w:rPr>
            <w:noProof/>
            <w:webHidden/>
          </w:rPr>
          <w:instrText xml:space="preserve"> PAGEREF _Toc499330642 \h </w:instrText>
        </w:r>
        <w:r>
          <w:rPr>
            <w:noProof/>
            <w:webHidden/>
          </w:rPr>
        </w:r>
        <w:r>
          <w:rPr>
            <w:noProof/>
            <w:webHidden/>
          </w:rPr>
          <w:fldChar w:fldCharType="separate"/>
        </w:r>
        <w:r>
          <w:rPr>
            <w:noProof/>
            <w:webHidden/>
          </w:rPr>
          <w:t>26</w:t>
        </w:r>
        <w:r>
          <w:rPr>
            <w:noProof/>
            <w:webHidden/>
          </w:rPr>
          <w:fldChar w:fldCharType="end"/>
        </w:r>
      </w:hyperlink>
    </w:p>
    <w:p w14:paraId="227B5059" w14:textId="7F6E7CF4"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43" w:history="1">
        <w:r w:rsidRPr="00D952A0">
          <w:rPr>
            <w:rStyle w:val="Hiperhivatkozs"/>
            <w:noProof/>
          </w:rPr>
          <w:t>3.2 Kő papír-olló neurális hálóval</w:t>
        </w:r>
        <w:r>
          <w:rPr>
            <w:noProof/>
            <w:webHidden/>
          </w:rPr>
          <w:tab/>
        </w:r>
        <w:r>
          <w:rPr>
            <w:noProof/>
            <w:webHidden/>
          </w:rPr>
          <w:fldChar w:fldCharType="begin"/>
        </w:r>
        <w:r>
          <w:rPr>
            <w:noProof/>
            <w:webHidden/>
          </w:rPr>
          <w:instrText xml:space="preserve"> PAGEREF _Toc499330643 \h </w:instrText>
        </w:r>
        <w:r>
          <w:rPr>
            <w:noProof/>
            <w:webHidden/>
          </w:rPr>
        </w:r>
        <w:r>
          <w:rPr>
            <w:noProof/>
            <w:webHidden/>
          </w:rPr>
          <w:fldChar w:fldCharType="separate"/>
        </w:r>
        <w:r>
          <w:rPr>
            <w:noProof/>
            <w:webHidden/>
          </w:rPr>
          <w:t>27</w:t>
        </w:r>
        <w:r>
          <w:rPr>
            <w:noProof/>
            <w:webHidden/>
          </w:rPr>
          <w:fldChar w:fldCharType="end"/>
        </w:r>
      </w:hyperlink>
    </w:p>
    <w:p w14:paraId="6FC63814" w14:textId="29A5A4D1"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44" w:history="1">
        <w:r w:rsidRPr="00D952A0">
          <w:rPr>
            <w:rStyle w:val="Hiperhivatkozs"/>
            <w:noProof/>
          </w:rPr>
          <w:t>3.3 Értékelés</w:t>
        </w:r>
        <w:r>
          <w:rPr>
            <w:noProof/>
            <w:webHidden/>
          </w:rPr>
          <w:tab/>
        </w:r>
        <w:r>
          <w:rPr>
            <w:noProof/>
            <w:webHidden/>
          </w:rPr>
          <w:fldChar w:fldCharType="begin"/>
        </w:r>
        <w:r>
          <w:rPr>
            <w:noProof/>
            <w:webHidden/>
          </w:rPr>
          <w:instrText xml:space="preserve"> PAGEREF _Toc499330644 \h </w:instrText>
        </w:r>
        <w:r>
          <w:rPr>
            <w:noProof/>
            <w:webHidden/>
          </w:rPr>
        </w:r>
        <w:r>
          <w:rPr>
            <w:noProof/>
            <w:webHidden/>
          </w:rPr>
          <w:fldChar w:fldCharType="separate"/>
        </w:r>
        <w:r>
          <w:rPr>
            <w:noProof/>
            <w:webHidden/>
          </w:rPr>
          <w:t>29</w:t>
        </w:r>
        <w:r>
          <w:rPr>
            <w:noProof/>
            <w:webHidden/>
          </w:rPr>
          <w:fldChar w:fldCharType="end"/>
        </w:r>
      </w:hyperlink>
    </w:p>
    <w:p w14:paraId="226237A0" w14:textId="5002DE1C" w:rsidR="002B314D" w:rsidRDefault="002B314D">
      <w:pPr>
        <w:pStyle w:val="TJ1"/>
        <w:rPr>
          <w:rFonts w:asciiTheme="minorHAnsi" w:eastAsiaTheme="minorEastAsia" w:hAnsiTheme="minorHAnsi" w:cstheme="minorBidi"/>
          <w:b w:val="0"/>
          <w:noProof/>
          <w:sz w:val="22"/>
          <w:szCs w:val="22"/>
          <w:lang w:eastAsia="hu-HU"/>
        </w:rPr>
      </w:pPr>
      <w:hyperlink w:anchor="_Toc499330645" w:history="1">
        <w:r w:rsidRPr="00D952A0">
          <w:rPr>
            <w:rStyle w:val="Hiperhivatkozs"/>
            <w:noProof/>
          </w:rPr>
          <w:t>4 Versenyautó irányításának tervezése és megvalósítása</w:t>
        </w:r>
        <w:r>
          <w:rPr>
            <w:noProof/>
            <w:webHidden/>
          </w:rPr>
          <w:tab/>
        </w:r>
        <w:r>
          <w:rPr>
            <w:noProof/>
            <w:webHidden/>
          </w:rPr>
          <w:fldChar w:fldCharType="begin"/>
        </w:r>
        <w:r>
          <w:rPr>
            <w:noProof/>
            <w:webHidden/>
          </w:rPr>
          <w:instrText xml:space="preserve"> PAGEREF _Toc499330645 \h </w:instrText>
        </w:r>
        <w:r>
          <w:rPr>
            <w:noProof/>
            <w:webHidden/>
          </w:rPr>
        </w:r>
        <w:r>
          <w:rPr>
            <w:noProof/>
            <w:webHidden/>
          </w:rPr>
          <w:fldChar w:fldCharType="separate"/>
        </w:r>
        <w:r>
          <w:rPr>
            <w:noProof/>
            <w:webHidden/>
          </w:rPr>
          <w:t>30</w:t>
        </w:r>
        <w:r>
          <w:rPr>
            <w:noProof/>
            <w:webHidden/>
          </w:rPr>
          <w:fldChar w:fldCharType="end"/>
        </w:r>
      </w:hyperlink>
    </w:p>
    <w:p w14:paraId="2CFCBF61" w14:textId="671165FC"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46" w:history="1">
        <w:r w:rsidRPr="00D952A0">
          <w:rPr>
            <w:rStyle w:val="Hiperhivatkozs"/>
            <w:noProof/>
          </w:rPr>
          <w:t>4.1 Szimulátor</w:t>
        </w:r>
        <w:r>
          <w:rPr>
            <w:noProof/>
            <w:webHidden/>
          </w:rPr>
          <w:tab/>
        </w:r>
        <w:r>
          <w:rPr>
            <w:noProof/>
            <w:webHidden/>
          </w:rPr>
          <w:fldChar w:fldCharType="begin"/>
        </w:r>
        <w:r>
          <w:rPr>
            <w:noProof/>
            <w:webHidden/>
          </w:rPr>
          <w:instrText xml:space="preserve"> PAGEREF _Toc499330646 \h </w:instrText>
        </w:r>
        <w:r>
          <w:rPr>
            <w:noProof/>
            <w:webHidden/>
          </w:rPr>
        </w:r>
        <w:r>
          <w:rPr>
            <w:noProof/>
            <w:webHidden/>
          </w:rPr>
          <w:fldChar w:fldCharType="separate"/>
        </w:r>
        <w:r>
          <w:rPr>
            <w:noProof/>
            <w:webHidden/>
          </w:rPr>
          <w:t>30</w:t>
        </w:r>
        <w:r>
          <w:rPr>
            <w:noProof/>
            <w:webHidden/>
          </w:rPr>
          <w:fldChar w:fldCharType="end"/>
        </w:r>
      </w:hyperlink>
    </w:p>
    <w:p w14:paraId="7746C64D" w14:textId="55B6C18D"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47" w:history="1">
        <w:r w:rsidRPr="00D952A0">
          <w:rPr>
            <w:rStyle w:val="Hiperhivatkozs"/>
            <w:noProof/>
          </w:rPr>
          <w:t>4.1.1 Grafikus felület</w:t>
        </w:r>
        <w:r>
          <w:rPr>
            <w:noProof/>
            <w:webHidden/>
          </w:rPr>
          <w:tab/>
        </w:r>
        <w:r>
          <w:rPr>
            <w:noProof/>
            <w:webHidden/>
          </w:rPr>
          <w:fldChar w:fldCharType="begin"/>
        </w:r>
        <w:r>
          <w:rPr>
            <w:noProof/>
            <w:webHidden/>
          </w:rPr>
          <w:instrText xml:space="preserve"> PAGEREF _Toc499330647 \h </w:instrText>
        </w:r>
        <w:r>
          <w:rPr>
            <w:noProof/>
            <w:webHidden/>
          </w:rPr>
        </w:r>
        <w:r>
          <w:rPr>
            <w:noProof/>
            <w:webHidden/>
          </w:rPr>
          <w:fldChar w:fldCharType="separate"/>
        </w:r>
        <w:r>
          <w:rPr>
            <w:noProof/>
            <w:webHidden/>
          </w:rPr>
          <w:t>30</w:t>
        </w:r>
        <w:r>
          <w:rPr>
            <w:noProof/>
            <w:webHidden/>
          </w:rPr>
          <w:fldChar w:fldCharType="end"/>
        </w:r>
      </w:hyperlink>
    </w:p>
    <w:p w14:paraId="71325E8C" w14:textId="52FAB981"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48" w:history="1">
        <w:r w:rsidRPr="00D952A0">
          <w:rPr>
            <w:rStyle w:val="Hiperhivatkozs"/>
            <w:noProof/>
          </w:rPr>
          <w:t>4.1.2 Szimulátor felépítése</w:t>
        </w:r>
        <w:r>
          <w:rPr>
            <w:noProof/>
            <w:webHidden/>
          </w:rPr>
          <w:tab/>
        </w:r>
        <w:r>
          <w:rPr>
            <w:noProof/>
            <w:webHidden/>
          </w:rPr>
          <w:fldChar w:fldCharType="begin"/>
        </w:r>
        <w:r>
          <w:rPr>
            <w:noProof/>
            <w:webHidden/>
          </w:rPr>
          <w:instrText xml:space="preserve"> PAGEREF _Toc499330648 \h </w:instrText>
        </w:r>
        <w:r>
          <w:rPr>
            <w:noProof/>
            <w:webHidden/>
          </w:rPr>
        </w:r>
        <w:r>
          <w:rPr>
            <w:noProof/>
            <w:webHidden/>
          </w:rPr>
          <w:fldChar w:fldCharType="separate"/>
        </w:r>
        <w:r>
          <w:rPr>
            <w:noProof/>
            <w:webHidden/>
          </w:rPr>
          <w:t>33</w:t>
        </w:r>
        <w:r>
          <w:rPr>
            <w:noProof/>
            <w:webHidden/>
          </w:rPr>
          <w:fldChar w:fldCharType="end"/>
        </w:r>
      </w:hyperlink>
    </w:p>
    <w:p w14:paraId="34621453" w14:textId="0B534631"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49" w:history="1">
        <w:r w:rsidRPr="00D952A0">
          <w:rPr>
            <w:rStyle w:val="Hiperhivatkozs"/>
            <w:noProof/>
          </w:rPr>
          <w:t>4.2 Kinematikai modell</w:t>
        </w:r>
        <w:r>
          <w:rPr>
            <w:noProof/>
            <w:webHidden/>
          </w:rPr>
          <w:tab/>
        </w:r>
        <w:r>
          <w:rPr>
            <w:noProof/>
            <w:webHidden/>
          </w:rPr>
          <w:fldChar w:fldCharType="begin"/>
        </w:r>
        <w:r>
          <w:rPr>
            <w:noProof/>
            <w:webHidden/>
          </w:rPr>
          <w:instrText xml:space="preserve"> PAGEREF _Toc499330649 \h </w:instrText>
        </w:r>
        <w:r>
          <w:rPr>
            <w:noProof/>
            <w:webHidden/>
          </w:rPr>
        </w:r>
        <w:r>
          <w:rPr>
            <w:noProof/>
            <w:webHidden/>
          </w:rPr>
          <w:fldChar w:fldCharType="separate"/>
        </w:r>
        <w:r>
          <w:rPr>
            <w:noProof/>
            <w:webHidden/>
          </w:rPr>
          <w:t>34</w:t>
        </w:r>
        <w:r>
          <w:rPr>
            <w:noProof/>
            <w:webHidden/>
          </w:rPr>
          <w:fldChar w:fldCharType="end"/>
        </w:r>
      </w:hyperlink>
    </w:p>
    <w:p w14:paraId="31B28A8C" w14:textId="7853485C"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50" w:history="1">
        <w:r w:rsidRPr="00D952A0">
          <w:rPr>
            <w:rStyle w:val="Hiperhivatkozs"/>
            <w:noProof/>
          </w:rPr>
          <w:t>4.3 Elméleti megfontolások</w:t>
        </w:r>
        <w:r>
          <w:rPr>
            <w:noProof/>
            <w:webHidden/>
          </w:rPr>
          <w:tab/>
        </w:r>
        <w:r>
          <w:rPr>
            <w:noProof/>
            <w:webHidden/>
          </w:rPr>
          <w:fldChar w:fldCharType="begin"/>
        </w:r>
        <w:r>
          <w:rPr>
            <w:noProof/>
            <w:webHidden/>
          </w:rPr>
          <w:instrText xml:space="preserve"> PAGEREF _Toc499330650 \h </w:instrText>
        </w:r>
        <w:r>
          <w:rPr>
            <w:noProof/>
            <w:webHidden/>
          </w:rPr>
        </w:r>
        <w:r>
          <w:rPr>
            <w:noProof/>
            <w:webHidden/>
          </w:rPr>
          <w:fldChar w:fldCharType="separate"/>
        </w:r>
        <w:r>
          <w:rPr>
            <w:noProof/>
            <w:webHidden/>
          </w:rPr>
          <w:t>36</w:t>
        </w:r>
        <w:r>
          <w:rPr>
            <w:noProof/>
            <w:webHidden/>
          </w:rPr>
          <w:fldChar w:fldCharType="end"/>
        </w:r>
      </w:hyperlink>
    </w:p>
    <w:p w14:paraId="2979E0E5" w14:textId="61B32E68"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1" w:history="1">
        <w:r w:rsidRPr="00D952A0">
          <w:rPr>
            <w:rStyle w:val="Hiperhivatkozs"/>
            <w:noProof/>
          </w:rPr>
          <w:t>4.3.1 Bemenetek</w:t>
        </w:r>
        <w:r>
          <w:rPr>
            <w:noProof/>
            <w:webHidden/>
          </w:rPr>
          <w:tab/>
        </w:r>
        <w:r>
          <w:rPr>
            <w:noProof/>
            <w:webHidden/>
          </w:rPr>
          <w:fldChar w:fldCharType="begin"/>
        </w:r>
        <w:r>
          <w:rPr>
            <w:noProof/>
            <w:webHidden/>
          </w:rPr>
          <w:instrText xml:space="preserve"> PAGEREF _Toc499330651 \h </w:instrText>
        </w:r>
        <w:r>
          <w:rPr>
            <w:noProof/>
            <w:webHidden/>
          </w:rPr>
        </w:r>
        <w:r>
          <w:rPr>
            <w:noProof/>
            <w:webHidden/>
          </w:rPr>
          <w:fldChar w:fldCharType="separate"/>
        </w:r>
        <w:r>
          <w:rPr>
            <w:noProof/>
            <w:webHidden/>
          </w:rPr>
          <w:t>36</w:t>
        </w:r>
        <w:r>
          <w:rPr>
            <w:noProof/>
            <w:webHidden/>
          </w:rPr>
          <w:fldChar w:fldCharType="end"/>
        </w:r>
      </w:hyperlink>
    </w:p>
    <w:p w14:paraId="43B58855" w14:textId="57871338"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2" w:history="1">
        <w:r w:rsidRPr="00D952A0">
          <w:rPr>
            <w:rStyle w:val="Hiperhivatkozs"/>
            <w:noProof/>
          </w:rPr>
          <w:t>4.3.2 A jutalom függvény</w:t>
        </w:r>
        <w:r>
          <w:rPr>
            <w:noProof/>
            <w:webHidden/>
          </w:rPr>
          <w:tab/>
        </w:r>
        <w:r>
          <w:rPr>
            <w:noProof/>
            <w:webHidden/>
          </w:rPr>
          <w:fldChar w:fldCharType="begin"/>
        </w:r>
        <w:r>
          <w:rPr>
            <w:noProof/>
            <w:webHidden/>
          </w:rPr>
          <w:instrText xml:space="preserve"> PAGEREF _Toc499330652 \h </w:instrText>
        </w:r>
        <w:r>
          <w:rPr>
            <w:noProof/>
            <w:webHidden/>
          </w:rPr>
        </w:r>
        <w:r>
          <w:rPr>
            <w:noProof/>
            <w:webHidden/>
          </w:rPr>
          <w:fldChar w:fldCharType="separate"/>
        </w:r>
        <w:r>
          <w:rPr>
            <w:noProof/>
            <w:webHidden/>
          </w:rPr>
          <w:t>36</w:t>
        </w:r>
        <w:r>
          <w:rPr>
            <w:noProof/>
            <w:webHidden/>
          </w:rPr>
          <w:fldChar w:fldCharType="end"/>
        </w:r>
      </w:hyperlink>
    </w:p>
    <w:p w14:paraId="263C083C" w14:textId="264FA13E"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3" w:history="1">
        <w:r w:rsidRPr="00D952A0">
          <w:rPr>
            <w:rStyle w:val="Hiperhivatkozs"/>
            <w:noProof/>
          </w:rPr>
          <w:t>4.3.3 Alkalmazott felderítő módszer</w:t>
        </w:r>
        <w:r>
          <w:rPr>
            <w:noProof/>
            <w:webHidden/>
          </w:rPr>
          <w:tab/>
        </w:r>
        <w:r>
          <w:rPr>
            <w:noProof/>
            <w:webHidden/>
          </w:rPr>
          <w:fldChar w:fldCharType="begin"/>
        </w:r>
        <w:r>
          <w:rPr>
            <w:noProof/>
            <w:webHidden/>
          </w:rPr>
          <w:instrText xml:space="preserve"> PAGEREF _Toc499330653 \h </w:instrText>
        </w:r>
        <w:r>
          <w:rPr>
            <w:noProof/>
            <w:webHidden/>
          </w:rPr>
        </w:r>
        <w:r>
          <w:rPr>
            <w:noProof/>
            <w:webHidden/>
          </w:rPr>
          <w:fldChar w:fldCharType="separate"/>
        </w:r>
        <w:r>
          <w:rPr>
            <w:noProof/>
            <w:webHidden/>
          </w:rPr>
          <w:t>37</w:t>
        </w:r>
        <w:r>
          <w:rPr>
            <w:noProof/>
            <w:webHidden/>
          </w:rPr>
          <w:fldChar w:fldCharType="end"/>
        </w:r>
      </w:hyperlink>
    </w:p>
    <w:p w14:paraId="6814BA17" w14:textId="48D5FC3D"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4" w:history="1">
        <w:r w:rsidRPr="00D952A0">
          <w:rPr>
            <w:rStyle w:val="Hiperhivatkozs"/>
            <w:noProof/>
          </w:rPr>
          <w:t>4.3.4 Hálózat szerkezete</w:t>
        </w:r>
        <w:r>
          <w:rPr>
            <w:noProof/>
            <w:webHidden/>
          </w:rPr>
          <w:tab/>
        </w:r>
        <w:r>
          <w:rPr>
            <w:noProof/>
            <w:webHidden/>
          </w:rPr>
          <w:fldChar w:fldCharType="begin"/>
        </w:r>
        <w:r>
          <w:rPr>
            <w:noProof/>
            <w:webHidden/>
          </w:rPr>
          <w:instrText xml:space="preserve"> PAGEREF _Toc499330654 \h </w:instrText>
        </w:r>
        <w:r>
          <w:rPr>
            <w:noProof/>
            <w:webHidden/>
          </w:rPr>
        </w:r>
        <w:r>
          <w:rPr>
            <w:noProof/>
            <w:webHidden/>
          </w:rPr>
          <w:fldChar w:fldCharType="separate"/>
        </w:r>
        <w:r>
          <w:rPr>
            <w:noProof/>
            <w:webHidden/>
          </w:rPr>
          <w:t>38</w:t>
        </w:r>
        <w:r>
          <w:rPr>
            <w:noProof/>
            <w:webHidden/>
          </w:rPr>
          <w:fldChar w:fldCharType="end"/>
        </w:r>
      </w:hyperlink>
    </w:p>
    <w:p w14:paraId="7E33EB74" w14:textId="4225189C"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55" w:history="1">
        <w:r w:rsidRPr="00D952A0">
          <w:rPr>
            <w:rStyle w:val="Hiperhivatkozs"/>
            <w:noProof/>
          </w:rPr>
          <w:t>4.4 Implementált algoritmusok</w:t>
        </w:r>
        <w:r>
          <w:rPr>
            <w:noProof/>
            <w:webHidden/>
          </w:rPr>
          <w:tab/>
        </w:r>
        <w:r>
          <w:rPr>
            <w:noProof/>
            <w:webHidden/>
          </w:rPr>
          <w:fldChar w:fldCharType="begin"/>
        </w:r>
        <w:r>
          <w:rPr>
            <w:noProof/>
            <w:webHidden/>
          </w:rPr>
          <w:instrText xml:space="preserve"> PAGEREF _Toc499330655 \h </w:instrText>
        </w:r>
        <w:r>
          <w:rPr>
            <w:noProof/>
            <w:webHidden/>
          </w:rPr>
        </w:r>
        <w:r>
          <w:rPr>
            <w:noProof/>
            <w:webHidden/>
          </w:rPr>
          <w:fldChar w:fldCharType="separate"/>
        </w:r>
        <w:r>
          <w:rPr>
            <w:noProof/>
            <w:webHidden/>
          </w:rPr>
          <w:t>40</w:t>
        </w:r>
        <w:r>
          <w:rPr>
            <w:noProof/>
            <w:webHidden/>
          </w:rPr>
          <w:fldChar w:fldCharType="end"/>
        </w:r>
      </w:hyperlink>
    </w:p>
    <w:p w14:paraId="28DCBEF2" w14:textId="3AC325C8"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56" w:history="1">
        <w:r w:rsidRPr="00D952A0">
          <w:rPr>
            <w:rStyle w:val="Hiperhivatkozs"/>
            <w:noProof/>
          </w:rPr>
          <w:t>4.5 Felmerült akadályok</w:t>
        </w:r>
        <w:r>
          <w:rPr>
            <w:noProof/>
            <w:webHidden/>
          </w:rPr>
          <w:tab/>
        </w:r>
        <w:r>
          <w:rPr>
            <w:noProof/>
            <w:webHidden/>
          </w:rPr>
          <w:fldChar w:fldCharType="begin"/>
        </w:r>
        <w:r>
          <w:rPr>
            <w:noProof/>
            <w:webHidden/>
          </w:rPr>
          <w:instrText xml:space="preserve"> PAGEREF _Toc499330656 \h </w:instrText>
        </w:r>
        <w:r>
          <w:rPr>
            <w:noProof/>
            <w:webHidden/>
          </w:rPr>
        </w:r>
        <w:r>
          <w:rPr>
            <w:noProof/>
            <w:webHidden/>
          </w:rPr>
          <w:fldChar w:fldCharType="separate"/>
        </w:r>
        <w:r>
          <w:rPr>
            <w:noProof/>
            <w:webHidden/>
          </w:rPr>
          <w:t>43</w:t>
        </w:r>
        <w:r>
          <w:rPr>
            <w:noProof/>
            <w:webHidden/>
          </w:rPr>
          <w:fldChar w:fldCharType="end"/>
        </w:r>
      </w:hyperlink>
    </w:p>
    <w:p w14:paraId="379622DB" w14:textId="3355F4FE"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7" w:history="1">
        <w:r w:rsidRPr="00D952A0">
          <w:rPr>
            <w:rStyle w:val="Hiperhivatkozs"/>
            <w:noProof/>
          </w:rPr>
          <w:t>4.5.1 Optimalizálás</w:t>
        </w:r>
        <w:r>
          <w:rPr>
            <w:noProof/>
            <w:webHidden/>
          </w:rPr>
          <w:tab/>
        </w:r>
        <w:r>
          <w:rPr>
            <w:noProof/>
            <w:webHidden/>
          </w:rPr>
          <w:fldChar w:fldCharType="begin"/>
        </w:r>
        <w:r>
          <w:rPr>
            <w:noProof/>
            <w:webHidden/>
          </w:rPr>
          <w:instrText xml:space="preserve"> PAGEREF _Toc499330657 \h </w:instrText>
        </w:r>
        <w:r>
          <w:rPr>
            <w:noProof/>
            <w:webHidden/>
          </w:rPr>
        </w:r>
        <w:r>
          <w:rPr>
            <w:noProof/>
            <w:webHidden/>
          </w:rPr>
          <w:fldChar w:fldCharType="separate"/>
        </w:r>
        <w:r>
          <w:rPr>
            <w:noProof/>
            <w:webHidden/>
          </w:rPr>
          <w:t>43</w:t>
        </w:r>
        <w:r>
          <w:rPr>
            <w:noProof/>
            <w:webHidden/>
          </w:rPr>
          <w:fldChar w:fldCharType="end"/>
        </w:r>
      </w:hyperlink>
    </w:p>
    <w:p w14:paraId="15C3F657" w14:textId="5095FA66"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8" w:history="1">
        <w:r w:rsidRPr="00D952A0">
          <w:rPr>
            <w:rStyle w:val="Hiperhivatkozs"/>
            <w:noProof/>
          </w:rPr>
          <w:t>4.5.2 Teljesítmény</w:t>
        </w:r>
        <w:r>
          <w:rPr>
            <w:noProof/>
            <w:webHidden/>
          </w:rPr>
          <w:tab/>
        </w:r>
        <w:r>
          <w:rPr>
            <w:noProof/>
            <w:webHidden/>
          </w:rPr>
          <w:fldChar w:fldCharType="begin"/>
        </w:r>
        <w:r>
          <w:rPr>
            <w:noProof/>
            <w:webHidden/>
          </w:rPr>
          <w:instrText xml:space="preserve"> PAGEREF _Toc499330658 \h </w:instrText>
        </w:r>
        <w:r>
          <w:rPr>
            <w:noProof/>
            <w:webHidden/>
          </w:rPr>
        </w:r>
        <w:r>
          <w:rPr>
            <w:noProof/>
            <w:webHidden/>
          </w:rPr>
          <w:fldChar w:fldCharType="separate"/>
        </w:r>
        <w:r>
          <w:rPr>
            <w:noProof/>
            <w:webHidden/>
          </w:rPr>
          <w:t>43</w:t>
        </w:r>
        <w:r>
          <w:rPr>
            <w:noProof/>
            <w:webHidden/>
          </w:rPr>
          <w:fldChar w:fldCharType="end"/>
        </w:r>
      </w:hyperlink>
    </w:p>
    <w:p w14:paraId="19CE25B9" w14:textId="3A0C84CE"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59" w:history="1">
        <w:r w:rsidRPr="00D952A0">
          <w:rPr>
            <w:rStyle w:val="Hiperhivatkozs"/>
            <w:noProof/>
          </w:rPr>
          <w:t>4.5.3 Megfelelő jutalomfüggvény megválasztása</w:t>
        </w:r>
        <w:r>
          <w:rPr>
            <w:noProof/>
            <w:webHidden/>
          </w:rPr>
          <w:tab/>
        </w:r>
        <w:r>
          <w:rPr>
            <w:noProof/>
            <w:webHidden/>
          </w:rPr>
          <w:fldChar w:fldCharType="begin"/>
        </w:r>
        <w:r>
          <w:rPr>
            <w:noProof/>
            <w:webHidden/>
          </w:rPr>
          <w:instrText xml:space="preserve"> PAGEREF _Toc499330659 \h </w:instrText>
        </w:r>
        <w:r>
          <w:rPr>
            <w:noProof/>
            <w:webHidden/>
          </w:rPr>
        </w:r>
        <w:r>
          <w:rPr>
            <w:noProof/>
            <w:webHidden/>
          </w:rPr>
          <w:fldChar w:fldCharType="separate"/>
        </w:r>
        <w:r>
          <w:rPr>
            <w:noProof/>
            <w:webHidden/>
          </w:rPr>
          <w:t>44</w:t>
        </w:r>
        <w:r>
          <w:rPr>
            <w:noProof/>
            <w:webHidden/>
          </w:rPr>
          <w:fldChar w:fldCharType="end"/>
        </w:r>
      </w:hyperlink>
    </w:p>
    <w:p w14:paraId="1489F3F0" w14:textId="01419D27"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60" w:history="1">
        <w:r w:rsidRPr="00D952A0">
          <w:rPr>
            <w:rStyle w:val="Hiperhivatkozs"/>
            <w:noProof/>
          </w:rPr>
          <w:t>4.5.4 Hiperparaméter optimalizáció</w:t>
        </w:r>
        <w:r>
          <w:rPr>
            <w:noProof/>
            <w:webHidden/>
          </w:rPr>
          <w:tab/>
        </w:r>
        <w:r>
          <w:rPr>
            <w:noProof/>
            <w:webHidden/>
          </w:rPr>
          <w:fldChar w:fldCharType="begin"/>
        </w:r>
        <w:r>
          <w:rPr>
            <w:noProof/>
            <w:webHidden/>
          </w:rPr>
          <w:instrText xml:space="preserve"> PAGEREF _Toc499330660 \h </w:instrText>
        </w:r>
        <w:r>
          <w:rPr>
            <w:noProof/>
            <w:webHidden/>
          </w:rPr>
        </w:r>
        <w:r>
          <w:rPr>
            <w:noProof/>
            <w:webHidden/>
          </w:rPr>
          <w:fldChar w:fldCharType="separate"/>
        </w:r>
        <w:r>
          <w:rPr>
            <w:noProof/>
            <w:webHidden/>
          </w:rPr>
          <w:t>44</w:t>
        </w:r>
        <w:r>
          <w:rPr>
            <w:noProof/>
            <w:webHidden/>
          </w:rPr>
          <w:fldChar w:fldCharType="end"/>
        </w:r>
      </w:hyperlink>
    </w:p>
    <w:p w14:paraId="0B600DD7" w14:textId="09AAC31D" w:rsidR="002B314D" w:rsidRDefault="002B314D">
      <w:pPr>
        <w:pStyle w:val="TJ3"/>
        <w:tabs>
          <w:tab w:val="right" w:leader="dot" w:pos="8494"/>
        </w:tabs>
        <w:rPr>
          <w:rFonts w:asciiTheme="minorHAnsi" w:eastAsiaTheme="minorEastAsia" w:hAnsiTheme="minorHAnsi" w:cstheme="minorBidi"/>
          <w:noProof/>
          <w:sz w:val="22"/>
          <w:szCs w:val="22"/>
          <w:lang w:eastAsia="hu-HU"/>
        </w:rPr>
      </w:pPr>
      <w:hyperlink w:anchor="_Toc499330661" w:history="1">
        <w:r w:rsidRPr="00D952A0">
          <w:rPr>
            <w:rStyle w:val="Hiperhivatkozs"/>
            <w:noProof/>
          </w:rPr>
          <w:t>4.5.5 Komplexitás</w:t>
        </w:r>
        <w:r>
          <w:rPr>
            <w:noProof/>
            <w:webHidden/>
          </w:rPr>
          <w:tab/>
        </w:r>
        <w:r>
          <w:rPr>
            <w:noProof/>
            <w:webHidden/>
          </w:rPr>
          <w:fldChar w:fldCharType="begin"/>
        </w:r>
        <w:r>
          <w:rPr>
            <w:noProof/>
            <w:webHidden/>
          </w:rPr>
          <w:instrText xml:space="preserve"> PAGEREF _Toc499330661 \h </w:instrText>
        </w:r>
        <w:r>
          <w:rPr>
            <w:noProof/>
            <w:webHidden/>
          </w:rPr>
        </w:r>
        <w:r>
          <w:rPr>
            <w:noProof/>
            <w:webHidden/>
          </w:rPr>
          <w:fldChar w:fldCharType="separate"/>
        </w:r>
        <w:r>
          <w:rPr>
            <w:noProof/>
            <w:webHidden/>
          </w:rPr>
          <w:t>44</w:t>
        </w:r>
        <w:r>
          <w:rPr>
            <w:noProof/>
            <w:webHidden/>
          </w:rPr>
          <w:fldChar w:fldCharType="end"/>
        </w:r>
      </w:hyperlink>
    </w:p>
    <w:p w14:paraId="7EFFA7CD" w14:textId="08F78C2F"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62" w:history="1">
        <w:r w:rsidRPr="00D952A0">
          <w:rPr>
            <w:rStyle w:val="Hiperhivatkozs"/>
            <w:noProof/>
          </w:rPr>
          <w:t>4.6 Eredmények értékelése</w:t>
        </w:r>
        <w:r>
          <w:rPr>
            <w:noProof/>
            <w:webHidden/>
          </w:rPr>
          <w:tab/>
        </w:r>
        <w:r>
          <w:rPr>
            <w:noProof/>
            <w:webHidden/>
          </w:rPr>
          <w:fldChar w:fldCharType="begin"/>
        </w:r>
        <w:r>
          <w:rPr>
            <w:noProof/>
            <w:webHidden/>
          </w:rPr>
          <w:instrText xml:space="preserve"> PAGEREF _Toc499330662 \h </w:instrText>
        </w:r>
        <w:r>
          <w:rPr>
            <w:noProof/>
            <w:webHidden/>
          </w:rPr>
        </w:r>
        <w:r>
          <w:rPr>
            <w:noProof/>
            <w:webHidden/>
          </w:rPr>
          <w:fldChar w:fldCharType="separate"/>
        </w:r>
        <w:r>
          <w:rPr>
            <w:noProof/>
            <w:webHidden/>
          </w:rPr>
          <w:t>45</w:t>
        </w:r>
        <w:r>
          <w:rPr>
            <w:noProof/>
            <w:webHidden/>
          </w:rPr>
          <w:fldChar w:fldCharType="end"/>
        </w:r>
      </w:hyperlink>
    </w:p>
    <w:p w14:paraId="30D5543E" w14:textId="3126F543" w:rsidR="002B314D" w:rsidRDefault="002B314D">
      <w:pPr>
        <w:pStyle w:val="TJ2"/>
        <w:tabs>
          <w:tab w:val="right" w:leader="dot" w:pos="8494"/>
        </w:tabs>
        <w:rPr>
          <w:rFonts w:asciiTheme="minorHAnsi" w:eastAsiaTheme="minorEastAsia" w:hAnsiTheme="minorHAnsi" w:cstheme="minorBidi"/>
          <w:noProof/>
          <w:sz w:val="22"/>
          <w:szCs w:val="22"/>
          <w:lang w:eastAsia="hu-HU"/>
        </w:rPr>
      </w:pPr>
      <w:hyperlink w:anchor="_Toc499330663" w:history="1">
        <w:r w:rsidRPr="00D952A0">
          <w:rPr>
            <w:rStyle w:val="Hiperhivatkozs"/>
            <w:noProof/>
          </w:rPr>
          <w:t>4.7 Lehetséges továbbfejlesztések</w:t>
        </w:r>
        <w:r>
          <w:rPr>
            <w:noProof/>
            <w:webHidden/>
          </w:rPr>
          <w:tab/>
        </w:r>
        <w:r>
          <w:rPr>
            <w:noProof/>
            <w:webHidden/>
          </w:rPr>
          <w:fldChar w:fldCharType="begin"/>
        </w:r>
        <w:r>
          <w:rPr>
            <w:noProof/>
            <w:webHidden/>
          </w:rPr>
          <w:instrText xml:space="preserve"> PAGEREF _Toc499330663 \h </w:instrText>
        </w:r>
        <w:r>
          <w:rPr>
            <w:noProof/>
            <w:webHidden/>
          </w:rPr>
        </w:r>
        <w:r>
          <w:rPr>
            <w:noProof/>
            <w:webHidden/>
          </w:rPr>
          <w:fldChar w:fldCharType="separate"/>
        </w:r>
        <w:r>
          <w:rPr>
            <w:noProof/>
            <w:webHidden/>
          </w:rPr>
          <w:t>48</w:t>
        </w:r>
        <w:r>
          <w:rPr>
            <w:noProof/>
            <w:webHidden/>
          </w:rPr>
          <w:fldChar w:fldCharType="end"/>
        </w:r>
      </w:hyperlink>
    </w:p>
    <w:p w14:paraId="030D903D" w14:textId="3583F644" w:rsidR="002B314D" w:rsidRDefault="002B314D">
      <w:pPr>
        <w:pStyle w:val="TJ1"/>
        <w:rPr>
          <w:rFonts w:asciiTheme="minorHAnsi" w:eastAsiaTheme="minorEastAsia" w:hAnsiTheme="minorHAnsi" w:cstheme="minorBidi"/>
          <w:b w:val="0"/>
          <w:noProof/>
          <w:sz w:val="22"/>
          <w:szCs w:val="22"/>
          <w:lang w:eastAsia="hu-HU"/>
        </w:rPr>
      </w:pPr>
      <w:hyperlink w:anchor="_Toc499330664" w:history="1">
        <w:r w:rsidRPr="00D952A0">
          <w:rPr>
            <w:rStyle w:val="Hiperhivatkozs"/>
            <w:noProof/>
          </w:rPr>
          <w:t>5 Összefoglaló</w:t>
        </w:r>
        <w:r>
          <w:rPr>
            <w:noProof/>
            <w:webHidden/>
          </w:rPr>
          <w:tab/>
        </w:r>
        <w:r>
          <w:rPr>
            <w:noProof/>
            <w:webHidden/>
          </w:rPr>
          <w:fldChar w:fldCharType="begin"/>
        </w:r>
        <w:r>
          <w:rPr>
            <w:noProof/>
            <w:webHidden/>
          </w:rPr>
          <w:instrText xml:space="preserve"> PAGEREF _Toc499330664 \h </w:instrText>
        </w:r>
        <w:r>
          <w:rPr>
            <w:noProof/>
            <w:webHidden/>
          </w:rPr>
        </w:r>
        <w:r>
          <w:rPr>
            <w:noProof/>
            <w:webHidden/>
          </w:rPr>
          <w:fldChar w:fldCharType="separate"/>
        </w:r>
        <w:r>
          <w:rPr>
            <w:noProof/>
            <w:webHidden/>
          </w:rPr>
          <w:t>51</w:t>
        </w:r>
        <w:r>
          <w:rPr>
            <w:noProof/>
            <w:webHidden/>
          </w:rPr>
          <w:fldChar w:fldCharType="end"/>
        </w:r>
      </w:hyperlink>
    </w:p>
    <w:p w14:paraId="3A63331A" w14:textId="05276715" w:rsidR="002B314D" w:rsidRDefault="002B314D">
      <w:pPr>
        <w:pStyle w:val="TJ1"/>
        <w:rPr>
          <w:rFonts w:asciiTheme="minorHAnsi" w:eastAsiaTheme="minorEastAsia" w:hAnsiTheme="minorHAnsi" w:cstheme="minorBidi"/>
          <w:b w:val="0"/>
          <w:noProof/>
          <w:sz w:val="22"/>
          <w:szCs w:val="22"/>
          <w:lang w:eastAsia="hu-HU"/>
        </w:rPr>
      </w:pPr>
      <w:hyperlink w:anchor="_Toc499330665" w:history="1">
        <w:r w:rsidRPr="00D952A0">
          <w:rPr>
            <w:rStyle w:val="Hiperhivatkozs"/>
            <w:noProof/>
          </w:rPr>
          <w:t>Irodalomjegyzék</w:t>
        </w:r>
        <w:r>
          <w:rPr>
            <w:noProof/>
            <w:webHidden/>
          </w:rPr>
          <w:tab/>
        </w:r>
        <w:r>
          <w:rPr>
            <w:noProof/>
            <w:webHidden/>
          </w:rPr>
          <w:fldChar w:fldCharType="begin"/>
        </w:r>
        <w:r>
          <w:rPr>
            <w:noProof/>
            <w:webHidden/>
          </w:rPr>
          <w:instrText xml:space="preserve"> PAGEREF _Toc499330665 \h </w:instrText>
        </w:r>
        <w:r>
          <w:rPr>
            <w:noProof/>
            <w:webHidden/>
          </w:rPr>
        </w:r>
        <w:r>
          <w:rPr>
            <w:noProof/>
            <w:webHidden/>
          </w:rPr>
          <w:fldChar w:fldCharType="separate"/>
        </w:r>
        <w:r>
          <w:rPr>
            <w:noProof/>
            <w:webHidden/>
          </w:rPr>
          <w:t>52</w:t>
        </w:r>
        <w:r>
          <w:rPr>
            <w:noProof/>
            <w:webHidden/>
          </w:rPr>
          <w:fldChar w:fldCharType="end"/>
        </w:r>
      </w:hyperlink>
    </w:p>
    <w:p w14:paraId="0AAC361B" w14:textId="0CBCCDB9" w:rsidR="002B314D" w:rsidRDefault="002B314D">
      <w:pPr>
        <w:pStyle w:val="TJ1"/>
        <w:rPr>
          <w:rFonts w:asciiTheme="minorHAnsi" w:eastAsiaTheme="minorEastAsia" w:hAnsiTheme="minorHAnsi" w:cstheme="minorBidi"/>
          <w:b w:val="0"/>
          <w:noProof/>
          <w:sz w:val="22"/>
          <w:szCs w:val="22"/>
          <w:lang w:eastAsia="hu-HU"/>
        </w:rPr>
      </w:pPr>
      <w:hyperlink w:anchor="_Toc499330666" w:history="1">
        <w:r w:rsidRPr="00D952A0">
          <w:rPr>
            <w:rStyle w:val="Hiperhivatkozs"/>
            <w:noProof/>
          </w:rPr>
          <w:t>Függelék</w:t>
        </w:r>
        <w:r>
          <w:rPr>
            <w:noProof/>
            <w:webHidden/>
          </w:rPr>
          <w:tab/>
        </w:r>
        <w:r>
          <w:rPr>
            <w:noProof/>
            <w:webHidden/>
          </w:rPr>
          <w:fldChar w:fldCharType="begin"/>
        </w:r>
        <w:r>
          <w:rPr>
            <w:noProof/>
            <w:webHidden/>
          </w:rPr>
          <w:instrText xml:space="preserve"> PAGEREF _Toc499330666 \h </w:instrText>
        </w:r>
        <w:r>
          <w:rPr>
            <w:noProof/>
            <w:webHidden/>
          </w:rPr>
        </w:r>
        <w:r>
          <w:rPr>
            <w:noProof/>
            <w:webHidden/>
          </w:rPr>
          <w:fldChar w:fldCharType="separate"/>
        </w:r>
        <w:r>
          <w:rPr>
            <w:noProof/>
            <w:webHidden/>
          </w:rPr>
          <w:t>55</w:t>
        </w:r>
        <w:r>
          <w:rPr>
            <w:noProof/>
            <w:webHidden/>
          </w:rPr>
          <w:fldChar w:fldCharType="end"/>
        </w:r>
      </w:hyperlink>
    </w:p>
    <w:p w14:paraId="2AC2237B" w14:textId="0FF463E5" w:rsidR="00730B3C" w:rsidRDefault="00730B3C">
      <w:r>
        <w:rPr>
          <w:b/>
          <w:bCs/>
        </w:rPr>
        <w:fldChar w:fldCharType="end"/>
      </w:r>
    </w:p>
    <w:p w14:paraId="74D7F24B" w14:textId="77777777" w:rsidR="0063585C" w:rsidRPr="00B50CAA" w:rsidRDefault="0063585C">
      <w:pPr>
        <w:pStyle w:val="Kpalrs"/>
      </w:pPr>
    </w:p>
    <w:p w14:paraId="1B77302E" w14:textId="77777777" w:rsidR="00681E99" w:rsidRPr="00B50CAA" w:rsidRDefault="00681E99" w:rsidP="00854BDC">
      <w:pPr>
        <w:pStyle w:val="Nyilatkozatcm"/>
      </w:pPr>
      <w:r w:rsidRPr="00B50CAA">
        <w:lastRenderedPageBreak/>
        <w:t>Hallgatói nyilatkozat</w:t>
      </w:r>
    </w:p>
    <w:p w14:paraId="4680196C" w14:textId="77777777" w:rsidR="00681E99" w:rsidRDefault="00681E99" w:rsidP="005E01E0">
      <w:pPr>
        <w:pStyle w:val="Nyilatkozatszveg"/>
      </w:pPr>
      <w:r w:rsidRPr="00B50CAA">
        <w:t xml:space="preserve">Alulírott </w:t>
      </w:r>
      <w:r w:rsidR="00652898">
        <w:rPr>
          <w:b/>
          <w:bCs/>
        </w:rPr>
        <w:t>Fehér Gergő</w:t>
      </w:r>
      <w:r w:rsidRPr="00B50CAA">
        <w:t xml:space="preserve">, szigorló hallgató kijelentem, hogy ezt a </w:t>
      </w:r>
      <w:r>
        <w:t>szakdolgozatot</w:t>
      </w:r>
      <w:r w:rsidR="00A927BE">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B5C0D5D"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55798D6A" w14:textId="2958E87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B765AE">
        <w:rPr>
          <w:noProof/>
        </w:rPr>
        <w:t>2017. 11. 24.</w:t>
      </w:r>
      <w:r w:rsidRPr="00B50CAA">
        <w:fldChar w:fldCharType="end"/>
      </w:r>
    </w:p>
    <w:p w14:paraId="3332F32D" w14:textId="77777777" w:rsidR="00681E99" w:rsidRDefault="005E01E0" w:rsidP="00854BDC">
      <w:pPr>
        <w:pStyle w:val="Nyilatkozatalrs"/>
      </w:pPr>
      <w:r>
        <w:tab/>
      </w:r>
      <w:r w:rsidR="00854BDC">
        <w:t>...</w:t>
      </w:r>
      <w:r>
        <w:t>…………………………………………….</w:t>
      </w:r>
    </w:p>
    <w:p w14:paraId="44A7CCC1" w14:textId="77777777" w:rsidR="005E01E0" w:rsidRDefault="005E01E0" w:rsidP="00854BDC">
      <w:pPr>
        <w:pStyle w:val="Nyilatkozatalrs"/>
      </w:pPr>
      <w:r>
        <w:tab/>
      </w:r>
      <w:r w:rsidR="00652898">
        <w:t>Fehér Gergő</w:t>
      </w:r>
    </w:p>
    <w:p w14:paraId="7466E5EC" w14:textId="77777777" w:rsidR="00854BDC" w:rsidRPr="00B50CAA" w:rsidRDefault="00854BDC" w:rsidP="00854BDC">
      <w:pPr>
        <w:pStyle w:val="Nyilatkozatszveg"/>
      </w:pPr>
    </w:p>
    <w:p w14:paraId="2A8F7876"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5D0D05BB" w14:textId="77777777" w:rsidR="0063585C" w:rsidRDefault="0063585C" w:rsidP="00816BCB">
      <w:pPr>
        <w:pStyle w:val="Fejezetcimszmozsnlkl"/>
      </w:pPr>
      <w:bookmarkStart w:id="1" w:name="_Toc499330620"/>
      <w:r w:rsidRPr="00B50CAA">
        <w:lastRenderedPageBreak/>
        <w:t>Összefoglaló</w:t>
      </w:r>
      <w:bookmarkEnd w:id="1"/>
    </w:p>
    <w:p w14:paraId="57A1BFFB" w14:textId="3D4C4956" w:rsidR="00EE0827" w:rsidRDefault="000A1140" w:rsidP="00D23BFC">
      <w:r>
        <w:t xml:space="preserve">Az utóbbi években a számítási kapacitás növekedésével egyre nagyobb </w:t>
      </w:r>
      <w:r w:rsidR="00CC41B8">
        <w:t>teret nyernek</w:t>
      </w:r>
      <w:r w:rsidR="001F535C">
        <w:t xml:space="preserve"> a</w:t>
      </w:r>
      <w:r>
        <w:t xml:space="preserve"> gépi tanuló algoritmusok és az ún. mély tanulás, amivel a kutatók a műszaki problémák egyre több területén tudnak eddig még soha nem látott sikereket elérni. Ezek az algoritmusok </w:t>
      </w:r>
      <w:r w:rsidR="00EE0827">
        <w:t>ma már igen összetett</w:t>
      </w:r>
      <w:r w:rsidR="00CC41B8">
        <w:t xml:space="preserve"> problémákat is meg tudnak oldani emberi</w:t>
      </w:r>
      <w:r w:rsidR="001F535C">
        <w:t>,</w:t>
      </w:r>
      <w:r w:rsidR="00CC41B8">
        <w:t xml:space="preserve"> vagy</w:t>
      </w:r>
      <w:r w:rsidR="00EE0827">
        <w:t xml:space="preserve"> sok esetben akár</w:t>
      </w:r>
      <w:r w:rsidR="00CC41B8">
        <w:t xml:space="preserve"> </w:t>
      </w:r>
      <w:r w:rsidR="001F535C">
        <w:t>az</w:t>
      </w:r>
      <w:r w:rsidR="00C857AE">
        <w:t>t</w:t>
      </w:r>
      <w:r w:rsidR="001F535C">
        <w:t xml:space="preserve"> meghaladó </w:t>
      </w:r>
      <w:r w:rsidR="00CC41B8">
        <w:t>szinten</w:t>
      </w:r>
      <w:r w:rsidR="00EE0827">
        <w:t xml:space="preserve"> is</w:t>
      </w:r>
      <w:r w:rsidR="00CC41B8">
        <w:t>, mint péld</w:t>
      </w:r>
      <w:r w:rsidR="00EE0827">
        <w:t>ául a képfelismerés vagy akár olyan komplex játékokkal játszani</w:t>
      </w:r>
      <w:r w:rsidR="0016686A">
        <w:t>,</w:t>
      </w:r>
      <w:r w:rsidR="00EE0827">
        <w:t xml:space="preserve"> mint a Go</w:t>
      </w:r>
      <w:sdt>
        <w:sdtPr>
          <w:id w:val="-1649818054"/>
          <w:citation/>
        </w:sdtPr>
        <w:sdtContent>
          <w:r w:rsidR="00CF5444">
            <w:fldChar w:fldCharType="begin"/>
          </w:r>
          <w:r w:rsidR="00CF5444">
            <w:instrText xml:space="preserve"> CITATION Dav16 \l 1038 </w:instrText>
          </w:r>
          <w:r w:rsidR="00CF5444">
            <w:fldChar w:fldCharType="separate"/>
          </w:r>
          <w:r w:rsidR="00B765AE">
            <w:rPr>
              <w:noProof/>
            </w:rPr>
            <w:t xml:space="preserve"> [1]</w:t>
          </w:r>
          <w:r w:rsidR="00CF5444">
            <w:fldChar w:fldCharType="end"/>
          </w:r>
        </w:sdtContent>
      </w:sdt>
      <w:r w:rsidR="00EE0827">
        <w:t>.</w:t>
      </w:r>
    </w:p>
    <w:p w14:paraId="734EF358" w14:textId="3742E2E3" w:rsidR="00D23BFC" w:rsidRDefault="00EE0827" w:rsidP="00D23BFC">
      <w:r>
        <w:t>Jelen szakdolgozat témája, ezen algoritmusoknak az irányítástechnikában való lehetséges alkalmaz</w:t>
      </w:r>
      <w:r w:rsidR="008F6E01">
        <w:t>ása, azon belül egy versenyautó</w:t>
      </w:r>
      <w:r w:rsidR="0016686A">
        <w:t>modell irányításnak</w:t>
      </w:r>
      <w:r>
        <w:t xml:space="preserve"> elméleti megvalósítása. Ennek </w:t>
      </w:r>
      <w:r w:rsidR="001F535C">
        <w:t>megalkotásához</w:t>
      </w:r>
      <w:r w:rsidR="00C857AE">
        <w:t xml:space="preserve"> </w:t>
      </w:r>
      <w:r>
        <w:t>mély neurális hálózatokat, illetve megerősítéses tanuláson alapuló algoritmusokat használtam fel.</w:t>
      </w:r>
    </w:p>
    <w:p w14:paraId="36DA7E24" w14:textId="1E47CAE8" w:rsidR="00EE0827" w:rsidRPr="00D23BFC" w:rsidRDefault="00EE0827" w:rsidP="00D23BFC">
      <w:r>
        <w:t xml:space="preserve">A </w:t>
      </w:r>
      <w:r w:rsidR="001F535C">
        <w:t>feladat megoldása</w:t>
      </w:r>
      <w:r>
        <w:t xml:space="preserve"> során</w:t>
      </w:r>
      <w:r w:rsidR="00FC7F10">
        <w:t xml:space="preserve"> először</w:t>
      </w:r>
      <w:r>
        <w:t xml:space="preserve"> egy egyszerűbb példán összehasonlítottam</w:t>
      </w:r>
      <w:r w:rsidR="00550464">
        <w:t xml:space="preserve"> M</w:t>
      </w:r>
      <w:r w:rsidR="0016686A">
        <w:t xml:space="preserve">atlabban és </w:t>
      </w:r>
      <w:r w:rsidR="00550464">
        <w:t>Pythonban</w:t>
      </w:r>
      <w:r>
        <w:t xml:space="preserve"> az algoritmus</w:t>
      </w:r>
      <w:r w:rsidR="001F535C">
        <w:t>ok</w:t>
      </w:r>
      <w:r>
        <w:t xml:space="preserve"> implementáláshoz szükséges eszköztárakat. </w:t>
      </w:r>
      <w:r w:rsidR="00550464">
        <w:t xml:space="preserve">Ezután </w:t>
      </w:r>
      <w:r w:rsidR="001F535C">
        <w:t xml:space="preserve">megvalósításra került a feladathoz </w:t>
      </w:r>
      <w:r w:rsidR="00550464">
        <w:t>használt keretrendszer</w:t>
      </w:r>
      <w:r w:rsidR="008F6E01">
        <w:t>,</w:t>
      </w:r>
      <w:r w:rsidR="00550464">
        <w:t xml:space="preserve"> ahol grafikus felületen t</w:t>
      </w:r>
      <w:r w:rsidR="008F6E01">
        <w:t xml:space="preserve">udjuk beállítani a környezet, </w:t>
      </w:r>
      <w:r w:rsidR="00550464">
        <w:t>az autó</w:t>
      </w:r>
      <w:r w:rsidR="008F6E01">
        <w:t xml:space="preserve"> és a vezérlő algoritmus</w:t>
      </w:r>
      <w:r w:rsidR="00550464">
        <w:t xml:space="preserve"> paramétereit, illetve nyomon tudjuk követi az algoritmus tanulásának előre haladását is.</w:t>
      </w:r>
      <w:r w:rsidR="001F535C">
        <w:t xml:space="preserve"> Végül implementáltam és összehasonlítottam néhány</w:t>
      </w:r>
      <w:r w:rsidR="00C857AE">
        <w:t>,</w:t>
      </w:r>
      <w:r w:rsidR="001F535C">
        <w:t xml:space="preserve"> a probléma sajátosságai szempontjából releváns</w:t>
      </w:r>
      <w:r w:rsidR="00C857AE">
        <w:t>,</w:t>
      </w:r>
      <w:r w:rsidR="001F535C">
        <w:t xml:space="preserve"> mély megerősítéses tanuláson alapuló algoritmust.</w:t>
      </w:r>
    </w:p>
    <w:p w14:paraId="7725F8A0" w14:textId="77777777" w:rsidR="0063585C" w:rsidRDefault="0063585C" w:rsidP="00816BCB">
      <w:pPr>
        <w:pStyle w:val="Fejezetcimszmozsnlkl"/>
      </w:pPr>
      <w:bookmarkStart w:id="2" w:name="_Toc499330621"/>
      <w:r w:rsidRPr="00B50CAA">
        <w:lastRenderedPageBreak/>
        <w:t>Abstract</w:t>
      </w:r>
      <w:bookmarkEnd w:id="2"/>
    </w:p>
    <w:p w14:paraId="06C01242" w14:textId="2DF17CAA" w:rsidR="00692605" w:rsidRDefault="001F535C" w:rsidP="00D23BFC">
      <w:r>
        <w:t xml:space="preserve">In the recent years, with the explosive growth of the computational power, the machine learning algorithms and the so called deep learning keep gathering more ground, whereby the reserachers are becoming able to succeed on more and more domain of technical problems. These algorithms nowadays can solve </w:t>
      </w:r>
      <w:r w:rsidR="00C857AE">
        <w:t>complex problems on a human leve</w:t>
      </w:r>
      <w:r>
        <w:t>l or even beyond, like image</w:t>
      </w:r>
      <w:r w:rsidR="00C857AE">
        <w:t xml:space="preserve"> </w:t>
      </w:r>
      <w:r>
        <w:t xml:space="preserve">recognition or playing </w:t>
      </w:r>
      <w:r w:rsidR="00013F73">
        <w:t>so</w:t>
      </w:r>
      <w:r w:rsidR="001544C3">
        <w:t xml:space="preserve"> </w:t>
      </w:r>
      <w:r>
        <w:t xml:space="preserve">difficult games </w:t>
      </w:r>
      <w:r w:rsidR="00013F73">
        <w:t>as</w:t>
      </w:r>
      <w:r>
        <w:t xml:space="preserve"> Go.</w:t>
      </w:r>
    </w:p>
    <w:p w14:paraId="0F1B468D" w14:textId="5A09FF80" w:rsidR="001F535C" w:rsidRDefault="001F535C" w:rsidP="00D23BFC">
      <w:r>
        <w:t>The topic of this bachelor thesis is the possible application of these alg</w:t>
      </w:r>
      <w:r w:rsidR="00013F73">
        <w:t>orithms in the field of control</w:t>
      </w:r>
      <w:r>
        <w:t xml:space="preserve"> engineering, within it</w:t>
      </w:r>
      <w:r w:rsidR="001544C3">
        <w:t>,</w:t>
      </w:r>
      <w:r>
        <w:t xml:space="preserve"> the theoritical realisation of the control of a racing car. For</w:t>
      </w:r>
      <w:r w:rsidR="001544C3">
        <w:t xml:space="preserve"> t</w:t>
      </w:r>
      <w:r>
        <w:t>he implementation of this, I used reinforceme</w:t>
      </w:r>
      <w:r w:rsidR="001544C3">
        <w:t>nt learning based algorithms as well as</w:t>
      </w:r>
      <w:r>
        <w:t xml:space="preserve"> deep neural networks.</w:t>
      </w:r>
    </w:p>
    <w:p w14:paraId="00FC2ACE" w14:textId="3375AADC" w:rsidR="001F535C" w:rsidRDefault="001F535C" w:rsidP="00D23BFC">
      <w:r>
        <w:t>While solving</w:t>
      </w:r>
      <w:r w:rsidR="001544C3">
        <w:t xml:space="preserve"> </w:t>
      </w:r>
      <w:r>
        <w:t>the task, first</w:t>
      </w:r>
      <w:r w:rsidR="001544C3">
        <w:t>,</w:t>
      </w:r>
      <w:r>
        <w:t xml:space="preserve"> using a simple example I compared the available task relevant toolboxes of Matlab and Python. Then</w:t>
      </w:r>
      <w:r w:rsidR="001544C3">
        <w:t>,</w:t>
      </w:r>
      <w:r>
        <w:t xml:space="preserve"> I designed and implemented the simulator framework later used for testing the</w:t>
      </w:r>
      <w:r w:rsidR="00013F73">
        <w:t xml:space="preserve"> control</w:t>
      </w:r>
      <w:r>
        <w:t xml:space="preserve"> algorithms</w:t>
      </w:r>
      <w:r w:rsidR="001544C3">
        <w:t>. On this grafical user interface,</w:t>
      </w:r>
      <w:r>
        <w:t xml:space="preserve"> the necessary </w:t>
      </w:r>
      <w:r w:rsidR="001544C3">
        <w:t>parameters</w:t>
      </w:r>
      <w:r>
        <w:t xml:space="preserve"> of the environment, the car and the contol algorithm can be set, as well as the progress of the learning can be observed. Finally, I implemented and compared the performance of some task relevant deep reinforcement learning based algorithms.</w:t>
      </w:r>
    </w:p>
    <w:p w14:paraId="11891278" w14:textId="77777777" w:rsidR="001A57BC" w:rsidRDefault="003F5425" w:rsidP="006A1B7F">
      <w:pPr>
        <w:pStyle w:val="Cmsor1"/>
      </w:pPr>
      <w:bookmarkStart w:id="3" w:name="_Toc332797397"/>
      <w:bookmarkStart w:id="4" w:name="_Toc499330622"/>
      <w:r>
        <w:lastRenderedPageBreak/>
        <w:t>Bevezetés</w:t>
      </w:r>
      <w:bookmarkEnd w:id="3"/>
      <w:bookmarkEnd w:id="4"/>
    </w:p>
    <w:p w14:paraId="52964AAD" w14:textId="535B059C" w:rsidR="00A4346E" w:rsidRDefault="00AD02A6" w:rsidP="00A4346E">
      <w:r>
        <w:t xml:space="preserve">Manapság talán az egyik legfelkapottabb kutatási területnek a mesterséges intelligencia kutatása számít. </w:t>
      </w:r>
      <w:r w:rsidR="00013F73">
        <w:t>Bár az alap</w:t>
      </w:r>
      <w:r w:rsidR="00C64C6C">
        <w:t xml:space="preserve">ötletek és </w:t>
      </w:r>
      <w:r w:rsidR="001F535C">
        <w:t xml:space="preserve">egyszerűbb </w:t>
      </w:r>
      <w:r w:rsidR="00C64C6C">
        <w:t>algoritmusok már régóta léteznek, sokáig hiányzott a tudósok</w:t>
      </w:r>
      <w:r w:rsidR="00013F73">
        <w:t xml:space="preserve"> és kutatók</w:t>
      </w:r>
      <w:r w:rsidR="00C64C6C">
        <w:t xml:space="preserve"> mögül a számítási kapacitás, így a kezdeti lendület hamar alább hagyott. Viszont a</w:t>
      </w:r>
      <w:r w:rsidR="00B73CA2">
        <w:t>z informatika fejlődésével, a</w:t>
      </w:r>
      <w:r w:rsidR="00C64C6C">
        <w:t xml:space="preserve"> modern több magos </w:t>
      </w:r>
      <w:r w:rsidR="00B73CA2">
        <w:t>CPU-k és a GPU-k számítási kapacit</w:t>
      </w:r>
      <w:r w:rsidR="00C64C6C">
        <w:t xml:space="preserve">ásának köszönhetően a kétezres évek elején új lökést kapott a terület. Bár amit ma mesterséges </w:t>
      </w:r>
      <w:r w:rsidR="00B73CA2">
        <w:t>intelligenciának</w:t>
      </w:r>
      <w:r w:rsidR="00013F73">
        <w:t xml:space="preserve"> hívunk</w:t>
      </w:r>
      <w:r w:rsidR="00C64C6C">
        <w:t xml:space="preserve"> az még nagyon messze áll attól</w:t>
      </w:r>
      <w:r w:rsidR="001F535C">
        <w:t>, a sci-fikben látott emberi kinézettel és képességekkel rendelkező robot képétől</w:t>
      </w:r>
      <w:r w:rsidR="00C64C6C">
        <w:t>, viszont bizonyos területekre, problémákra fokuszáltan a modern algoritmusok már sokszor túlszárnyalják az ember</w:t>
      </w:r>
      <w:r w:rsidR="001F535C">
        <w:t>i teljesítmény</w:t>
      </w:r>
      <w:r w:rsidR="00C64C6C">
        <w:t>t is. Legyen az képeken objektumok</w:t>
      </w:r>
      <w:r w:rsidR="001F535C">
        <w:t>,</w:t>
      </w:r>
      <w:r w:rsidR="00C64C6C">
        <w:t xml:space="preserve"> esetleg emberek felismerése vagy olyan bonyolult játékokkal való játék</w:t>
      </w:r>
      <w:r w:rsidR="00B73CA2">
        <w:t>, mint a G</w:t>
      </w:r>
      <w:r w:rsidR="00C64C6C">
        <w:t>o</w:t>
      </w:r>
      <w:sdt>
        <w:sdtPr>
          <w:id w:val="1215705959"/>
          <w:citation/>
        </w:sdtPr>
        <w:sdtContent>
          <w:r w:rsidR="00013F73">
            <w:fldChar w:fldCharType="begin"/>
          </w:r>
          <w:r w:rsidR="00013F73">
            <w:instrText xml:space="preserve"> CITATION Dav16 \l 1038 </w:instrText>
          </w:r>
          <w:r w:rsidR="00013F73">
            <w:fldChar w:fldCharType="separate"/>
          </w:r>
          <w:r w:rsidR="00B765AE">
            <w:rPr>
              <w:noProof/>
            </w:rPr>
            <w:t xml:space="preserve"> [1]</w:t>
          </w:r>
          <w:r w:rsidR="00013F73">
            <w:fldChar w:fldCharType="end"/>
          </w:r>
        </w:sdtContent>
      </w:sdt>
      <w:r w:rsidR="00C64C6C">
        <w:t xml:space="preserve">. </w:t>
      </w:r>
      <w:r w:rsidR="00B73CA2">
        <w:t>Minden</w:t>
      </w:r>
      <w:r w:rsidR="00A4346E">
        <w:t>esetre a kifejle</w:t>
      </w:r>
      <w:r w:rsidR="00B73CA2">
        <w:t>sztett algoritmusokat egyre több</w:t>
      </w:r>
      <w:r w:rsidR="00A4346E">
        <w:t xml:space="preserve"> probléma területen lehet </w:t>
      </w:r>
      <w:r w:rsidR="00B73CA2">
        <w:t xml:space="preserve">sikerrel </w:t>
      </w:r>
      <w:r w:rsidR="00A4346E">
        <w:t>alkalmazni. A dolgozatomban én egy irányítástechnikai probléma alternat</w:t>
      </w:r>
      <w:r w:rsidR="00B73CA2">
        <w:t>ív megoldását tűztem ki célul a</w:t>
      </w:r>
      <w:r w:rsidR="00A4346E">
        <w:t xml:space="preserve"> </w:t>
      </w:r>
      <w:r w:rsidR="001F535C">
        <w:t>később részletezett módszerek</w:t>
      </w:r>
      <w:r w:rsidR="00B73CA2">
        <w:t xml:space="preserve"> segítségével</w:t>
      </w:r>
      <w:r w:rsidR="00A4346E">
        <w:t>. A feladatom egy versenyautó modell irányítása a gépi tanulás egy válfajának</w:t>
      </w:r>
      <w:r w:rsidR="00013F73">
        <w:t>,</w:t>
      </w:r>
      <w:r w:rsidR="00A4346E">
        <w:t xml:space="preserve"> a megerősítéses tanulás</w:t>
      </w:r>
      <w:r w:rsidR="00013F73">
        <w:t>nak</w:t>
      </w:r>
      <w:r w:rsidR="00A4346E">
        <w:t xml:space="preserve"> (</w:t>
      </w:r>
      <w:r w:rsidR="00B73CA2">
        <w:t xml:space="preserve">angolul </w:t>
      </w:r>
      <w:r w:rsidR="00A4346E">
        <w:t>Reinforcement learning) segítségével olyan formában, hogy az az általa elképzelt szuboptimál</w:t>
      </w:r>
      <w:r w:rsidR="00013F73">
        <w:t>is íven haladjon végig a pályán</w:t>
      </w:r>
      <w:r w:rsidR="00A4346E">
        <w:t xml:space="preserve"> anélkül, hogy közben a pálya szélének vagy az esetlegesen a pályán </w:t>
      </w:r>
      <w:r w:rsidR="00B73CA2">
        <w:t>elhely</w:t>
      </w:r>
      <w:r w:rsidR="008F6E01">
        <w:t>e</w:t>
      </w:r>
      <w:r w:rsidR="00B73CA2">
        <w:t>zett</w:t>
      </w:r>
      <w:r w:rsidR="00A4346E">
        <w:t xml:space="preserve"> akadályoknak ütközzön, mindezt minél rövidebb idő alatt. Természetesen erre léteznek más gépi tanulást nem alkalmazó algoritmusok is, viszont a feladatot egy kicsit megváltoztatva ezek már részletesebb tervezést és nagyon komplex algoritmusokat eredményez</w:t>
      </w:r>
      <w:r w:rsidR="00B73CA2">
        <w:t>né</w:t>
      </w:r>
      <w:r w:rsidR="00A4346E">
        <w:t>nek.</w:t>
      </w:r>
    </w:p>
    <w:p w14:paraId="74FCE7BB" w14:textId="72824594" w:rsidR="00273C3B" w:rsidRPr="00AD02A6" w:rsidRDefault="00A4346E" w:rsidP="00A4346E">
      <w:r>
        <w:t xml:space="preserve">A dolgozatom három fő részből áll. Az első részben a </w:t>
      </w:r>
      <w:r w:rsidR="00B73CA2">
        <w:t>megoldandó</w:t>
      </w:r>
      <w:r>
        <w:t xml:space="preserve"> feladathoz </w:t>
      </w:r>
      <w:r w:rsidR="00B73CA2">
        <w:t>fel</w:t>
      </w:r>
      <w:r>
        <w:t xml:space="preserve">használt </w:t>
      </w:r>
      <w:r w:rsidR="00B73CA2">
        <w:t>megerősítéses tanulás és a mél</w:t>
      </w:r>
      <w:r w:rsidR="00013F73">
        <w:t xml:space="preserve">y tanulás (angolul </w:t>
      </w:r>
      <w:r w:rsidR="00013F73" w:rsidRPr="00013F73">
        <w:rPr>
          <w:i/>
        </w:rPr>
        <w:t>d</w:t>
      </w:r>
      <w:r w:rsidR="00B73CA2" w:rsidRPr="00013F73">
        <w:rPr>
          <w:i/>
        </w:rPr>
        <w:t>eep learning</w:t>
      </w:r>
      <w:r w:rsidR="00B73CA2">
        <w:t>)</w:t>
      </w:r>
      <w:r>
        <w:t xml:space="preserve"> elméleti háttere kerü</w:t>
      </w:r>
      <w:r w:rsidR="00642E01">
        <w:t>l bemutatásra, kitérve a</w:t>
      </w:r>
      <w:r w:rsidR="001F535C">
        <w:t xml:space="preserve"> később</w:t>
      </w:r>
      <w:r w:rsidR="00642E01">
        <w:t xml:space="preserve"> implementált algoritmusokra is. A második részben egy egyszerűbb gyakorlati példán kerülnek bemutatásra az alkalmazott módszerek, a megerősítéses tanulás és a mély tanulás</w:t>
      </w:r>
      <w:r w:rsidR="00B73CA2">
        <w:t>, továbbá a szimulátor implementálásához használt programnyelv választása mögötti megfontolások.</w:t>
      </w:r>
      <w:r w:rsidR="00642E01">
        <w:t xml:space="preserve"> </w:t>
      </w:r>
      <w:r w:rsidR="00B73CA2">
        <w:t>A harmadik részben</w:t>
      </w:r>
      <w:r w:rsidR="00642E01">
        <w:t xml:space="preserve"> ismertetem a </w:t>
      </w:r>
      <w:r w:rsidR="00273C3B">
        <w:t>megoldandó</w:t>
      </w:r>
      <w:r w:rsidR="00642E01">
        <w:t xml:space="preserve"> feladat megvalósításá</w:t>
      </w:r>
      <w:r w:rsidR="00273C3B">
        <w:t>t. A</w:t>
      </w:r>
      <w:r w:rsidR="00642E01">
        <w:t xml:space="preserve"> szimulációk és a tanítás futtatásához implementált keretrendszert, a környezet és az autó fizikai modelljét, az alkalmazott algoritmusokat és az azokkal elért eredményeket.</w:t>
      </w:r>
      <w:r w:rsidR="001F535C">
        <w:t xml:space="preserve"> </w:t>
      </w:r>
      <w:r w:rsidR="00273C3B">
        <w:t xml:space="preserve">Mivel a témakörben </w:t>
      </w:r>
      <w:r w:rsidR="001F535C">
        <w:t>az angolnyelvű szakirodalom dominál, így gyakran fogom én is az angol szakkifejezéseket használni.</w:t>
      </w:r>
    </w:p>
    <w:p w14:paraId="3EFADA50" w14:textId="77777777" w:rsidR="000E4CE5" w:rsidRDefault="000E4CE5" w:rsidP="000E4CE5">
      <w:pPr>
        <w:pStyle w:val="Cmsor1"/>
      </w:pPr>
      <w:bookmarkStart w:id="5" w:name="_Toc499330623"/>
      <w:r>
        <w:lastRenderedPageBreak/>
        <w:t>Elméleti háttér</w:t>
      </w:r>
      <w:bookmarkEnd w:id="5"/>
    </w:p>
    <w:p w14:paraId="3896089A" w14:textId="77777777" w:rsidR="000E4CE5" w:rsidRDefault="000E4CE5" w:rsidP="000E4CE5">
      <w:pPr>
        <w:pStyle w:val="Cmsor2"/>
      </w:pPr>
      <w:bookmarkStart w:id="6" w:name="_Toc499330624"/>
      <w:r>
        <w:t>Megerősítéses tanulás</w:t>
      </w:r>
      <w:bookmarkEnd w:id="6"/>
    </w:p>
    <w:p w14:paraId="6ED4D81B" w14:textId="6CB9C8EE" w:rsidR="008D10BC" w:rsidRPr="008D10BC" w:rsidRDefault="008D10BC" w:rsidP="008D10BC">
      <w:r>
        <w:t>A megerősítéses tanulás a gépi tanulásnak egy olyan vál</w:t>
      </w:r>
      <w:r w:rsidR="00013F73">
        <w:t>l</w:t>
      </w:r>
      <w:r>
        <w:t xml:space="preserve">faja, melyet a viselkedés pszichológia ihletett. Arra a problémára keresi a megoldást, hogy egy ágens az adott környezetben milyen döntéseket hozzon annak érdekében, hogy az azért kapott </w:t>
      </w:r>
      <w:r w:rsidR="002F361B">
        <w:t xml:space="preserve">jövőbeli </w:t>
      </w:r>
      <w:r>
        <w:t xml:space="preserve">kumulált jutalmat maximalizálja. </w:t>
      </w:r>
    </w:p>
    <w:p w14:paraId="76736DAE" w14:textId="5A88205C" w:rsidR="00814893" w:rsidRDefault="008D10BC" w:rsidP="00814893">
      <w:pPr>
        <w:pStyle w:val="Cmsor3"/>
      </w:pPr>
      <w:bookmarkStart w:id="7" w:name="_Toc499330625"/>
      <w:r>
        <w:t>Markov</w:t>
      </w:r>
      <w:r w:rsidR="003F15CF">
        <w:t>i</w:t>
      </w:r>
      <w:r w:rsidR="00814893">
        <w:t xml:space="preserve"> döntési folyamat</w:t>
      </w:r>
      <w:bookmarkEnd w:id="7"/>
    </w:p>
    <w:p w14:paraId="4A4EB6BE" w14:textId="4649D414" w:rsidR="006622D4" w:rsidRDefault="008D10BC" w:rsidP="001544C3">
      <w:r>
        <w:t xml:space="preserve">A </w:t>
      </w:r>
      <w:r w:rsidR="003F15CF">
        <w:t xml:space="preserve">megerősítéses tanulás témakörébe eső problémák </w:t>
      </w:r>
      <w:r w:rsidR="004A4E05">
        <w:t xml:space="preserve">gyakran </w:t>
      </w:r>
      <w:r w:rsidR="00DC40EB">
        <w:t>modellezhető</w:t>
      </w:r>
      <w:r w:rsidR="00C903BE">
        <w:t>k az ún</w:t>
      </w:r>
      <w:r w:rsidR="008B756C">
        <w:t>.</w:t>
      </w:r>
      <w:r w:rsidR="00C903BE">
        <w:t xml:space="preserve"> </w:t>
      </w:r>
      <w:r w:rsidR="003F15CF">
        <w:t>markovi döntési folyamattal (</w:t>
      </w:r>
      <w:r w:rsidR="001544C3">
        <w:t xml:space="preserve"> angolul </w:t>
      </w:r>
      <w:r w:rsidR="003F15CF" w:rsidRPr="00013F73">
        <w:rPr>
          <w:i/>
        </w:rPr>
        <w:t>Markovian Decision Process</w:t>
      </w:r>
      <w:r w:rsidR="003F15CF">
        <w:t xml:space="preserve">, </w:t>
      </w:r>
      <w:r w:rsidR="004A4E05">
        <w:t>továbbiakban</w:t>
      </w:r>
      <w:r w:rsidR="003F15CF">
        <w:t xml:space="preserve"> MDP</w:t>
      </w:r>
      <w:sdt>
        <w:sdtPr>
          <w:id w:val="1635139038"/>
          <w:citation/>
        </w:sdtPr>
        <w:sdtContent>
          <w:r w:rsidR="00CF5444">
            <w:fldChar w:fldCharType="begin"/>
          </w:r>
          <w:r w:rsidR="00CF5444">
            <w:instrText xml:space="preserve"> CITATION Sil17 \l 1038 </w:instrText>
          </w:r>
          <w:r w:rsidR="00CF5444">
            <w:fldChar w:fldCharType="separate"/>
          </w:r>
          <w:r w:rsidR="00B765AE">
            <w:rPr>
              <w:noProof/>
            </w:rPr>
            <w:t xml:space="preserve"> [2]</w:t>
          </w:r>
          <w:r w:rsidR="00CF5444">
            <w:fldChar w:fldCharType="end"/>
          </w:r>
        </w:sdtContent>
      </w:sdt>
      <w:r w:rsidR="003F15CF">
        <w:t>)</w:t>
      </w:r>
      <w:r w:rsidR="00C903BE">
        <w:t>. Ez egy döntéshozatalok modellezésére létrehozott matematikai modell,</w:t>
      </w:r>
      <w:r w:rsidR="008B756C">
        <w:t xml:space="preserve"> melynek </w:t>
      </w:r>
      <w:r w:rsidR="001544C3">
        <w:t>többféle változata is létezik</w:t>
      </w:r>
      <w:r w:rsidR="008B756C">
        <w:t xml:space="preserve">. Mi a továbbiakban csak a </w:t>
      </w:r>
      <w:r w:rsidR="001544C3">
        <w:t>véges</w:t>
      </w:r>
      <w:r w:rsidR="006622D4">
        <w:t>,</w:t>
      </w:r>
      <w:r w:rsidR="001544C3">
        <w:t xml:space="preserve"> </w:t>
      </w:r>
      <w:r w:rsidR="008B756C">
        <w:t>determinisztikus esettel foglalkozunk.</w:t>
      </w:r>
    </w:p>
    <w:p w14:paraId="73BF5A44" w14:textId="3B125B8B" w:rsidR="004A4E05" w:rsidRDefault="001544C3" w:rsidP="001544C3">
      <w:r>
        <w:t xml:space="preserve">Egy MDP-t a </w:t>
      </w:r>
      <m:oMath>
        <m:r>
          <m:rPr>
            <m:sty m:val="bi"/>
          </m:rPr>
          <w:rPr>
            <w:rFonts w:ascii="Cambria Math" w:hAnsi="Cambria Math"/>
          </w:rPr>
          <m:t>(S,A,P(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),γ)</m:t>
        </m:r>
      </m:oMath>
      <w:r>
        <w:t xml:space="preserve"> halmazok és függvények írnak le, ahol:</w:t>
      </w:r>
    </w:p>
    <w:p w14:paraId="3FAB19A6" w14:textId="211A0509" w:rsidR="001544C3" w:rsidRDefault="001544C3" w:rsidP="001544C3">
      <w:pPr>
        <w:pStyle w:val="Listaszerbekezds"/>
        <w:numPr>
          <w:ilvl w:val="0"/>
          <w:numId w:val="26"/>
        </w:numPr>
      </w:pPr>
      <w:r w:rsidRPr="001544C3">
        <w:rPr>
          <w:b/>
          <w:i/>
        </w:rPr>
        <w:t>S</w:t>
      </w:r>
      <w:r>
        <w:t xml:space="preserve"> a környezet lehetséges állapotainak halmaza</w:t>
      </w:r>
    </w:p>
    <w:p w14:paraId="7E3FF1D3" w14:textId="25D6D7BB" w:rsidR="001544C3" w:rsidRDefault="001544C3" w:rsidP="001544C3">
      <w:pPr>
        <w:pStyle w:val="Listaszerbekezds"/>
        <w:numPr>
          <w:ilvl w:val="0"/>
          <w:numId w:val="26"/>
        </w:numPr>
      </w:pPr>
      <w:r w:rsidRPr="001544C3">
        <w:rPr>
          <w:b/>
          <w:i/>
        </w:rPr>
        <w:t>A</w:t>
      </w:r>
      <w:r>
        <w:t xml:space="preserve"> a környezetben a lehetséges akciók halmaza</w:t>
      </w:r>
    </w:p>
    <w:p w14:paraId="3E1EE6C4" w14:textId="3DEADC14" w:rsidR="001544C3" w:rsidRPr="001544C3" w:rsidRDefault="001544C3" w:rsidP="001544C3">
      <w:pPr>
        <w:pStyle w:val="Listaszerbekezds"/>
        <w:numPr>
          <w:ilvl w:val="0"/>
          <w:numId w:val="26"/>
        </w:numPr>
        <w:rPr>
          <w:b/>
          <w:i/>
        </w:rPr>
      </w:pPr>
      <w:r w:rsidRPr="001544C3">
        <w:rPr>
          <w:b/>
          <w:i/>
        </w:rPr>
        <w:t>P</w:t>
      </w:r>
      <w:r>
        <w:t xml:space="preserve"> az állapot átmenetet leíró valószínűségi eloszlás függvény,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A</w:t>
      </w:r>
      <w:r>
        <w:rPr>
          <w:i/>
        </w:rPr>
        <w:t xml:space="preserve">. </w:t>
      </w:r>
      <w:r>
        <w:t>Det</w:t>
      </w:r>
      <w:r w:rsidR="006622D4">
        <w:t>erminisztikus esetben ez</w:t>
      </w:r>
      <w:r>
        <w:t xml:space="preserve"> adott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oMath>
      <w:r>
        <w:rPr>
          <w:b/>
        </w:rPr>
        <w:t xml:space="preserve"> </w:t>
      </w:r>
      <w:r>
        <w:t xml:space="preserve">esetén csak egy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oMath>
      <w:r>
        <w:t xml:space="preserve"> értéknél 1, a többinél 0</w:t>
      </w:r>
    </w:p>
    <w:p w14:paraId="4CBEE606" w14:textId="6418EB4D" w:rsidR="001544C3" w:rsidRPr="001544C3" w:rsidRDefault="001544C3" w:rsidP="001544C3">
      <w:pPr>
        <w:pStyle w:val="Listaszerbekezds"/>
        <w:numPr>
          <w:ilvl w:val="0"/>
          <w:numId w:val="26"/>
        </w:numPr>
        <w:rPr>
          <w:b/>
          <w:i/>
        </w:rPr>
      </w:pPr>
      <m:oMath>
        <m:r>
          <m:rPr>
            <m:sty m:val="bi"/>
          </m:rPr>
          <w:rPr>
            <w:rFonts w:ascii="Cambria Math" w:hAnsi="Cambria Math"/>
          </w:rPr>
          <m:t>R</m:t>
        </m:r>
      </m:oMath>
      <w:r>
        <w:rPr>
          <w:b/>
          <w:i/>
        </w:rPr>
        <w:t xml:space="preserve"> </w:t>
      </w:r>
      <w:r>
        <w:t>az állapotátmenetekért járó jutalom</w:t>
      </w:r>
      <w:r w:rsidR="006622D4">
        <w:t>,</w:t>
      </w:r>
      <w:r>
        <w:t xml:space="preserve">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A</w:t>
      </w:r>
    </w:p>
    <w:p w14:paraId="5EE47C1D" w14:textId="27076469" w:rsidR="001544C3" w:rsidRPr="001544C3" w:rsidRDefault="001544C3" w:rsidP="001544C3">
      <w:pPr>
        <w:pStyle w:val="Listaszerbekezds"/>
        <w:numPr>
          <w:ilvl w:val="0"/>
          <w:numId w:val="26"/>
        </w:numPr>
        <w:rPr>
          <w:b/>
          <w:i/>
        </w:rPr>
      </w:pPr>
      <m:oMath>
        <m:r>
          <m:rPr>
            <m:sty m:val="bi"/>
          </m:rPr>
          <w:rPr>
            <w:rFonts w:ascii="Cambria Math" w:hAnsi="Cambria Math"/>
          </w:rPr>
          <m:t>γ</m:t>
        </m:r>
      </m:oMath>
      <w:r>
        <w:t xml:space="preserve"> a diszkonttényező, ami a jelenlegi és a jövőbeni jutalom közti értékkülönbséget írja le</w:t>
      </w:r>
    </w:p>
    <w:p w14:paraId="248251A2" w14:textId="77777777" w:rsidR="003F6AFE" w:rsidRDefault="006B6E74" w:rsidP="003F6AFE">
      <w:pPr>
        <w:pStyle w:val="Kp"/>
      </w:pPr>
      <w:r>
        <w:rPr>
          <w:noProof/>
          <w:lang w:eastAsia="hu-HU"/>
        </w:rPr>
        <w:lastRenderedPageBreak/>
        <w:drawing>
          <wp:inline distT="0" distB="0" distL="0" distR="0" wp14:anchorId="1F220A7D" wp14:editId="3A8DDDDE">
            <wp:extent cx="4458142" cy="1600200"/>
            <wp:effectExtent l="0" t="0" r="0" b="0"/>
            <wp:docPr id="3" name="Kép 3" descr="https://kofzor.github.io/images/agent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fzor.github.io/images/agentenviron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6280" cy="1617479"/>
                    </a:xfrm>
                    <a:prstGeom prst="rect">
                      <a:avLst/>
                    </a:prstGeom>
                    <a:noFill/>
                    <a:ln>
                      <a:noFill/>
                    </a:ln>
                  </pic:spPr>
                </pic:pic>
              </a:graphicData>
            </a:graphic>
          </wp:inline>
        </w:drawing>
      </w:r>
    </w:p>
    <w:p w14:paraId="4E4606C2" w14:textId="2828E76A" w:rsidR="004A0C1D" w:rsidRDefault="00397BEA" w:rsidP="003F6AFE">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w:t>
      </w:r>
      <w:r>
        <w:fldChar w:fldCharType="end"/>
      </w:r>
      <w:r w:rsidR="003F6AFE">
        <w:t>. ábra A Markov</w:t>
      </w:r>
      <w:r w:rsidR="006622D4">
        <w:t>i</w:t>
      </w:r>
      <w:r w:rsidR="003F6AFE">
        <w:t xml:space="preserve"> döntési folyamat</w:t>
      </w:r>
      <w:sdt>
        <w:sdtPr>
          <w:id w:val="930551970"/>
          <w:citation/>
        </w:sdtPr>
        <w:sdtContent>
          <w:r w:rsidR="00222948">
            <w:fldChar w:fldCharType="begin"/>
          </w:r>
          <w:r w:rsidR="00222948">
            <w:instrText xml:space="preserve"> CITATION Haa16 \l 1038 </w:instrText>
          </w:r>
          <w:r w:rsidR="00222948">
            <w:fldChar w:fldCharType="separate"/>
          </w:r>
          <w:r w:rsidR="00B765AE">
            <w:rPr>
              <w:noProof/>
            </w:rPr>
            <w:t xml:space="preserve"> [3]</w:t>
          </w:r>
          <w:r w:rsidR="00222948">
            <w:fldChar w:fldCharType="end"/>
          </w:r>
        </w:sdtContent>
      </w:sdt>
    </w:p>
    <w:p w14:paraId="52F85047" w14:textId="7432B688" w:rsidR="006F7EC8" w:rsidRDefault="006622D4" w:rsidP="004A0C1D">
      <w:r>
        <w:t xml:space="preserve">Egy ilyen MDP-ben mozgó </w:t>
      </w:r>
      <w:r w:rsidR="004A0C1D">
        <w:t xml:space="preserve">ágensnek van egy </w:t>
      </w:r>
      <w:r w:rsidR="004A0C1D" w:rsidRPr="001544C3">
        <w:rPr>
          <w:b/>
          <w:i/>
        </w:rPr>
        <w:t>π</w:t>
      </w:r>
      <w:r w:rsidR="006B6E74" w:rsidRPr="001544C3">
        <w:rPr>
          <w:b/>
          <w:i/>
        </w:rPr>
        <w:t>(s)</w:t>
      </w:r>
      <w:r w:rsidR="006B6E74">
        <w:t xml:space="preserve"> stratégiája (</w:t>
      </w:r>
      <w:r w:rsidR="004A4E05">
        <w:t xml:space="preserve">továbbiakban </w:t>
      </w:r>
      <w:r w:rsidR="006B6E74" w:rsidRPr="000C2781">
        <w:rPr>
          <w:i/>
        </w:rPr>
        <w:t>policy</w:t>
      </w:r>
      <w:r w:rsidR="006B6E74">
        <w:t>)</w:t>
      </w:r>
      <w:r w:rsidR="000C2781">
        <w:t>,</w:t>
      </w:r>
      <w:r w:rsidR="006B6E74">
        <w:t xml:space="preserve"> am</w:t>
      </w:r>
      <w:r w:rsidR="00BF7AB0">
        <w:t xml:space="preserve">elyet </w:t>
      </w:r>
      <w:r w:rsidR="004A4E05">
        <w:t xml:space="preserve">követve minden </w:t>
      </w:r>
      <m:oMath>
        <m:r>
          <m:rPr>
            <m:sty m:val="bi"/>
          </m:rPr>
          <w:rPr>
            <w:rFonts w:ascii="Cambria Math" w:hAnsi="Cambria Math"/>
          </w:rPr>
          <m:t>s∈</m:t>
        </m:r>
      </m:oMath>
      <w:r w:rsidR="000C2781" w:rsidRPr="001544C3">
        <w:rPr>
          <w:b/>
          <w:i/>
        </w:rPr>
        <w:t xml:space="preserve"> S</w:t>
      </w:r>
      <w:r w:rsidR="000C2781">
        <w:t xml:space="preserve"> </w:t>
      </w:r>
      <w:r w:rsidR="004A4E05">
        <w:t xml:space="preserve">állapothoz hozzárendel egy </w:t>
      </w:r>
      <m:oMath>
        <m:r>
          <m:rPr>
            <m:sty m:val="bi"/>
          </m:rPr>
          <w:rPr>
            <w:rFonts w:ascii="Cambria Math" w:hAnsi="Cambria Math"/>
          </w:rPr>
          <m:t>a∈</m:t>
        </m:r>
      </m:oMath>
      <w:r w:rsidR="000C2781" w:rsidRPr="001544C3">
        <w:rPr>
          <w:b/>
          <w:i/>
        </w:rPr>
        <w:t xml:space="preserve"> A</w:t>
      </w:r>
      <w:r w:rsidR="00516839">
        <w:t xml:space="preserve"> </w:t>
      </w:r>
      <w:r w:rsidR="003E1613">
        <w:t>akciót</w:t>
      </w:r>
      <w:r w:rsidR="00516839">
        <w:t xml:space="preserve"> (</w:t>
      </w:r>
      <w:r w:rsidR="00C73759">
        <w:t>angolul</w:t>
      </w:r>
      <w:r w:rsidR="004A4E05">
        <w:t xml:space="preserve"> </w:t>
      </w:r>
      <w:r w:rsidR="004A4E05" w:rsidRPr="000C2781">
        <w:rPr>
          <w:i/>
        </w:rPr>
        <w:t>action</w:t>
      </w:r>
      <w:r w:rsidR="004A4E05">
        <w:t xml:space="preserve">). Az </w:t>
      </w:r>
      <m:oMath>
        <m:r>
          <m:rPr>
            <m:sty m:val="bi"/>
          </m:rPr>
          <w:rPr>
            <w:rFonts w:ascii="Cambria Math" w:hAnsi="Cambria Math"/>
          </w:rPr>
          <m:t>a</m:t>
        </m:r>
      </m:oMath>
      <w:r w:rsidR="00516839">
        <w:t xml:space="preserve"> </w:t>
      </w:r>
      <w:r w:rsidR="004A4E05">
        <w:t>döntést</w:t>
      </w:r>
      <w:r w:rsidR="00516839">
        <w:t xml:space="preserve"> meghozva</w:t>
      </w:r>
      <w:r w:rsidR="00B73FF0">
        <w:t xml:space="preserve"> az </w:t>
      </w:r>
      <m:oMath>
        <m:r>
          <m:rPr>
            <m:sty m:val="b"/>
          </m:rPr>
          <w:rPr>
            <w:rFonts w:ascii="Cambria Math" w:hAnsi="Cambria Math"/>
          </w:rPr>
          <m:t>s'</m:t>
        </m:r>
      </m:oMath>
      <w:r w:rsidR="00B73FF0">
        <w:t xml:space="preserve"> következő állapotba jut</w:t>
      </w:r>
      <w:r w:rsidR="00516839">
        <w:t xml:space="preserve"> </w:t>
      </w:r>
      <w:r w:rsidR="00B73FF0">
        <w:t>és meg</w:t>
      </w:r>
      <w:r w:rsidR="00516839">
        <w:t>kap</w:t>
      </w:r>
      <w:r w:rsidR="00B73FF0">
        <w:t>ja</w:t>
      </w:r>
      <w:r w:rsidR="00516839">
        <w:t xml:space="preserve"> a környezettől</w:t>
      </w:r>
      <w:r w:rsidR="00E546DD">
        <w:t xml:space="preserve"> az </w:t>
      </w:r>
      <m:oMath>
        <m:r>
          <m:rPr>
            <m:sty m:val="bi"/>
          </m:rPr>
          <w:rPr>
            <w:rFonts w:ascii="Cambria Math" w:hAnsi="Cambria Math"/>
          </w:rPr>
          <m:t>R(s,a,s')</m:t>
        </m:r>
      </m:oMath>
      <w:r w:rsidR="00E546DD">
        <w:t xml:space="preserve"> szerinti </w:t>
      </w:r>
      <m:oMath>
        <m:r>
          <m:rPr>
            <m:sty m:val="bi"/>
          </m:rPr>
          <w:rPr>
            <w:rFonts w:ascii="Cambria Math" w:hAnsi="Cambria Math"/>
          </w:rPr>
          <m:t>r</m:t>
        </m:r>
      </m:oMath>
      <w:r w:rsidR="00B73FF0">
        <w:t xml:space="preserve"> jutalmat</w:t>
      </w:r>
      <w:r w:rsidR="008B756C">
        <w:t>. Az állapot átmenetért járó jutalom és a következő állapot általában előre nem ismert</w:t>
      </w:r>
      <w:r w:rsidR="00516839">
        <w:t>, ezeket a</w:t>
      </w:r>
      <w:r w:rsidR="008B756C">
        <w:t>z</w:t>
      </w:r>
      <w:r w:rsidR="00516839">
        <w:t xml:space="preserve"> </w:t>
      </w:r>
      <w:r w:rsidR="008B756C">
        <w:t>ágens</w:t>
      </w:r>
      <w:r>
        <w:t>nek</w:t>
      </w:r>
      <w:r w:rsidR="008B756C">
        <w:t xml:space="preserve"> valamilyen felfedező függvényt (továbbiakban </w:t>
      </w:r>
      <w:r w:rsidR="008B756C" w:rsidRPr="00E546DD">
        <w:rPr>
          <w:i/>
        </w:rPr>
        <w:t>exploration function</w:t>
      </w:r>
      <w:r w:rsidR="008B756C">
        <w:t>) követve kell feltérképeznie</w:t>
      </w:r>
      <w:r w:rsidR="00516839">
        <w:t xml:space="preserve">. </w:t>
      </w:r>
      <w:r w:rsidR="005D1F4B">
        <w:t xml:space="preserve">Ebben a kontextusban minden állapothoz definiálhatjuk </w:t>
      </w:r>
      <w:r w:rsidR="00F32E93">
        <w:t xml:space="preserve">a </w:t>
      </w:r>
      <m:oMath>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V</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m:t>
            </m:r>
          </m:e>
        </m:d>
      </m:oMath>
      <w:r w:rsidR="00516839">
        <w:t xml:space="preserve"> állapot érték függvényt (</w:t>
      </w:r>
      <w:r w:rsidR="008B756C">
        <w:t xml:space="preserve">angolul </w:t>
      </w:r>
      <w:r w:rsidR="00516839">
        <w:t>state value), ami</w:t>
      </w:r>
      <w:r w:rsidR="00F32E93">
        <w:t xml:space="preserve"> azt mondja meg, hogy az adott </w:t>
      </w:r>
      <m:oMath>
        <m:r>
          <m:rPr>
            <m:sty m:val="bi"/>
          </m:rPr>
          <w:rPr>
            <w:rFonts w:ascii="Cambria Math" w:hAnsi="Cambria Math"/>
          </w:rPr>
          <m:t>s</m:t>
        </m:r>
      </m:oMath>
      <w:r w:rsidR="00516839">
        <w:t xml:space="preserve"> állapotból az </w:t>
      </w:r>
      <w:r w:rsidR="00641A68" w:rsidRPr="001544C3">
        <w:rPr>
          <w:b/>
          <w:i/>
        </w:rPr>
        <w:t>π(s)</w:t>
      </w:r>
      <w:r w:rsidR="00641A68">
        <w:t xml:space="preserve"> </w:t>
      </w:r>
      <w:r w:rsidR="00516839" w:rsidRPr="00283D09">
        <w:t xml:space="preserve"> </w:t>
      </w:r>
      <w:r w:rsidR="00516839">
        <w:t xml:space="preserve">stratégiát követve mennyi a </w:t>
      </w:r>
      <w:r w:rsidR="00CC715C">
        <w:t>várható</w:t>
      </w:r>
      <w:r w:rsidR="006F7EC8">
        <w:t xml:space="preserve"> </w:t>
      </w:r>
      <w:r w:rsidR="00CF5847">
        <w:t>diszkontált</w:t>
      </w:r>
      <w:r w:rsidR="00516839">
        <w:t xml:space="preserve"> </w:t>
      </w:r>
      <w:r w:rsidR="00CF5847">
        <w:t>kumulált</w:t>
      </w:r>
      <w:r w:rsidR="00516839">
        <w:t xml:space="preserve"> jutalom</w:t>
      </w:r>
      <w:r w:rsidR="00CF5847">
        <w:t>,</w:t>
      </w:r>
      <w:r w:rsidR="00516839">
        <w:t xml:space="preserve"> amit el fog érni.</w:t>
      </w:r>
      <w:r w:rsidR="006F7EC8">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734"/>
      </w:tblGrid>
      <w:tr w:rsidR="006622D4" w14:paraId="021DEAFB" w14:textId="77777777" w:rsidTr="00660988">
        <w:tc>
          <w:tcPr>
            <w:tcW w:w="7762" w:type="dxa"/>
          </w:tcPr>
          <w:p w14:paraId="39F41DEC" w14:textId="588CB0F9" w:rsidR="006622D4" w:rsidRDefault="006622D4" w:rsidP="004A0C1D">
            <w:pPr>
              <w:ind w:firstLine="0"/>
              <w:rPr>
                <w:rStyle w:val="mi"/>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V</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oMath>
            </m:oMathPara>
          </w:p>
        </w:tc>
        <w:tc>
          <w:tcPr>
            <w:tcW w:w="732" w:type="dxa"/>
          </w:tcPr>
          <w:p w14:paraId="652CC8BD" w14:textId="6BE7EA4F" w:rsidR="006622D4" w:rsidRDefault="006622D4" w:rsidP="00F459E5">
            <w:pPr>
              <w:ind w:firstLine="0"/>
              <w:rPr>
                <w:rStyle w:val="mi"/>
                <w:color w:val="242729"/>
                <w:sz w:val="27"/>
                <w:szCs w:val="27"/>
                <w:bdr w:val="none" w:sz="0" w:space="0" w:color="auto" w:frame="1"/>
                <w:shd w:val="clear" w:color="auto" w:fill="FFFFFF"/>
              </w:rPr>
            </w:pPr>
            <w:r>
              <w:rPr>
                <w:rStyle w:val="mi"/>
                <w:color w:val="242729"/>
                <w:sz w:val="27"/>
                <w:szCs w:val="27"/>
                <w:bdr w:val="none" w:sz="0" w:space="0" w:color="auto" w:frame="1"/>
                <w:shd w:val="clear" w:color="auto" w:fill="FFFFFF"/>
              </w:rPr>
              <w:t>(</w:t>
            </w:r>
            <w:r w:rsidR="00F459E5">
              <w:rPr>
                <w:rStyle w:val="mi"/>
                <w:color w:val="242729"/>
                <w:sz w:val="27"/>
                <w:szCs w:val="27"/>
                <w:bdr w:val="none" w:sz="0" w:space="0" w:color="auto" w:frame="1"/>
                <w:shd w:val="clear" w:color="auto" w:fill="FFFFFF"/>
              </w:rPr>
              <w:fldChar w:fldCharType="begin"/>
            </w:r>
            <w:r w:rsidR="00F459E5">
              <w:rPr>
                <w:rStyle w:val="mi"/>
                <w:color w:val="242729"/>
                <w:sz w:val="27"/>
                <w:szCs w:val="27"/>
                <w:bdr w:val="none" w:sz="0" w:space="0" w:color="auto" w:frame="1"/>
                <w:shd w:val="clear" w:color="auto" w:fill="FFFFFF"/>
              </w:rPr>
              <w:instrText xml:space="preserve"> STYLEREF  "Címsor 1" \n  \* MERGEFORMAT </w:instrText>
            </w:r>
            <w:r w:rsidR="00F459E5">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sidR="00F459E5">
              <w:rPr>
                <w:rStyle w:val="mi"/>
                <w:color w:val="242729"/>
                <w:sz w:val="27"/>
                <w:szCs w:val="27"/>
                <w:bdr w:val="none" w:sz="0" w:space="0" w:color="auto" w:frame="1"/>
                <w:shd w:val="clear" w:color="auto" w:fill="FFFFFF"/>
              </w:rPr>
              <w:fldChar w:fldCharType="end"/>
            </w:r>
            <w:r w:rsidR="00F459E5">
              <w:rPr>
                <w:rStyle w:val="mi"/>
                <w:color w:val="242729"/>
                <w:sz w:val="27"/>
                <w:szCs w:val="27"/>
                <w:bdr w:val="none" w:sz="0" w:space="0" w:color="auto" w:frame="1"/>
                <w:shd w:val="clear" w:color="auto" w:fill="FFFFFF"/>
              </w:rPr>
              <w:t>.</w:t>
            </w:r>
            <w:r w:rsidR="00F459E5">
              <w:rPr>
                <w:rStyle w:val="mi"/>
                <w:color w:val="242729"/>
                <w:sz w:val="27"/>
                <w:szCs w:val="27"/>
                <w:bdr w:val="none" w:sz="0" w:space="0" w:color="auto" w:frame="1"/>
                <w:shd w:val="clear" w:color="auto" w:fill="FFFFFF"/>
              </w:rPr>
              <w:fldChar w:fldCharType="begin"/>
            </w:r>
            <w:r w:rsidR="00F459E5">
              <w:rPr>
                <w:rStyle w:val="mi"/>
                <w:color w:val="242729"/>
                <w:sz w:val="27"/>
                <w:szCs w:val="27"/>
                <w:bdr w:val="none" w:sz="0" w:space="0" w:color="auto" w:frame="1"/>
                <w:shd w:val="clear" w:color="auto" w:fill="FFFFFF"/>
              </w:rPr>
              <w:instrText xml:space="preserve"> SEQ  EQ \* MERGEFORMAT </w:instrText>
            </w:r>
            <w:r w:rsidR="00F459E5">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w:t>
            </w:r>
            <w:r w:rsidR="00F459E5">
              <w:rPr>
                <w:rStyle w:val="mi"/>
                <w:color w:val="242729"/>
                <w:sz w:val="27"/>
                <w:szCs w:val="27"/>
                <w:bdr w:val="none" w:sz="0" w:space="0" w:color="auto" w:frame="1"/>
                <w:shd w:val="clear" w:color="auto" w:fill="FFFFFF"/>
              </w:rPr>
              <w:fldChar w:fldCharType="end"/>
            </w:r>
            <w:r w:rsidR="00F459E5">
              <w:rPr>
                <w:rStyle w:val="mi"/>
                <w:color w:val="242729"/>
                <w:sz w:val="27"/>
                <w:szCs w:val="27"/>
                <w:bdr w:val="none" w:sz="0" w:space="0" w:color="auto" w:frame="1"/>
                <w:shd w:val="clear" w:color="auto" w:fill="FFFFFF"/>
              </w:rPr>
              <w:t>)</w:t>
            </w:r>
          </w:p>
        </w:tc>
      </w:tr>
    </w:tbl>
    <w:p w14:paraId="63303656" w14:textId="7BAD4B73" w:rsidR="00C87713" w:rsidRDefault="006F7EC8" w:rsidP="004A0C1D">
      <w:r>
        <w:t>Ahogy a való életben</w:t>
      </w:r>
      <w:r w:rsidR="006622D4">
        <w:t xml:space="preserve"> is</w:t>
      </w:r>
      <w:r w:rsidR="00804369">
        <w:t>,</w:t>
      </w:r>
      <w:r>
        <w:t xml:space="preserve"> az ágensünk szám</w:t>
      </w:r>
      <w:r w:rsidR="006622D4">
        <w:t>á</w:t>
      </w:r>
      <w:r>
        <w:t xml:space="preserve">ra is kevésbé értékes a jövőbeni jutalom, így azok értékét a számításkor egy </w:t>
      </w:r>
      <w:r w:rsidRPr="00A66891">
        <w:rPr>
          <w:b/>
          <w:i/>
        </w:rPr>
        <w:t>γ</w:t>
      </w:r>
      <w:r>
        <w:t xml:space="preserve"> értékkel diszkontáljuk</w:t>
      </w:r>
      <w:r w:rsidR="00E06217">
        <w:t xml:space="preserve"> </w:t>
      </w:r>
      <w:r w:rsidR="00660988">
        <w:rPr>
          <w:rStyle w:val="mi"/>
          <w:color w:val="242729"/>
          <w:sz w:val="27"/>
          <w:szCs w:val="27"/>
          <w:bdr w:val="none" w:sz="0" w:space="0" w:color="auto" w:frame="1"/>
          <w:shd w:val="clear" w:color="auto" w:fill="FFFFFF"/>
        </w:rPr>
        <w:t xml:space="preserve">(2.1) </w:t>
      </w:r>
      <w:r w:rsidR="00E06217">
        <w:t>szerint</w:t>
      </w:r>
      <w:r>
        <w:t>.</w:t>
      </w:r>
      <w:r w:rsidR="00516839">
        <w:t xml:space="preserve"> </w:t>
      </w:r>
      <w:r>
        <w:t>Definiálhatjuk</w:t>
      </w:r>
      <w:r w:rsidR="00CF5847">
        <w:t>,</w:t>
      </w:r>
      <w:r w:rsidR="00C87713">
        <w:t xml:space="preserve"> továbbá</w:t>
      </w:r>
      <w:r w:rsidR="008B756C">
        <w:t xml:space="preserve"> a</w:t>
      </w:r>
      <m:oMath>
        <m:r>
          <w:rPr>
            <w:rFonts w:ascii="Cambria Math" w:hAnsi="Cambria Math"/>
          </w:rPr>
          <m:t xml:space="preserve"> </m:t>
        </m:r>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Q</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s,a</m:t>
            </m:r>
          </m:e>
        </m:d>
      </m:oMath>
      <w:r>
        <w:t xml:space="preserve"> </w:t>
      </w:r>
      <w:r w:rsidR="00E349D3">
        <w:t>akció</w:t>
      </w:r>
      <w:r>
        <w:t xml:space="preserve"> érték függvényt (</w:t>
      </w:r>
      <w:r w:rsidR="008B756C">
        <w:t xml:space="preserve">angolul </w:t>
      </w:r>
      <w:r w:rsidRPr="00FE7652">
        <w:rPr>
          <w:i/>
        </w:rPr>
        <w:t>action value</w:t>
      </w:r>
      <w:r w:rsidR="008B756C" w:rsidRPr="00FE7652">
        <w:rPr>
          <w:i/>
        </w:rPr>
        <w:t xml:space="preserve"> function</w:t>
      </w:r>
      <w:r>
        <w:t>), ami azt adja meg,</w:t>
      </w:r>
      <w:r w:rsidR="00CF5847">
        <w:t xml:space="preserve"> </w:t>
      </w:r>
      <w:r>
        <w:t xml:space="preserve">hogy az </w:t>
      </w:r>
      <m:oMath>
        <m:r>
          <m:rPr>
            <m:sty m:val="bi"/>
          </m:rPr>
          <w:rPr>
            <w:rFonts w:ascii="Cambria Math" w:hAnsi="Cambria Math"/>
          </w:rPr>
          <m:t>s</m:t>
        </m:r>
      </m:oMath>
      <w:r>
        <w:t xml:space="preserve"> ál</w:t>
      </w:r>
      <w:r w:rsidR="00CF5847">
        <w:t>l</w:t>
      </w:r>
      <w:r>
        <w:t xml:space="preserve">apotból </w:t>
      </w:r>
      <w:r w:rsidR="002263C3" w:rsidRPr="002263C3">
        <w:t xml:space="preserve">, </w:t>
      </w:r>
      <w:r w:rsidR="002263C3" w:rsidRPr="00090584">
        <w:rPr>
          <w:b/>
          <w:i/>
        </w:rPr>
        <w:t>a</w:t>
      </w:r>
      <w:r w:rsidR="002263C3">
        <w:t xml:space="preserve"> </w:t>
      </w:r>
      <w:r>
        <w:t xml:space="preserve">döntés után a </w:t>
      </w:r>
      <w:r w:rsidR="002263C3" w:rsidRPr="001544C3">
        <w:rPr>
          <w:b/>
          <w:i/>
        </w:rPr>
        <w:t>π(s)</w:t>
      </w:r>
      <w:r w:rsidR="002263C3" w:rsidRPr="001326CC">
        <w:t xml:space="preserve"> </w:t>
      </w:r>
      <w:r>
        <w:t xml:space="preserve">stratégiát követve mennyi a </w:t>
      </w:r>
      <w:r w:rsidR="00CC715C">
        <w:t xml:space="preserve">várható </w:t>
      </w:r>
      <w:r>
        <w:t>dis</w:t>
      </w:r>
      <w:r w:rsidR="00CF5847">
        <w:t>z</w:t>
      </w:r>
      <w:r>
        <w:t xml:space="preserve">kontált </w:t>
      </w:r>
      <w:r w:rsidR="00CF5847">
        <w:t>kumulált</w:t>
      </w:r>
      <w:r>
        <w:t xml:space="preserve"> jutalom.</w:t>
      </w:r>
      <w:r w:rsidR="00DC5E9D">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844"/>
      </w:tblGrid>
      <w:tr w:rsidR="00F459E5" w14:paraId="2FEE9122" w14:textId="77777777" w:rsidTr="00660988">
        <w:trPr>
          <w:trHeight w:val="619"/>
        </w:trPr>
        <w:tc>
          <w:tcPr>
            <w:tcW w:w="7650" w:type="dxa"/>
          </w:tcPr>
          <w:p w14:paraId="51283C5F" w14:textId="77777777" w:rsidR="00F459E5" w:rsidRPr="00A75354" w:rsidRDefault="00F459E5" w:rsidP="00F459E5">
            <w:pPr>
              <w:rPr>
                <w:rStyle w:val="mo"/>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oMath>
            </m:oMathPara>
          </w:p>
          <w:p w14:paraId="68A53E3F" w14:textId="77777777" w:rsidR="00F459E5" w:rsidRDefault="00F459E5" w:rsidP="004A0C1D">
            <w:pPr>
              <w:ind w:firstLine="0"/>
            </w:pPr>
          </w:p>
        </w:tc>
        <w:tc>
          <w:tcPr>
            <w:tcW w:w="844" w:type="dxa"/>
          </w:tcPr>
          <w:p w14:paraId="2651EC9A" w14:textId="5538C341" w:rsidR="00F459E5" w:rsidRDefault="00F459E5" w:rsidP="00660988">
            <w:pPr>
              <w:ind w:firstLine="0"/>
            </w:pPr>
            <w:r>
              <w:t xml:space="preserve"> </w:t>
            </w:r>
            <w:r w:rsidR="00660988" w:rsidRPr="00660988">
              <w:rPr>
                <w:rStyle w:val="mi"/>
                <w:color w:val="242729"/>
                <w:sz w:val="27"/>
                <w:szCs w:val="27"/>
                <w:bdr w:val="none" w:sz="0" w:space="0" w:color="auto" w:frame="1"/>
                <w:shd w:val="clear" w:color="auto" w:fill="FFFFFF"/>
              </w:rPr>
              <w:t>(</w:t>
            </w:r>
            <w:r w:rsidR="00660988" w:rsidRPr="00660988">
              <w:rPr>
                <w:rStyle w:val="mi"/>
                <w:color w:val="242729"/>
                <w:sz w:val="27"/>
                <w:szCs w:val="27"/>
                <w:bdr w:val="none" w:sz="0" w:space="0" w:color="auto" w:frame="1"/>
                <w:shd w:val="clear" w:color="auto" w:fill="FFFFFF"/>
              </w:rPr>
              <w:fldChar w:fldCharType="begin"/>
            </w:r>
            <w:r w:rsidR="00660988" w:rsidRPr="00660988">
              <w:rPr>
                <w:rStyle w:val="mi"/>
                <w:color w:val="242729"/>
                <w:sz w:val="27"/>
                <w:szCs w:val="27"/>
                <w:bdr w:val="none" w:sz="0" w:space="0" w:color="auto" w:frame="1"/>
                <w:shd w:val="clear" w:color="auto" w:fill="FFFFFF"/>
              </w:rPr>
              <w:instrText xml:space="preserve"> STYLEREF  "Címsor 1" \n  \* MERGEFORMAT </w:instrText>
            </w:r>
            <w:r w:rsidR="00660988" w:rsidRPr="00660988">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sidR="00660988" w:rsidRPr="00660988">
              <w:rPr>
                <w:rStyle w:val="mi"/>
                <w:color w:val="242729"/>
                <w:sz w:val="27"/>
                <w:szCs w:val="27"/>
                <w:bdr w:val="none" w:sz="0" w:space="0" w:color="auto" w:frame="1"/>
                <w:shd w:val="clear" w:color="auto" w:fill="FFFFFF"/>
              </w:rPr>
              <w:fldChar w:fldCharType="end"/>
            </w:r>
            <w:r w:rsidR="00660988" w:rsidRPr="00660988">
              <w:rPr>
                <w:rStyle w:val="mi"/>
                <w:color w:val="242729"/>
                <w:sz w:val="27"/>
                <w:szCs w:val="27"/>
                <w:bdr w:val="none" w:sz="0" w:space="0" w:color="auto" w:frame="1"/>
                <w:shd w:val="clear" w:color="auto" w:fill="FFFFFF"/>
              </w:rPr>
              <w:t>.</w:t>
            </w:r>
            <w:r w:rsidR="00660988" w:rsidRPr="00660988">
              <w:rPr>
                <w:rStyle w:val="mi"/>
                <w:color w:val="242729"/>
                <w:sz w:val="27"/>
                <w:szCs w:val="27"/>
                <w:bdr w:val="none" w:sz="0" w:space="0" w:color="auto" w:frame="1"/>
                <w:shd w:val="clear" w:color="auto" w:fill="FFFFFF"/>
              </w:rPr>
              <w:fldChar w:fldCharType="begin"/>
            </w:r>
            <w:r w:rsidR="00660988" w:rsidRPr="00660988">
              <w:rPr>
                <w:rStyle w:val="mi"/>
                <w:color w:val="242729"/>
                <w:sz w:val="27"/>
                <w:szCs w:val="27"/>
                <w:bdr w:val="none" w:sz="0" w:space="0" w:color="auto" w:frame="1"/>
                <w:shd w:val="clear" w:color="auto" w:fill="FFFFFF"/>
              </w:rPr>
              <w:instrText xml:space="preserve"> SEQ  EQ \* MERGEFORMAT </w:instrText>
            </w:r>
            <w:r w:rsidR="00660988" w:rsidRPr="00660988">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sidR="00660988" w:rsidRPr="00660988">
              <w:rPr>
                <w:rStyle w:val="mi"/>
                <w:color w:val="242729"/>
                <w:sz w:val="27"/>
                <w:szCs w:val="27"/>
                <w:bdr w:val="none" w:sz="0" w:space="0" w:color="auto" w:frame="1"/>
                <w:shd w:val="clear" w:color="auto" w:fill="FFFFFF"/>
              </w:rPr>
              <w:fldChar w:fldCharType="end"/>
            </w:r>
            <w:r w:rsidR="00660988" w:rsidRPr="00660988">
              <w:rPr>
                <w:rStyle w:val="mi"/>
                <w:color w:val="242729"/>
                <w:sz w:val="27"/>
                <w:szCs w:val="27"/>
                <w:bdr w:val="none" w:sz="0" w:space="0" w:color="auto" w:frame="1"/>
                <w:shd w:val="clear" w:color="auto" w:fill="FFFFFF"/>
              </w:rPr>
              <w:t>)</w:t>
            </w:r>
          </w:p>
        </w:tc>
      </w:tr>
    </w:tbl>
    <w:p w14:paraId="36D3C222" w14:textId="6082FB79" w:rsidR="00A75354" w:rsidRDefault="00A75354" w:rsidP="004A0C1D">
      <w:pPr>
        <w:rPr>
          <w:rStyle w:val="mo"/>
          <w:color w:val="242729"/>
          <w:bdr w:val="none" w:sz="0" w:space="0" w:color="auto" w:frame="1"/>
          <w:shd w:val="clear" w:color="auto" w:fill="FFFFFF"/>
        </w:rPr>
      </w:pPr>
      <w:r w:rsidRPr="00A75354">
        <w:rPr>
          <w:rStyle w:val="mo"/>
          <w:color w:val="242729"/>
          <w:bdr w:val="none" w:sz="0" w:space="0" w:color="auto" w:frame="1"/>
          <w:shd w:val="clear" w:color="auto" w:fill="FFFFFF"/>
        </w:rPr>
        <w:t>vagy</w:t>
      </w:r>
      <w:r>
        <w:rPr>
          <w:rStyle w:val="mo"/>
          <w:color w:val="242729"/>
          <w:bdr w:val="none" w:sz="0" w:space="0" w:color="auto" w:frame="1"/>
          <w:shd w:val="clear" w:color="auto" w:fill="FFFFFF"/>
        </w:rPr>
        <w:t xml:space="preserve"> a Bellman egyenlet alapján: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60988" w14:paraId="4920FD0F" w14:textId="77777777" w:rsidTr="005438D9">
        <w:tc>
          <w:tcPr>
            <w:tcW w:w="7792" w:type="dxa"/>
          </w:tcPr>
          <w:p w14:paraId="3A43E6C7" w14:textId="03357CD3" w:rsidR="00660988" w:rsidRDefault="00660988" w:rsidP="005438D9">
            <w:pPr>
              <w:spacing w:after="0"/>
              <w:ind w:firstLine="0"/>
              <w:rPr>
                <w:rStyle w:val="mi"/>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+γ</m:t>
                </m:r>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,π(</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m:t>
                    </m:r>
                  </m:e>
                </m:d>
              </m:oMath>
            </m:oMathPara>
          </w:p>
        </w:tc>
        <w:tc>
          <w:tcPr>
            <w:tcW w:w="702" w:type="dxa"/>
          </w:tcPr>
          <w:p w14:paraId="59F93988" w14:textId="64A48024" w:rsidR="00660988" w:rsidRDefault="00660988" w:rsidP="004A0C1D">
            <w:pPr>
              <w:ind w:firstLine="0"/>
              <w:rPr>
                <w:rStyle w:val="mi"/>
                <w:color w:val="242729"/>
                <w:sz w:val="27"/>
                <w:szCs w:val="27"/>
                <w:bdr w:val="none" w:sz="0" w:space="0" w:color="auto" w:frame="1"/>
                <w:shd w:val="clear" w:color="auto" w:fill="FFFFFF"/>
              </w:rPr>
            </w:pP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STYLEREF  "Címsor 1" \n  \* MERGEFORMAT </w:instrText>
            </w:r>
            <w:r w:rsidRPr="00660988">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SEQ  EQ \* MERGEFORMAT </w:instrText>
            </w:r>
            <w:r w:rsidRPr="00660988">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3</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p>
        </w:tc>
      </w:tr>
    </w:tbl>
    <w:p w14:paraId="0B9D42AA" w14:textId="7E6A7141" w:rsidR="0071291D" w:rsidRDefault="00F434CE" w:rsidP="00AA3048">
      <w:r w:rsidRPr="00AA3048">
        <w:t xml:space="preserve">Azt a </w:t>
      </w:r>
      <w:r w:rsidR="003B4792" w:rsidRPr="00AA3048">
        <w:rPr>
          <w:b/>
          <w:i/>
        </w:rPr>
        <w:t>π(s)</w:t>
      </w:r>
      <w:r w:rsidRPr="00AA3048">
        <w:t xml:space="preserve"> függvényt keressük, ahol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π</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t xml:space="preserve"> értékek maximálisak, ezt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rPr>
          <w:rStyle w:val="mo"/>
          <w:color w:val="242729"/>
          <w:bdr w:val="none" w:sz="0" w:space="0" w:color="auto" w:frame="1"/>
          <w:shd w:val="clear" w:color="auto" w:fill="FFFFFF"/>
        </w:rPr>
        <w:t xml:space="preserve">-al szoktuk jelölni. Ez az optimális </w:t>
      </w:r>
      <w:r w:rsidRPr="00AA3048">
        <w:t xml:space="preserve">stratégia. </w:t>
      </w:r>
      <w:r w:rsidR="00DC5E9D" w:rsidRPr="00AA3048">
        <w:t>Elméletben</w:t>
      </w:r>
      <w:r w:rsidR="00CF5847" w:rsidRPr="00AA3048">
        <w:t>,</w:t>
      </w:r>
      <w:r w:rsidR="00DC5E9D" w:rsidRPr="00AA3048">
        <w:t xml:space="preserve"> ha ismerjük ezt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r>
          <w:rPr>
            <w:rFonts w:ascii="Cambria Math" w:hAnsi="Cambria Math"/>
          </w:rPr>
          <m:t xml:space="preserve"> </m:t>
        </m:r>
      </m:oMath>
      <w:r w:rsidR="007144DE">
        <w:t xml:space="preserve"> </w:t>
      </w:r>
      <w:r w:rsidR="00DC5E9D" w:rsidRPr="00AA3048">
        <w:t xml:space="preserve">függvényt minden állapotra és döntésre, akkor a </w:t>
      </w:r>
      <w:r w:rsidR="00CF5847" w:rsidRPr="00AA3048">
        <w:t>kumulált</w:t>
      </w:r>
      <w:r w:rsidR="00DC5E9D" w:rsidRPr="00AA3048">
        <w:t xml:space="preserve"> jutalom maximalizálás</w:t>
      </w:r>
      <w:r w:rsidR="00190C00" w:rsidRPr="00AA3048">
        <w:t>á</w:t>
      </w:r>
      <w:r w:rsidR="00DC5E9D" w:rsidRPr="00AA3048">
        <w:t>hoz egysz</w:t>
      </w:r>
      <w:r w:rsidR="008B756C" w:rsidRPr="00AA3048">
        <w:t>erűen minden állapotban</w:t>
      </w:r>
      <w:r w:rsidR="00DC5E9D" w:rsidRPr="00AA3048">
        <w:t xml:space="preserve"> azt a döntést</w:t>
      </w:r>
      <w:r w:rsidR="008B756C" w:rsidRPr="00AA3048">
        <w:t xml:space="preserve"> </w:t>
      </w:r>
      <w:r w:rsidR="00E47C8E" w:rsidRPr="00AA3048">
        <w:t>kell választani</w:t>
      </w:r>
      <w:r w:rsidR="008B756C" w:rsidRPr="00AA3048">
        <w:t>,</w:t>
      </w:r>
      <w:r w:rsidR="00DC5E9D" w:rsidRPr="00AA3048">
        <w:t xml:space="preserve"> ahol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7144DE" w:rsidRPr="007144DE">
        <w:rPr>
          <w:rStyle w:val="mo"/>
          <w:color w:val="242729"/>
          <w:bdr w:val="none" w:sz="0" w:space="0" w:color="auto" w:frame="1"/>
          <w:shd w:val="clear" w:color="auto" w:fill="FFFFFF"/>
        </w:rPr>
        <w:t xml:space="preserve"> </w:t>
      </w:r>
      <w:r w:rsidR="00DC5E9D" w:rsidRPr="007144DE">
        <w:t>függvény</w:t>
      </w:r>
      <w:r w:rsidR="00DC5E9D" w:rsidRPr="00AA3048">
        <w:t xml:space="preserve"> </w:t>
      </w:r>
      <w:r w:rsidR="00DC5E9D" w:rsidRPr="00AA3048">
        <w:lastRenderedPageBreak/>
        <w:t xml:space="preserve">maximális. A probléma viszont, hogy a valóságban </w:t>
      </w:r>
      <w:r w:rsidRPr="00AA3048">
        <w:t>nem ismerjük az állapot átmeneteket és az jutalom függvényt, így a</w:t>
      </w:r>
      <w:r w:rsidR="00462222">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7144DE">
        <w:t>-t</w:t>
      </w:r>
      <w:r w:rsidRPr="00AA3048">
        <w:t xml:space="preserve"> sem. S</w:t>
      </w:r>
      <w:r w:rsidR="00DC5E9D" w:rsidRPr="00AA3048">
        <w:t>zeren</w:t>
      </w:r>
      <w:r w:rsidR="00006226" w:rsidRPr="00AA3048">
        <w:t>csére</w:t>
      </w:r>
      <w:r w:rsidRPr="00AA3048">
        <w:t xml:space="preserve"> viszont</w:t>
      </w:r>
      <w:r w:rsidR="00A75354">
        <w:t>,</w:t>
      </w:r>
      <w:r w:rsidRPr="00AA3048">
        <w:t xml:space="preserve"> </w:t>
      </w:r>
      <w:r w:rsidR="00006226" w:rsidRPr="00AA3048">
        <w:t xml:space="preserve">az egyes lépések után a kapott jutalom és a következő állapot megfigyelése után </w:t>
      </w:r>
      <w:r w:rsidR="00B078C5">
        <w:t xml:space="preserve">a </w:t>
      </w:r>
      <w:r w:rsidR="00B078C5" w:rsidRPr="00A20CE8">
        <w:rPr>
          <w:i/>
        </w:rPr>
        <w:t>value iteration</w:t>
      </w:r>
      <w:r w:rsidR="00B078C5">
        <w:t xml:space="preserve"> (vagy </w:t>
      </w:r>
      <w:r w:rsidR="00B078C5" w:rsidRPr="00A20CE8">
        <w:rPr>
          <w:i/>
        </w:rPr>
        <w:t>Bellman update</w:t>
      </w:r>
      <w:r w:rsidR="00B078C5">
        <w:t>) segítségével garantáltan tudunk konvergálni felé</w:t>
      </w:r>
      <w:sdt>
        <w:sdtPr>
          <w:id w:val="601995490"/>
          <w:citation/>
        </w:sdtPr>
        <w:sdtContent>
          <w:r w:rsidR="00660988">
            <w:fldChar w:fldCharType="begin"/>
          </w:r>
          <w:r w:rsidR="00660988">
            <w:instrText xml:space="preserve"> CITATION Chr92 \l 1038 </w:instrText>
          </w:r>
          <w:r w:rsidR="00660988">
            <w:fldChar w:fldCharType="separate"/>
          </w:r>
          <w:r w:rsidR="00B765AE">
            <w:rPr>
              <w:noProof/>
            </w:rPr>
            <w:t xml:space="preserve"> [4]</w:t>
          </w:r>
          <w:r w:rsidR="00660988">
            <w:fldChar w:fldCharType="end"/>
          </w:r>
        </w:sdtContent>
      </w:sdt>
      <w:r w:rsidR="00CF5847" w:rsidRPr="00AA3048">
        <w:t>.</w:t>
      </w:r>
      <w:r w:rsidR="00E47C8E" w:rsidRPr="00AA3048">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60988" w14:paraId="22E78C3A" w14:textId="77777777" w:rsidTr="005438D9">
        <w:tc>
          <w:tcPr>
            <w:tcW w:w="7792" w:type="dxa"/>
          </w:tcPr>
          <w:p w14:paraId="0677BEF8" w14:textId="409C04BD" w:rsidR="00660988" w:rsidRDefault="00660988" w:rsidP="005438D9">
            <w:pPr>
              <w:spacing w:after="0"/>
              <w:ind w:firstLine="0"/>
              <w:rPr>
                <w:rStyle w:val="mi"/>
                <w:color w:val="242729"/>
                <w:sz w:val="27"/>
                <w:szCs w:val="27"/>
                <w:bdr w:val="none" w:sz="0" w:space="0" w:color="auto" w:frame="1"/>
                <w:shd w:val="clear" w:color="auto" w:fill="FFFFFF"/>
              </w:rPr>
            </w:pPr>
            <m:oMathPara>
              <m:oMath>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Style w:val="mi"/>
                            <w:rFonts w:ascii="Cambria Math" w:hAnsi="Cambria Math" w:cs="Arial"/>
                            <w:color w:val="242729"/>
                            <w:szCs w:val="27"/>
                            <w:bdr w:val="none" w:sz="0" w:space="0" w:color="auto" w:frame="1"/>
                            <w:shd w:val="clear" w:color="auto" w:fill="FFFFFF"/>
                          </w:rPr>
                          <m:t>γ</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e>
                    </m:d>
                  </m:e>
                </m:nary>
              </m:oMath>
            </m:oMathPara>
          </w:p>
        </w:tc>
        <w:tc>
          <w:tcPr>
            <w:tcW w:w="702" w:type="dxa"/>
          </w:tcPr>
          <w:p w14:paraId="3AE5F4A7" w14:textId="698ED67A" w:rsidR="00660988" w:rsidRDefault="00660988" w:rsidP="000701EA">
            <w:pPr>
              <w:ind w:firstLine="0"/>
              <w:rPr>
                <w:rStyle w:val="mi"/>
                <w:color w:val="242729"/>
                <w:sz w:val="27"/>
                <w:szCs w:val="27"/>
                <w:bdr w:val="none" w:sz="0" w:space="0" w:color="auto" w:frame="1"/>
                <w:shd w:val="clear" w:color="auto" w:fill="FFFFFF"/>
              </w:rPr>
            </w:pP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STYLEREF  "Címsor 1" \n  \* MERGEFORMAT </w:instrText>
            </w:r>
            <w:r w:rsidRPr="00660988">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r w:rsidRPr="00660988">
              <w:rPr>
                <w:rStyle w:val="mi"/>
                <w:color w:val="242729"/>
                <w:sz w:val="27"/>
                <w:szCs w:val="27"/>
                <w:bdr w:val="none" w:sz="0" w:space="0" w:color="auto" w:frame="1"/>
                <w:shd w:val="clear" w:color="auto" w:fill="FFFFFF"/>
              </w:rPr>
              <w:fldChar w:fldCharType="begin"/>
            </w:r>
            <w:r w:rsidRPr="00660988">
              <w:rPr>
                <w:rStyle w:val="mi"/>
                <w:color w:val="242729"/>
                <w:sz w:val="27"/>
                <w:szCs w:val="27"/>
                <w:bdr w:val="none" w:sz="0" w:space="0" w:color="auto" w:frame="1"/>
                <w:shd w:val="clear" w:color="auto" w:fill="FFFFFF"/>
              </w:rPr>
              <w:instrText xml:space="preserve"> SEQ  EQ \* MERGEFORMAT </w:instrText>
            </w:r>
            <w:r w:rsidRPr="00660988">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4</w:t>
            </w:r>
            <w:r w:rsidRPr="00660988">
              <w:rPr>
                <w:rStyle w:val="mi"/>
                <w:color w:val="242729"/>
                <w:sz w:val="27"/>
                <w:szCs w:val="27"/>
                <w:bdr w:val="none" w:sz="0" w:space="0" w:color="auto" w:frame="1"/>
                <w:shd w:val="clear" w:color="auto" w:fill="FFFFFF"/>
              </w:rPr>
              <w:fldChar w:fldCharType="end"/>
            </w:r>
            <w:r w:rsidRPr="00660988">
              <w:rPr>
                <w:rStyle w:val="mi"/>
                <w:color w:val="242729"/>
                <w:sz w:val="27"/>
                <w:szCs w:val="27"/>
                <w:bdr w:val="none" w:sz="0" w:space="0" w:color="auto" w:frame="1"/>
                <w:shd w:val="clear" w:color="auto" w:fill="FFFFFF"/>
              </w:rPr>
              <w:t>)</w:t>
            </w:r>
          </w:p>
        </w:tc>
      </w:tr>
    </w:tbl>
    <w:p w14:paraId="2F4BAE91" w14:textId="6F1CA446" w:rsidR="00B078C5" w:rsidRPr="00AA3048" w:rsidRDefault="0071291D" w:rsidP="00660988">
      <w:r w:rsidRPr="00AA3048">
        <w:t>Ez a me</w:t>
      </w:r>
      <w:r w:rsidR="00ED3DEB">
        <w:t>gfontolás adja az alapját</w:t>
      </w:r>
      <w:r w:rsidR="00E47C8E" w:rsidRPr="00AA3048">
        <w:t xml:space="preserve"> a legtöbb megerősítéses tanulás alapú algoritmusnak.</w:t>
      </w:r>
    </w:p>
    <w:p w14:paraId="1ACEA8A9" w14:textId="4AE6C271" w:rsidR="00814893" w:rsidRDefault="006759A9" w:rsidP="00814893">
      <w:pPr>
        <w:pStyle w:val="Cmsor3"/>
      </w:pPr>
      <w:bookmarkStart w:id="8" w:name="_Toc499330626"/>
      <w:r>
        <w:t>Algoritmusok kategorizálása</w:t>
      </w:r>
      <w:bookmarkEnd w:id="8"/>
    </w:p>
    <w:p w14:paraId="7159FEA1" w14:textId="451D4A9E" w:rsidR="00E03704" w:rsidRDefault="00A50E26" w:rsidP="00A50E26">
      <w:r>
        <w:t>A megerősítéses tanuláson alapuló algoritmusokat két nagyobb csop</w:t>
      </w:r>
      <w:r w:rsidR="005438D9">
        <w:t>ortra lehet osztani, modell</w:t>
      </w:r>
      <w:r w:rsidR="00573D9F">
        <w:t>független</w:t>
      </w:r>
      <w:r w:rsidR="005438D9">
        <w:t>re</w:t>
      </w:r>
      <w:r w:rsidR="00190C00">
        <w:t xml:space="preserve"> és a modell alapúra. A</w:t>
      </w:r>
      <w:r w:rsidR="00E47C8E">
        <w:t xml:space="preserve"> modell alapú algoritmusok mögötti elgondolás az, hogyha egy MDP összes</w:t>
      </w:r>
      <w:r w:rsidR="00190C00">
        <w:t xml:space="preserve"> összetevőjét ismerjük, tehát a</w:t>
      </w:r>
      <w:r w:rsidR="00E47C8E">
        <w:t xml:space="preserve">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00E47C8E">
        <w:t xml:space="preserve"> állapotátmenet függvényt és az </w:t>
      </w:r>
      <m:oMath>
        <m:r>
          <m:rPr>
            <m:sty m:val="bi"/>
          </m:rPr>
          <w:rPr>
            <w:rFonts w:ascii="Cambria Math" w:hAnsi="Cambria Math"/>
          </w:rPr>
          <m:t>R(s,a,s')</m:t>
        </m:r>
      </m:oMath>
      <w:r w:rsidR="00E47C8E">
        <w:t xml:space="preserve"> jutalom függvényt is, akkor egyértelműen megtudjuk határozni azt az optimális </w:t>
      </w:r>
      <w:r w:rsidR="00E47C8E" w:rsidRPr="00B209E7">
        <w:rPr>
          <w:i/>
        </w:rPr>
        <w:t>policy</w:t>
      </w:r>
      <w:r w:rsidR="005438D9">
        <w:t xml:space="preserve">-t, ami a jövőbeni jutalmat </w:t>
      </w:r>
      <w:r w:rsidR="00E47C8E">
        <w:t>maximalizálja</w:t>
      </w:r>
      <w:sdt>
        <w:sdtPr>
          <w:id w:val="-1711344985"/>
          <w:citation/>
        </w:sdtPr>
        <w:sdtContent>
          <w:r w:rsidR="00CF5444">
            <w:fldChar w:fldCharType="begin"/>
          </w:r>
          <w:r w:rsidR="00CF5444">
            <w:instrText xml:space="preserve"> CITATION Chr92 \l 1038 </w:instrText>
          </w:r>
          <w:r w:rsidR="00CF5444">
            <w:fldChar w:fldCharType="separate"/>
          </w:r>
          <w:r w:rsidR="00B765AE">
            <w:rPr>
              <w:noProof/>
            </w:rPr>
            <w:t xml:space="preserve"> [4]</w:t>
          </w:r>
          <w:r w:rsidR="00CF5444">
            <w:fldChar w:fldCharType="end"/>
          </w:r>
        </w:sdtContent>
      </w:sdt>
      <w:r w:rsidR="00190C00">
        <w:t xml:space="preserve">. </w:t>
      </w:r>
      <w:r w:rsidR="00E47C8E">
        <w:t>Ez alapján az ágens előbb</w:t>
      </w:r>
      <w:r>
        <w:t xml:space="preserve"> megpróbálja felfedezni a környezetet és mode</w:t>
      </w:r>
      <w:r w:rsidR="00E47C8E">
        <w:t>l</w:t>
      </w:r>
      <w:r>
        <w:t>lt építeni</w:t>
      </w:r>
      <w:r w:rsidR="005438D9">
        <w:t>,</w:t>
      </w:r>
      <w:r>
        <w:t xml:space="preserve"> a</w:t>
      </w:r>
      <w:r w:rsidR="005438D9">
        <w:t>mely megmondja az egyes állapot</w:t>
      </w:r>
      <w:r>
        <w:t>átmeneteket és az azokért já</w:t>
      </w:r>
      <w:r w:rsidR="005438D9">
        <w:t xml:space="preserve">ró jutalmat, majd ezen modellre </w:t>
      </w:r>
      <w:r>
        <w:t>számolj</w:t>
      </w:r>
      <w:r w:rsidR="00E47C8E">
        <w:t>a ki az</w:t>
      </w:r>
      <w:r w:rsidR="005438D9">
        <w:t xml:space="preserve"> optimális stratégiát. A modell</w:t>
      </w:r>
      <w:r w:rsidR="00573D9F">
        <w:t xml:space="preserve">független </w:t>
      </w:r>
      <w:r>
        <w:t>meg</w:t>
      </w:r>
      <w:r w:rsidR="00B64F33">
        <w:t xml:space="preserve">közelítés ezzel szemben egyből valamelyik </w:t>
      </w:r>
      <w:r w:rsidRPr="00B209E7">
        <w:rPr>
          <w:i/>
        </w:rPr>
        <w:t>valu</w:t>
      </w:r>
      <w:r>
        <w:t>e</w:t>
      </w:r>
      <w:r w:rsidR="00E47C8E">
        <w:t xml:space="preserve"> függvény</w:t>
      </w:r>
      <w:r>
        <w:t>t</w:t>
      </w:r>
      <w:r w:rsidR="005438D9">
        <w:t>,</w:t>
      </w:r>
      <w:r>
        <w:t xml:space="preserve"> vagy</w:t>
      </w:r>
      <w:r w:rsidR="00E47C8E">
        <w:t xml:space="preserve"> közvetlenük a</w:t>
      </w:r>
      <w:r w:rsidR="007441FA">
        <w:t>z</w:t>
      </w:r>
      <w:r w:rsidR="00E47C8E">
        <w:t xml:space="preserve"> optimális</w:t>
      </w:r>
      <w:r>
        <w:t xml:space="preserve"> stratégiát szándékozik meghatározni.</w:t>
      </w:r>
      <w:r w:rsidR="00E47C8E">
        <w:t xml:space="preserve"> A dolgozatomban ez utóbbi megközelítést alkalmazó</w:t>
      </w:r>
      <w:r>
        <w:t xml:space="preserve"> </w:t>
      </w:r>
      <w:r w:rsidR="00E47C8E">
        <w:t xml:space="preserve">algoritmusokat alkalmaztam, így ezek bemutatására szeretnék részletesebben kitérni. </w:t>
      </w:r>
      <w:r>
        <w:t xml:space="preserve">A modell </w:t>
      </w:r>
      <w:r w:rsidR="00573D9F">
        <w:t xml:space="preserve">független </w:t>
      </w:r>
      <w:r>
        <w:t>szemlélet</w:t>
      </w:r>
      <w:r w:rsidR="00573D9F">
        <w:t>be tartozó módszereket</w:t>
      </w:r>
      <w:r>
        <w:t xml:space="preserve"> két további </w:t>
      </w:r>
      <w:r w:rsidR="003F6AFE">
        <w:t>nagyobb csoportra lehet osztani, am</w:t>
      </w:r>
      <w:r w:rsidR="00B4794F">
        <w:t>it a 2.</w:t>
      </w:r>
      <w:r w:rsidR="003F6AFE">
        <w:t>2.-es ábra jól szemléltet.</w:t>
      </w:r>
      <w:r>
        <w:t xml:space="preserve"> </w:t>
      </w:r>
    </w:p>
    <w:p w14:paraId="2219C831" w14:textId="77777777" w:rsidR="003F6AFE" w:rsidRDefault="007A6B10" w:rsidP="003F6AFE">
      <w:pPr>
        <w:pStyle w:val="Kp"/>
      </w:pPr>
      <w:r>
        <w:pict w14:anchorId="49AE5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9" type="#_x0000_t75" style="width:296.4pt;height:179.4pt">
            <v:imagedata r:id="rId12" o:title="actor-critic"/>
          </v:shape>
        </w:pict>
      </w:r>
    </w:p>
    <w:p w14:paraId="54C5EB91" w14:textId="06AFFA77" w:rsidR="00E03704" w:rsidRDefault="00397BEA" w:rsidP="003F6AFE">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2</w:t>
      </w:r>
      <w:r>
        <w:fldChar w:fldCharType="end"/>
      </w:r>
      <w:r w:rsidR="003F6AFE">
        <w:t xml:space="preserve">. ábra </w:t>
      </w:r>
      <w:r w:rsidR="003F6AFE" w:rsidRPr="00472143">
        <w:t>Megerősítéses tanuláson alapuló algoritmusok csoportosítása</w:t>
      </w:r>
      <w:sdt>
        <w:sdtPr>
          <w:id w:val="1456837184"/>
          <w:citation/>
        </w:sdtPr>
        <w:sdtContent>
          <w:r w:rsidR="004839B8">
            <w:fldChar w:fldCharType="begin"/>
          </w:r>
          <w:r w:rsidR="004839B8">
            <w:instrText xml:space="preserve"> CITATION Sil171 \l 1038 </w:instrText>
          </w:r>
          <w:r w:rsidR="004839B8">
            <w:fldChar w:fldCharType="separate"/>
          </w:r>
          <w:r w:rsidR="00B765AE">
            <w:rPr>
              <w:noProof/>
            </w:rPr>
            <w:t xml:space="preserve"> [5]</w:t>
          </w:r>
          <w:r w:rsidR="004839B8">
            <w:fldChar w:fldCharType="end"/>
          </w:r>
        </w:sdtContent>
      </w:sdt>
    </w:p>
    <w:p w14:paraId="3F1423C4" w14:textId="254F3BEE" w:rsidR="00E27930" w:rsidRDefault="00082860" w:rsidP="00A50E26">
      <w:pPr>
        <w:rPr>
          <w:noProof/>
          <w:lang w:eastAsia="hu-HU"/>
        </w:rPr>
      </w:pPr>
      <w:r>
        <w:lastRenderedPageBreak/>
        <w:t>Az egyik az ún.</w:t>
      </w:r>
      <w:r w:rsidR="00573D9F">
        <w:t xml:space="preserve"> </w:t>
      </w:r>
      <w:r w:rsidR="00A50E26" w:rsidRPr="00082860">
        <w:rPr>
          <w:i/>
        </w:rPr>
        <w:t xml:space="preserve">value </w:t>
      </w:r>
      <w:r w:rsidR="00573D9F" w:rsidRPr="00082860">
        <w:rPr>
          <w:i/>
        </w:rPr>
        <w:t>based</w:t>
      </w:r>
      <w:r w:rsidR="00A50E26">
        <w:t xml:space="preserve">, amikor is az algoritmus különböző iteratív módszerekkel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A50E26">
        <w:t xml:space="preserve"> függvény</w:t>
      </w:r>
      <w:r w:rsidR="00893E06">
        <w:t xml:space="preserve">t közelíti.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függvény ismeretében közvetve megtanulja az optimális stratégiát is, hiszen ha mindig a maximális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értéket eredményező döntést választjuk, akkor determinisztikus környezetben maximalizáljuk a jövőbeli diszkontált jutalmat</w:t>
      </w:r>
      <w:sdt>
        <w:sdtPr>
          <w:id w:val="-1165164809"/>
          <w:citation/>
        </w:sdtPr>
        <w:sdtContent>
          <w:r w:rsidR="00CF5444">
            <w:fldChar w:fldCharType="begin"/>
          </w:r>
          <w:r w:rsidR="00CF5444">
            <w:instrText xml:space="preserve"> CITATION Chr92 \l 1038 </w:instrText>
          </w:r>
          <w:r w:rsidR="00CF5444">
            <w:fldChar w:fldCharType="separate"/>
          </w:r>
          <w:r w:rsidR="00B765AE">
            <w:rPr>
              <w:noProof/>
            </w:rPr>
            <w:t xml:space="preserve"> [4]</w:t>
          </w:r>
          <w:r w:rsidR="00CF5444">
            <w:fldChar w:fldCharType="end"/>
          </w:r>
        </w:sdtContent>
      </w:sdt>
      <w:r w:rsidR="00893E06">
        <w:t>.</w:t>
      </w:r>
      <w:r w:rsidR="0006114B">
        <w:t xml:space="preserve"> </w:t>
      </w:r>
      <w:r w:rsidR="00573D9F">
        <w:t>Ennek a módszernek a hátránya</w:t>
      </w:r>
      <w:r w:rsidR="0006114B">
        <w:t xml:space="preserve"> viszont</w:t>
      </w:r>
      <w:r w:rsidR="00573D9F">
        <w:t>, hogy gyakran az algori</w:t>
      </w:r>
      <w:r w:rsidR="0006114B">
        <w:t>t</w:t>
      </w:r>
      <w:r w:rsidR="00573D9F">
        <w:t>m</w:t>
      </w:r>
      <w:r w:rsidR="0006114B">
        <w:t>us sok időt tölt s</w:t>
      </w:r>
      <w:r w:rsidR="00060EC8">
        <w:t>z</w:t>
      </w:r>
      <w:r w:rsidR="0006114B">
        <w:t xml:space="preserve">uboptimális stratégiák értékelésével, és olyan állapot átmenetek Q értékeinek </w:t>
      </w:r>
      <w:r w:rsidR="00E03704">
        <w:t>becslésével,</w:t>
      </w:r>
      <w:r w:rsidR="0006114B">
        <w:t xml:space="preserve"> amit lehet, hogy az optimális st</w:t>
      </w:r>
      <w:r w:rsidR="00060EC8">
        <w:t>ratégiát követve nem is érint</w:t>
      </w:r>
      <w:r w:rsidR="0006114B">
        <w:t>.</w:t>
      </w:r>
      <w:r w:rsidR="00060EC8">
        <w:t xml:space="preserve"> Ebbe a kategóriába tartozik például</w:t>
      </w:r>
      <w:r w:rsidR="003F6AFE">
        <w:t xml:space="preserve"> a</w:t>
      </w:r>
      <w:r w:rsidR="00060EC8">
        <w:t xml:space="preserve"> már klasszikusnak számító</w:t>
      </w:r>
      <w:r w:rsidR="003F6AFE">
        <w:t xml:space="preserve"> Q-learning algoritmus, amit a</w:t>
      </w:r>
      <w:r w:rsidR="00B4794F">
        <w:t xml:space="preserve"> 2.3.-as ábrán látunk.</w:t>
      </w:r>
    </w:p>
    <w:p w14:paraId="517B191F" w14:textId="77777777" w:rsidR="00B4794F" w:rsidRDefault="00E27930" w:rsidP="00B4794F">
      <w:pPr>
        <w:pStyle w:val="Kp"/>
      </w:pPr>
      <w:r>
        <w:rPr>
          <w:noProof/>
          <w:lang w:eastAsia="hu-HU"/>
        </w:rPr>
        <w:drawing>
          <wp:inline distT="0" distB="0" distL="0" distR="0" wp14:anchorId="3E1AD1D9" wp14:editId="254887AF">
            <wp:extent cx="5400040" cy="18751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75155"/>
                    </a:xfrm>
                    <a:prstGeom prst="rect">
                      <a:avLst/>
                    </a:prstGeom>
                  </pic:spPr>
                </pic:pic>
              </a:graphicData>
            </a:graphic>
          </wp:inline>
        </w:drawing>
      </w:r>
    </w:p>
    <w:p w14:paraId="11BE3FE5" w14:textId="234CD50D" w:rsidR="00A50E26" w:rsidRDefault="00B4794F" w:rsidP="00B4794F">
      <w:pPr>
        <w:pStyle w:val="Kpalrs"/>
        <w:rPr>
          <w:noProof/>
          <w:lang w:eastAsia="hu-HU"/>
        </w:rPr>
      </w:pPr>
      <w:r>
        <w:rPr>
          <w:noProof/>
          <w:lang w:eastAsia="hu-HU"/>
        </w:rPr>
        <w:t>2</w:t>
      </w:r>
      <w:r w:rsidR="007E2916">
        <w:rPr>
          <w:noProof/>
          <w:lang w:eastAsia="hu-HU"/>
        </w:rPr>
        <w:t>.</w:t>
      </w:r>
      <w:r w:rsidR="00397BEA">
        <w:rPr>
          <w:noProof/>
          <w:lang w:eastAsia="hu-HU"/>
        </w:rPr>
        <w:fldChar w:fldCharType="begin"/>
      </w:r>
      <w:r w:rsidR="00397BEA">
        <w:rPr>
          <w:noProof/>
          <w:lang w:eastAsia="hu-HU"/>
        </w:rPr>
        <w:instrText xml:space="preserve"> STYLEREF 1 \s </w:instrText>
      </w:r>
      <w:r w:rsidR="00397BEA">
        <w:rPr>
          <w:noProof/>
          <w:lang w:eastAsia="hu-HU"/>
        </w:rPr>
        <w:fldChar w:fldCharType="separate"/>
      </w:r>
      <w:r w:rsidR="00B765AE">
        <w:rPr>
          <w:noProof/>
          <w:lang w:eastAsia="hu-HU"/>
        </w:rPr>
        <w:t>2</w:t>
      </w:r>
      <w:r w:rsidR="00397BEA">
        <w:rPr>
          <w:noProof/>
          <w:lang w:eastAsia="hu-HU"/>
        </w:rPr>
        <w:fldChar w:fldCharType="end"/>
      </w:r>
      <w:r w:rsidR="00397BEA">
        <w:rPr>
          <w:noProof/>
          <w:lang w:eastAsia="hu-HU"/>
        </w:rPr>
        <w:t>.</w:t>
      </w:r>
      <w:r w:rsidR="00397BEA">
        <w:rPr>
          <w:noProof/>
          <w:lang w:eastAsia="hu-HU"/>
        </w:rPr>
        <w:fldChar w:fldCharType="begin"/>
      </w:r>
      <w:r w:rsidR="00397BEA">
        <w:rPr>
          <w:noProof/>
          <w:lang w:eastAsia="hu-HU"/>
        </w:rPr>
        <w:instrText xml:space="preserve"> SEQ ábra \* ARABIC \s 1 </w:instrText>
      </w:r>
      <w:r w:rsidR="00397BEA">
        <w:rPr>
          <w:noProof/>
          <w:lang w:eastAsia="hu-HU"/>
        </w:rPr>
        <w:fldChar w:fldCharType="separate"/>
      </w:r>
      <w:r w:rsidR="00B765AE">
        <w:rPr>
          <w:noProof/>
          <w:lang w:eastAsia="hu-HU"/>
        </w:rPr>
        <w:t>3</w:t>
      </w:r>
      <w:r w:rsidR="00397BEA">
        <w:rPr>
          <w:noProof/>
          <w:lang w:eastAsia="hu-HU"/>
        </w:rPr>
        <w:fldChar w:fldCharType="end"/>
      </w:r>
      <w:r>
        <w:t>. ábra A Q-learning algoritmus</w:t>
      </w:r>
      <w:sdt>
        <w:sdtPr>
          <w:id w:val="1936626353"/>
          <w:citation/>
        </w:sdtPr>
        <w:sdtContent>
          <w:r w:rsidR="00222948">
            <w:fldChar w:fldCharType="begin"/>
          </w:r>
          <w:r w:rsidR="00222948">
            <w:instrText xml:space="preserve"> CITATION Ede17 \l 1038 </w:instrText>
          </w:r>
          <w:r w:rsidR="00222948">
            <w:fldChar w:fldCharType="separate"/>
          </w:r>
          <w:r w:rsidR="00B765AE">
            <w:rPr>
              <w:noProof/>
            </w:rPr>
            <w:t xml:space="preserve"> [6]</w:t>
          </w:r>
          <w:r w:rsidR="00222948">
            <w:fldChar w:fldCharType="end"/>
          </w:r>
        </w:sdtContent>
      </w:sdt>
    </w:p>
    <w:p w14:paraId="6C1EABC0" w14:textId="7B96D410" w:rsidR="0006114B" w:rsidRDefault="00E03704" w:rsidP="00A50E26">
      <w:r>
        <w:t xml:space="preserve">A </w:t>
      </w:r>
      <w:r w:rsidRPr="00082860">
        <w:rPr>
          <w:i/>
        </w:rPr>
        <w:t>policy based</w:t>
      </w:r>
      <w:r>
        <w:t xml:space="preserve"> algoritmusok ezzel ellentétben nem törekednek a pontos </w:t>
      </w:r>
      <w:r w:rsidRPr="00060EC8">
        <w:rPr>
          <w:i/>
        </w:rPr>
        <w:t>Q</w:t>
      </w:r>
      <w:r>
        <w:t xml:space="preserve"> értékek feltérképezésére</w:t>
      </w:r>
      <w:r w:rsidR="00573D9F">
        <w:t xml:space="preserve"> Mivel a megfelelő döntés meghozatalához nem szükséges a </w:t>
      </w:r>
      <w:r w:rsidR="00573D9F" w:rsidRPr="00060EC8">
        <w:rPr>
          <w:i/>
        </w:rPr>
        <w:t>Q</w:t>
      </w:r>
      <w:r w:rsidR="00060EC8">
        <w:t xml:space="preserve"> értékek pontos ismerete, elég,</w:t>
      </w:r>
      <w:r w:rsidR="00573D9F">
        <w:t xml:space="preserve"> ha azokat egymáshoz viszonyítva helyesen tudjuk becsülni, így a </w:t>
      </w:r>
      <w:r w:rsidR="00573D9F" w:rsidRPr="005F75C5">
        <w:rPr>
          <w:i/>
        </w:rPr>
        <w:t>policy based</w:t>
      </w:r>
      <w:r w:rsidR="00573D9F">
        <w:t xml:space="preserve"> algoritmusok által</w:t>
      </w:r>
      <w:r w:rsidR="00082860">
        <w:t>ában gyorsabban konvergálnak</w:t>
      </w:r>
      <w:r w:rsidR="00573D9F">
        <w:t xml:space="preserve">. Ezek működésük során </w:t>
      </w:r>
      <w:r w:rsidR="005F75C5" w:rsidRPr="00060EC8">
        <w:rPr>
          <w:b/>
          <w:i/>
        </w:rPr>
        <w:t>π(s)</w:t>
      </w:r>
      <w:r w:rsidR="00573D9F">
        <w:t xml:space="preserve"> </w:t>
      </w:r>
      <w:r w:rsidR="00573D9F" w:rsidRPr="005F75C5">
        <w:rPr>
          <w:i/>
        </w:rPr>
        <w:t>policy</w:t>
      </w:r>
      <w:r w:rsidR="00573D9F">
        <w:t>-t</w:t>
      </w:r>
      <w:r>
        <w:t xml:space="preserve"> követve megfigyelik a </w:t>
      </w:r>
      <w:r w:rsidRPr="005F75C5">
        <w:rPr>
          <w:i/>
        </w:rPr>
        <w:t>policy</w:t>
      </w:r>
      <w:r>
        <w:t xml:space="preserve"> értékét </w:t>
      </w:r>
      <w:r w:rsidR="00573D9F">
        <w:t xml:space="preserve">az epizód végén, </w:t>
      </w:r>
      <w:r>
        <w:t xml:space="preserve">majd a </w:t>
      </w:r>
      <w:r w:rsidRPr="005F75C5">
        <w:rPr>
          <w:i/>
        </w:rPr>
        <w:t>policy</w:t>
      </w:r>
      <w:r w:rsidR="005F75C5">
        <w:t xml:space="preserve">-t leíró függvény </w:t>
      </w:r>
      <w:r>
        <w:t>paramétereit úgy hangolják, hogy ez az érték nőjön.</w:t>
      </w:r>
      <w:r w:rsidR="00573D9F">
        <w:t xml:space="preserve"> </w:t>
      </w:r>
      <w:r w:rsidR="00F51C6C">
        <w:t xml:space="preserve">Ehhez feltételezzük, hogy a </w:t>
      </w:r>
      <w:r w:rsidR="00F51C6C" w:rsidRPr="005F75C5">
        <w:rPr>
          <w:i/>
        </w:rPr>
        <w:t>policy</w:t>
      </w:r>
      <w:r w:rsidR="00F51C6C">
        <w:t>-t valamilyen differenciálható függvény alkotja.</w:t>
      </w:r>
      <w:r w:rsidR="00B4794F">
        <w:t xml:space="preserve"> Egy ilyen algoritmus a 2.4.-es ábrán található Reinforce elnevezésű algoritmus.</w:t>
      </w:r>
    </w:p>
    <w:p w14:paraId="3C4C7756" w14:textId="77777777" w:rsidR="00B4794F" w:rsidRDefault="00E27930" w:rsidP="00B4794F">
      <w:pPr>
        <w:pStyle w:val="Kp"/>
      </w:pPr>
      <w:r>
        <w:rPr>
          <w:noProof/>
          <w:lang w:eastAsia="hu-HU"/>
        </w:rPr>
        <w:lastRenderedPageBreak/>
        <w:drawing>
          <wp:inline distT="0" distB="0" distL="0" distR="0" wp14:anchorId="49CF10DF" wp14:editId="792E1FC0">
            <wp:extent cx="3558540" cy="1575482"/>
            <wp:effectExtent l="0" t="0" r="381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916" cy="1579190"/>
                    </a:xfrm>
                    <a:prstGeom prst="rect">
                      <a:avLst/>
                    </a:prstGeom>
                  </pic:spPr>
                </pic:pic>
              </a:graphicData>
            </a:graphic>
          </wp:inline>
        </w:drawing>
      </w:r>
    </w:p>
    <w:p w14:paraId="425447E3" w14:textId="3BE69791" w:rsidR="00E27930" w:rsidRDefault="00397BEA" w:rsidP="00B4794F">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4</w:t>
      </w:r>
      <w:r>
        <w:fldChar w:fldCharType="end"/>
      </w:r>
      <w:r w:rsidR="00B4794F">
        <w:t>. ábra A Reinforce algoritmus</w:t>
      </w:r>
      <w:sdt>
        <w:sdtPr>
          <w:id w:val="1023437460"/>
          <w:citation/>
        </w:sdtPr>
        <w:sdtContent>
          <w:r w:rsidR="004839B8">
            <w:fldChar w:fldCharType="begin"/>
          </w:r>
          <w:r w:rsidR="004839B8">
            <w:instrText xml:space="preserve"> CITATION Sil171 \l 1038 </w:instrText>
          </w:r>
          <w:r w:rsidR="004839B8">
            <w:fldChar w:fldCharType="separate"/>
          </w:r>
          <w:r w:rsidR="00B765AE">
            <w:rPr>
              <w:noProof/>
            </w:rPr>
            <w:t xml:space="preserve"> [5]</w:t>
          </w:r>
          <w:r w:rsidR="004839B8">
            <w:fldChar w:fldCharType="end"/>
          </w:r>
        </w:sdtContent>
      </w:sdt>
    </w:p>
    <w:p w14:paraId="466B35FC" w14:textId="7111E910" w:rsidR="007B6430" w:rsidRDefault="00E03704" w:rsidP="006759A9">
      <w:r>
        <w:t>Folytonos állapot</w:t>
      </w:r>
      <w:r w:rsidR="00F51C6C">
        <w:t>teret</w:t>
      </w:r>
      <w:r w:rsidR="00C43F4E">
        <w:t xml:space="preserve"> </w:t>
      </w:r>
      <w:r w:rsidR="00B42AE8">
        <w:t xml:space="preserve">(angolul </w:t>
      </w:r>
      <w:r w:rsidR="00B42AE8" w:rsidRPr="00C43F4E">
        <w:rPr>
          <w:i/>
        </w:rPr>
        <w:t>state space</w:t>
      </w:r>
      <w:r w:rsidR="00B42AE8">
        <w:t xml:space="preserve">) </w:t>
      </w:r>
      <w:r>
        <w:t xml:space="preserve"> és </w:t>
      </w:r>
      <w:r w:rsidR="00EB3DBD">
        <w:t>akcióteret</w:t>
      </w:r>
      <w:r w:rsidR="00F51C6C">
        <w:t xml:space="preserve"> (angolul </w:t>
      </w:r>
      <w:r w:rsidR="00F51C6C" w:rsidRPr="00C43F4E">
        <w:rPr>
          <w:i/>
        </w:rPr>
        <w:t>action space</w:t>
      </w:r>
      <w:r w:rsidR="00F51C6C">
        <w:t>)</w:t>
      </w:r>
      <w:r>
        <w:t xml:space="preserve"> tartalmazó problémák eset</w:t>
      </w:r>
      <w:r w:rsidR="00C43F4E">
        <w:t>én</w:t>
      </w:r>
      <w:r>
        <w:t xml:space="preserve"> gyakran a</w:t>
      </w:r>
      <w:r w:rsidR="00F51C6C">
        <w:t>l</w:t>
      </w:r>
      <w:r>
        <w:t xml:space="preserve">kalmazzák ennek a két kategóriának a kombinációját. </w:t>
      </w:r>
      <w:r w:rsidR="00190C00">
        <w:t>A</w:t>
      </w:r>
      <w:r w:rsidR="00F51C6C">
        <w:t xml:space="preserve"> </w:t>
      </w:r>
      <w:r w:rsidR="00190C00">
        <w:t>mögötte</w:t>
      </w:r>
      <w:r w:rsidR="00C43F4E">
        <w:t xml:space="preserve"> lévő</w:t>
      </w:r>
      <w:r w:rsidR="00F51C6C">
        <w:t xml:space="preserve"> megfontolás az, hogy m</w:t>
      </w:r>
      <w:r>
        <w:t xml:space="preserve">ivel a </w:t>
      </w:r>
      <w:r w:rsidR="007B1E49">
        <w:rPr>
          <w:i/>
        </w:rPr>
        <w:t>B</w:t>
      </w:r>
      <w:r w:rsidRPr="007B1E49">
        <w:rPr>
          <w:i/>
        </w:rPr>
        <w:t>ellman update</w:t>
      </w:r>
      <w:r w:rsidR="009C7D98">
        <w:rPr>
          <w:i/>
        </w:rPr>
        <w:t>-</w:t>
      </w:r>
      <w:r>
        <w:t xml:space="preserve">hez nem ismerjük a </w:t>
      </w:r>
      <w:r w:rsidRPr="00060EC8">
        <w:rPr>
          <w:i/>
        </w:rPr>
        <w:t>Q</w:t>
      </w:r>
      <w:r>
        <w:t xml:space="preserve"> függvény maximumát</w:t>
      </w:r>
      <w:r w:rsidR="007B1E49">
        <w:t>,</w:t>
      </w:r>
      <w:r w:rsidR="009C7D98">
        <w:t xml:space="preserve"> ezért két függvény</w:t>
      </w:r>
      <w:r>
        <w:t xml:space="preserve">becslőt használunk. Egyet a </w:t>
      </w:r>
      <w:r w:rsidRPr="00F628DB">
        <w:rPr>
          <w:i/>
        </w:rPr>
        <w:t>policy</w:t>
      </w:r>
      <w:r>
        <w:t xml:space="preserve"> </w:t>
      </w:r>
      <w:r w:rsidR="00190C00">
        <w:t>értékeléséhez,</w:t>
      </w:r>
      <w:r>
        <w:t xml:space="preserve"> ami megmondja, hogy adott </w:t>
      </w:r>
      <m:oMath>
        <m:r>
          <m:rPr>
            <m:sty m:val="bi"/>
          </m:rPr>
          <w:rPr>
            <w:rFonts w:ascii="Cambria Math" w:hAnsi="Cambria Math"/>
          </w:rPr>
          <m:t>s</m:t>
        </m:r>
      </m:oMath>
      <w:r w:rsidR="00F34CE6">
        <w:t xml:space="preserve"> állapotban </w:t>
      </w:r>
      <w:r w:rsidR="00190C00">
        <w:t xml:space="preserve">az </w:t>
      </w:r>
      <m:oMath>
        <m:r>
          <m:rPr>
            <m:sty m:val="bi"/>
          </m:rPr>
          <w:rPr>
            <w:rFonts w:ascii="Cambria Math" w:hAnsi="Cambria Math"/>
          </w:rPr>
          <m:t>a</m:t>
        </m:r>
      </m:oMath>
      <w:r w:rsidR="00190C00">
        <w:t xml:space="preserve"> döntésnek mennyi az értéke. E</w:t>
      </w:r>
      <w:r w:rsidR="00F34CE6">
        <w:t xml:space="preserve">zt nevezik az angol szakirodalomban </w:t>
      </w:r>
      <w:r w:rsidR="00F34CE6" w:rsidRPr="00990FDE">
        <w:rPr>
          <w:i/>
        </w:rPr>
        <w:t>critic</w:t>
      </w:r>
      <w:r w:rsidR="00F34CE6">
        <w:t xml:space="preserve">-nek, </w:t>
      </w:r>
      <w:r>
        <w:t>és egyet</w:t>
      </w:r>
      <w:r w:rsidR="00190C00">
        <w:t>,</w:t>
      </w:r>
      <w:r>
        <w:t xml:space="preserve"> ami megmondja, hogy </w:t>
      </w:r>
      <w:r w:rsidR="00F34CE6">
        <w:t xml:space="preserve">adott </w:t>
      </w:r>
      <m:oMath>
        <m:r>
          <m:rPr>
            <m:sty m:val="bi"/>
          </m:rPr>
          <w:rPr>
            <w:rFonts w:ascii="Cambria Math" w:hAnsi="Cambria Math"/>
          </w:rPr>
          <m:t>s</m:t>
        </m:r>
      </m:oMath>
      <w:r w:rsidR="00F34CE6">
        <w:t xml:space="preserve"> állapotból melyik </w:t>
      </w:r>
      <m:oMath>
        <m:r>
          <m:rPr>
            <m:sty m:val="bi"/>
          </m:rPr>
          <w:rPr>
            <w:rFonts w:ascii="Cambria Math" w:hAnsi="Cambria Math"/>
          </w:rPr>
          <m:t>a</m:t>
        </m:r>
      </m:oMath>
      <w:r w:rsidR="00AE5E7F">
        <w:t xml:space="preserve"> döntés fogja maximalizálni a jövőbeni jutalmat</w:t>
      </w:r>
      <w:r w:rsidR="00F34CE6">
        <w:t xml:space="preserve">, ezt pedig </w:t>
      </w:r>
      <w:r w:rsidR="00F34CE6" w:rsidRPr="00C47CB0">
        <w:rPr>
          <w:i/>
        </w:rPr>
        <w:t>actor</w:t>
      </w:r>
      <w:r w:rsidR="00F34CE6">
        <w:t>-nak nevezik</w:t>
      </w:r>
      <w:r w:rsidR="00AE5E7F">
        <w:t>.</w:t>
      </w:r>
      <w:r>
        <w:t xml:space="preserve"> </w:t>
      </w:r>
    </w:p>
    <w:p w14:paraId="6FC9F107" w14:textId="208BE4D1" w:rsidR="002F361B" w:rsidRDefault="002F361B" w:rsidP="002F361B">
      <w:pPr>
        <w:pStyle w:val="Cmsor3"/>
      </w:pPr>
      <w:bookmarkStart w:id="9" w:name="_Toc499330627"/>
      <w:r>
        <w:t>Exploration</w:t>
      </w:r>
      <w:r w:rsidR="00E5394D">
        <w:t>,</w:t>
      </w:r>
      <w:r>
        <w:t xml:space="preserve"> exploi</w:t>
      </w:r>
      <w:r w:rsidR="00F34CE6">
        <w:t>t</w:t>
      </w:r>
      <w:r>
        <w:t xml:space="preserve">ation </w:t>
      </w:r>
      <w:r w:rsidR="00E5394D">
        <w:t>dilemma</w:t>
      </w:r>
      <w:bookmarkEnd w:id="9"/>
    </w:p>
    <w:p w14:paraId="761D44A7" w14:textId="3EC4F92C" w:rsidR="00F34CE6" w:rsidRDefault="00F34CE6" w:rsidP="00F34CE6">
      <w:r>
        <w:t>Mivel a bemutatott algoritmusok az általuk megtapasztalt állapotátmenetekből és az azokért járó jutalomból tudnak tanulni, elengedhetetlen a hatékony működés érdekében ezeknek</w:t>
      </w:r>
      <w:r w:rsidR="00E5394D">
        <w:t xml:space="preserve"> a megfelelő feltérképezése</w:t>
      </w:r>
      <w:r>
        <w:t xml:space="preserve"> egy ún. </w:t>
      </w:r>
      <w:r w:rsidR="00E5394D">
        <w:t xml:space="preserve">felderítő függvény (angolul </w:t>
      </w:r>
      <w:r w:rsidR="00E5394D" w:rsidRPr="00E5394D">
        <w:rPr>
          <w:i/>
        </w:rPr>
        <w:t>exploration function</w:t>
      </w:r>
      <w:r w:rsidR="00E5394D">
        <w:t>)</w:t>
      </w:r>
      <w:r>
        <w:t xml:space="preserve"> segítségével. Lehet bármilyen jó az algoritmus, ha egy az optimális </w:t>
      </w:r>
      <w:r w:rsidRPr="005F39B1">
        <w:rPr>
          <w:i/>
        </w:rPr>
        <w:t>policy</w:t>
      </w:r>
      <w:r w:rsidR="005F39B1">
        <w:t>-hoz elengedhetetlen állapot</w:t>
      </w:r>
      <w:r>
        <w:t>átmenetet nem fedezett fel, akkor nem tudja elérni a globális optimumot. Erre több különböző módsz</w:t>
      </w:r>
      <w:r w:rsidR="00060EC8">
        <w:t>ert is kidolgoztak már, melyek közül néhányat</w:t>
      </w:r>
      <w:r>
        <w:t xml:space="preserve"> a későbbiekben bemutatok. </w:t>
      </w:r>
    </w:p>
    <w:p w14:paraId="0E4E103F" w14:textId="052DE39B" w:rsidR="00F34CE6" w:rsidRPr="00F34CE6" w:rsidRDefault="00F34CE6" w:rsidP="00F34CE6">
      <w:r>
        <w:t xml:space="preserve">További problémát okoz a megerősítéses tanulás témakörében az ún. exploration-exploitation dilemma. </w:t>
      </w:r>
      <w:r w:rsidR="00D62B2F">
        <w:t>Ez azt fogalmazza meg, hogy bár a célunk az, hogy maximalizálj</w:t>
      </w:r>
      <w:r w:rsidR="00575842">
        <w:t xml:space="preserve">uk a jövőbeli kumulált </w:t>
      </w:r>
      <w:r w:rsidR="007346AB">
        <w:t>jutalmat,</w:t>
      </w:r>
      <w:r w:rsidR="00575842">
        <w:t xml:space="preserve"> amihez </w:t>
      </w:r>
      <w:r w:rsidR="00D62B2F">
        <w:t xml:space="preserve">az optimális stratégiát </w:t>
      </w:r>
      <w:r w:rsidR="007346AB">
        <w:t>kell</w:t>
      </w:r>
      <w:r w:rsidR="00D62B2F">
        <w:t xml:space="preserve"> kövessünk, </w:t>
      </w:r>
      <w:r w:rsidR="005F46A4">
        <w:t>viszont</w:t>
      </w:r>
      <w:r w:rsidR="00D62B2F">
        <w:t xml:space="preserve"> ezt csak akkor tudjuk megtanulni, ha már megfelelő </w:t>
      </w:r>
      <w:r w:rsidR="005F46A4">
        <w:t>számú állapot</w:t>
      </w:r>
      <w:r w:rsidR="00D62B2F">
        <w:t>átmenetet fedeztünk fel. Nehéz viszont megfogalmazni, hogy hol van az egyensúly a kettő között, különösen mivel ez minden problémakörnél mást jelent.</w:t>
      </w:r>
    </w:p>
    <w:p w14:paraId="68E5DD1B" w14:textId="7FABC357" w:rsidR="002F361B" w:rsidRDefault="007346AB" w:rsidP="002F361B">
      <w:pPr>
        <w:pStyle w:val="Cmsor3"/>
      </w:pPr>
      <w:bookmarkStart w:id="10" w:name="_Toc499330628"/>
      <w:r>
        <w:lastRenderedPageBreak/>
        <w:t>Elterjedt felderítő függvények</w:t>
      </w:r>
      <w:bookmarkEnd w:id="10"/>
    </w:p>
    <w:p w14:paraId="60A128A9" w14:textId="02DDEB9F" w:rsidR="00FB098A" w:rsidRDefault="00FB098A" w:rsidP="00FB098A">
      <w:r>
        <w:t xml:space="preserve">A következőkben </w:t>
      </w:r>
      <w:r w:rsidR="000C0F01">
        <w:t xml:space="preserve">a teljesség igénye nélküli </w:t>
      </w:r>
      <w:r>
        <w:t xml:space="preserve">szeretnék bemutatni, </w:t>
      </w:r>
      <w:r w:rsidR="00C574BA">
        <w:t>két</w:t>
      </w:r>
      <w:r>
        <w:t xml:space="preserve"> gyakran használt módszert az új átmenetek felfedezésére. </w:t>
      </w:r>
    </w:p>
    <w:p w14:paraId="084E96CF" w14:textId="01787CD0" w:rsidR="005E795A" w:rsidRPr="00A337A1" w:rsidRDefault="00A337A1" w:rsidP="00FB098A">
      <w:r>
        <w:rPr>
          <w:b/>
        </w:rPr>
        <w:t>ε</w:t>
      </w:r>
      <w:r w:rsidR="005E795A" w:rsidRPr="005E795A">
        <w:rPr>
          <w:b/>
        </w:rPr>
        <w:t>-greedy</w:t>
      </w:r>
    </w:p>
    <w:p w14:paraId="1A1C6EB6" w14:textId="27C75643" w:rsidR="00A337A1" w:rsidRPr="00A337A1" w:rsidRDefault="00A337A1" w:rsidP="00A337A1">
      <w:r w:rsidRPr="00A337A1">
        <w:t>ε</w:t>
      </w:r>
      <w:r w:rsidR="008F6E01">
        <w:t xml:space="preserve"> </w:t>
      </w:r>
      <w:r>
        <w:t>valószínűséggel egyenletes eloszlással véletlenszerűen választunk a lehetséges döntések közül, 1-</w:t>
      </w:r>
      <w:r w:rsidRPr="00A337A1">
        <w:t xml:space="preserve"> ε</w:t>
      </w:r>
      <w:r>
        <w:t xml:space="preserve"> valószínűséggel pedig az </w:t>
      </w:r>
      <w:r w:rsidRPr="00060EC8">
        <w:rPr>
          <w:b/>
        </w:rPr>
        <w:t>π(s)</w:t>
      </w:r>
      <w:r>
        <w:t xml:space="preserve"> </w:t>
      </w:r>
      <w:r w:rsidRPr="00060EC8">
        <w:rPr>
          <w:i/>
        </w:rPr>
        <w:t>policy</w:t>
      </w:r>
      <w:r>
        <w:t xml:space="preserve"> szerinti döntést követjük. Az </w:t>
      </w:r>
      <w:r w:rsidRPr="00A337A1">
        <w:t>ε</w:t>
      </w:r>
      <w:r w:rsidR="004C2025">
        <w:t>-t</w:t>
      </w:r>
      <w:r>
        <w:t xml:space="preserve"> a tanulás előre haladásával folyamatosan csökkentjük, így a döntéshozás konvergál a </w:t>
      </w:r>
      <w:r w:rsidRPr="00060EC8">
        <w:rPr>
          <w:b/>
        </w:rPr>
        <w:t>π(s)</w:t>
      </w:r>
      <w:r>
        <w:t xml:space="preserve"> </w:t>
      </w:r>
      <w:r w:rsidRPr="00060EC8">
        <w:rPr>
          <w:i/>
        </w:rPr>
        <w:t>policy</w:t>
      </w:r>
      <w:r w:rsidR="00060EC8">
        <w:rPr>
          <w:i/>
        </w:rPr>
        <w:t>-</w:t>
      </w:r>
      <w:r>
        <w:t xml:space="preserve">hoz. A hátránya, hogy olyan problémák esetében, ahol </w:t>
      </w:r>
      <w:r w:rsidR="007A587F">
        <w:t>egy epizódban a maximális jutalom eléréshez sok lépést kell tenni</w:t>
      </w:r>
      <w:r w:rsidR="008F6E01">
        <w:t xml:space="preserve"> és az optimális</w:t>
      </w:r>
      <w:r w:rsidR="007A587F">
        <w:t>hoz közeli strat</w:t>
      </w:r>
      <w:r w:rsidR="008F6E01">
        <w:t>égiák száma lényegesen kisebb az optimálistól távol esőkétől</w:t>
      </w:r>
      <w:r w:rsidR="007A587F">
        <w:t>, a lépéssor végéhez kevesebbszer jut el, így ott kevesebb állapot átmenetet tud felfedezni.</w:t>
      </w:r>
    </w:p>
    <w:p w14:paraId="1972F052" w14:textId="008AFAC2" w:rsidR="005E795A" w:rsidRDefault="00A337A1" w:rsidP="00FB098A">
      <w:pPr>
        <w:rPr>
          <w:b/>
        </w:rPr>
      </w:pPr>
      <w:r>
        <w:rPr>
          <w:b/>
        </w:rPr>
        <w:t>Softmax</w:t>
      </w:r>
    </w:p>
    <w:p w14:paraId="6EC28BA9" w14:textId="73CBBAD6" w:rsidR="008F6E01" w:rsidRDefault="008F6E01" w:rsidP="00FB098A">
      <w:r>
        <w:t>Mivel előfordulhat, hogy kettő vagy több döntéshez tartozó Q érték is közel van a maximumhoz, ezért ezeket gyakrabban szeretnénk megtapasztalni, mint amik nagyon távol helyezkednek el. Erre nyújt lehetőséget a softmax függvény</w:t>
      </w:r>
      <w:r w:rsidR="00412405">
        <w:t xml:space="preserve"> </w:t>
      </w:r>
      <w:r w:rsidR="004C2025">
        <w:t xml:space="preserve">használata, </w:t>
      </w:r>
      <w:r w:rsidR="00412405">
        <w:t>ami az egyes döntésekhez az alábbi valószínűségi eloszlást rendeli hozzá.</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4C2025" w14:paraId="5F31988C" w14:textId="77777777" w:rsidTr="004C2025">
        <w:tc>
          <w:tcPr>
            <w:tcW w:w="7792" w:type="dxa"/>
          </w:tcPr>
          <w:p w14:paraId="185F4F31" w14:textId="2170B258" w:rsidR="004C2025" w:rsidRDefault="004C2025" w:rsidP="00FB098A">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up>
                        </m:sSup>
                      </m:e>
                    </m:nary>
                  </m:den>
                </m:f>
              </m:oMath>
            </m:oMathPara>
          </w:p>
        </w:tc>
        <w:tc>
          <w:tcPr>
            <w:tcW w:w="702" w:type="dxa"/>
          </w:tcPr>
          <w:p w14:paraId="1B6DD282" w14:textId="0F736240" w:rsidR="004C2025" w:rsidRDefault="004C2025" w:rsidP="00FB098A">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5</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01F0A6DC" w14:textId="01F0CDA6" w:rsidR="00ED26A9" w:rsidRDefault="00ED26A9" w:rsidP="00ED26A9">
      <w:r>
        <w:t>A T az úgynevez</w:t>
      </w:r>
      <w:r w:rsidR="009F3C73">
        <w:t xml:space="preserve">ett </w:t>
      </w:r>
      <w:r w:rsidR="009F3C73" w:rsidRPr="00A4065B">
        <w:rPr>
          <w:i/>
        </w:rPr>
        <w:t>temperature</w:t>
      </w:r>
      <w:r w:rsidR="009F3C73">
        <w:t xml:space="preserve"> paraméter, amivel állíthatjuk, hogy mennyire priorizálja a legnagyobb értékeket.</w:t>
      </w:r>
      <w:r>
        <w:t xml:space="preserve"> </w:t>
      </w:r>
      <m:oMath>
        <m:r>
          <w:rPr>
            <w:rFonts w:ascii="Cambria Math" w:hAnsi="Cambria Math"/>
          </w:rPr>
          <m:t xml:space="preserve">T→∞ </m:t>
        </m:r>
      </m:oMath>
      <w:r>
        <w:t xml:space="preserve">esetén közelít az egyenletes eloszláshoz, </w:t>
      </w:r>
      <m:oMath>
        <m:r>
          <w:rPr>
            <w:rFonts w:ascii="Cambria Math" w:hAnsi="Cambria Math"/>
          </w:rPr>
          <m:t>T→0</m:t>
        </m:r>
      </m:oMath>
      <w:r>
        <w:t xml:space="preserve"> esetén pedig a </w:t>
      </w:r>
      <w:r w:rsidRPr="00A4065B">
        <w:rPr>
          <w:i/>
        </w:rPr>
        <w:t>greedy</w:t>
      </w:r>
      <w:r>
        <w:t xml:space="preserve"> </w:t>
      </w:r>
      <w:r w:rsidRPr="00A4065B">
        <w:rPr>
          <w:i/>
        </w:rPr>
        <w:t>policy</w:t>
      </w:r>
      <w:r w:rsidR="00A4065B">
        <w:t>-</w:t>
      </w:r>
      <w:r>
        <w:t>hoz.</w:t>
      </w:r>
    </w:p>
    <w:p w14:paraId="0E0E0A89" w14:textId="0AAB936C" w:rsidR="00C574BA" w:rsidRPr="008F6E01" w:rsidRDefault="00C574BA" w:rsidP="00ED26A9">
      <w:r>
        <w:t xml:space="preserve">Léteznek ezeken kívül más megközelítést alkalmazó módszerek is, illetve ezeknek különböző változatai, például szekvenciális problémák esetében, hogy minden diszkrét időpillanatra </w:t>
      </w:r>
      <w:r w:rsidR="004C2025">
        <w:t>külön</w:t>
      </w:r>
      <w:r>
        <w:t xml:space="preserve"> </w:t>
      </w:r>
      <w:r w:rsidRPr="00C574BA">
        <w:rPr>
          <w:i/>
        </w:rPr>
        <w:t>ε</w:t>
      </w:r>
      <w:r>
        <w:t xml:space="preserve">-t használnak az </w:t>
      </w:r>
      <w:r w:rsidRPr="00C574BA">
        <w:rPr>
          <w:i/>
        </w:rPr>
        <w:t>ε-greedy</w:t>
      </w:r>
      <w:r>
        <w:t xml:space="preserve"> esetén vagy más </w:t>
      </w:r>
      <w:r w:rsidRPr="00C574BA">
        <w:rPr>
          <w:i/>
        </w:rPr>
        <w:t>T temperature</w:t>
      </w:r>
      <w:r>
        <w:t>-t a softmaxnál</w:t>
      </w:r>
      <w:r w:rsidR="00783E42">
        <w:t>.</w:t>
      </w:r>
    </w:p>
    <w:p w14:paraId="2079F68F" w14:textId="32E5A1C4" w:rsidR="000E4CE5" w:rsidRDefault="000E4CE5" w:rsidP="000E4CE5">
      <w:pPr>
        <w:pStyle w:val="Cmsor2"/>
      </w:pPr>
      <w:bookmarkStart w:id="11" w:name="_Toc499330629"/>
      <w:r>
        <w:t>Neurális háló</w:t>
      </w:r>
      <w:r w:rsidR="002F361B">
        <w:t>zatok</w:t>
      </w:r>
      <w:bookmarkEnd w:id="11"/>
    </w:p>
    <w:p w14:paraId="2E7BB658" w14:textId="27D147B3" w:rsidR="005E795A" w:rsidRDefault="005E795A" w:rsidP="005E795A">
      <w:r>
        <w:t xml:space="preserve">A klasszikus megerősítéses tanuláson alapuló algoritmusok kiválóan működnek </w:t>
      </w:r>
      <w:r w:rsidR="00783E42">
        <w:t xml:space="preserve">kisebb </w:t>
      </w:r>
      <w:r w:rsidR="004C2025">
        <w:t>véges diszkrét állapot és akció</w:t>
      </w:r>
      <w:r>
        <w:t xml:space="preserve">terekben, azonban az érdekesebb problémák megoldására gyakran ez nem elég, mert vagy folytonosak, vagy pedig mert az állapottér annyira kiterjedt és több dimenziós, hogy nem lenne elég erőforrásunk, memória illetve </w:t>
      </w:r>
      <w:r>
        <w:lastRenderedPageBreak/>
        <w:t xml:space="preserve">számítási kapacitás </w:t>
      </w:r>
      <w:r w:rsidR="0048239E">
        <w:t>hozzá</w:t>
      </w:r>
      <w:r w:rsidR="0048239E">
        <w:rPr>
          <w:rStyle w:val="Jegyzethivatkozs"/>
        </w:rPr>
        <w:t>.</w:t>
      </w:r>
      <w:r w:rsidR="0048239E">
        <w:t xml:space="preserve"> Szükségesnek</w:t>
      </w:r>
      <w:r>
        <w:t xml:space="preserve"> látszik tehát valam</w:t>
      </w:r>
      <w:r w:rsidR="00AE1529">
        <w:t>ilyen függvénybecslő használata,</w:t>
      </w:r>
      <w:r>
        <w:t xml:space="preserve"> amely segítségével a </w:t>
      </w:r>
      <m:oMath>
        <m:r>
          <m:rPr>
            <m:sty m:val="bi"/>
          </m:rPr>
          <w:rPr>
            <w:rFonts w:ascii="Cambria Math" w:hAnsi="Cambria Math"/>
          </w:rPr>
          <m:t>Q(s,a)</m:t>
        </m:r>
      </m:oMath>
      <w:r>
        <w:t xml:space="preserve"> függvényt vagy a </w:t>
      </w:r>
      <m:oMath>
        <m:r>
          <m:rPr>
            <m:sty m:val="bi"/>
          </m:rPr>
          <w:rPr>
            <w:rFonts w:ascii="Cambria Math" w:hAnsi="Cambria Math"/>
          </w:rPr>
          <m:t>π(s)</m:t>
        </m:r>
      </m:oMath>
      <w:r>
        <w:t xml:space="preserve"> </w:t>
      </w:r>
      <w:r w:rsidR="0048239E">
        <w:t>stratégiát</w:t>
      </w:r>
      <w:r>
        <w:t xml:space="preserve"> becsüljük. Erre manapság a legnépszerűbb </w:t>
      </w:r>
      <w:r w:rsidR="00AE1529">
        <w:t>megoldás</w:t>
      </w:r>
      <w:r>
        <w:t xml:space="preserve"> a neurális hálók használata.</w:t>
      </w:r>
    </w:p>
    <w:p w14:paraId="6D4D5B02" w14:textId="2F78D920" w:rsidR="00F3239F" w:rsidRPr="005E795A" w:rsidRDefault="00F3239F" w:rsidP="004C2025">
      <w:r>
        <w:t xml:space="preserve">A gépi tanulást, és így a neurális hálózatokat is általában két fajta problémakör </w:t>
      </w:r>
      <w:r w:rsidR="00C9124E">
        <w:t>megoldásra szokták használni. A</w:t>
      </w:r>
      <w:r>
        <w:t xml:space="preserve"> regressziós és a klasszifikációs problémákra. A regresszió során valamilyen általában folytonos függvény értékét szeretnénk a bemenetek függvényében becsülni. A klasszifikáció során pedig diszkrét számú kategóriába, klaszterbe besorolni az egyes elemeket. Mivel a később használt algoritmusokkal egy regressziós problémát szeretnénk megoldani, a következő alfejezetekben, inkább a</w:t>
      </w:r>
      <w:r w:rsidR="00C9124E">
        <w:t xml:space="preserve">z ezzel kapcsolatban </w:t>
      </w:r>
      <w:r>
        <w:t>releváns technikákra fogok kitérni.</w:t>
      </w:r>
    </w:p>
    <w:p w14:paraId="6FF8AEAC" w14:textId="7081BB9D" w:rsidR="002F361B" w:rsidRDefault="002F361B" w:rsidP="002F361B">
      <w:pPr>
        <w:pStyle w:val="Cmsor3"/>
      </w:pPr>
      <w:bookmarkStart w:id="12" w:name="_Toc499330630"/>
      <w:r>
        <w:t>Neurális hálózatok felépítése</w:t>
      </w:r>
      <w:bookmarkEnd w:id="12"/>
    </w:p>
    <w:p w14:paraId="2CCF72FE" w14:textId="10712709" w:rsidR="00E85F5D" w:rsidRDefault="00E85F5D" w:rsidP="00E85F5D">
      <w:r>
        <w:t xml:space="preserve">A neurális hálózat olyan </w:t>
      </w:r>
      <w:r w:rsidR="004C2025">
        <w:t>mesterséges rendszer</w:t>
      </w:r>
      <w:r>
        <w:t xml:space="preserve">, amelynek a szerkezetét az emberi agyban található </w:t>
      </w:r>
      <w:r w:rsidR="0048239E">
        <w:t>neuronokról mintázták. A bement</w:t>
      </w:r>
      <w:r>
        <w:t>i rétegek</w:t>
      </w:r>
      <w:r w:rsidR="00962116">
        <w:t xml:space="preserve"> és</w:t>
      </w:r>
      <w:r>
        <w:t xml:space="preserve"> kimeneti rétegek között ú</w:t>
      </w:r>
      <w:r w:rsidR="004C2025">
        <w:t>n.</w:t>
      </w:r>
      <w:r>
        <w:t xml:space="preserve"> rejtett rétegek helyezkednek el. Ezeket a rétegeket a neuronok alkotják, amelyek a szomszédos rétegek neuronjaival kapcsolódnak valamilyen </w:t>
      </w:r>
      <w:r w:rsidR="00665988">
        <w:t>szerkezet alapján</w:t>
      </w:r>
      <w:r w:rsidR="00347D91">
        <w:t>, különböző súllyal számító élekkel</w:t>
      </w:r>
      <w:r w:rsidR="00665988">
        <w:t xml:space="preserve">. </w:t>
      </w:r>
      <w:r w:rsidR="00367ECB">
        <w:t>A neuronok továbbá</w:t>
      </w:r>
      <w:r>
        <w:t xml:space="preserve"> tartalmaznak egy ún. aktivációs függvényt</w:t>
      </w:r>
      <w:r w:rsidR="00367ECB">
        <w:t xml:space="preserve"> is</w:t>
      </w:r>
      <w:r>
        <w:t xml:space="preserve">. Ez egy olyan </w:t>
      </w:r>
      <w:r w:rsidR="00EA2A4C">
        <w:t>függvény,</w:t>
      </w:r>
      <w:r>
        <w:t xml:space="preserve"> ami a neuron bemeneteinek súlyozott összegét valamilyen nemlineáris függvény alapján alakítja át.</w:t>
      </w:r>
    </w:p>
    <w:p w14:paraId="46D679C8" w14:textId="77777777" w:rsidR="00C47CB0" w:rsidRDefault="00E85F5D" w:rsidP="00C47CB0">
      <w:pPr>
        <w:pStyle w:val="Kp"/>
      </w:pPr>
      <w:r>
        <w:rPr>
          <w:noProof/>
          <w:lang w:eastAsia="hu-HU"/>
        </w:rPr>
        <w:drawing>
          <wp:inline distT="0" distB="0" distL="0" distR="0" wp14:anchorId="6F7F2ECA" wp14:editId="7D32F80F">
            <wp:extent cx="4246598" cy="223266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ficial neuron.png"/>
                    <pic:cNvPicPr/>
                  </pic:nvPicPr>
                  <pic:blipFill>
                    <a:blip r:embed="rId15">
                      <a:extLst>
                        <a:ext uri="{28A0092B-C50C-407E-A947-70E740481C1C}">
                          <a14:useLocalDpi xmlns:a14="http://schemas.microsoft.com/office/drawing/2010/main" val="0"/>
                        </a:ext>
                      </a:extLst>
                    </a:blip>
                    <a:stretch>
                      <a:fillRect/>
                    </a:stretch>
                  </pic:blipFill>
                  <pic:spPr>
                    <a:xfrm>
                      <a:off x="0" y="0"/>
                      <a:ext cx="4252509" cy="2235768"/>
                    </a:xfrm>
                    <a:prstGeom prst="rect">
                      <a:avLst/>
                    </a:prstGeom>
                  </pic:spPr>
                </pic:pic>
              </a:graphicData>
            </a:graphic>
          </wp:inline>
        </w:drawing>
      </w:r>
    </w:p>
    <w:p w14:paraId="6DAA6179" w14:textId="66766DCE" w:rsidR="00E85F5D" w:rsidRDefault="00397BEA" w:rsidP="00C47CB0">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5</w:t>
      </w:r>
      <w:r>
        <w:fldChar w:fldCharType="end"/>
      </w:r>
      <w:r w:rsidR="00C47CB0">
        <w:t xml:space="preserve">. ábra </w:t>
      </w:r>
      <w:r w:rsidR="00C47CB0" w:rsidRPr="008A5340">
        <w:t>Egy mesterséges neuron felépítése</w:t>
      </w:r>
      <w:sdt>
        <w:sdtPr>
          <w:id w:val="986205575"/>
          <w:citation/>
        </w:sdtPr>
        <w:sdtContent>
          <w:r w:rsidR="001C24FF">
            <w:fldChar w:fldCharType="begin"/>
          </w:r>
          <w:r w:rsidR="001C24FF">
            <w:instrText xml:space="preserve"> CITATION Tap15 \l 1038 </w:instrText>
          </w:r>
          <w:r w:rsidR="001C24FF">
            <w:fldChar w:fldCharType="separate"/>
          </w:r>
          <w:r w:rsidR="00B765AE">
            <w:rPr>
              <w:noProof/>
            </w:rPr>
            <w:t xml:space="preserve"> [7]</w:t>
          </w:r>
          <w:r w:rsidR="001C24FF">
            <w:fldChar w:fldCharType="end"/>
          </w:r>
        </w:sdtContent>
      </w:sdt>
    </w:p>
    <w:p w14:paraId="3C6A5EEF" w14:textId="06227458" w:rsidR="00E85F5D" w:rsidRDefault="00E85F5D" w:rsidP="00E85F5D">
      <w:r>
        <w:t>Mivel tetszőlegesen „mély” hálózatot létrehozhatunk</w:t>
      </w:r>
      <w:r w:rsidR="00EA2A4C">
        <w:t xml:space="preserve"> a rejtett rétegek egymás után pakolásával</w:t>
      </w:r>
      <w:r>
        <w:t>, így ezért hívják</w:t>
      </w:r>
      <w:r w:rsidR="00EA2A4C">
        <w:t xml:space="preserve"> az ilyen hálózatokat </w:t>
      </w:r>
      <w:r w:rsidR="0061024D">
        <w:t xml:space="preserve">mély neurális hálóknak (angolul </w:t>
      </w:r>
      <w:r w:rsidR="0061024D" w:rsidRPr="0061024D">
        <w:rPr>
          <w:i/>
        </w:rPr>
        <w:t>d</w:t>
      </w:r>
      <w:r w:rsidRPr="0061024D">
        <w:rPr>
          <w:i/>
        </w:rPr>
        <w:t xml:space="preserve">eep </w:t>
      </w:r>
      <w:r w:rsidR="00EA2A4C" w:rsidRPr="0061024D">
        <w:rPr>
          <w:i/>
        </w:rPr>
        <w:t>neural network</w:t>
      </w:r>
      <w:r w:rsidR="0061024D">
        <w:t>)</w:t>
      </w:r>
      <w:r>
        <w:t>.</w:t>
      </w:r>
      <w:r w:rsidR="00EA2A4C">
        <w:t xml:space="preserve"> Innen kapt</w:t>
      </w:r>
      <w:r w:rsidR="00381D1E">
        <w:t xml:space="preserve">a a nevét a mély tanulás is, a </w:t>
      </w:r>
      <w:r w:rsidR="00381D1E" w:rsidRPr="00381D1E">
        <w:rPr>
          <w:i/>
        </w:rPr>
        <w:t>d</w:t>
      </w:r>
      <w:r w:rsidR="00EA2A4C" w:rsidRPr="00381D1E">
        <w:rPr>
          <w:i/>
        </w:rPr>
        <w:t>eep learning</w:t>
      </w:r>
      <w:r w:rsidR="00EA2A4C">
        <w:t>.</w:t>
      </w:r>
      <w:r>
        <w:t xml:space="preserve"> Az ilyen há</w:t>
      </w:r>
      <w:r w:rsidR="00EA2A4C">
        <w:t>l</w:t>
      </w:r>
      <w:r>
        <w:t>ózatokat felügyelt tanítás segítségével tudjuk</w:t>
      </w:r>
      <w:r w:rsidR="00640560">
        <w:t xml:space="preserve"> tanítani. E</w:t>
      </w:r>
      <w:r>
        <w:t xml:space="preserve">z azt jelenti, hogy adott </w:t>
      </w:r>
      <w:r>
        <w:lastRenderedPageBreak/>
        <w:t>bementre már rendelkezésünkre áll a megfelelő kimenet. Ezt ha</w:t>
      </w:r>
      <w:r w:rsidR="00640560">
        <w:t>sonlítjuk össze a neurális háló kimenetével. A</w:t>
      </w:r>
      <w:r>
        <w:t xml:space="preserve"> </w:t>
      </w:r>
      <w:r w:rsidR="007D5DB4">
        <w:t>becsült</w:t>
      </w:r>
      <w:r>
        <w:t xml:space="preserve"> kimenet és a valós kimenet különbségéből vala</w:t>
      </w:r>
      <w:r w:rsidR="00422D80">
        <w:t>milyen hibafüggvényt számolunk</w:t>
      </w:r>
      <w:r w:rsidR="004C2025">
        <w:t>,</w:t>
      </w:r>
      <w:r w:rsidR="00422D80">
        <w:t xml:space="preserve"> és e</w:t>
      </w:r>
      <w:r>
        <w:t xml:space="preserve">zt a hibafüggvényt felhasználva </w:t>
      </w:r>
      <w:r w:rsidR="00A44F5B">
        <w:t xml:space="preserve">a </w:t>
      </w:r>
      <w:r w:rsidRPr="00A44F5B">
        <w:rPr>
          <w:i/>
        </w:rPr>
        <w:t>backpropagation</w:t>
      </w:r>
      <w:r>
        <w:t xml:space="preserve"> </w:t>
      </w:r>
      <w:r w:rsidR="009379F5">
        <w:t>nevű módszer</w:t>
      </w:r>
      <w:r w:rsidR="009C3BD9">
        <w:t xml:space="preserve"> </w:t>
      </w:r>
      <w:r>
        <w:t>segítségével úgy hangoljuk a hálózat súlyait, hogy a kimenete minél jobban illeszkedjen az elvárthoz anélkül, hogy túltanulna a hálózat. Az ilyen neurális hálókkal viszonylag jól lehet közelíteni tetszőleges függvényt, ezért alkalmas a megerősítéses tanulás esetében a kiterjedt állapot térben az állapotok absztrahálására, az információtartalmuk sűrítésére</w:t>
      </w:r>
      <w:r w:rsidR="00640560">
        <w:t>.</w:t>
      </w:r>
    </w:p>
    <w:p w14:paraId="37C0CFD2" w14:textId="77777777" w:rsidR="00C47CB0" w:rsidRDefault="00E85F5D" w:rsidP="00C47CB0">
      <w:pPr>
        <w:pStyle w:val="Kp"/>
      </w:pPr>
      <w:r>
        <w:t xml:space="preserve">. </w:t>
      </w:r>
      <w:r>
        <w:rPr>
          <w:noProof/>
          <w:lang w:eastAsia="hu-HU"/>
        </w:rPr>
        <w:drawing>
          <wp:inline distT="0" distB="0" distL="0" distR="0" wp14:anchorId="2763613F" wp14:editId="2A9662DD">
            <wp:extent cx="3837382" cy="18821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_neural_network_header.jpg"/>
                    <pic:cNvPicPr/>
                  </pic:nvPicPr>
                  <pic:blipFill>
                    <a:blip r:embed="rId16">
                      <a:extLst>
                        <a:ext uri="{28A0092B-C50C-407E-A947-70E740481C1C}">
                          <a14:useLocalDpi xmlns:a14="http://schemas.microsoft.com/office/drawing/2010/main" val="0"/>
                        </a:ext>
                      </a:extLst>
                    </a:blip>
                    <a:stretch>
                      <a:fillRect/>
                    </a:stretch>
                  </pic:blipFill>
                  <pic:spPr>
                    <a:xfrm>
                      <a:off x="0" y="0"/>
                      <a:ext cx="3852009" cy="1889314"/>
                    </a:xfrm>
                    <a:prstGeom prst="rect">
                      <a:avLst/>
                    </a:prstGeom>
                  </pic:spPr>
                </pic:pic>
              </a:graphicData>
            </a:graphic>
          </wp:inline>
        </w:drawing>
      </w:r>
    </w:p>
    <w:p w14:paraId="4F5E4B65" w14:textId="71C09D9F" w:rsidR="00E85F5D" w:rsidRPr="00C85952" w:rsidRDefault="00397BEA" w:rsidP="00C47CB0">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6</w:t>
      </w:r>
      <w:r>
        <w:fldChar w:fldCharType="end"/>
      </w:r>
      <w:r w:rsidR="00C47CB0">
        <w:t xml:space="preserve">. ábra </w:t>
      </w:r>
      <w:r w:rsidR="00C47CB0" w:rsidRPr="00CA6D62">
        <w:t>Feedforward neurális háló felépítése</w:t>
      </w:r>
      <w:sdt>
        <w:sdtPr>
          <w:id w:val="313764213"/>
          <w:citation/>
        </w:sdtPr>
        <w:sdtContent>
          <w:r w:rsidR="001C24FF">
            <w:fldChar w:fldCharType="begin"/>
          </w:r>
          <w:r w:rsidR="001C24FF">
            <w:instrText xml:space="preserve"> CITATION Kar \l 1038 </w:instrText>
          </w:r>
          <w:r w:rsidR="001C24FF">
            <w:fldChar w:fldCharType="separate"/>
          </w:r>
          <w:r w:rsidR="00B765AE">
            <w:rPr>
              <w:noProof/>
            </w:rPr>
            <w:t xml:space="preserve"> [8]</w:t>
          </w:r>
          <w:r w:rsidR="001C24FF">
            <w:fldChar w:fldCharType="end"/>
          </w:r>
        </w:sdtContent>
      </w:sdt>
    </w:p>
    <w:p w14:paraId="3C0777F6" w14:textId="77777777" w:rsidR="00E85F5D" w:rsidRPr="00E85F5D" w:rsidRDefault="00E85F5D" w:rsidP="00E85F5D"/>
    <w:p w14:paraId="213EF065" w14:textId="165AC08E" w:rsidR="002F361B" w:rsidRDefault="002F361B" w:rsidP="002F361B">
      <w:pPr>
        <w:pStyle w:val="Cmsor3"/>
      </w:pPr>
      <w:bookmarkStart w:id="13" w:name="_Toc499330631"/>
      <w:r>
        <w:t>Aktivációs függvény szerepe és főbb típusai</w:t>
      </w:r>
      <w:bookmarkEnd w:id="13"/>
    </w:p>
    <w:p w14:paraId="3299C182" w14:textId="70AF7FD4" w:rsidR="00640560" w:rsidRDefault="00640560" w:rsidP="00640560">
      <w:r>
        <w:t>Mint korábban említettem</w:t>
      </w:r>
      <w:r w:rsidR="00AA2A5D">
        <w:t>,</w:t>
      </w:r>
      <w:r>
        <w:t xml:space="preserve"> az egyes neuronok tartalmaznak egy aktivációs függvényt is. Ennek a jelentősége, hogy ha ez egyszerűen lineáris lenne, akkor bármilyen bemeneti vektor hatására a háló egy lineáris függvény szerinti kimenetet adna. A valóságban a modellezni kívánt összefüggések viszont a legritkább esetben alkotnak lineáris függvényt, így szükséges valamilyen nemlinearitást belevinni a hálózatba, hogy képes legyen tetsző</w:t>
      </w:r>
      <w:r w:rsidR="00572F49">
        <w:t>leges függvény becslésére. Erre</w:t>
      </w:r>
      <w:r w:rsidR="00783848">
        <w:t xml:space="preserve"> a</w:t>
      </w:r>
      <w:r w:rsidR="00572F49">
        <w:t xml:space="preserve"> célra több függvény is megfelel, ezek közül sz</w:t>
      </w:r>
      <w:r w:rsidR="00783848">
        <w:t>eretném ismertetni a legelterjed</w:t>
      </w:r>
      <w:r w:rsidR="00572F49">
        <w:t>tebbeket.</w:t>
      </w:r>
    </w:p>
    <w:p w14:paraId="564CC23B" w14:textId="12D49F67" w:rsidR="00572F49" w:rsidRDefault="00572F49" w:rsidP="00640560">
      <w:pPr>
        <w:rPr>
          <w:b/>
        </w:rPr>
      </w:pPr>
      <w:r>
        <w:rPr>
          <w:b/>
        </w:rPr>
        <w:t>Sigmoid</w:t>
      </w:r>
    </w:p>
    <w:p w14:paraId="01F3F6FB" w14:textId="4A3D278E" w:rsidR="00C61066" w:rsidRPr="00C61066" w:rsidRDefault="00C61066" w:rsidP="00640560">
      <w:r>
        <w:t>A neurális hálók felfedezésekor ez volt az első használt aktivációs függvény. Nullában és egyben korlátos, így ha az elvárt kimenet is e két korlát között mozog, például egy klasszifikációs probléma esetén, akkor a kimeneti rétegben ez az aktivációs függvény hasznunkra válhat. Rejtett rétegekben manapság m</w:t>
      </w:r>
      <w:r w:rsidR="00A2642F">
        <w:t>ár ritkán használják, mert gyak</w:t>
      </w:r>
      <w:r>
        <w:t xml:space="preserve">ran okozhatja az ún. eltűnő gradiens </w:t>
      </w:r>
      <w:r w:rsidR="00A979AE">
        <w:t xml:space="preserve">(angolul </w:t>
      </w:r>
      <w:r w:rsidR="00A979AE" w:rsidRPr="00A979AE">
        <w:rPr>
          <w:i/>
        </w:rPr>
        <w:t>vanishing gradient</w:t>
      </w:r>
      <w:r w:rsidR="00A979AE">
        <w:t xml:space="preserve">) </w:t>
      </w:r>
      <w:r>
        <w:t>problémát.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AA2A5D" w14:paraId="59886F0B" w14:textId="77777777" w:rsidTr="00513AA4">
        <w:tc>
          <w:tcPr>
            <w:tcW w:w="7770" w:type="dxa"/>
          </w:tcPr>
          <w:p w14:paraId="269BA8F2" w14:textId="48F88D0B" w:rsidR="00AA2A5D" w:rsidRDefault="00AA2A5D" w:rsidP="00640560">
            <w:pPr>
              <w:ind w:firstLine="0"/>
              <w:rPr>
                <w:b/>
              </w:rPr>
            </w:pPr>
            <m:oMathPara>
              <m:oMath>
                <m:r>
                  <m:rPr>
                    <m:sty m:val="bi"/>
                  </m:rPr>
                  <w:rPr>
                    <w:rFonts w:ascii="Cambria Math" w:hAnsi="Cambria Math"/>
                  </w:rPr>
                  <w:lastRenderedPageBreak/>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tc>
        <w:tc>
          <w:tcPr>
            <w:tcW w:w="734" w:type="dxa"/>
          </w:tcPr>
          <w:p w14:paraId="3CAD259B" w14:textId="330CE790" w:rsidR="00AA2A5D" w:rsidRDefault="00AA2A5D" w:rsidP="00640560">
            <w:pPr>
              <w:ind w:firstLine="0"/>
              <w:rPr>
                <w:b/>
              </w:rPr>
            </w:pP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STYLEREF  "Címsor 1" \n  \* MERGEFORMAT </w:instrText>
            </w:r>
            <w:r w:rsidRPr="00AA2A5D">
              <w:rPr>
                <w:rStyle w:val="mi"/>
                <w:b/>
                <w:color w:val="242729"/>
                <w:sz w:val="27"/>
                <w:szCs w:val="27"/>
                <w:bdr w:val="none" w:sz="0" w:space="0" w:color="auto" w:frame="1"/>
                <w:shd w:val="clear" w:color="auto" w:fill="FFFFFF"/>
              </w:rPr>
              <w:fldChar w:fldCharType="separate"/>
            </w:r>
            <w:r w:rsidR="00B765AE">
              <w:rPr>
                <w:rStyle w:val="mi"/>
                <w:b/>
                <w:noProof/>
                <w:color w:val="242729"/>
                <w:sz w:val="27"/>
                <w:szCs w:val="27"/>
                <w:bdr w:val="none" w:sz="0" w:space="0" w:color="auto" w:frame="1"/>
                <w:shd w:val="clear" w:color="auto" w:fill="FFFFFF"/>
              </w:rPr>
              <w:t>2</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SEQ  EQ \* MERGEFORMAT </w:instrText>
            </w:r>
            <w:r w:rsidRPr="00AA2A5D">
              <w:rPr>
                <w:rStyle w:val="mi"/>
                <w:b/>
                <w:color w:val="242729"/>
                <w:sz w:val="27"/>
                <w:szCs w:val="27"/>
                <w:bdr w:val="none" w:sz="0" w:space="0" w:color="auto" w:frame="1"/>
                <w:shd w:val="clear" w:color="auto" w:fill="FFFFFF"/>
              </w:rPr>
              <w:fldChar w:fldCharType="separate"/>
            </w:r>
            <w:r w:rsidR="00B765AE">
              <w:rPr>
                <w:rStyle w:val="mi"/>
                <w:b/>
                <w:noProof/>
                <w:color w:val="242729"/>
                <w:sz w:val="27"/>
                <w:szCs w:val="27"/>
                <w:bdr w:val="none" w:sz="0" w:space="0" w:color="auto" w:frame="1"/>
                <w:shd w:val="clear" w:color="auto" w:fill="FFFFFF"/>
              </w:rPr>
              <w:t>6</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p>
        </w:tc>
      </w:tr>
    </w:tbl>
    <w:p w14:paraId="795425CF" w14:textId="3E404AD1" w:rsidR="00C47CB0" w:rsidRDefault="00513AA4" w:rsidP="00C47CB0">
      <w:pPr>
        <w:pStyle w:val="Kp"/>
      </w:pPr>
      <w:r>
        <w:rPr>
          <w:noProof/>
          <w:lang w:eastAsia="hu-HU"/>
        </w:rPr>
        <w:drawing>
          <wp:inline distT="0" distB="0" distL="0" distR="0" wp14:anchorId="438304B3" wp14:editId="7E7423CD">
            <wp:extent cx="3139440" cy="2538797"/>
            <wp:effectExtent l="0" t="0" r="381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919" cy="2549697"/>
                    </a:xfrm>
                    <a:prstGeom prst="rect">
                      <a:avLst/>
                    </a:prstGeom>
                  </pic:spPr>
                </pic:pic>
              </a:graphicData>
            </a:graphic>
          </wp:inline>
        </w:drawing>
      </w:r>
    </w:p>
    <w:p w14:paraId="539F42CF" w14:textId="0AADBF8D" w:rsidR="007A587F" w:rsidRDefault="00397BEA" w:rsidP="00C47CB0">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7</w:t>
      </w:r>
      <w:r>
        <w:fldChar w:fldCharType="end"/>
      </w:r>
      <w:r w:rsidR="00C47CB0">
        <w:t>. ábra A sigmoid függvény</w:t>
      </w:r>
      <w:sdt>
        <w:sdtPr>
          <w:id w:val="475572357"/>
          <w:citation/>
        </w:sdtPr>
        <w:sdtContent>
          <w:r w:rsidR="00513AA4">
            <w:fldChar w:fldCharType="begin"/>
          </w:r>
          <w:r w:rsidR="00513AA4">
            <w:instrText xml:space="preserve"> CITATION Quo17 \l 1038 </w:instrText>
          </w:r>
          <w:r w:rsidR="00513AA4">
            <w:fldChar w:fldCharType="separate"/>
          </w:r>
          <w:r w:rsidR="00B765AE">
            <w:rPr>
              <w:noProof/>
            </w:rPr>
            <w:t xml:space="preserve"> [9]</w:t>
          </w:r>
          <w:r w:rsidR="00513AA4">
            <w:fldChar w:fldCharType="end"/>
          </w:r>
        </w:sdtContent>
      </w:sdt>
    </w:p>
    <w:p w14:paraId="25B6C9DC" w14:textId="6CBF87F1" w:rsidR="00572F49" w:rsidRDefault="00572F49" w:rsidP="00572F49">
      <w:pPr>
        <w:rPr>
          <w:b/>
        </w:rPr>
      </w:pPr>
      <w:r>
        <w:rPr>
          <w:b/>
        </w:rPr>
        <w:t>Tanh</w:t>
      </w:r>
    </w:p>
    <w:p w14:paraId="0ACF2649" w14:textId="6417CC41" w:rsidR="00C61066" w:rsidRPr="00C61066" w:rsidRDefault="00C61066" w:rsidP="00572F49">
      <w:r>
        <w:t>Hasonló a sigmoidhoz, csak ez a függvény –1 és 1 közötti értékeket vehet fel. Elsősorban kimeneti rétegben szokás használni. Rejtett rétegekben ezt sem használják, mert ez is szenved az eltűnő gradiens problémától.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AA2A5D" w14:paraId="3D8946F7" w14:textId="77777777" w:rsidTr="00513AA4">
        <w:tc>
          <w:tcPr>
            <w:tcW w:w="7770" w:type="dxa"/>
          </w:tcPr>
          <w:p w14:paraId="0B79FA52" w14:textId="00C686C1" w:rsidR="00AA2A5D" w:rsidRDefault="00AA2A5D" w:rsidP="000701EA">
            <w:pPr>
              <w:ind w:firstLine="0"/>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tc>
        <w:tc>
          <w:tcPr>
            <w:tcW w:w="734" w:type="dxa"/>
          </w:tcPr>
          <w:p w14:paraId="6184C513" w14:textId="05D5CA81" w:rsidR="00AA2A5D" w:rsidRDefault="00AA2A5D" w:rsidP="000701EA">
            <w:pPr>
              <w:ind w:firstLine="0"/>
              <w:rPr>
                <w:b/>
              </w:rPr>
            </w:pP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STYLEREF  "Címsor 1" \n  \* MERGEFORMAT </w:instrText>
            </w:r>
            <w:r w:rsidRPr="00AA2A5D">
              <w:rPr>
                <w:rStyle w:val="mi"/>
                <w:b/>
                <w:color w:val="242729"/>
                <w:sz w:val="27"/>
                <w:szCs w:val="27"/>
                <w:bdr w:val="none" w:sz="0" w:space="0" w:color="auto" w:frame="1"/>
                <w:shd w:val="clear" w:color="auto" w:fill="FFFFFF"/>
              </w:rPr>
              <w:fldChar w:fldCharType="separate"/>
            </w:r>
            <w:r w:rsidR="00B765AE">
              <w:rPr>
                <w:rStyle w:val="mi"/>
                <w:b/>
                <w:noProof/>
                <w:color w:val="242729"/>
                <w:sz w:val="27"/>
                <w:szCs w:val="27"/>
                <w:bdr w:val="none" w:sz="0" w:space="0" w:color="auto" w:frame="1"/>
                <w:shd w:val="clear" w:color="auto" w:fill="FFFFFF"/>
              </w:rPr>
              <w:t>2</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r w:rsidRPr="00AA2A5D">
              <w:rPr>
                <w:rStyle w:val="mi"/>
                <w:b/>
                <w:color w:val="242729"/>
                <w:sz w:val="27"/>
                <w:szCs w:val="27"/>
                <w:bdr w:val="none" w:sz="0" w:space="0" w:color="auto" w:frame="1"/>
                <w:shd w:val="clear" w:color="auto" w:fill="FFFFFF"/>
              </w:rPr>
              <w:fldChar w:fldCharType="begin"/>
            </w:r>
            <w:r w:rsidRPr="00AA2A5D">
              <w:rPr>
                <w:rStyle w:val="mi"/>
                <w:b/>
                <w:color w:val="242729"/>
                <w:sz w:val="27"/>
                <w:szCs w:val="27"/>
                <w:bdr w:val="none" w:sz="0" w:space="0" w:color="auto" w:frame="1"/>
                <w:shd w:val="clear" w:color="auto" w:fill="FFFFFF"/>
              </w:rPr>
              <w:instrText xml:space="preserve"> SEQ  EQ \* MERGEFORMAT </w:instrText>
            </w:r>
            <w:r w:rsidRPr="00AA2A5D">
              <w:rPr>
                <w:rStyle w:val="mi"/>
                <w:b/>
                <w:color w:val="242729"/>
                <w:sz w:val="27"/>
                <w:szCs w:val="27"/>
                <w:bdr w:val="none" w:sz="0" w:space="0" w:color="auto" w:frame="1"/>
                <w:shd w:val="clear" w:color="auto" w:fill="FFFFFF"/>
              </w:rPr>
              <w:fldChar w:fldCharType="separate"/>
            </w:r>
            <w:r w:rsidR="00B765AE">
              <w:rPr>
                <w:rStyle w:val="mi"/>
                <w:b/>
                <w:noProof/>
                <w:color w:val="242729"/>
                <w:sz w:val="27"/>
                <w:szCs w:val="27"/>
                <w:bdr w:val="none" w:sz="0" w:space="0" w:color="auto" w:frame="1"/>
                <w:shd w:val="clear" w:color="auto" w:fill="FFFFFF"/>
              </w:rPr>
              <w:t>7</w:t>
            </w:r>
            <w:r w:rsidRPr="00AA2A5D">
              <w:rPr>
                <w:rStyle w:val="mi"/>
                <w:b/>
                <w:color w:val="242729"/>
                <w:sz w:val="27"/>
                <w:szCs w:val="27"/>
                <w:bdr w:val="none" w:sz="0" w:space="0" w:color="auto" w:frame="1"/>
                <w:shd w:val="clear" w:color="auto" w:fill="FFFFFF"/>
              </w:rPr>
              <w:fldChar w:fldCharType="end"/>
            </w:r>
            <w:r w:rsidRPr="00AA2A5D">
              <w:rPr>
                <w:rStyle w:val="mi"/>
                <w:b/>
                <w:color w:val="242729"/>
                <w:sz w:val="27"/>
                <w:szCs w:val="27"/>
                <w:bdr w:val="none" w:sz="0" w:space="0" w:color="auto" w:frame="1"/>
                <w:shd w:val="clear" w:color="auto" w:fill="FFFFFF"/>
              </w:rPr>
              <w:t>)</w:t>
            </w:r>
          </w:p>
        </w:tc>
      </w:tr>
    </w:tbl>
    <w:p w14:paraId="69185C6C" w14:textId="3D0BE418" w:rsidR="00C47CB0" w:rsidRDefault="00513AA4" w:rsidP="00513AA4">
      <w:pPr>
        <w:pStyle w:val="Kp"/>
      </w:pPr>
      <w:r w:rsidRPr="00513AA4">
        <w:drawing>
          <wp:inline distT="0" distB="0" distL="0" distR="0" wp14:anchorId="0C3A30C2" wp14:editId="550FA063">
            <wp:extent cx="3537903" cy="2796540"/>
            <wp:effectExtent l="0" t="0" r="5715" b="381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7266" cy="2835559"/>
                    </a:xfrm>
                    <a:prstGeom prst="rect">
                      <a:avLst/>
                    </a:prstGeom>
                  </pic:spPr>
                </pic:pic>
              </a:graphicData>
            </a:graphic>
          </wp:inline>
        </w:drawing>
      </w:r>
    </w:p>
    <w:p w14:paraId="7C21D44B" w14:textId="0EBF74F0" w:rsidR="00F97647" w:rsidRDefault="00397BEA" w:rsidP="00C47CB0">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8</w:t>
      </w:r>
      <w:r>
        <w:fldChar w:fldCharType="end"/>
      </w:r>
      <w:r w:rsidR="00C47CB0">
        <w:t>. ábra A tanh függvény</w:t>
      </w:r>
      <w:sdt>
        <w:sdtPr>
          <w:id w:val="2136981598"/>
          <w:citation/>
        </w:sdtPr>
        <w:sdtContent>
          <w:r w:rsidR="00513AA4">
            <w:fldChar w:fldCharType="begin"/>
          </w:r>
          <w:r w:rsidR="00513AA4">
            <w:instrText xml:space="preserve"> CITATION Quo17 \l 1038 </w:instrText>
          </w:r>
          <w:r w:rsidR="00513AA4">
            <w:fldChar w:fldCharType="separate"/>
          </w:r>
          <w:r w:rsidR="00B765AE">
            <w:rPr>
              <w:noProof/>
            </w:rPr>
            <w:t xml:space="preserve"> [9]</w:t>
          </w:r>
          <w:r w:rsidR="00513AA4">
            <w:fldChar w:fldCharType="end"/>
          </w:r>
        </w:sdtContent>
      </w:sdt>
    </w:p>
    <w:p w14:paraId="4822715B" w14:textId="7D55D70E" w:rsidR="00572F49" w:rsidRDefault="00572F49" w:rsidP="00572F49">
      <w:pPr>
        <w:rPr>
          <w:b/>
        </w:rPr>
      </w:pPr>
      <w:r>
        <w:rPr>
          <w:b/>
        </w:rPr>
        <w:lastRenderedPageBreak/>
        <w:t>R</w:t>
      </w:r>
      <w:r w:rsidR="00C61066">
        <w:rPr>
          <w:b/>
        </w:rPr>
        <w:t>ectified Linear Unit (ReLu)</w:t>
      </w:r>
    </w:p>
    <w:p w14:paraId="7C80CCC9" w14:textId="52EA6B10" w:rsidR="00C61066" w:rsidRPr="00C61066" w:rsidRDefault="00C61066" w:rsidP="00572F49">
      <w:r>
        <w:t>A modern hálókban ma már szinte kizárólag ezt, vagy ennek változatait használják, mert ninc</w:t>
      </w:r>
      <w:r w:rsidR="00236AF8">
        <w:t xml:space="preserve">s szükség a háló előtanítására, mivel </w:t>
      </w:r>
      <w:r>
        <w:t>kiküszöböli az eltűnő gradiens problémát.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5196F" w14:paraId="3508EE30" w14:textId="77777777" w:rsidTr="000701EA">
        <w:tc>
          <w:tcPr>
            <w:tcW w:w="7933" w:type="dxa"/>
          </w:tcPr>
          <w:p w14:paraId="1441BC1E" w14:textId="071A21BB" w:rsidR="0065196F" w:rsidRDefault="0065196F" w:rsidP="000701EA">
            <w:pPr>
              <w:ind w:firstLine="0"/>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=max(x,0)</m:t>
                </m:r>
              </m:oMath>
            </m:oMathPara>
          </w:p>
        </w:tc>
        <w:tc>
          <w:tcPr>
            <w:tcW w:w="561" w:type="dxa"/>
          </w:tcPr>
          <w:p w14:paraId="38DA9813" w14:textId="15AC6D33" w:rsidR="0065196F" w:rsidRDefault="0065196F" w:rsidP="000701EA">
            <w:pPr>
              <w:ind w:firstLine="0"/>
              <w:rPr>
                <w:b/>
              </w:rPr>
            </w:pPr>
            <w:r w:rsidRPr="0065196F">
              <w:rPr>
                <w:rStyle w:val="mi"/>
                <w:b/>
                <w:color w:val="242729"/>
                <w:sz w:val="27"/>
                <w:szCs w:val="27"/>
                <w:bdr w:val="none" w:sz="0" w:space="0" w:color="auto" w:frame="1"/>
                <w:shd w:val="clear" w:color="auto" w:fill="FFFFFF"/>
              </w:rPr>
              <w:t>(</w:t>
            </w:r>
            <w:r w:rsidRPr="0065196F">
              <w:rPr>
                <w:rStyle w:val="mi"/>
                <w:b/>
                <w:color w:val="242729"/>
                <w:sz w:val="27"/>
                <w:szCs w:val="27"/>
                <w:bdr w:val="none" w:sz="0" w:space="0" w:color="auto" w:frame="1"/>
                <w:shd w:val="clear" w:color="auto" w:fill="FFFFFF"/>
              </w:rPr>
              <w:fldChar w:fldCharType="begin"/>
            </w:r>
            <w:r w:rsidRPr="0065196F">
              <w:rPr>
                <w:rStyle w:val="mi"/>
                <w:b/>
                <w:color w:val="242729"/>
                <w:sz w:val="27"/>
                <w:szCs w:val="27"/>
                <w:bdr w:val="none" w:sz="0" w:space="0" w:color="auto" w:frame="1"/>
                <w:shd w:val="clear" w:color="auto" w:fill="FFFFFF"/>
              </w:rPr>
              <w:instrText xml:space="preserve"> STYLEREF  "Címsor 1" \n  \* MERGEFORMAT </w:instrText>
            </w:r>
            <w:r w:rsidRPr="0065196F">
              <w:rPr>
                <w:rStyle w:val="mi"/>
                <w:b/>
                <w:color w:val="242729"/>
                <w:sz w:val="27"/>
                <w:szCs w:val="27"/>
                <w:bdr w:val="none" w:sz="0" w:space="0" w:color="auto" w:frame="1"/>
                <w:shd w:val="clear" w:color="auto" w:fill="FFFFFF"/>
              </w:rPr>
              <w:fldChar w:fldCharType="separate"/>
            </w:r>
            <w:r w:rsidR="00B765AE">
              <w:rPr>
                <w:rStyle w:val="mi"/>
                <w:b/>
                <w:noProof/>
                <w:color w:val="242729"/>
                <w:sz w:val="27"/>
                <w:szCs w:val="27"/>
                <w:bdr w:val="none" w:sz="0" w:space="0" w:color="auto" w:frame="1"/>
                <w:shd w:val="clear" w:color="auto" w:fill="FFFFFF"/>
              </w:rPr>
              <w:t>2</w:t>
            </w:r>
            <w:r w:rsidRPr="0065196F">
              <w:rPr>
                <w:rStyle w:val="mi"/>
                <w:b/>
                <w:color w:val="242729"/>
                <w:sz w:val="27"/>
                <w:szCs w:val="27"/>
                <w:bdr w:val="none" w:sz="0" w:space="0" w:color="auto" w:frame="1"/>
                <w:shd w:val="clear" w:color="auto" w:fill="FFFFFF"/>
              </w:rPr>
              <w:fldChar w:fldCharType="end"/>
            </w:r>
            <w:r w:rsidRPr="0065196F">
              <w:rPr>
                <w:rStyle w:val="mi"/>
                <w:b/>
                <w:color w:val="242729"/>
                <w:sz w:val="27"/>
                <w:szCs w:val="27"/>
                <w:bdr w:val="none" w:sz="0" w:space="0" w:color="auto" w:frame="1"/>
                <w:shd w:val="clear" w:color="auto" w:fill="FFFFFF"/>
              </w:rPr>
              <w:t>.</w:t>
            </w:r>
            <w:r w:rsidRPr="0065196F">
              <w:rPr>
                <w:rStyle w:val="mi"/>
                <w:b/>
                <w:color w:val="242729"/>
                <w:sz w:val="27"/>
                <w:szCs w:val="27"/>
                <w:bdr w:val="none" w:sz="0" w:space="0" w:color="auto" w:frame="1"/>
                <w:shd w:val="clear" w:color="auto" w:fill="FFFFFF"/>
              </w:rPr>
              <w:fldChar w:fldCharType="begin"/>
            </w:r>
            <w:r w:rsidRPr="0065196F">
              <w:rPr>
                <w:rStyle w:val="mi"/>
                <w:b/>
                <w:color w:val="242729"/>
                <w:sz w:val="27"/>
                <w:szCs w:val="27"/>
                <w:bdr w:val="none" w:sz="0" w:space="0" w:color="auto" w:frame="1"/>
                <w:shd w:val="clear" w:color="auto" w:fill="FFFFFF"/>
              </w:rPr>
              <w:instrText xml:space="preserve"> SEQ  EQ \* MERGEFORMAT </w:instrText>
            </w:r>
            <w:r w:rsidRPr="0065196F">
              <w:rPr>
                <w:rStyle w:val="mi"/>
                <w:b/>
                <w:color w:val="242729"/>
                <w:sz w:val="27"/>
                <w:szCs w:val="27"/>
                <w:bdr w:val="none" w:sz="0" w:space="0" w:color="auto" w:frame="1"/>
                <w:shd w:val="clear" w:color="auto" w:fill="FFFFFF"/>
              </w:rPr>
              <w:fldChar w:fldCharType="separate"/>
            </w:r>
            <w:r w:rsidR="00B765AE">
              <w:rPr>
                <w:rStyle w:val="mi"/>
                <w:b/>
                <w:noProof/>
                <w:color w:val="242729"/>
                <w:sz w:val="27"/>
                <w:szCs w:val="27"/>
                <w:bdr w:val="none" w:sz="0" w:space="0" w:color="auto" w:frame="1"/>
                <w:shd w:val="clear" w:color="auto" w:fill="FFFFFF"/>
              </w:rPr>
              <w:t>8</w:t>
            </w:r>
            <w:r w:rsidRPr="0065196F">
              <w:rPr>
                <w:rStyle w:val="mi"/>
                <w:b/>
                <w:color w:val="242729"/>
                <w:sz w:val="27"/>
                <w:szCs w:val="27"/>
                <w:bdr w:val="none" w:sz="0" w:space="0" w:color="auto" w:frame="1"/>
                <w:shd w:val="clear" w:color="auto" w:fill="FFFFFF"/>
              </w:rPr>
              <w:fldChar w:fldCharType="end"/>
            </w:r>
            <w:r w:rsidRPr="0065196F">
              <w:rPr>
                <w:rStyle w:val="mi"/>
                <w:b/>
                <w:color w:val="242729"/>
                <w:sz w:val="27"/>
                <w:szCs w:val="27"/>
                <w:bdr w:val="none" w:sz="0" w:space="0" w:color="auto" w:frame="1"/>
                <w:shd w:val="clear" w:color="auto" w:fill="FFFFFF"/>
              </w:rPr>
              <w:t>)</w:t>
            </w:r>
          </w:p>
        </w:tc>
      </w:tr>
    </w:tbl>
    <w:p w14:paraId="73559064" w14:textId="77777777" w:rsidR="00C47CB0" w:rsidRDefault="00F97647" w:rsidP="00C47CB0">
      <w:pPr>
        <w:pStyle w:val="Kp"/>
      </w:pPr>
      <w:r>
        <w:rPr>
          <w:noProof/>
          <w:lang w:eastAsia="hu-HU"/>
        </w:rPr>
        <w:drawing>
          <wp:inline distT="0" distB="0" distL="0" distR="0" wp14:anchorId="405E877A" wp14:editId="099AF96F">
            <wp:extent cx="3318677" cy="2491740"/>
            <wp:effectExtent l="0" t="0" r="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u.png"/>
                    <pic:cNvPicPr/>
                  </pic:nvPicPr>
                  <pic:blipFill>
                    <a:blip r:embed="rId19">
                      <a:extLst>
                        <a:ext uri="{28A0092B-C50C-407E-A947-70E740481C1C}">
                          <a14:useLocalDpi xmlns:a14="http://schemas.microsoft.com/office/drawing/2010/main" val="0"/>
                        </a:ext>
                      </a:extLst>
                    </a:blip>
                    <a:stretch>
                      <a:fillRect/>
                    </a:stretch>
                  </pic:blipFill>
                  <pic:spPr>
                    <a:xfrm>
                      <a:off x="0" y="0"/>
                      <a:ext cx="3343847" cy="2510638"/>
                    </a:xfrm>
                    <a:prstGeom prst="rect">
                      <a:avLst/>
                    </a:prstGeom>
                  </pic:spPr>
                </pic:pic>
              </a:graphicData>
            </a:graphic>
          </wp:inline>
        </w:drawing>
      </w:r>
    </w:p>
    <w:p w14:paraId="1FED4409" w14:textId="006B0550" w:rsidR="007A27D2" w:rsidRPr="00572F49" w:rsidRDefault="00397BEA" w:rsidP="00C47CB0">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9</w:t>
      </w:r>
      <w:r>
        <w:fldChar w:fldCharType="end"/>
      </w:r>
      <w:r w:rsidR="00C47CB0">
        <w:t>. ábra A ReLu függvény</w:t>
      </w:r>
      <w:sdt>
        <w:sdtPr>
          <w:id w:val="687640106"/>
          <w:citation/>
        </w:sdtPr>
        <w:sdtContent>
          <w:r w:rsidR="00513AA4">
            <w:fldChar w:fldCharType="begin"/>
          </w:r>
          <w:r w:rsidR="00513AA4">
            <w:instrText xml:space="preserve"> CITATION Quo17 \l 1038 </w:instrText>
          </w:r>
          <w:r w:rsidR="00513AA4">
            <w:fldChar w:fldCharType="separate"/>
          </w:r>
          <w:r w:rsidR="00B765AE">
            <w:rPr>
              <w:noProof/>
            </w:rPr>
            <w:t xml:space="preserve"> [9]</w:t>
          </w:r>
          <w:r w:rsidR="00513AA4">
            <w:fldChar w:fldCharType="end"/>
          </w:r>
        </w:sdtContent>
      </w:sdt>
    </w:p>
    <w:p w14:paraId="218BC743" w14:textId="02BFCFBA" w:rsidR="0042753E" w:rsidRDefault="0042753E" w:rsidP="0042753E">
      <w:pPr>
        <w:pStyle w:val="Cmsor3"/>
      </w:pPr>
      <w:bookmarkStart w:id="14" w:name="_Toc499330632"/>
      <w:r>
        <w:t>Költség függvények</w:t>
      </w:r>
      <w:bookmarkEnd w:id="14"/>
    </w:p>
    <w:p w14:paraId="0A355839" w14:textId="0FC8E63E" w:rsidR="00572F49" w:rsidRDefault="007A27D2" w:rsidP="00572F49">
      <w:r>
        <w:t>Attól függően, hogy a regressziós vagy klasszifikációs problémáról van szó</w:t>
      </w:r>
      <w:r w:rsidR="0065196F">
        <w:t>,</w:t>
      </w:r>
      <w:r>
        <w:t xml:space="preserve"> eltérő költségfüggvényeket érdemes használni. </w:t>
      </w:r>
      <w:r w:rsidR="00736C7A">
        <w:t>Mivel a megoldandó feladat egy regressziós probléma a</w:t>
      </w:r>
      <w:r>
        <w:t xml:space="preserve"> </w:t>
      </w:r>
      <w:r w:rsidR="005130EE">
        <w:t>továbbiakban</w:t>
      </w:r>
      <w:r w:rsidR="00736C7A">
        <w:t xml:space="preserve"> szeretnék pár regresszió esetén</w:t>
      </w:r>
      <w:r>
        <w:t xml:space="preserve"> használt költségfüggvényt bemutatni azok tulajdonságaira is kitérve.</w:t>
      </w:r>
    </w:p>
    <w:p w14:paraId="43015B7E" w14:textId="496C080B" w:rsidR="0065196F" w:rsidRDefault="0065196F" w:rsidP="0065196F">
      <w:pPr>
        <w:ind w:firstLine="0"/>
        <w:rPr>
          <w:b/>
        </w:rPr>
      </w:pPr>
      <w:r>
        <w:rPr>
          <w:b/>
        </w:rPr>
        <w:t>MEAN AVERAGE ERROR</w:t>
      </w:r>
    </w:p>
    <w:p w14:paraId="507D7A31" w14:textId="0FBBDEFC" w:rsidR="0065196F" w:rsidRDefault="0065196F" w:rsidP="0065196F">
      <w:pPr>
        <w:ind w:firstLine="0"/>
      </w:pPr>
      <w:r>
        <w:t>Itt egyszerűen kiszámoljuk a becsült értékek és a valós értékek különbségét, majd ennek vesszük az átlagát.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0"/>
        <w:gridCol w:w="734"/>
      </w:tblGrid>
      <w:tr w:rsidR="0065196F" w14:paraId="0D6817CE" w14:textId="77777777" w:rsidTr="0065196F">
        <w:tc>
          <w:tcPr>
            <w:tcW w:w="7933" w:type="dxa"/>
          </w:tcPr>
          <w:p w14:paraId="57364DBB" w14:textId="2CA7AD4C" w:rsidR="0065196F" w:rsidRDefault="0065196F" w:rsidP="0065196F">
            <w:pPr>
              <w:ind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561" w:type="dxa"/>
          </w:tcPr>
          <w:p w14:paraId="5950D77F" w14:textId="6596E3AA" w:rsidR="0065196F" w:rsidRDefault="0065196F" w:rsidP="0065196F">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9</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3459D2A9" w14:textId="2319EEA7" w:rsidR="007A27D2" w:rsidRDefault="005130EE" w:rsidP="0065196F">
      <w:pPr>
        <w:ind w:firstLine="0"/>
        <w:rPr>
          <w:b/>
        </w:rPr>
      </w:pPr>
      <w:r>
        <w:rPr>
          <w:b/>
        </w:rPr>
        <w:t>MEAN SQUARED ERROR</w:t>
      </w:r>
    </w:p>
    <w:p w14:paraId="048D7058" w14:textId="019D41A5" w:rsidR="00C61066" w:rsidRDefault="0065196F" w:rsidP="0065196F">
      <w:pPr>
        <w:ind w:firstLine="0"/>
      </w:pPr>
      <w:r>
        <w:t>Itt a</w:t>
      </w:r>
      <w:r w:rsidR="00C61066">
        <w:t xml:space="preserve"> nagyobb eltérés négyzetesen nagyobb hibát okoz, így azokat jobban bünteti a hibafüggvény. Elsősorban regressziós probléma megoldása esetén szokás használni.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5"/>
        <w:gridCol w:w="869"/>
      </w:tblGrid>
      <w:tr w:rsidR="0065196F" w14:paraId="247D7025" w14:textId="77777777" w:rsidTr="0065196F">
        <w:tc>
          <w:tcPr>
            <w:tcW w:w="7933" w:type="dxa"/>
          </w:tcPr>
          <w:p w14:paraId="602E7A99" w14:textId="719126D5" w:rsidR="0065196F" w:rsidRDefault="0065196F" w:rsidP="0065196F">
            <w:pPr>
              <w:ind w:firstLine="0"/>
            </w:pPr>
            <m:oMathPara>
              <m:oMath>
                <m:r>
                  <w:rPr>
                    <w:rFonts w:ascii="Cambria Math" w:hAnsi="Cambria Math"/>
                  </w:rPr>
                  <w:lastRenderedPageBreak/>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561" w:type="dxa"/>
          </w:tcPr>
          <w:p w14:paraId="72222F4C" w14:textId="5FD76FB4" w:rsidR="0065196F" w:rsidRDefault="0065196F" w:rsidP="0065196F">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10</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607C7829" w14:textId="63E717D8" w:rsidR="007A27D2" w:rsidRDefault="007A27D2" w:rsidP="0065196F">
      <w:pPr>
        <w:ind w:firstLine="0"/>
        <w:rPr>
          <w:b/>
        </w:rPr>
      </w:pPr>
      <w:r w:rsidRPr="003F4143">
        <w:rPr>
          <w:b/>
        </w:rPr>
        <w:t>HUBER</w:t>
      </w:r>
      <w:r w:rsidR="00C61066">
        <w:rPr>
          <w:b/>
        </w:rPr>
        <w:t>T</w:t>
      </w:r>
      <w:r w:rsidR="005130EE">
        <w:rPr>
          <w:b/>
        </w:rPr>
        <w:t xml:space="preserve"> LOSS</w:t>
      </w:r>
    </w:p>
    <w:p w14:paraId="5D4396D8" w14:textId="315E5054" w:rsidR="00C61066" w:rsidRPr="00C61066" w:rsidRDefault="0065196F" w:rsidP="0065196F">
      <w:pPr>
        <w:ind w:firstLine="0"/>
      </w:pPr>
      <w:r>
        <w:t>Ha a</w:t>
      </w:r>
      <w:r w:rsidR="00C61066">
        <w:t xml:space="preserve"> tanító adataink között vannak hibás adatok, amik a valós adatoktól </w:t>
      </w:r>
      <w:r w:rsidR="00180725">
        <w:t>nagymértékben</w:t>
      </w:r>
      <w:r w:rsidR="00C61066">
        <w:t xml:space="preserve"> eltérne</w:t>
      </w:r>
      <w:r w:rsidR="00125BD0">
        <w:t>k</w:t>
      </w:r>
      <w:r w:rsidR="00C61066">
        <w:t xml:space="preserve"> (angolul </w:t>
      </w:r>
      <w:r w:rsidR="00C61066" w:rsidRPr="008805EC">
        <w:rPr>
          <w:i/>
        </w:rPr>
        <w:t>outlier</w:t>
      </w:r>
      <w:r w:rsidR="00C61066">
        <w:t xml:space="preserve">) az MSE hibafüggvény </w:t>
      </w:r>
      <w:r>
        <w:t>használata esetén nagyon eltorzíthatják a</w:t>
      </w:r>
      <w:r w:rsidR="00C61066">
        <w:t xml:space="preserve"> tanítást. Erre egy lehetséges megoldás a HUBERT LOSS</w:t>
      </w:r>
      <w:r>
        <w:t xml:space="preserve"> használata</w:t>
      </w:r>
      <w:r w:rsidR="00C61066">
        <w:t>, ami meghatározott intervallumon belül négyzetesen, azon kívül lineárisan veszi figyele</w:t>
      </w:r>
      <w:r w:rsidR="009E06F8">
        <w:t xml:space="preserve">mbe a hibát, így kiküszöböli az esetlegesen előforduló </w:t>
      </w:r>
      <w:r w:rsidR="001D5150" w:rsidRPr="00264C14">
        <w:rPr>
          <w:i/>
        </w:rPr>
        <w:t>outlier</w:t>
      </w:r>
      <w:r w:rsidR="001D5150">
        <w:t>-ek</w:t>
      </w:r>
      <w:r w:rsidR="009E06F8">
        <w:t xml:space="preserve"> </w:t>
      </w:r>
      <w:r w:rsidR="00C61066">
        <w:t>által okozott</w:t>
      </w:r>
      <w:r w:rsidR="001D5150">
        <w:t xml:space="preserve"> nagymértékű</w:t>
      </w:r>
      <w:r w:rsidR="00C61066">
        <w:t xml:space="preserve"> torzítást.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5"/>
        <w:gridCol w:w="869"/>
      </w:tblGrid>
      <w:tr w:rsidR="0065196F" w14:paraId="4A03DB9E" w14:textId="77777777" w:rsidTr="0065196F">
        <w:tc>
          <w:tcPr>
            <w:tcW w:w="8217" w:type="dxa"/>
          </w:tcPr>
          <w:p w14:paraId="4022422F" w14:textId="43F3675E" w:rsidR="0065196F" w:rsidRDefault="0065196F" w:rsidP="00572F49">
            <w:pPr>
              <w:ind w:firstLine="0"/>
            </w:pPr>
            <m:oMathPara>
              <m:oMath>
                <m:r>
                  <w:rPr>
                    <w:rFonts w:ascii="Cambria Math" w:hAnsi="Cambria Math"/>
                  </w:rPr>
                  <m:t xml:space="preserve">L= </m:t>
                </m:r>
                <m:d>
                  <m:dPr>
                    <m:begChr m:val="{"/>
                    <m:endChr m:val=""/>
                    <m:ctrlPr>
                      <w:rPr>
                        <w:rFonts w:ascii="Cambria Math" w:hAnsi="Cambria Math"/>
                        <w:i/>
                      </w:rPr>
                    </m:ctrlPr>
                  </m:dPr>
                  <m:e>
                    <m:eqArr>
                      <m:eqArrPr>
                        <m:ctrlPr>
                          <w:rPr>
                            <w:rFonts w:ascii="Cambria Math" w:hAnsi="Cambria Math"/>
                            <w:i/>
                          </w:rPr>
                        </m:ctrlPr>
                      </m:eqArr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ha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≤δ</m:t>
                        </m:r>
                      </m:e>
                      <m:e>
                        <m:r>
                          <w:rPr>
                            <w:rFonts w:ascii="Cambria Math" w:hAnsi="Cambria Math"/>
                          </w:rPr>
                          <m:t>δ*</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box>
                          </m:e>
                        </m:d>
                        <m:r>
                          <w:rPr>
                            <w:rFonts w:ascii="Cambria Math" w:hAnsi="Cambria Math"/>
                          </w:rPr>
                          <m:t xml:space="preserve">               egyébként</m:t>
                        </m:r>
                      </m:e>
                    </m:eqArr>
                  </m:e>
                </m:d>
              </m:oMath>
            </m:oMathPara>
          </w:p>
        </w:tc>
        <w:tc>
          <w:tcPr>
            <w:tcW w:w="277" w:type="dxa"/>
          </w:tcPr>
          <w:p w14:paraId="7D51E67A" w14:textId="40C90431" w:rsidR="0065196F" w:rsidRDefault="0065196F" w:rsidP="00572F49">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11</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009C323D" w14:textId="30F50CA8" w:rsidR="003F4143" w:rsidRPr="003F4143" w:rsidRDefault="003F4143" w:rsidP="00572F49"/>
    <w:p w14:paraId="07ACD5A9" w14:textId="59AA76E9" w:rsidR="0042753E" w:rsidRDefault="0042753E" w:rsidP="0042753E">
      <w:pPr>
        <w:pStyle w:val="Cmsor3"/>
      </w:pPr>
      <w:bookmarkStart w:id="15" w:name="_Toc499330633"/>
      <w:r>
        <w:t>Hálózat tanítása</w:t>
      </w:r>
      <w:r w:rsidR="00C9124E">
        <w:t xml:space="preserve"> és optimalizálás</w:t>
      </w:r>
      <w:bookmarkEnd w:id="15"/>
    </w:p>
    <w:p w14:paraId="6CB033F8" w14:textId="49BD8CAB" w:rsidR="002444F9" w:rsidRDefault="00C9124E" w:rsidP="00C9124E">
      <w:r>
        <w:t>A hálózat tanítása a rendelkezésre álló tanító adatok</w:t>
      </w:r>
      <w:r w:rsidR="00180725">
        <w:t xml:space="preserve"> és</w:t>
      </w:r>
      <w:r>
        <w:t xml:space="preserve"> az ún</w:t>
      </w:r>
      <w:r w:rsidR="0090035F">
        <w:t>.</w:t>
      </w:r>
      <w:r>
        <w:t xml:space="preserve"> </w:t>
      </w:r>
      <w:r w:rsidRPr="0090035F">
        <w:rPr>
          <w:i/>
        </w:rPr>
        <w:t>backpropagation</w:t>
      </w:r>
      <w:r>
        <w:t xml:space="preserve"> algoritmus segítségével történik. Az algoritmus teljes levezetését</w:t>
      </w:r>
      <w:sdt>
        <w:sdtPr>
          <w:id w:val="1952427063"/>
          <w:citation/>
        </w:sdtPr>
        <w:sdtContent>
          <w:r w:rsidR="00CF5444">
            <w:fldChar w:fldCharType="begin"/>
          </w:r>
          <w:r w:rsidR="00CF5444">
            <w:instrText xml:space="preserve"> CITATION Mak06 \l 1038 </w:instrText>
          </w:r>
          <w:r w:rsidR="00CF5444">
            <w:fldChar w:fldCharType="separate"/>
          </w:r>
          <w:r w:rsidR="00B765AE">
            <w:rPr>
              <w:noProof/>
            </w:rPr>
            <w:t xml:space="preserve"> [10]</w:t>
          </w:r>
          <w:r w:rsidR="00CF5444">
            <w:fldChar w:fldCharType="end"/>
          </w:r>
        </w:sdtContent>
      </w:sdt>
      <w:r>
        <w:t xml:space="preserve"> mellőzve, most csak egy rövid koncepcionális összefoglalót adok az algoritmus működéséről, illetve </w:t>
      </w:r>
      <w:r w:rsidR="00C02548">
        <w:t xml:space="preserve">a teljesség igénye nélkül </w:t>
      </w:r>
      <w:r>
        <w:t xml:space="preserve">bemutatok néhány a gyakorlatban gyakran használt optimalizációs </w:t>
      </w:r>
      <w:r w:rsidR="0065196F">
        <w:t>módszert</w:t>
      </w:r>
      <w:r w:rsidR="002444F9">
        <w:t>.</w:t>
      </w:r>
    </w:p>
    <w:p w14:paraId="3E8CA98D" w14:textId="5D0FCFD5" w:rsidR="002444F9" w:rsidRDefault="00C9124E" w:rsidP="00C9124E">
      <w:r>
        <w:t>Az algoritmus során az adott bement</w:t>
      </w:r>
      <w:r w:rsidR="002444F9">
        <w:t xml:space="preserve">re, amit általában kisebb kötegekben (angolul </w:t>
      </w:r>
      <w:r w:rsidR="002444F9" w:rsidRPr="0090035F">
        <w:rPr>
          <w:i/>
        </w:rPr>
        <w:t>mini-batch</w:t>
      </w:r>
      <w:r w:rsidR="002444F9">
        <w:t xml:space="preserve">) adunk a hálózatra, </w:t>
      </w:r>
      <w:r>
        <w:t xml:space="preserve">kiszámoljuk a </w:t>
      </w:r>
      <w:r w:rsidR="00836721">
        <w:t>becsült</w:t>
      </w:r>
      <w:r>
        <w:t xml:space="preserve"> kimenetet </w:t>
      </w:r>
      <m:oMath>
        <m:acc>
          <m:accPr>
            <m:ctrlPr>
              <w:rPr>
                <w:rFonts w:ascii="Cambria Math" w:hAnsi="Cambria Math"/>
                <w:b/>
                <w:i/>
              </w:rPr>
            </m:ctrlPr>
          </m:accPr>
          <m:e>
            <m:r>
              <m:rPr>
                <m:sty m:val="bi"/>
              </m:rPr>
              <w:rPr>
                <w:rFonts w:ascii="Cambria Math" w:hAnsi="Cambria Math"/>
              </w:rPr>
              <m:t>y</m:t>
            </m:r>
          </m:e>
        </m:acc>
      </m:oMath>
      <w:r>
        <w:t xml:space="preserve">-t majd ezzel és a valós </w:t>
      </w:r>
      <m:oMath>
        <m:r>
          <m:rPr>
            <m:sty m:val="bi"/>
          </m:rPr>
          <w:rPr>
            <w:rFonts w:ascii="Cambria Math" w:hAnsi="Cambria Math"/>
          </w:rPr>
          <m:t>y</m:t>
        </m:r>
      </m:oMath>
      <w:r>
        <w:t xml:space="preserve"> kimenet különbségéből kiszámoljuk a hibafüggvény értékét. Ez után kiszámoljuk</w:t>
      </w:r>
      <w:r w:rsidR="002444F9">
        <w:t xml:space="preserve"> a hibafüggvény</w:t>
      </w:r>
      <w:r>
        <w:t xml:space="preserve"> </w:t>
      </w:r>
      <w:r w:rsidR="002444F9">
        <w:t xml:space="preserve">minden réteg minden </w:t>
      </w:r>
      <w:r>
        <w:t>súly</w:t>
      </w:r>
      <w:r w:rsidR="002444F9">
        <w:t>á</w:t>
      </w:r>
      <w:r>
        <w:t>ra</w:t>
      </w:r>
      <w:r w:rsidR="002444F9">
        <w:t xml:space="preserve"> vonatkozó parciális deriváltját</w:t>
      </w:r>
      <w:r w:rsidR="0065196F">
        <w:t>,</w:t>
      </w:r>
      <w:r w:rsidR="002444F9">
        <w:t xml:space="preserve"> és ezt felhasználva </w:t>
      </w:r>
      <w:r w:rsidR="00013064">
        <w:t>hangoljuk a hálózat súlyait. Ez</w:t>
      </w:r>
      <w:r w:rsidR="0065196F">
        <w:t>ekkel a gra</w:t>
      </w:r>
      <w:r w:rsidR="002444F9">
        <w:t>diens</w:t>
      </w:r>
      <w:r w:rsidR="0090035F">
        <w:t xml:space="preserve"> </w:t>
      </w:r>
      <w:r w:rsidR="002444F9">
        <w:t>alapú eljárások</w:t>
      </w:r>
      <w:r w:rsidR="0090035F">
        <w:t>k</w:t>
      </w:r>
      <w:r w:rsidR="002444F9">
        <w:t>al, sajnos nem garantált, hogy a hibafüggvény globális minimumát érjük el, ellenben gyakran ennek a garanciának a hiánya nem okoz gondot. Továbbá több kiegészítő módszert is kidolgoztak már arra, hogy a lokális minimumokból kilendítsék a függvényt a tanítás során, mint például a momentum m</w:t>
      </w:r>
      <w:r w:rsidR="00513AA4">
        <w:t>ódszerv</w:t>
      </w:r>
      <w:r w:rsidR="002444F9">
        <w:t>.</w:t>
      </w:r>
    </w:p>
    <w:p w14:paraId="62023F47" w14:textId="3B43F01B" w:rsidR="002444F9" w:rsidRDefault="00642E84" w:rsidP="005263E6">
      <w:pPr>
        <w:ind w:firstLine="0"/>
        <w:rPr>
          <w:b/>
        </w:rPr>
      </w:pPr>
      <w:r>
        <w:rPr>
          <w:b/>
        </w:rPr>
        <w:t>STOCHASTIC GRDIENT DESCENT</w:t>
      </w:r>
      <w:r w:rsidR="002444F9" w:rsidRPr="00642E84">
        <w:rPr>
          <w:b/>
        </w:rPr>
        <w:t xml:space="preserve"> (SGD)</w:t>
      </w:r>
    </w:p>
    <w:p w14:paraId="385F0218" w14:textId="56A88443" w:rsidR="005263E6" w:rsidRPr="0090035F" w:rsidRDefault="005263E6" w:rsidP="005263E6">
      <w:pPr>
        <w:ind w:firstLine="0"/>
      </w:pPr>
      <w:r>
        <w:t xml:space="preserve">Az </w:t>
      </w:r>
      <w:r w:rsidR="0090035F">
        <w:t>egyik legrégebb óta alkalmazott</w:t>
      </w:r>
      <w:r>
        <w:t xml:space="preserve"> optimalizációs eljárás</w:t>
      </w:r>
      <w:r w:rsidR="0090035F">
        <w:t xml:space="preserve">. A </w:t>
      </w:r>
      <w:r w:rsidR="0090035F" w:rsidRPr="0090035F">
        <w:rPr>
          <w:i/>
        </w:rPr>
        <w:t>backpropagation</w:t>
      </w:r>
      <w:r w:rsidR="0090035F">
        <w:t xml:space="preserve"> során kiszámolt parciális deriváltakat egy </w:t>
      </w:r>
      <w:r w:rsidR="0090035F" w:rsidRPr="0090035F">
        <w:rPr>
          <w:b/>
          <w:i/>
        </w:rPr>
        <w:t>α</w:t>
      </w:r>
      <w:r w:rsidR="0090035F">
        <w:t xml:space="preserve"> tanulási rátával (továbbiakban </w:t>
      </w:r>
      <w:r w:rsidR="0090035F" w:rsidRPr="0090035F">
        <w:rPr>
          <w:i/>
        </w:rPr>
        <w:t>learning rate</w:t>
      </w:r>
      <w:r w:rsidR="0090035F">
        <w:t>)</w:t>
      </w:r>
      <w:r w:rsidR="0065196F">
        <w:t xml:space="preserve"> </w:t>
      </w:r>
      <w:r w:rsidR="0065196F">
        <w:lastRenderedPageBreak/>
        <w:t>beszorozzuk</w:t>
      </w:r>
      <w:r w:rsidR="0090035F">
        <w:t>,</w:t>
      </w:r>
      <w:r w:rsidR="0065196F">
        <w:t xml:space="preserve"> </w:t>
      </w:r>
      <w:r w:rsidR="0090035F">
        <w:t>majd ezt kivonva az eredeti sú</w:t>
      </w:r>
      <w:r w:rsidR="0065196F">
        <w:t>lyokból frissítjük azokat. Ezt az eljárást iteráljuk addig, ameddig a hiba nem csökken az megszabott határérték alá.</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5"/>
        <w:gridCol w:w="869"/>
      </w:tblGrid>
      <w:tr w:rsidR="005B0839" w14:paraId="233C3879" w14:textId="77777777" w:rsidTr="00A32D9A">
        <w:tc>
          <w:tcPr>
            <w:tcW w:w="8075" w:type="dxa"/>
          </w:tcPr>
          <w:p w14:paraId="3C104F07" w14:textId="469B3ED4" w:rsidR="005B0839" w:rsidRDefault="005B0839" w:rsidP="005263E6">
            <w:pPr>
              <w:ind w:firstLine="0"/>
            </w:pPr>
            <m:oMathPara>
              <m:oMath>
                <m:r>
                  <w:rPr>
                    <w:rFonts w:ascii="Cambria Math" w:hAnsi="Cambria Math"/>
                  </w:rPr>
                  <m:t>θ=θ-α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419" w:type="dxa"/>
          </w:tcPr>
          <w:p w14:paraId="58B4981B" w14:textId="755769C1" w:rsidR="005B0839" w:rsidRDefault="005B0839" w:rsidP="005263E6">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171DAECC" w14:textId="2893E4D3" w:rsidR="00C02548" w:rsidRDefault="0090035F" w:rsidP="005263E6">
      <w:pPr>
        <w:ind w:firstLine="0"/>
      </w:pPr>
      <w:r>
        <w:t xml:space="preserve">Ahol </w:t>
      </w:r>
      <m:oMath>
        <m:r>
          <m:rPr>
            <m:sty m:val="bi"/>
          </m:rPr>
          <w:rPr>
            <w:rFonts w:ascii="Cambria Math" w:hAnsi="Cambria Math"/>
          </w:rPr>
          <m:t>θ</m:t>
        </m:r>
      </m:oMath>
      <w:r>
        <w:t xml:space="preserve"> </w:t>
      </w:r>
      <w:r w:rsidR="00A32D9A">
        <w:t xml:space="preserve">a </w:t>
      </w:r>
      <w:r>
        <w:t>hálózat éleinek súlyai,</w:t>
      </w:r>
      <w:r w:rsidRPr="0090035F">
        <w:t xml:space="preserve"> </w:t>
      </w:r>
      <m:oMath>
        <m:r>
          <m:rPr>
            <m:sty m:val="bi"/>
          </m:rPr>
          <w:rPr>
            <w:rFonts w:ascii="Cambria Math" w:hAnsi="Cambria Math"/>
          </w:rPr>
          <m:t>α</m:t>
        </m:r>
      </m:oMath>
      <w:r>
        <w:t xml:space="preserve"> a </w:t>
      </w:r>
      <w:r>
        <w:rPr>
          <w:i/>
        </w:rPr>
        <w:t>learning rate,</w:t>
      </w:r>
      <w:r>
        <w:t xml:space="preserve"> </w:t>
      </w:r>
      <w:r w:rsidRPr="00A32D9A">
        <w:rPr>
          <w:b/>
          <w:i/>
        </w:rPr>
        <w:t>n</w:t>
      </w:r>
      <w:r>
        <w:t xml:space="preserve"> az alkalmazott </w:t>
      </w:r>
      <w:r w:rsidRPr="0090035F">
        <w:rPr>
          <w:i/>
        </w:rPr>
        <w:t>mini-batch</w:t>
      </w:r>
      <w:r>
        <w:t xml:space="preserve"> mérete,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C02548">
        <w:t xml:space="preserve"> pedig az i.-edik tanítóadatot alkotó be és ki menet.</w:t>
      </w:r>
    </w:p>
    <w:p w14:paraId="45A36A62" w14:textId="36A6DF06" w:rsidR="00C02548" w:rsidRDefault="00C02548" w:rsidP="005263E6">
      <w:pPr>
        <w:ind w:firstLine="0"/>
      </w:pPr>
      <w:r>
        <w:t>A fentebb említett lokális minimumba való beragadás elkerülésére találták ki az ún. momentum alkalmazását. Ezt annyit tesz, hogy a súly finomhangolása során az előző iterációban kiszámolt korrigáció a jelenlegi iterációban is jelen van valamekkora mértékben, ezzel bizonyos mértékben potenciálisan túllendítve az algoritmust az esetleges lokális minimumban való elakadástól.</w:t>
      </w:r>
    </w:p>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869"/>
      </w:tblGrid>
      <w:tr w:rsidR="00A32D9A" w14:paraId="7BC3C846" w14:textId="77777777" w:rsidTr="00A32D9A">
        <w:tc>
          <w:tcPr>
            <w:tcW w:w="8325" w:type="dxa"/>
          </w:tcPr>
          <w:p w14:paraId="497694B2" w14:textId="3938887B" w:rsidR="00A32D9A" w:rsidRDefault="00A32D9A" w:rsidP="005263E6">
            <w:pPr>
              <w:ind w:firstLine="0"/>
            </w:pPr>
            <m:oMathPara>
              <m:oMath>
                <m:r>
                  <w:rPr>
                    <w:rFonts w:ascii="Cambria Math" w:hAnsi="Cambria Math"/>
                  </w:rPr>
                  <m:t>v=γv+α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236" w:type="dxa"/>
          </w:tcPr>
          <w:p w14:paraId="65334AA7" w14:textId="03EE5408" w:rsidR="00A32D9A" w:rsidRDefault="00A32D9A" w:rsidP="005263E6">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13</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r w:rsidR="00A32D9A" w14:paraId="229D82C9" w14:textId="77777777" w:rsidTr="00A32D9A">
        <w:tc>
          <w:tcPr>
            <w:tcW w:w="8325" w:type="dxa"/>
          </w:tcPr>
          <w:p w14:paraId="7C2279A0" w14:textId="6ED064B1" w:rsidR="00A32D9A" w:rsidRDefault="00A32D9A" w:rsidP="00C02548">
            <w:pPr>
              <w:ind w:firstLine="0"/>
            </w:pPr>
            <m:oMathPara>
              <m:oMath>
                <m:r>
                  <w:rPr>
                    <w:rFonts w:ascii="Cambria Math" w:hAnsi="Cambria Math"/>
                  </w:rPr>
                  <m:t>θ=θ-v</m:t>
                </m:r>
              </m:oMath>
            </m:oMathPara>
          </w:p>
        </w:tc>
        <w:tc>
          <w:tcPr>
            <w:tcW w:w="236" w:type="dxa"/>
          </w:tcPr>
          <w:p w14:paraId="51A0D879" w14:textId="4B87FF20" w:rsidR="00A32D9A" w:rsidRDefault="00A32D9A" w:rsidP="00C02548">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14</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5D4633B4" w14:textId="1E8CAB92" w:rsidR="00C02548" w:rsidRPr="00C02548" w:rsidRDefault="00C02548" w:rsidP="005263E6">
      <w:pPr>
        <w:ind w:firstLine="0"/>
      </w:pPr>
      <w:r>
        <w:t>Ahol</w:t>
      </w:r>
      <w:r w:rsidR="00A32D9A">
        <w:t xml:space="preserve"> a</w:t>
      </w:r>
      <w:r>
        <w:t xml:space="preserve"> </w:t>
      </w:r>
      <m:oMath>
        <m:r>
          <m:rPr>
            <m:sty m:val="bi"/>
          </m:rPr>
          <w:rPr>
            <w:rFonts w:ascii="Cambria Math" w:hAnsi="Cambria Math"/>
          </w:rPr>
          <m:t>γ∈(0,1]</m:t>
        </m:r>
      </m:oMath>
      <w:r w:rsidRPr="00C02548">
        <w:t>,</w:t>
      </w:r>
      <w:r>
        <w:t xml:space="preserve"> ami azt mondja meg, h</w:t>
      </w:r>
      <w:r w:rsidR="00A32D9A">
        <w:t xml:space="preserve">ogy mennyire számítsanak bele az aktuálisba </w:t>
      </w:r>
      <w:r>
        <w:t xml:space="preserve">a régebbi iterációk során kiszámol </w:t>
      </w:r>
      <w:r w:rsidRPr="00C02548">
        <w:rPr>
          <w:b/>
          <w:i/>
        </w:rPr>
        <w:t>v</w:t>
      </w:r>
      <w:r>
        <w:t xml:space="preserve"> értékek.</w:t>
      </w:r>
    </w:p>
    <w:p w14:paraId="7BA0B06B" w14:textId="3E23D279" w:rsidR="00C9124E" w:rsidRDefault="002444F9" w:rsidP="00C02548">
      <w:pPr>
        <w:ind w:firstLine="0"/>
      </w:pPr>
      <w:r>
        <w:t>A</w:t>
      </w:r>
      <w:r w:rsidRPr="00EA4F61">
        <w:rPr>
          <w:b/>
        </w:rPr>
        <w:t>DAM</w:t>
      </w:r>
    </w:p>
    <w:p w14:paraId="6C93192E" w14:textId="7F6D7A7D" w:rsidR="00C02548" w:rsidRPr="00C02548" w:rsidRDefault="00C02548" w:rsidP="00C02548">
      <w:pPr>
        <w:ind w:firstLine="0"/>
      </w:pPr>
      <w:r>
        <w:t>Az ADAM</w:t>
      </w:r>
      <w:sdt>
        <w:sdtPr>
          <w:id w:val="-1818101643"/>
          <w:citation/>
        </w:sdtPr>
        <w:sdtContent>
          <w:r w:rsidR="00D87B66">
            <w:fldChar w:fldCharType="begin"/>
          </w:r>
          <w:r w:rsidR="00D87B66">
            <w:instrText xml:space="preserve"> CITATION Kin15 \l 1038 </w:instrText>
          </w:r>
          <w:r w:rsidR="00D87B66">
            <w:fldChar w:fldCharType="separate"/>
          </w:r>
          <w:r w:rsidR="00B765AE">
            <w:rPr>
              <w:noProof/>
            </w:rPr>
            <w:t xml:space="preserve"> [11]</w:t>
          </w:r>
          <w:r w:rsidR="00D87B66">
            <w:fldChar w:fldCharType="end"/>
          </w:r>
        </w:sdtContent>
      </w:sdt>
      <w:r>
        <w:t xml:space="preserve"> is a</w:t>
      </w:r>
      <w:r w:rsidR="00D87B66">
        <w:t>z</w:t>
      </w:r>
      <w:r>
        <w:t xml:space="preserve"> SGD-nél megismert eljárásokon alapul, néhány kiegészítéssel. Fontos tulajdonsága, hogy minden élhez saját </w:t>
      </w:r>
      <w:r>
        <w:rPr>
          <w:i/>
        </w:rPr>
        <w:t>learning rate</w:t>
      </w:r>
      <w:r>
        <w:t>-et tart nyilván amelyeket, attól függően</w:t>
      </w:r>
      <w:r w:rsidR="00A32D9A">
        <w:t xml:space="preserve"> változtat</w:t>
      </w:r>
      <w:r>
        <w:t xml:space="preserve"> adaptívan, hogy az adott él milyen gyakran volt frissítve az előző iterációk során. A gyakorlatban nagyon közkedvelt optimalizációs eljárás, mivel általában kevés finomhangolást igényel és gyakran ennek a használata jelenti a leggyorsabb és legpontosabb eredményt.</w:t>
      </w:r>
    </w:p>
    <w:p w14:paraId="0EFF05A0" w14:textId="59F1180A" w:rsidR="002F361B" w:rsidRPr="002F361B" w:rsidRDefault="0042753E" w:rsidP="002F361B">
      <w:pPr>
        <w:pStyle w:val="Cmsor3"/>
      </w:pPr>
      <w:bookmarkStart w:id="16" w:name="_Toc499330634"/>
      <w:r>
        <w:t>Neurális hálózatok típusai</w:t>
      </w:r>
      <w:bookmarkEnd w:id="16"/>
    </w:p>
    <w:p w14:paraId="577AC113" w14:textId="75655159" w:rsidR="002F361B" w:rsidRDefault="009A2665" w:rsidP="002F361B">
      <w:r>
        <w:t>A neurális hálózatok a rejtett rétegek szerkezetétől függően máshogy viselkedhetnek és más-más feladatok megoldására jók.</w:t>
      </w:r>
      <w:r w:rsidR="00D94470">
        <w:t xml:space="preserve"> Több fajta réteg és struktúra létezik már,</w:t>
      </w:r>
      <w:r>
        <w:t xml:space="preserve"> </w:t>
      </w:r>
      <w:r w:rsidR="00D94470">
        <w:t>e</w:t>
      </w:r>
      <w:r w:rsidR="00C61066">
        <w:t xml:space="preserve">zek közül szeretném bemutatni az általam </w:t>
      </w:r>
      <w:r w:rsidR="00382A5B">
        <w:t>felhasználtakat</w:t>
      </w:r>
      <w:r w:rsidR="00C61066">
        <w:t>.</w:t>
      </w:r>
    </w:p>
    <w:p w14:paraId="4880BF15" w14:textId="065A9FDC" w:rsidR="009A2665" w:rsidRPr="009A2665" w:rsidRDefault="00C61066" w:rsidP="009A2665">
      <w:pPr>
        <w:ind w:firstLine="0"/>
        <w:rPr>
          <w:b/>
        </w:rPr>
      </w:pPr>
      <w:r>
        <w:rPr>
          <w:b/>
        </w:rPr>
        <w:t>FULLY CONNECTED</w:t>
      </w:r>
    </w:p>
    <w:p w14:paraId="44283D9D" w14:textId="183721F1" w:rsidR="009A2665" w:rsidRDefault="00C61066" w:rsidP="00C61066">
      <w:pPr>
        <w:ind w:firstLine="0"/>
      </w:pPr>
      <w:r>
        <w:lastRenderedPageBreak/>
        <w:t xml:space="preserve">A </w:t>
      </w:r>
      <w:r w:rsidRPr="00560677">
        <w:rPr>
          <w:i/>
        </w:rPr>
        <w:t>fully connected</w:t>
      </w:r>
      <w:r>
        <w:t xml:space="preserve"> vagy magyarul teljesen összekötött</w:t>
      </w:r>
      <w:r w:rsidR="009A2665">
        <w:t xml:space="preserve"> rétegek között minden neuron m</w:t>
      </w:r>
      <w:r>
        <w:t xml:space="preserve">inden neuronnal össze van kötve. A legegyszerűbb neurális hálók ilyen rétegek egymás után pakolásával épülnek fel. A bemeneti adatok és a kimeneti adatok közötti kapcsolatot tanulja meg. </w:t>
      </w:r>
    </w:p>
    <w:p w14:paraId="43CFB715" w14:textId="77777777" w:rsidR="00C47CB0" w:rsidRDefault="007A6B10" w:rsidP="00C47CB0">
      <w:pPr>
        <w:pStyle w:val="Kp"/>
      </w:pPr>
      <w:r>
        <w:pict w14:anchorId="1A2038C9">
          <v:shape id="_x0000_i1923" type="#_x0000_t75" style="width:120.6pt;height:132.6pt">
            <v:imagedata r:id="rId20" o:title="dense"/>
          </v:shape>
        </w:pict>
      </w:r>
    </w:p>
    <w:p w14:paraId="161DDE10" w14:textId="71FA2604" w:rsidR="00736C7A" w:rsidRDefault="00397BEA" w:rsidP="00C47CB0">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10</w:t>
      </w:r>
      <w:r>
        <w:fldChar w:fldCharType="end"/>
      </w:r>
      <w:r w:rsidR="00C47CB0">
        <w:t xml:space="preserve">. ábra Egy </w:t>
      </w:r>
      <w:r w:rsidR="00C47CB0" w:rsidRPr="00C47CB0">
        <w:rPr>
          <w:i/>
        </w:rPr>
        <w:t>fully connected</w:t>
      </w:r>
      <w:r w:rsidR="00C47CB0">
        <w:t xml:space="preserve"> réteg</w:t>
      </w:r>
      <w:r w:rsidR="00223C26">
        <w:t xml:space="preserve"> felépítése</w:t>
      </w:r>
      <w:sdt>
        <w:sdtPr>
          <w:id w:val="-935898069"/>
          <w:citation/>
        </w:sdtPr>
        <w:sdtContent>
          <w:r w:rsidR="00513AA4">
            <w:fldChar w:fldCharType="begin"/>
          </w:r>
          <w:r w:rsidR="00513AA4">
            <w:instrText xml:space="preserve"> CITATION PEN14 \l 1038 </w:instrText>
          </w:r>
          <w:r w:rsidR="00513AA4">
            <w:fldChar w:fldCharType="separate"/>
          </w:r>
          <w:r w:rsidR="00B765AE">
            <w:rPr>
              <w:noProof/>
            </w:rPr>
            <w:t xml:space="preserve"> [12]</w:t>
          </w:r>
          <w:r w:rsidR="00513AA4">
            <w:fldChar w:fldCharType="end"/>
          </w:r>
        </w:sdtContent>
      </w:sdt>
    </w:p>
    <w:p w14:paraId="1F4EE9EB" w14:textId="3101A22A" w:rsidR="009A2665" w:rsidRDefault="009A2665" w:rsidP="009A2665">
      <w:pPr>
        <w:ind w:firstLine="0"/>
        <w:rPr>
          <w:b/>
        </w:rPr>
      </w:pPr>
      <w:r w:rsidRPr="009A2665">
        <w:rPr>
          <w:b/>
        </w:rPr>
        <w:t>CONVOLUTIONAL</w:t>
      </w:r>
    </w:p>
    <w:p w14:paraId="26B6EB9E" w14:textId="6BED094A" w:rsidR="00C61066" w:rsidRDefault="00C61066" w:rsidP="009A2665">
      <w:pPr>
        <w:ind w:firstLine="0"/>
      </w:pPr>
      <w:r>
        <w:t xml:space="preserve">A konvolúciós rétegek egy ún. kernellel pásztázzák végig a bementet és képzik le a kimenetet. Egy kernel súlyai egy kimeneti réteg leképzésére érvényesek, és egyszerre több kimenet is készülhet. Mivel az élek súlyai megosztottak, sokkal kevesebb paramétert tartalmaznak, mint a sima </w:t>
      </w:r>
      <w:r w:rsidRPr="00560677">
        <w:rPr>
          <w:i/>
        </w:rPr>
        <w:t>fully connected</w:t>
      </w:r>
      <w:r>
        <w:t xml:space="preserve"> rétegek. Előnye, hogy az egymáshoz közelebb elhelyezkedő adatok kapcsolatát is figyelembe </w:t>
      </w:r>
      <w:r w:rsidR="00560677">
        <w:t xml:space="preserve">veszi, így gyakran alkalmazzák </w:t>
      </w:r>
      <w:r w:rsidRPr="00560677">
        <w:rPr>
          <w:i/>
        </w:rPr>
        <w:t>feature</w:t>
      </w:r>
      <w:r>
        <w:t xml:space="preserve"> </w:t>
      </w:r>
      <w:r w:rsidRPr="00560677">
        <w:rPr>
          <w:i/>
        </w:rPr>
        <w:t>extraction</w:t>
      </w:r>
      <w:r>
        <w:t>-re, az adatok közötti kapcsolatok kinyerésére. Létezik 1D, 2D, illetve 3D-s verziója is.</w:t>
      </w:r>
    </w:p>
    <w:p w14:paraId="5452ECFE" w14:textId="77777777" w:rsidR="00223C26" w:rsidRDefault="007A6B10" w:rsidP="00223C26">
      <w:pPr>
        <w:pStyle w:val="Kp"/>
      </w:pPr>
      <w:r>
        <w:pict w14:anchorId="6721273D">
          <v:shape id="_x0000_i1920" type="#_x0000_t75" style="width:216.6pt;height:130.8pt">
            <v:imagedata r:id="rId21" o:title="Fig-1-Sample-generation-of-a-5-5-feature-map-as-the-result-of-the-2D-discrete"/>
          </v:shape>
        </w:pict>
      </w:r>
    </w:p>
    <w:p w14:paraId="0CBFD012" w14:textId="2D991C56" w:rsidR="00736C7A" w:rsidRPr="00C61066" w:rsidRDefault="00397BEA" w:rsidP="00223C26">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11</w:t>
      </w:r>
      <w:r>
        <w:fldChar w:fldCharType="end"/>
      </w:r>
      <w:r w:rsidR="00223C26">
        <w:t>. ábra A konvolúciós réteg működése</w:t>
      </w:r>
      <w:sdt>
        <w:sdtPr>
          <w:id w:val="-869755637"/>
          <w:citation/>
        </w:sdtPr>
        <w:sdtContent>
          <w:r w:rsidR="00B5369D">
            <w:fldChar w:fldCharType="begin"/>
          </w:r>
          <w:r w:rsidR="00B5369D">
            <w:instrText xml:space="preserve"> CITATION 1711 \l 1038 </w:instrText>
          </w:r>
          <w:r w:rsidR="00B5369D">
            <w:fldChar w:fldCharType="separate"/>
          </w:r>
          <w:r w:rsidR="00B765AE">
            <w:rPr>
              <w:noProof/>
            </w:rPr>
            <w:t xml:space="preserve"> [13]</w:t>
          </w:r>
          <w:r w:rsidR="00B5369D">
            <w:fldChar w:fldCharType="end"/>
          </w:r>
        </w:sdtContent>
      </w:sdt>
    </w:p>
    <w:p w14:paraId="3498D2D7" w14:textId="241EEC58" w:rsidR="009A2665" w:rsidRDefault="00FC3ED9" w:rsidP="009A2665">
      <w:pPr>
        <w:ind w:firstLine="0"/>
        <w:rPr>
          <w:b/>
        </w:rPr>
      </w:pPr>
      <w:r>
        <w:rPr>
          <w:b/>
        </w:rPr>
        <w:t>Pooling rétegek</w:t>
      </w:r>
    </w:p>
    <w:p w14:paraId="515DAC68" w14:textId="3383B899" w:rsidR="00FC3ED9" w:rsidRDefault="00FC3ED9" w:rsidP="009A2665">
      <w:pPr>
        <w:ind w:firstLine="0"/>
      </w:pPr>
      <w:r>
        <w:t xml:space="preserve">Az ún </w:t>
      </w:r>
      <w:r w:rsidRPr="00560677">
        <w:rPr>
          <w:i/>
        </w:rPr>
        <w:t>pooling</w:t>
      </w:r>
      <w:r>
        <w:t xml:space="preserve"> rétegek a bemen</w:t>
      </w:r>
      <w:r w:rsidR="00A32D9A">
        <w:t xml:space="preserve">eti </w:t>
      </w:r>
      <w:r>
        <w:t>réteget megszűrve állítják elő a kimenetet. A szűrőt</w:t>
      </w:r>
      <w:r w:rsidR="00A32D9A">
        <w:t>,</w:t>
      </w:r>
      <w:r>
        <w:t xml:space="preserve"> ami általában az általa lefedett tartomány maximumát adja vissza (</w:t>
      </w:r>
      <w:r w:rsidR="00A32D9A">
        <w:rPr>
          <w:i/>
        </w:rPr>
        <w:t>maxp</w:t>
      </w:r>
      <w:r w:rsidRPr="00560677">
        <w:rPr>
          <w:i/>
        </w:rPr>
        <w:t>ooling</w:t>
      </w:r>
      <w:r>
        <w:t xml:space="preserve">), bizonyos </w:t>
      </w:r>
      <w:r>
        <w:lastRenderedPageBreak/>
        <w:t>lépésközzel pásztázza végig a bementét, így egyfajta dimenzió redukciót hajt végre. Gyakran használják együtt konvolúciós rétegekkel.</w:t>
      </w:r>
    </w:p>
    <w:p w14:paraId="3DBB388F" w14:textId="77777777" w:rsidR="00223C26" w:rsidRDefault="007A6B10" w:rsidP="00223C26">
      <w:pPr>
        <w:pStyle w:val="Kp"/>
      </w:pPr>
      <w:r>
        <w:pict w14:anchorId="5B2162B2">
          <v:shape id="_x0000_i1921" type="#_x0000_t75" style="width:282.6pt;height:132pt">
            <v:imagedata r:id="rId22" o:title="maxpool"/>
          </v:shape>
        </w:pict>
      </w:r>
    </w:p>
    <w:p w14:paraId="5929CFFF" w14:textId="32E2CAFD" w:rsidR="00736C7A" w:rsidRDefault="00397BEA" w:rsidP="00223C26">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12</w:t>
      </w:r>
      <w:r>
        <w:fldChar w:fldCharType="end"/>
      </w:r>
      <w:r w:rsidR="00223C26">
        <w:t xml:space="preserve">. ábra A </w:t>
      </w:r>
      <w:r w:rsidR="00223C26" w:rsidRPr="00D63A4B">
        <w:rPr>
          <w:i/>
        </w:rPr>
        <w:t>maxpooling</w:t>
      </w:r>
      <w:r w:rsidR="00223C26">
        <w:t xml:space="preserve"> réteg működése</w:t>
      </w:r>
      <w:sdt>
        <w:sdtPr>
          <w:id w:val="-1342083729"/>
          <w:citation/>
        </w:sdtPr>
        <w:sdtContent>
          <w:r w:rsidR="00B5369D">
            <w:fldChar w:fldCharType="begin"/>
          </w:r>
          <w:r w:rsidR="00B5369D">
            <w:instrText xml:space="preserve"> CITATION htt \l 1038 </w:instrText>
          </w:r>
          <w:r w:rsidR="00B5369D">
            <w:fldChar w:fldCharType="separate"/>
          </w:r>
          <w:r w:rsidR="00B765AE">
            <w:rPr>
              <w:noProof/>
            </w:rPr>
            <w:t xml:space="preserve"> [14]</w:t>
          </w:r>
          <w:r w:rsidR="00B5369D">
            <w:fldChar w:fldCharType="end"/>
          </w:r>
        </w:sdtContent>
      </w:sdt>
    </w:p>
    <w:p w14:paraId="01F4A26C" w14:textId="6516DEB0" w:rsidR="00814893" w:rsidRDefault="00383268" w:rsidP="00383268">
      <w:pPr>
        <w:pStyle w:val="Cmsor2"/>
      </w:pPr>
      <w:bookmarkStart w:id="17" w:name="_Toc499330635"/>
      <w:r>
        <w:t>Deep reinfo</w:t>
      </w:r>
      <w:r w:rsidR="00B765AE">
        <w:t>r</w:t>
      </w:r>
      <w:r>
        <w:t>cement learning</w:t>
      </w:r>
      <w:bookmarkEnd w:id="17"/>
    </w:p>
    <w:p w14:paraId="40CC4D96" w14:textId="4C021E01" w:rsidR="0042753E" w:rsidRPr="0042753E" w:rsidRDefault="0042753E" w:rsidP="0042753E">
      <w:pPr>
        <w:pStyle w:val="Cmsor3"/>
      </w:pPr>
      <w:bookmarkStart w:id="18" w:name="_Toc499330636"/>
      <w:r>
        <w:t>Motiváció</w:t>
      </w:r>
      <w:bookmarkEnd w:id="18"/>
    </w:p>
    <w:p w14:paraId="265C128A" w14:textId="2B4A58B8" w:rsidR="00442DA1" w:rsidRDefault="00C64FA4" w:rsidP="00442DA1">
      <w:r>
        <w:t>Bár a klasszikus megerősítéses tanulás alapú algoritmusok kis állapotterü problémák esetén jól használhatók</w:t>
      </w:r>
      <w:r w:rsidR="0024255E">
        <w:t>,</w:t>
      </w:r>
      <w:r>
        <w:t xml:space="preserve"> a</w:t>
      </w:r>
      <w:r w:rsidR="00560677">
        <w:t>z</w:t>
      </w:r>
      <w:r>
        <w:t xml:space="preserve"> állapottér és a</w:t>
      </w:r>
      <w:r w:rsidR="008567BB">
        <w:t xml:space="preserve"> akciótér</w:t>
      </w:r>
      <w:r>
        <w:t xml:space="preserve"> dimenzióinak növelésével hamar el lehet érni a módszer korlátait. </w:t>
      </w:r>
      <w:r w:rsidR="00442DA1">
        <w:t>A modern megerősítéses ta</w:t>
      </w:r>
      <w:r w:rsidR="00560677">
        <w:t>nuláson alapuló algoritmusok</w:t>
      </w:r>
      <w:r w:rsidR="00442DA1">
        <w:t xml:space="preserve"> ma már szinte mind </w:t>
      </w:r>
      <w:r w:rsidR="00560677">
        <w:t>mély tanulással vannak kombinálva</w:t>
      </w:r>
      <w:r w:rsidR="00442DA1">
        <w:t xml:space="preserve"> a hatalmas állapottér kompenzálására. Az ezzel járó előnyökkel</w:t>
      </w:r>
      <w:r>
        <w:t xml:space="preserve"> viszont</w:t>
      </w:r>
      <w:r w:rsidR="00442DA1">
        <w:t xml:space="preserve"> sajnos hátrányok is járnak. Míg a klasszikus táblá</w:t>
      </w:r>
      <w:r>
        <w:t>zatos módszert alkalmazó algori</w:t>
      </w:r>
      <w:r w:rsidR="00442DA1">
        <w:t>t</w:t>
      </w:r>
      <w:r>
        <w:t>m</w:t>
      </w:r>
      <w:r w:rsidR="00442DA1">
        <w:t xml:space="preserve">usok esetében megfelelő </w:t>
      </w:r>
      <w:r w:rsidR="00C32A0A">
        <w:t>felderítő függvény</w:t>
      </w:r>
      <w:r w:rsidR="00442DA1">
        <w:t xml:space="preserve"> alkalmazása esetén gara</w:t>
      </w:r>
      <w:r>
        <w:t>nciánk van arra</w:t>
      </w:r>
      <w:sdt>
        <w:sdtPr>
          <w:id w:val="548576976"/>
          <w:citation/>
        </w:sdtPr>
        <w:sdtContent>
          <w:r w:rsidR="0024255E">
            <w:fldChar w:fldCharType="begin"/>
          </w:r>
          <w:r w:rsidR="0024255E">
            <w:instrText xml:space="preserve"> CITATION Chr92 \l 1038 </w:instrText>
          </w:r>
          <w:r w:rsidR="0024255E">
            <w:fldChar w:fldCharType="separate"/>
          </w:r>
          <w:r w:rsidR="00B765AE">
            <w:rPr>
              <w:noProof/>
            </w:rPr>
            <w:t xml:space="preserve"> [4]</w:t>
          </w:r>
          <w:r w:rsidR="0024255E">
            <w:fldChar w:fldCharType="end"/>
          </w:r>
        </w:sdtContent>
      </w:sdt>
      <w:r>
        <w:t>, hogy az algori</w:t>
      </w:r>
      <w:r w:rsidR="00442DA1">
        <w:t>t</w:t>
      </w:r>
      <w:r>
        <w:t>m</w:t>
      </w:r>
      <w:r w:rsidR="00C32A0A">
        <w:t xml:space="preserve">us az optimális </w:t>
      </w:r>
      <w:r w:rsidR="00C32A0A" w:rsidRPr="00C32A0A">
        <w:rPr>
          <w:i/>
        </w:rPr>
        <w:t>policy</w:t>
      </w:r>
      <w:r w:rsidR="00C32A0A">
        <w:t>-hoz konvergál</w:t>
      </w:r>
      <w:r w:rsidR="00442DA1">
        <w:t>,</w:t>
      </w:r>
      <w:r w:rsidR="00D35182">
        <w:t xml:space="preserve"> addig a </w:t>
      </w:r>
      <w:r w:rsidR="00D35182" w:rsidRPr="00C32A0A">
        <w:rPr>
          <w:i/>
        </w:rPr>
        <w:t>deep reinforcement lear</w:t>
      </w:r>
      <w:r w:rsidR="00442DA1" w:rsidRPr="00C32A0A">
        <w:rPr>
          <w:i/>
        </w:rPr>
        <w:t>ning</w:t>
      </w:r>
      <w:r w:rsidR="00442DA1">
        <w:t xml:space="preserve"> algoritmusok gyakran </w:t>
      </w:r>
      <w:r>
        <w:t>megakadnak lokális optimumoknál. Továbbá</w:t>
      </w:r>
      <w:r w:rsidR="0024255E">
        <w:t>,</w:t>
      </w:r>
      <w:r>
        <w:t xml:space="preserve"> míg a sima neurális hálók tanítása során álltalában a rendelkezésre álló tanító adatbázis statikus, addig a </w:t>
      </w:r>
      <w:r w:rsidRPr="00C32A0A">
        <w:rPr>
          <w:i/>
        </w:rPr>
        <w:t>deep reinforcement learning</w:t>
      </w:r>
      <w:r>
        <w:t xml:space="preserve"> esetében ez</w:t>
      </w:r>
      <w:r w:rsidR="0024255E">
        <w:t xml:space="preserve"> jellemzően</w:t>
      </w:r>
      <w:r>
        <w:t xml:space="preserve"> folyamatosan változik, mind méretében, mind eloszlását tekintve, </w:t>
      </w:r>
      <w:r w:rsidR="00442DA1">
        <w:t>így az eredményesebb működés elérés</w:t>
      </w:r>
      <w:r w:rsidR="007F03D3">
        <w:t>e érdekében egyéb trükköket is alkalmaznunk kell.</w:t>
      </w:r>
    </w:p>
    <w:p w14:paraId="4C7E95DF" w14:textId="150D2120" w:rsidR="00D35182" w:rsidRDefault="00D35182" w:rsidP="00D35182">
      <w:pPr>
        <w:pStyle w:val="Cmsor3"/>
      </w:pPr>
      <w:bookmarkStart w:id="19" w:name="_Toc499330637"/>
      <w:r>
        <w:t>DQN</w:t>
      </w:r>
      <w:bookmarkEnd w:id="19"/>
    </w:p>
    <w:p w14:paraId="3DF88B49" w14:textId="4DDF4F50" w:rsidR="007F03D3" w:rsidRDefault="00C64FA4" w:rsidP="00E918F4">
      <w:r>
        <w:t>A mesterséges intelligencia témaköre a kezdeti lelkesedés után az új lökést 2013-ban kapta, amikor is a</w:t>
      </w:r>
      <w:r w:rsidR="00D35182">
        <w:t xml:space="preserve"> DeepMind nevű cég az általuk kifejlesztett</w:t>
      </w:r>
      <w:r w:rsidR="00D63A4B">
        <w:t xml:space="preserve"> 2.23.-as ábrán látható</w:t>
      </w:r>
      <w:r w:rsidR="00D35182">
        <w:t xml:space="preserve"> Deep Q learning algoritmus</w:t>
      </w:r>
      <w:r>
        <w:t xml:space="preserve"> segítségével</w:t>
      </w:r>
      <w:r w:rsidR="00D35182">
        <w:t xml:space="preserve"> emberi teljesítményt túlszárnyaló eredményeket tudott elérni a klassziku</w:t>
      </w:r>
      <w:r w:rsidR="00C32A0A">
        <w:t>s Atari számítógépes játékok egy részében</w:t>
      </w:r>
      <w:r w:rsidR="0024255E">
        <w:t>,</w:t>
      </w:r>
      <w:r w:rsidR="00D35182">
        <w:t xml:space="preserve"> csupán a képernyő pixeleit </w:t>
      </w:r>
      <w:r>
        <w:t>felhasználva, mint bemenet</w:t>
      </w:r>
      <w:sdt>
        <w:sdtPr>
          <w:id w:val="-2017446480"/>
          <w:citation/>
        </w:sdtPr>
        <w:sdtContent>
          <w:r w:rsidR="00D87B66">
            <w:fldChar w:fldCharType="begin"/>
          </w:r>
          <w:r w:rsidR="00D87B66">
            <w:instrText xml:space="preserve"> CITATION Vol15 \l 1038 </w:instrText>
          </w:r>
          <w:r w:rsidR="00D87B66">
            <w:fldChar w:fldCharType="separate"/>
          </w:r>
          <w:r w:rsidR="00B765AE">
            <w:rPr>
              <w:noProof/>
            </w:rPr>
            <w:t xml:space="preserve"> [15]</w:t>
          </w:r>
          <w:r w:rsidR="00D87B66">
            <w:fldChar w:fldCharType="end"/>
          </w:r>
        </w:sdtContent>
      </w:sdt>
      <w:r w:rsidR="00D35182">
        <w:t xml:space="preserve">. Ez egy </w:t>
      </w:r>
      <w:r w:rsidR="00D35182" w:rsidRPr="00C32A0A">
        <w:rPr>
          <w:i/>
        </w:rPr>
        <w:t>Q learning</w:t>
      </w:r>
      <w:r w:rsidR="00C32A0A">
        <w:t>-</w:t>
      </w:r>
      <w:r w:rsidR="00D35182">
        <w:t xml:space="preserve">hez hasonló algoritmus, </w:t>
      </w:r>
      <w:r w:rsidR="00D35182">
        <w:lastRenderedPageBreak/>
        <w:t xml:space="preserve">azzal a különbséggel, hogy </w:t>
      </w:r>
      <w:r w:rsidR="008A7270">
        <w:t xml:space="preserve">a </w:t>
      </w:r>
      <m:oMath>
        <m:r>
          <m:rPr>
            <m:sty m:val="bi"/>
          </m:rPr>
          <w:rPr>
            <w:rFonts w:ascii="Cambria Math" w:hAnsi="Cambria Math"/>
          </w:rPr>
          <m:t>Q(s, a)</m:t>
        </m:r>
      </m:oMath>
      <w:r w:rsidR="008A7270">
        <w:t xml:space="preserve"> függvényt egy neurális hálóval </w:t>
      </w:r>
      <w:r w:rsidR="008466EE">
        <w:t>közelíti</w:t>
      </w:r>
      <w:r w:rsidR="008A7270">
        <w:t>. Mivel a megtapasztalt állapotátmenet</w:t>
      </w:r>
      <w:r>
        <w:t xml:space="preserve"> és jutalom eldobása</w:t>
      </w:r>
      <w:r w:rsidR="0024255E">
        <w:t xml:space="preserve"> rögtön</w:t>
      </w:r>
      <w:r>
        <w:t xml:space="preserve"> a</w:t>
      </w:r>
      <w:r w:rsidR="00F90840">
        <w:t xml:space="preserve"> tanítás után</w:t>
      </w:r>
      <w:r w:rsidR="008A7270">
        <w:t xml:space="preserve"> nem lenne túl effektív, ezeket egy ún</w:t>
      </w:r>
      <w:r>
        <w:t>.</w:t>
      </w:r>
      <w:r w:rsidR="008A7270">
        <w:t xml:space="preserve"> </w:t>
      </w:r>
      <w:r w:rsidR="008A7270" w:rsidRPr="00F90840">
        <w:rPr>
          <w:i/>
        </w:rPr>
        <w:t>experience replay</w:t>
      </w:r>
      <w:r w:rsidR="008A7270">
        <w:t xml:space="preserve"> m</w:t>
      </w:r>
      <w:r>
        <w:t>em</w:t>
      </w:r>
      <w:r w:rsidR="008A7270">
        <w:t xml:space="preserve">óriában tárolják. Ebből vesznek ki valamilyen eloszlással egy </w:t>
      </w:r>
      <w:r w:rsidR="006926A0">
        <w:t>köteg</w:t>
      </w:r>
      <w:r w:rsidR="00661200">
        <w:t>nyi</w:t>
      </w:r>
      <w:r w:rsidR="006926A0">
        <w:t xml:space="preserve"> (</w:t>
      </w:r>
      <w:r w:rsidR="0024255E">
        <w:t xml:space="preserve">angolul </w:t>
      </w:r>
      <w:r w:rsidR="006926A0" w:rsidRPr="006926A0">
        <w:rPr>
          <w:i/>
        </w:rPr>
        <w:t>mini-batch</w:t>
      </w:r>
      <w:r w:rsidR="006926A0">
        <w:t>)</w:t>
      </w:r>
      <w:r w:rsidR="00661200">
        <w:t xml:space="preserve"> adatot</w:t>
      </w:r>
      <w:r w:rsidR="008A7270">
        <w:t xml:space="preserve"> és tanítják</w:t>
      </w:r>
      <w:r w:rsidR="00661200">
        <w:t xml:space="preserve"> vele</w:t>
      </w:r>
      <w:r w:rsidR="008A7270">
        <w:t xml:space="preserve"> a hálót. Mivel a cél, hogy a háló az egyes állapotokhoz és akciókhoz tartozó </w:t>
      </w:r>
      <w:r w:rsidR="008A7270" w:rsidRPr="00883450">
        <w:rPr>
          <w:b/>
          <w:i/>
        </w:rPr>
        <w:t>Q</w:t>
      </w:r>
      <w:r w:rsidR="008A7270">
        <w:t xml:space="preserve"> értéket tudja becsülni, a kimenetére a </w:t>
      </w:r>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γ*</m:t>
            </m:r>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8A7270">
        <w:t xml:space="preserve"> </w:t>
      </w:r>
      <w:r w:rsidR="008A7270" w:rsidRPr="00FD27B9">
        <w:rPr>
          <w:i/>
        </w:rPr>
        <w:t>target</w:t>
      </w:r>
      <w:r w:rsidR="008A7270">
        <w:t xml:space="preserve"> értéket </w:t>
      </w:r>
      <w:r w:rsidR="00FD27B9">
        <w:t>tesszük,</w:t>
      </w:r>
      <w:r w:rsidR="008A7270">
        <w:t xml:space="preserve"> és erre tanítjuk rá. Sajnos mivel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FD27B9">
        <w:t>-</w:t>
      </w:r>
      <w:r w:rsidR="00661200">
        <w:t>t</w:t>
      </w:r>
      <w:r w:rsidR="008A7270">
        <w:t xml:space="preserve"> is</w:t>
      </w:r>
      <w:r w:rsidR="0024255E">
        <w:t xml:space="preserve"> csak</w:t>
      </w:r>
      <w:r w:rsidR="008A7270">
        <w:t xml:space="preserve"> a neurális hálóból </w:t>
      </w:r>
      <w:r w:rsidR="00FD27B9">
        <w:t xml:space="preserve">segítségével </w:t>
      </w:r>
      <w:r w:rsidR="0024255E">
        <w:t>tudjuk kinyerni</w:t>
      </w:r>
      <w:r w:rsidR="008D543B">
        <w:t>,</w:t>
      </w:r>
      <w:r w:rsidR="008A7270">
        <w:t xml:space="preserve"> ezé</w:t>
      </w:r>
      <w:r w:rsidR="008D543B">
        <w:t>rt</w:t>
      </w:r>
      <w:r w:rsidR="00661200">
        <w:t xml:space="preserve"> a rendszer al</w:t>
      </w:r>
      <w:r w:rsidR="008A7270">
        <w:t>a</w:t>
      </w:r>
      <w:r w:rsidR="00661200">
        <w:t>p</w:t>
      </w:r>
      <w:r w:rsidR="008A7270">
        <w:t xml:space="preserve">esetben nagyon instabil. </w:t>
      </w:r>
      <w:r w:rsidR="00E918F4">
        <w:t>Erre az ún</w:t>
      </w:r>
      <w:r w:rsidR="00661200">
        <w:t>.</w:t>
      </w:r>
      <w:r w:rsidR="00E918F4">
        <w:t xml:space="preserve"> </w:t>
      </w:r>
      <w:r w:rsidR="00E918F4" w:rsidRPr="008D543B">
        <w:rPr>
          <w:i/>
        </w:rPr>
        <w:t>target network</w:t>
      </w:r>
      <w:r w:rsidR="00E918F4">
        <w:t xml:space="preserve"> használatát találták ki, ami azt jelenti, hogy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E918F4">
        <w:t xml:space="preserve"> értéket egy másik háló segítségével nyerjük ki amit </w:t>
      </w:r>
      <w:r w:rsidR="00883450" w:rsidRPr="00883450">
        <w:rPr>
          <w:b/>
          <w:i/>
        </w:rPr>
        <w:t>τ</w:t>
      </w:r>
      <w:r w:rsidR="00883450" w:rsidRPr="00883450">
        <w:rPr>
          <w:i/>
        </w:rPr>
        <w:t>-</w:t>
      </w:r>
      <w:r w:rsidR="00E918F4">
        <w:t>lépésenként szinkronizálunk az eredetivel.</w:t>
      </w:r>
    </w:p>
    <w:p w14:paraId="12F76226" w14:textId="77777777" w:rsidR="00D63A4B" w:rsidRDefault="00E918F4" w:rsidP="00D63A4B">
      <w:pPr>
        <w:pStyle w:val="Kp"/>
      </w:pPr>
      <w:r>
        <w:rPr>
          <w:noProof/>
          <w:lang w:eastAsia="hu-HU"/>
        </w:rPr>
        <w:drawing>
          <wp:inline distT="0" distB="0" distL="0" distR="0" wp14:anchorId="3B57DE98" wp14:editId="4D0C3A37">
            <wp:extent cx="4785967"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7108" cy="2405888"/>
                    </a:xfrm>
                    <a:prstGeom prst="rect">
                      <a:avLst/>
                    </a:prstGeom>
                  </pic:spPr>
                </pic:pic>
              </a:graphicData>
            </a:graphic>
          </wp:inline>
        </w:drawing>
      </w:r>
    </w:p>
    <w:p w14:paraId="25538887" w14:textId="558BE69F" w:rsidR="0014416C" w:rsidRPr="0014416C" w:rsidRDefault="00397BEA" w:rsidP="00D63A4B">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13</w:t>
      </w:r>
      <w:r>
        <w:fldChar w:fldCharType="end"/>
      </w:r>
      <w:r w:rsidR="00D63A4B">
        <w:t xml:space="preserve">. ábra </w:t>
      </w:r>
      <w:r w:rsidR="00D63A4B" w:rsidRPr="007E6953">
        <w:t>DQN algoritmus experience replay-el</w:t>
      </w:r>
    </w:p>
    <w:p w14:paraId="2107ADE0" w14:textId="329916DB" w:rsidR="00383268" w:rsidRDefault="00383268" w:rsidP="00383268">
      <w:pPr>
        <w:pStyle w:val="Cmsor3"/>
      </w:pPr>
      <w:bookmarkStart w:id="20" w:name="_Toc499330638"/>
      <w:r>
        <w:t>DD</w:t>
      </w:r>
      <w:r w:rsidR="00E918F4">
        <w:t>QN</w:t>
      </w:r>
      <w:bookmarkEnd w:id="20"/>
    </w:p>
    <w:p w14:paraId="4743BF75" w14:textId="1238FA52" w:rsidR="00F831E4" w:rsidRDefault="00EA39F1" w:rsidP="00F831E4">
      <w:r>
        <w:t xml:space="preserve">A </w:t>
      </w:r>
      <w:r w:rsidR="005E191C">
        <w:t xml:space="preserve">sima </w:t>
      </w:r>
      <w:r>
        <w:t xml:space="preserve">DQN algoritmus hajlamos túlbecsülni a </w:t>
      </w:r>
      <w:r w:rsidRPr="00C813FD">
        <w:rPr>
          <w:b/>
          <w:i/>
        </w:rPr>
        <w:t>Q</w:t>
      </w:r>
      <w:r>
        <w:t xml:space="preserve"> értékeket</w:t>
      </w:r>
      <w:r w:rsidR="00B002EA">
        <w:t>,</w:t>
      </w:r>
      <w:r>
        <w:t xml:space="preserve"> ugyanis a tanítás elején ezek nagyon zajosak és ezeknek mindig a maximumát veszi</w:t>
      </w:r>
      <w:sdt>
        <w:sdtPr>
          <w:id w:val="-1959871088"/>
          <w:citation/>
        </w:sdtPr>
        <w:sdtContent>
          <w:r w:rsidR="00D87B66">
            <w:fldChar w:fldCharType="begin"/>
          </w:r>
          <w:r w:rsidR="00D87B66">
            <w:instrText xml:space="preserve"> CITATION Has16 \l 1038 </w:instrText>
          </w:r>
          <w:r w:rsidR="00D87B66">
            <w:fldChar w:fldCharType="separate"/>
          </w:r>
          <w:r w:rsidR="00B765AE">
            <w:rPr>
              <w:noProof/>
            </w:rPr>
            <w:t xml:space="preserve"> [16]</w:t>
          </w:r>
          <w:r w:rsidR="00D87B66">
            <w:fldChar w:fldCharType="end"/>
          </w:r>
        </w:sdtContent>
      </w:sdt>
      <w:r>
        <w:t xml:space="preserve">. Erre a problémára a </w:t>
      </w:r>
      <w:r w:rsidRPr="001B5449">
        <w:rPr>
          <w:i/>
        </w:rPr>
        <w:t>Double Deep Q Network</w:t>
      </w:r>
      <w:r>
        <w:t xml:space="preserve"> </w:t>
      </w:r>
      <w:r w:rsidR="006C4DD7">
        <w:t>alg</w:t>
      </w:r>
      <w:r w:rsidR="005352F3">
        <w:t>o</w:t>
      </w:r>
      <w:r w:rsidR="006C4DD7">
        <w:t xml:space="preserve">ritmus </w:t>
      </w:r>
      <w:r>
        <w:t>nyújt segítséget. Itt két h</w:t>
      </w:r>
      <w:r w:rsidR="005E191C">
        <w:t>álót tanítunk párhuzam</w:t>
      </w:r>
      <w:r w:rsidR="0014416C">
        <w:t>osan. Az egyikkel azt</w:t>
      </w:r>
      <w:r w:rsidR="005E191C">
        <w:t xml:space="preserve"> határozzuk meg</w:t>
      </w:r>
      <w:r w:rsidR="00995C4D">
        <w:t>,</w:t>
      </w:r>
      <w:r w:rsidR="005E191C">
        <w:t xml:space="preserve"> hogy a következő állapotból mi lenne az optimális </w:t>
      </w:r>
      <w:r w:rsidR="0014416C">
        <w:t>akció</w:t>
      </w:r>
      <w:r w:rsidR="005E191C">
        <w:t xml:space="preserve">, </w:t>
      </w:r>
      <w:r w:rsidR="00995C4D">
        <w:t xml:space="preserve">míg </w:t>
      </w:r>
      <w:r w:rsidR="005E191C">
        <w:t xml:space="preserve">a másikkal pedig becsüljük, hogy az így kapott állapot akció párnak mennyi a </w:t>
      </w:r>
      <w:r w:rsidR="005E191C" w:rsidRPr="003C74B2">
        <w:rPr>
          <w:b/>
          <w:i/>
        </w:rPr>
        <w:t>Q</w:t>
      </w:r>
      <w:r w:rsidR="005E191C">
        <w:t xml:space="preserve"> értéke. Mivel a </w:t>
      </w:r>
      <w:r w:rsidR="005E191C" w:rsidRPr="00B86AA6">
        <w:rPr>
          <w:i/>
        </w:rPr>
        <w:t>target network</w:t>
      </w:r>
      <w:r w:rsidR="0014416C">
        <w:t>-</w:t>
      </w:r>
      <w:r w:rsidR="005E191C">
        <w:t xml:space="preserve">höz már úgyis használunk egy hálót, </w:t>
      </w:r>
      <w:r w:rsidR="00147BDD">
        <w:t xml:space="preserve">ezt </w:t>
      </w:r>
      <w:r w:rsidR="005E191C">
        <w:t xml:space="preserve">fel tudjuk használni ehhez a változtatáshoz is. </w:t>
      </w:r>
      <w:r w:rsidR="005D5A14">
        <w:t xml:space="preserve">A döntéshozásnak és a döntés értékelésének ez a fajta szétválasztása </w:t>
      </w:r>
      <w:r w:rsidR="005E191C">
        <w:t xml:space="preserve">csökkenti a </w:t>
      </w:r>
      <w:r w:rsidR="005E191C" w:rsidRPr="00AF09BE">
        <w:rPr>
          <w:b/>
          <w:i/>
        </w:rPr>
        <w:t>Q</w:t>
      </w:r>
      <w:r w:rsidR="005E191C">
        <w:t xml:space="preserve"> értékek </w:t>
      </w:r>
      <w:r w:rsidR="008338F8" w:rsidRPr="008338F8">
        <w:rPr>
          <w:i/>
        </w:rPr>
        <w:t>offset</w:t>
      </w:r>
      <w:r w:rsidR="008338F8">
        <w:t>-ét</w:t>
      </w:r>
      <w:r w:rsidR="005D5A14">
        <w:t>,</w:t>
      </w:r>
      <w:r w:rsidR="005E191C">
        <w:t xml:space="preserve"> ezáltal stabilabb működést kapunk.</w:t>
      </w:r>
      <w:r w:rsidR="00B002EA">
        <w:t xml:space="preserve"> Így összességében az algoritmus a 2.13.-as ábrán bemutatott DQN-től az alábbi egyenlet szerint tér el:</w:t>
      </w:r>
    </w:p>
    <w:p w14:paraId="27172AF2" w14:textId="61A68BE0" w:rsidR="00F831E4" w:rsidRDefault="00F831E4" w:rsidP="00F831E4"/>
    <w:p w14:paraId="4D50E9A6" w14:textId="77777777" w:rsidR="00F831E4" w:rsidRDefault="00F831E4" w:rsidP="00F831E4"/>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869"/>
      </w:tblGrid>
      <w:tr w:rsidR="00F831E4" w14:paraId="2CB17201" w14:textId="77777777" w:rsidTr="00F831E4">
        <w:tc>
          <w:tcPr>
            <w:tcW w:w="8325" w:type="dxa"/>
          </w:tcPr>
          <w:p w14:paraId="79FF027B" w14:textId="696CB8A1" w:rsidR="00F831E4" w:rsidRDefault="00F831E4" w:rsidP="00EA39F1">
            <w:pPr>
              <w:ind w:firstLine="0"/>
            </w:pPr>
            <m:oMathPara>
              <m:oMath>
                <m:sSub>
                  <m:sSubPr>
                    <m:ctrlPr>
                      <w:rPr>
                        <w:rFonts w:ascii="Cambria Math" w:hAnsi="Cambria Math"/>
                        <w:i/>
                      </w:rPr>
                    </m:ctrlPr>
                  </m:sSubPr>
                  <m:e>
                    <m:r>
                      <w:rPr>
                        <w:rFonts w:ascii="Cambria Math" w:hAnsi="Cambria Math"/>
                      </w:rPr>
                      <m:t>TARGET=r</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,a,θ')</m:t>
                </m:r>
              </m:oMath>
            </m:oMathPara>
          </w:p>
        </w:tc>
        <w:tc>
          <w:tcPr>
            <w:tcW w:w="236" w:type="dxa"/>
          </w:tcPr>
          <w:p w14:paraId="470F3001" w14:textId="1B0B0B95" w:rsidR="00F831E4" w:rsidRDefault="00F831E4" w:rsidP="00EA39F1">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15</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03FC6D18" w14:textId="26D814E2" w:rsidR="00B002EA" w:rsidRDefault="00B002EA" w:rsidP="00EA39F1">
      <w:r>
        <w:t>helyett</w:t>
      </w:r>
    </w:p>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869"/>
      </w:tblGrid>
      <w:tr w:rsidR="00F831E4" w14:paraId="3B83073A" w14:textId="77777777" w:rsidTr="00F831E4">
        <w:tc>
          <w:tcPr>
            <w:tcW w:w="8325" w:type="dxa"/>
          </w:tcPr>
          <w:p w14:paraId="68AE5BCC" w14:textId="094B0154" w:rsidR="00F831E4" w:rsidRDefault="00F831E4" w:rsidP="00EA39F1">
            <w:pPr>
              <w:ind w:firstLine="0"/>
            </w:pPr>
            <m:oMathPara>
              <m:oMath>
                <m:sSub>
                  <m:sSubPr>
                    <m:ctrlPr>
                      <w:rPr>
                        <w:rFonts w:ascii="Cambria Math" w:hAnsi="Cambria Math"/>
                        <w:i/>
                      </w:rPr>
                    </m:ctrlPr>
                  </m:sSubPr>
                  <m:e>
                    <m:r>
                      <w:rPr>
                        <w:rFonts w:ascii="Cambria Math" w:hAnsi="Cambria Math"/>
                      </w:rPr>
                      <m:t>TARGET=r</m:t>
                    </m:r>
                  </m:e>
                  <m:sub>
                    <m:r>
                      <w:rPr>
                        <w:rFonts w:ascii="Cambria Math" w:hAnsi="Cambria Math"/>
                      </w:rPr>
                      <m:t>t</m:t>
                    </m:r>
                  </m:sub>
                </m:sSub>
                <m:r>
                  <w:rPr>
                    <w:rFonts w:ascii="Cambria Math" w:hAnsi="Cambria Math"/>
                  </w:rPr>
                  <m:t>+γQ(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,a,θ),θ')</m:t>
                </m:r>
              </m:oMath>
            </m:oMathPara>
          </w:p>
        </w:tc>
        <w:tc>
          <w:tcPr>
            <w:tcW w:w="236" w:type="dxa"/>
          </w:tcPr>
          <w:p w14:paraId="04047ED9" w14:textId="0904529A" w:rsidR="00F831E4" w:rsidRDefault="00F831E4" w:rsidP="00EA39F1">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2</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16</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1B827828" w14:textId="3359B274" w:rsidR="00B002EA" w:rsidRPr="00EA39F1" w:rsidRDefault="00F831E4" w:rsidP="00EA39F1">
      <w:r>
        <w:t xml:space="preserve">,ahol </w:t>
      </w:r>
      <m:oMath>
        <m:r>
          <m:rPr>
            <m:sty m:val="bi"/>
          </m:rPr>
          <w:rPr>
            <w:rFonts w:ascii="Cambria Math" w:hAnsi="Cambria Math"/>
          </w:rPr>
          <m:t>θ</m:t>
        </m:r>
      </m:oMath>
      <w:r>
        <w:t xml:space="preserve"> a hálózatunk paraméterei, </w:t>
      </w:r>
      <m:oMath>
        <m:r>
          <m:rPr>
            <m:sty m:val="bi"/>
          </m:rPr>
          <w:rPr>
            <w:rFonts w:ascii="Cambria Math" w:hAnsi="Cambria Math"/>
          </w:rPr>
          <m:t>θ'</m:t>
        </m:r>
      </m:oMath>
      <w:r>
        <w:t xml:space="preserve"> pedig a </w:t>
      </w:r>
      <w:r w:rsidRPr="00F831E4">
        <w:rPr>
          <w:i/>
        </w:rPr>
        <w:t>target</w:t>
      </w:r>
      <w:r>
        <w:t xml:space="preserve"> hálózatunk paraméterei, amit bizonyos időközönként szinkronizálunk a </w:t>
      </w:r>
      <m:oMath>
        <m:r>
          <m:rPr>
            <m:sty m:val="bi"/>
          </m:rPr>
          <w:rPr>
            <w:rFonts w:ascii="Cambria Math" w:hAnsi="Cambria Math"/>
          </w:rPr>
          <m:t>θ</m:t>
        </m:r>
      </m:oMath>
      <w:r w:rsidRPr="00F831E4">
        <w:t>-val.</w:t>
      </w:r>
    </w:p>
    <w:p w14:paraId="3EA63D66" w14:textId="7531F8CE" w:rsidR="00383268" w:rsidRDefault="00383268" w:rsidP="00383268">
      <w:pPr>
        <w:pStyle w:val="Cmsor3"/>
      </w:pPr>
      <w:bookmarkStart w:id="21" w:name="_Toc499330639"/>
      <w:r>
        <w:t>DD</w:t>
      </w:r>
      <w:r w:rsidR="00E918F4">
        <w:t>PG</w:t>
      </w:r>
      <w:bookmarkEnd w:id="21"/>
    </w:p>
    <w:p w14:paraId="297CB3D0" w14:textId="7FABB9EC" w:rsidR="00B42168" w:rsidRDefault="00B42168" w:rsidP="00F34E22">
      <w:r>
        <w:t>Míg a DQN és a DDQN algoritmusok</w:t>
      </w:r>
      <w:r w:rsidR="00E15015">
        <w:t>at</w:t>
      </w:r>
      <w:r>
        <w:t xml:space="preserve"> diszkrét kimenetek esetén tudjuk alkalmazni, a legtöbb irányítási algoritmusnál folytonos beavatkozó jelre van szükségünk, így más módszert kell keressünk. </w:t>
      </w:r>
      <w:r w:rsidR="00CE2B8A">
        <w:t>Egy ilyen,</w:t>
      </w:r>
      <w:r w:rsidR="00F831E4">
        <w:t xml:space="preserve"> </w:t>
      </w:r>
      <w:r w:rsidR="00CE2B8A">
        <w:t xml:space="preserve">folytonos </w:t>
      </w:r>
      <w:r w:rsidR="00F831E4">
        <w:t>mozgástérre alkalmazható algori</w:t>
      </w:r>
      <w:r w:rsidR="00CE2B8A">
        <w:t>t</w:t>
      </w:r>
      <w:r w:rsidR="00F831E4">
        <w:t>mus</w:t>
      </w:r>
      <w:r>
        <w:t xml:space="preserve"> a </w:t>
      </w:r>
      <w:r w:rsidR="00F831E4" w:rsidRPr="00CE2B8A">
        <w:rPr>
          <w:i/>
        </w:rPr>
        <w:t xml:space="preserve">Deep </w:t>
      </w:r>
      <w:r w:rsidRPr="00CE2B8A">
        <w:rPr>
          <w:i/>
        </w:rPr>
        <w:t>Deterministic Policy Gradien</w:t>
      </w:r>
      <w:r w:rsidR="006014A4" w:rsidRPr="00CE2B8A">
        <w:rPr>
          <w:i/>
        </w:rPr>
        <w:t>t</w:t>
      </w:r>
      <w:r w:rsidR="006014A4">
        <w:t xml:space="preserve"> módszer (</w:t>
      </w:r>
      <w:r w:rsidR="00227B32">
        <w:t xml:space="preserve">továbbiakban </w:t>
      </w:r>
      <w:r w:rsidR="006014A4">
        <w:t>DDPG</w:t>
      </w:r>
      <w:sdt>
        <w:sdtPr>
          <w:id w:val="-1691056226"/>
          <w:citation/>
        </w:sdtPr>
        <w:sdtContent>
          <w:r w:rsidR="001247E2">
            <w:fldChar w:fldCharType="begin"/>
          </w:r>
          <w:r w:rsidR="001247E2">
            <w:instrText xml:space="preserve"> CITATION Tim16 \l 1038 </w:instrText>
          </w:r>
          <w:r w:rsidR="001247E2">
            <w:fldChar w:fldCharType="separate"/>
          </w:r>
          <w:r w:rsidR="00B765AE">
            <w:rPr>
              <w:noProof/>
            </w:rPr>
            <w:t xml:space="preserve"> [17]</w:t>
          </w:r>
          <w:r w:rsidR="001247E2">
            <w:fldChar w:fldCharType="end"/>
          </w:r>
        </w:sdtContent>
      </w:sdt>
      <w:r w:rsidR="006014A4">
        <w:t xml:space="preserve">). Ez egy </w:t>
      </w:r>
      <w:r w:rsidR="006014A4" w:rsidRPr="008E420A">
        <w:rPr>
          <w:i/>
        </w:rPr>
        <w:t>actor-</w:t>
      </w:r>
      <w:r w:rsidRPr="008E420A">
        <w:rPr>
          <w:i/>
        </w:rPr>
        <w:t>critic</w:t>
      </w:r>
      <w:r>
        <w:t xml:space="preserve"> típusú algoritmus, tehát két fő részből áll. Egy </w:t>
      </w:r>
      <w:r w:rsidRPr="00E9150C">
        <w:rPr>
          <w:i/>
        </w:rPr>
        <w:t>actor</w:t>
      </w:r>
      <w:r>
        <w:t xml:space="preserve"> </w:t>
      </w:r>
      <w:r w:rsidR="006014A4">
        <w:t>hálózatból,</w:t>
      </w:r>
      <w:r>
        <w:t xml:space="preserve"> ami az ideális </w:t>
      </w:r>
      <w:r w:rsidRPr="00E9150C">
        <w:rPr>
          <w:i/>
        </w:rPr>
        <w:t>policy</w:t>
      </w:r>
      <w:r w:rsidR="00E9150C">
        <w:t>-</w:t>
      </w:r>
      <w:r>
        <w:t xml:space="preserve">t határozza meg, és egy </w:t>
      </w:r>
      <w:r w:rsidRPr="00E9150C">
        <w:rPr>
          <w:i/>
        </w:rPr>
        <w:t>critic</w:t>
      </w:r>
      <w:r w:rsidR="006014A4">
        <w:t xml:space="preserve"> hálózatból,</w:t>
      </w:r>
      <w:r>
        <w:t xml:space="preserve"> ami a </w:t>
      </w:r>
      <w:r w:rsidRPr="00E9150C">
        <w:rPr>
          <w:i/>
        </w:rPr>
        <w:t>policy</w:t>
      </w:r>
      <w:r>
        <w:t xml:space="preserve"> értékelését végzi. Ez a hálózat is szenved a neurális háló miatti instabilitástól, amit csökkenteni lehet a DQN-nél megismert </w:t>
      </w:r>
      <w:r w:rsidRPr="00425BD4">
        <w:rPr>
          <w:i/>
        </w:rPr>
        <w:t>target</w:t>
      </w:r>
      <w:r>
        <w:t xml:space="preserve"> hálózatok használatával. Ezzel az algoritmussal folytonos kimenetet tudunk </w:t>
      </w:r>
      <w:r w:rsidR="006014A4">
        <w:t>becsülni, így</w:t>
      </w:r>
      <w:r>
        <w:t xml:space="preserve"> elméletben több irányítástechnikai probléma megoldáshoz is felhasználhatjuk.</w:t>
      </w:r>
      <w:r w:rsidR="00D63A4B">
        <w:t xml:space="preserve"> A teljes algoritmus a 2.14.-es ábrán láthatjuk.</w:t>
      </w:r>
    </w:p>
    <w:p w14:paraId="75DD1942" w14:textId="77777777" w:rsidR="00D63A4B" w:rsidRDefault="00F97647" w:rsidP="00D63A4B">
      <w:pPr>
        <w:pStyle w:val="Kp"/>
      </w:pPr>
      <w:r>
        <w:rPr>
          <w:noProof/>
          <w:lang w:eastAsia="hu-HU"/>
        </w:rPr>
        <w:lastRenderedPageBreak/>
        <w:drawing>
          <wp:inline distT="0" distB="0" distL="0" distR="0" wp14:anchorId="7D1938FB" wp14:editId="75C8DC11">
            <wp:extent cx="4562978" cy="3368040"/>
            <wp:effectExtent l="0" t="0" r="952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4502" cy="3376546"/>
                    </a:xfrm>
                    <a:prstGeom prst="rect">
                      <a:avLst/>
                    </a:prstGeom>
                  </pic:spPr>
                </pic:pic>
              </a:graphicData>
            </a:graphic>
          </wp:inline>
        </w:drawing>
      </w:r>
    </w:p>
    <w:p w14:paraId="061B09E2" w14:textId="4C04E36A" w:rsidR="00F97647" w:rsidRDefault="00397BEA" w:rsidP="00D63A4B">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14</w:t>
      </w:r>
      <w:r>
        <w:fldChar w:fldCharType="end"/>
      </w:r>
      <w:r w:rsidR="00D63A4B">
        <w:t>. ábra A DDPG algoritmus</w:t>
      </w:r>
      <w:sdt>
        <w:sdtPr>
          <w:id w:val="-1166936875"/>
          <w:citation/>
        </w:sdtPr>
        <w:sdtContent>
          <w:r w:rsidR="00B5369D">
            <w:fldChar w:fldCharType="begin"/>
          </w:r>
          <w:r w:rsidR="00B5369D">
            <w:instrText xml:space="preserve"> CITATION Tim16 \l 1038 </w:instrText>
          </w:r>
          <w:r w:rsidR="00B5369D">
            <w:fldChar w:fldCharType="separate"/>
          </w:r>
          <w:r w:rsidR="00B765AE">
            <w:rPr>
              <w:noProof/>
            </w:rPr>
            <w:t xml:space="preserve"> [17]</w:t>
          </w:r>
          <w:r w:rsidR="00B5369D">
            <w:fldChar w:fldCharType="end"/>
          </w:r>
        </w:sdtContent>
      </w:sdt>
    </w:p>
    <w:p w14:paraId="67F2F736" w14:textId="1458DBAE" w:rsidR="00594579" w:rsidRDefault="00594579" w:rsidP="00594579">
      <w:pPr>
        <w:pStyle w:val="Cmsor3"/>
      </w:pPr>
      <w:bookmarkStart w:id="22" w:name="_Toc499330640"/>
      <w:r>
        <w:t>Monte Carlo Tree Search</w:t>
      </w:r>
      <w:bookmarkEnd w:id="22"/>
    </w:p>
    <w:p w14:paraId="2FF0705D" w14:textId="2B782EF1" w:rsidR="00987DEF" w:rsidRDefault="00987DEF" w:rsidP="00987DEF">
      <w:r>
        <w:t>A reinforcement learning alapját adó MDP-ben, az állapotokat ábrázolhatjuk egy fa gráf segítségével. A kiterjedt állapotterű szekvenciális problémák esetén ez a fa gráf gyakran nagyon mély, illetve széles, így a korlátozott erőforrásaink és</w:t>
      </w:r>
      <w:r w:rsidR="00206B23">
        <w:t xml:space="preserve"> a rendelkezésre álló idő miatt</w:t>
      </w:r>
      <w:r>
        <w:t xml:space="preserve"> az egész állapotteret nem tudjuk maradéktalanul felfedezni, </w:t>
      </w:r>
      <w:r w:rsidR="00206B23">
        <w:t>ezért</w:t>
      </w:r>
      <w:r>
        <w:t xml:space="preserve"> az eddig megismert módszerek nem</w:t>
      </w:r>
      <w:r w:rsidR="00206B23">
        <w:t xml:space="preserve"> mindig</w:t>
      </w:r>
      <w:r>
        <w:t xml:space="preserve"> alkalmazhatóak sikerrel. Erre egy alternatív megoldást jelent a </w:t>
      </w:r>
      <w:r w:rsidRPr="001E5323">
        <w:rPr>
          <w:i/>
        </w:rPr>
        <w:t>Monte Carlo Tree Search</w:t>
      </w:r>
      <w:r>
        <w:t xml:space="preserve"> nevű algoritmus. Ez egy iteratív algoritmus, melyet sikerrel alkalmaztak olyan bonyolult szekvenciális problémák megoldására, mint például a Go</w:t>
      </w:r>
      <w:sdt>
        <w:sdtPr>
          <w:id w:val="-741251749"/>
          <w:citation/>
        </w:sdtPr>
        <w:sdtContent>
          <w:r w:rsidR="00DD5F9E">
            <w:fldChar w:fldCharType="begin"/>
          </w:r>
          <w:r w:rsidR="00DD5F9E">
            <w:instrText xml:space="preserve"> CITATION Dav16 \l 1038 </w:instrText>
          </w:r>
          <w:r w:rsidR="00DD5F9E">
            <w:fldChar w:fldCharType="separate"/>
          </w:r>
          <w:r w:rsidR="00B765AE">
            <w:rPr>
              <w:noProof/>
            </w:rPr>
            <w:t xml:space="preserve"> [1]</w:t>
          </w:r>
          <w:r w:rsidR="00DD5F9E">
            <w:fldChar w:fldCharType="end"/>
          </w:r>
        </w:sdtContent>
      </w:sdt>
      <w:r>
        <w:t>.</w:t>
      </w:r>
    </w:p>
    <w:p w14:paraId="48A7AE18" w14:textId="56CCADC0" w:rsidR="00987DEF" w:rsidRDefault="00987DEF" w:rsidP="00987DEF">
      <w:r>
        <w:t>Az algoritmus négy egymás utáni lépésből áll. Döntés választása (</w:t>
      </w:r>
      <w:r w:rsidRPr="001E5323">
        <w:rPr>
          <w:i/>
        </w:rPr>
        <w:t>selection</w:t>
      </w:r>
      <w:r>
        <w:t>), állapot kibontása (</w:t>
      </w:r>
      <w:r w:rsidRPr="001E5323">
        <w:rPr>
          <w:i/>
        </w:rPr>
        <w:t>expansion</w:t>
      </w:r>
      <w:r>
        <w:t>), az állapotból szimulációk futtatása (</w:t>
      </w:r>
      <w:r w:rsidRPr="001E5323">
        <w:rPr>
          <w:i/>
        </w:rPr>
        <w:t>simulation</w:t>
      </w:r>
      <w:r>
        <w:t>), majd az eredmények visszaterjesztése (</w:t>
      </w:r>
      <w:r w:rsidRPr="001E5323">
        <w:rPr>
          <w:i/>
        </w:rPr>
        <w:t>backpropagation</w:t>
      </w:r>
      <w:r>
        <w:t xml:space="preserve">). Az algoritmus során addig követjük a </w:t>
      </w:r>
      <m:oMath>
        <m:r>
          <m:rPr>
            <m:sty m:val="bi"/>
          </m:rPr>
          <w:rPr>
            <w:rFonts w:ascii="Cambria Math" w:hAnsi="Cambria Math"/>
          </w:rPr>
          <m:t>π(s)</m:t>
        </m:r>
      </m:oMath>
      <w:r>
        <w:t xml:space="preserve"> stratégiánkat, ameddig biztosak vagyunk a lépésünkben. Amikor már nem tudjuk, mit lépjünk, akkor n darab szimulációt végzünk véletlenszerű döntések meghozásával, vagy valamilyen felfedező függvényt követve. Az így kinyert eredményeket visszaterjesztjük a szimulációk során meghozott döntés sorra, majd az így kapott eredmények segítségével az eddig bizonytalan helyzetből azt a döntést hozzuk meg</w:t>
      </w:r>
      <w:r w:rsidR="00BC4A23">
        <w:t>,</w:t>
      </w:r>
      <w:r>
        <w:t xml:space="preserve"> ami </w:t>
      </w:r>
      <w:r w:rsidR="00BC4A23">
        <w:t xml:space="preserve">átlagosan </w:t>
      </w:r>
      <w:r>
        <w:t>a legjobb eredményre vezetett, így a döntési fában egy szinttel lej</w:t>
      </w:r>
      <w:r w:rsidR="00BC4A23">
        <w:t>j</w:t>
      </w:r>
      <w:r>
        <w:t xml:space="preserve">ebb tudunk jutni. Lényegében az algoritmus a döntési fának megkeresi azon ágait, amik </w:t>
      </w:r>
      <w:r>
        <w:lastRenderedPageBreak/>
        <w:t>valószínűbben tartalmazzák a számunkra érdekesebb állapotokat és azt az ágat bontja tovább és fedezi fel</w:t>
      </w:r>
      <w:r w:rsidR="00BC4A23">
        <w:t>.</w:t>
      </w:r>
    </w:p>
    <w:p w14:paraId="2DE4B9FB" w14:textId="5631A85E" w:rsidR="00D63A4B" w:rsidRDefault="00904CD6" w:rsidP="00D63A4B">
      <w:pPr>
        <w:pStyle w:val="Kp"/>
      </w:pPr>
      <w:r>
        <w:pict w14:anchorId="2E600A06">
          <v:shape id="_x0000_i1922" type="#_x0000_t75" style="width:426pt;height:142.2pt">
            <v:imagedata r:id="rId25" o:title="MCTS_(English)"/>
          </v:shape>
        </w:pict>
      </w:r>
    </w:p>
    <w:p w14:paraId="42225F38" w14:textId="6B4ED330" w:rsidR="00736C7A" w:rsidRPr="00987DEF" w:rsidRDefault="00397BEA" w:rsidP="00D63A4B">
      <w:pPr>
        <w:pStyle w:val="Kpalrs"/>
      </w:pPr>
      <w:r>
        <w:fldChar w:fldCharType="begin"/>
      </w:r>
      <w:r>
        <w:instrText xml:space="preserve"> STYLEREF 1 \s </w:instrText>
      </w:r>
      <w:r>
        <w:fldChar w:fldCharType="separate"/>
      </w:r>
      <w:r w:rsidR="00B765AE">
        <w:rPr>
          <w:noProof/>
        </w:rPr>
        <w:t>2</w:t>
      </w:r>
      <w:r>
        <w:fldChar w:fldCharType="end"/>
      </w:r>
      <w:r>
        <w:t>.</w:t>
      </w:r>
      <w:r>
        <w:fldChar w:fldCharType="begin"/>
      </w:r>
      <w:r>
        <w:instrText xml:space="preserve"> SEQ ábra \* ARABIC \s 1 </w:instrText>
      </w:r>
      <w:r>
        <w:fldChar w:fldCharType="separate"/>
      </w:r>
      <w:r w:rsidR="00B765AE">
        <w:rPr>
          <w:noProof/>
        </w:rPr>
        <w:t>15</w:t>
      </w:r>
      <w:r>
        <w:fldChar w:fldCharType="end"/>
      </w:r>
      <w:r w:rsidR="00D63A4B">
        <w:t>. ábra A Monte Carlo Tree Search főbb lépései</w:t>
      </w:r>
      <w:sdt>
        <w:sdtPr>
          <w:id w:val="-1969888925"/>
          <w:citation/>
        </w:sdtPr>
        <w:sdtContent>
          <w:r w:rsidR="00B5369D">
            <w:fldChar w:fldCharType="begin"/>
          </w:r>
          <w:r w:rsidR="00B5369D">
            <w:instrText xml:space="preserve"> CITATION htt1 \l 1038 </w:instrText>
          </w:r>
          <w:r w:rsidR="00B5369D">
            <w:fldChar w:fldCharType="separate"/>
          </w:r>
          <w:r w:rsidR="00B765AE">
            <w:rPr>
              <w:noProof/>
            </w:rPr>
            <w:t xml:space="preserve"> [18]</w:t>
          </w:r>
          <w:r w:rsidR="00B5369D">
            <w:fldChar w:fldCharType="end"/>
          </w:r>
        </w:sdtContent>
      </w:sdt>
    </w:p>
    <w:p w14:paraId="0A8E466D" w14:textId="23E1518A" w:rsidR="000E4CE5" w:rsidRDefault="000E4CE5" w:rsidP="000E4CE5">
      <w:pPr>
        <w:pStyle w:val="Cmsor1"/>
      </w:pPr>
      <w:bookmarkStart w:id="23" w:name="_Toc499330641"/>
      <w:r>
        <w:lastRenderedPageBreak/>
        <w:t>Megerősítéses tanulás a gyakorlatban</w:t>
      </w:r>
      <w:bookmarkEnd w:id="23"/>
    </w:p>
    <w:p w14:paraId="0FDC6251" w14:textId="1EB4DD3E" w:rsidR="00B500D5" w:rsidRPr="00B500D5" w:rsidRDefault="00B500D5" w:rsidP="00B500D5">
      <w:r>
        <w:t>A versenyautó ir</w:t>
      </w:r>
      <w:r w:rsidR="00F34E22">
        <w:t xml:space="preserve">ányításának megtervezése előtt </w:t>
      </w:r>
      <w:r>
        <w:t>egy egyszerűbb problémán teszteltem az</w:t>
      </w:r>
      <w:r w:rsidR="00F34E22">
        <w:t xml:space="preserve"> algoritmusokat.</w:t>
      </w:r>
      <w:r w:rsidR="00D97075">
        <w:t xml:space="preserve"> A</w:t>
      </w:r>
      <w:r w:rsidR="00EC6C7F">
        <w:t>z tervezés</w:t>
      </w:r>
      <w:r w:rsidR="00F34E22">
        <w:t xml:space="preserve"> során két programnyelv jöt</w:t>
      </w:r>
      <w:r w:rsidR="00594579">
        <w:t>t szóba a Matlab és a Python. A</w:t>
      </w:r>
      <w:r w:rsidR="00F34E22">
        <w:t xml:space="preserve"> M</w:t>
      </w:r>
      <w:r w:rsidR="00D97075">
        <w:t>atlab azért</w:t>
      </w:r>
      <w:r w:rsidR="00F34E22">
        <w:t>,</w:t>
      </w:r>
      <w:r w:rsidR="00D97075">
        <w:t xml:space="preserve"> mert rendkívül kiterjedt eszköztára van és szimulációk futta</w:t>
      </w:r>
      <w:r w:rsidR="00F34E22">
        <w:t>tás</w:t>
      </w:r>
      <w:r w:rsidR="00AF7758">
        <w:t>ához kézenfekvő megoldás. A</w:t>
      </w:r>
      <w:r w:rsidR="00F34E22">
        <w:t xml:space="preserve"> P</w:t>
      </w:r>
      <w:r w:rsidR="00D97075">
        <w:t>ython pedig</w:t>
      </w:r>
      <w:r w:rsidR="00F34E22">
        <w:t>,</w:t>
      </w:r>
      <w:r w:rsidR="00D97075">
        <w:t xml:space="preserve"> mivel a tudományos életben szinte kizárólag ezt használják a mélytanulás alapú algoritmusok implementálásához a nagy</w:t>
      </w:r>
      <w:r w:rsidR="00F34E22">
        <w:t>on</w:t>
      </w:r>
      <w:r w:rsidR="00D97075">
        <w:t xml:space="preserve"> rugalmas és könnyen használható moduljainak köszönhetően. (Tensorflow, Keras)</w:t>
      </w:r>
    </w:p>
    <w:p w14:paraId="0F308B4F" w14:textId="4CC680FD" w:rsidR="009B6D9F" w:rsidRDefault="009B6D9F" w:rsidP="009B6D9F">
      <w:pPr>
        <w:pStyle w:val="Cmsor2"/>
      </w:pPr>
      <w:bookmarkStart w:id="24" w:name="_Toc499330642"/>
      <w:r>
        <w:t>Kő-papír-olló megerősítéses tanulással</w:t>
      </w:r>
      <w:bookmarkEnd w:id="24"/>
    </w:p>
    <w:p w14:paraId="767BED3D" w14:textId="634DE100" w:rsidR="006D28CC" w:rsidRPr="00BE5F6E" w:rsidRDefault="00F34E22" w:rsidP="00BE5F6E">
      <w:pPr>
        <w:spacing w:after="0"/>
        <w:ind w:firstLine="0"/>
        <w:rPr>
          <w:noProof/>
          <w:lang w:eastAsia="hu-HU"/>
        </w:rPr>
      </w:pPr>
      <w:r>
        <w:t>A közismert kő-papír-</w:t>
      </w:r>
      <w:r w:rsidR="00B500D5">
        <w:t>olló játék</w:t>
      </w:r>
      <w:r w:rsidR="002D07D3">
        <w:t xml:space="preserve">ot két játékos </w:t>
      </w:r>
      <w:r>
        <w:t>ját</w:t>
      </w:r>
      <w:r w:rsidR="003A22A0">
        <w:t>s</w:t>
      </w:r>
      <w:r>
        <w:t xml:space="preserve">sza. </w:t>
      </w:r>
      <w:r w:rsidR="00BE164B">
        <w:t>A</w:t>
      </w:r>
      <w:r w:rsidR="002D07D3">
        <w:t xml:space="preserve"> ját</w:t>
      </w:r>
      <w:r w:rsidR="00B500D5">
        <w:t>ékos</w:t>
      </w:r>
      <w:r w:rsidR="00BE164B">
        <w:t>ok</w:t>
      </w:r>
      <w:r w:rsidR="00B500D5">
        <w:t xml:space="preserve"> három különböző döntés közül választhat. A kő üti az ollót</w:t>
      </w:r>
      <w:r w:rsidR="00BE164B">
        <w:t>,</w:t>
      </w:r>
      <w:r w:rsidR="00B500D5">
        <w:t xml:space="preserve"> a papír üti</w:t>
      </w:r>
      <w:r w:rsidR="00BE164B">
        <w:t>,</w:t>
      </w:r>
      <w:r w:rsidR="00B500D5">
        <w:t xml:space="preserve"> a követ</w:t>
      </w:r>
      <w:r w:rsidR="00BE164B">
        <w:t>,</w:t>
      </w:r>
      <w:r w:rsidR="00B500D5">
        <w:t xml:space="preserve"> és az olló üti a papírt. Egy ilyen környezetben egymás után több mecset is játszva a játékot modellezhetjük egy MDP-vel is, ha az ellenfelünk valamilyen statikus stratégiát követve játszik, például, hogy az utolsó játék kimenete alapján dönt.</w:t>
      </w:r>
      <w:r w:rsidR="002D07D3">
        <w:t xml:space="preserve"> Egy ilyen MPD-ben pedig a klasszikus </w:t>
      </w:r>
      <w:r w:rsidR="00C60BD6">
        <w:t>megerősítéses tanuláson alapuló algoritmusok</w:t>
      </w:r>
      <w:r w:rsidR="00D97075">
        <w:t xml:space="preserve"> garantáltan rátanul</w:t>
      </w:r>
      <w:r w:rsidR="00C60BD6">
        <w:t>nak</w:t>
      </w:r>
      <w:r w:rsidR="00D97075">
        <w:t xml:space="preserve"> az optimális stratégiára.</w:t>
      </w:r>
      <w:r w:rsidR="00C60BD6">
        <w:t xml:space="preserve"> A teszthez egy a dolgozatban</w:t>
      </w:r>
      <w:r w:rsidR="00904CD6">
        <w:t xml:space="preserve"> nem ismertettet algoritmust, a</w:t>
      </w:r>
      <w:r w:rsidR="00C60BD6">
        <w:t xml:space="preserve"> </w:t>
      </w:r>
      <w:r w:rsidR="00C60BD6" w:rsidRPr="006D28CC">
        <w:t>WOLF-PHC-t</w:t>
      </w:r>
      <w:sdt>
        <w:sdtPr>
          <w:id w:val="-1118136358"/>
          <w:citation/>
        </w:sdtPr>
        <w:sdtContent>
          <w:r w:rsidR="00DD5F9E">
            <w:fldChar w:fldCharType="begin"/>
          </w:r>
          <w:r w:rsidR="00DD5F9E">
            <w:instrText xml:space="preserve"> CITATION Mic03 \l 1038 </w:instrText>
          </w:r>
          <w:r w:rsidR="00DD5F9E">
            <w:fldChar w:fldCharType="separate"/>
          </w:r>
          <w:r w:rsidR="00B765AE">
            <w:rPr>
              <w:noProof/>
            </w:rPr>
            <w:t xml:space="preserve"> [19]</w:t>
          </w:r>
          <w:r w:rsidR="00DD5F9E">
            <w:fldChar w:fldCharType="end"/>
          </w:r>
        </w:sdtContent>
      </w:sdt>
      <w:r w:rsidR="00C60BD6" w:rsidRPr="006D28CC">
        <w:t xml:space="preserve"> implementáltam Matlab segítségével. ε-greedy felfedező stratégiát alkalmaztam</w:t>
      </w:r>
      <w:r w:rsidR="006D28CC">
        <w:t>.</w:t>
      </w:r>
      <w:r w:rsidR="00BE5F6E" w:rsidRPr="00BE5F6E">
        <w:t xml:space="preserve"> </w:t>
      </w:r>
      <w:r w:rsidR="00BE5F6E">
        <w:t>Továbbá a diszkont faktort</w:t>
      </w:r>
      <w:r w:rsidR="00EC6C7F">
        <w:t>,</w:t>
      </w:r>
      <w:r w:rsidR="00BE5F6E">
        <w:t xml:space="preserve"> γ-át 0,9-re választottam.</w:t>
      </w:r>
      <w:r w:rsidR="006D28CC">
        <w:t xml:space="preserve"> Az </w:t>
      </w:r>
      <w:r w:rsidR="006D28CC" w:rsidRPr="006D28CC">
        <w:t>ε</w:t>
      </w:r>
      <w:r w:rsidR="006D28CC">
        <w:t xml:space="preserve"> és a </w:t>
      </w:r>
      <w:r w:rsidR="006D28CC">
        <w:rPr>
          <w:i/>
        </w:rPr>
        <w:t>learning rate</w:t>
      </w:r>
      <w:r w:rsidR="006D28CC" w:rsidRPr="006D28CC">
        <w:t xml:space="preserve"> értékét a</w:t>
      </w:r>
      <w:r w:rsidR="00EC6C7F">
        <w:t>z</w:t>
      </w:r>
      <w:r w:rsidR="006D28CC" w:rsidRPr="006D28CC">
        <w:t xml:space="preserve"> alábbi összefüggések szerint változtatom:</w:t>
      </w:r>
    </w:p>
    <w:p w14:paraId="28F2849D" w14:textId="6D908707" w:rsidR="006D28CC" w:rsidRPr="00BE5F6E" w:rsidRDefault="00C60BD6" w:rsidP="00BE5F6E">
      <w:pPr>
        <w:spacing w:after="0" w:line="240" w:lineRule="auto"/>
        <w:ind w:left="1440"/>
      </w:pPr>
      <m:oMath>
        <m:r>
          <m:rPr>
            <m:sty m:val="p"/>
          </m:rPr>
          <w:rPr>
            <w:rFonts w:ascii="Cambria Math" w:hAnsi="Cambria Math"/>
          </w:rPr>
          <m:t xml:space="preserve">ε= </m:t>
        </m:r>
        <m:f>
          <m:fPr>
            <m:ctrlPr>
              <w:rPr>
                <w:rFonts w:ascii="Cambria Math" w:hAnsi="Cambria Math"/>
              </w:rPr>
            </m:ctrlPr>
          </m:fPr>
          <m:num>
            <m:r>
              <w:rPr>
                <w:rFonts w:ascii="Cambria Math" w:hAnsi="Cambria Math"/>
              </w:rPr>
              <m:t>0,3</m:t>
            </m:r>
          </m:num>
          <m:den>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i</m:t>
                    </m:r>
                  </m:num>
                  <m:den>
                    <m:r>
                      <w:rPr>
                        <w:rFonts w:ascii="Cambria Math" w:hAnsi="Cambria Math"/>
                      </w:rPr>
                      <m:t>15</m:t>
                    </m:r>
                  </m:den>
                </m:f>
              </m:e>
            </m:box>
          </m:den>
        </m:f>
      </m:oMath>
      <w:r w:rsidR="006D28CC" w:rsidRPr="00BE5F6E">
        <w:t xml:space="preserve"> </w:t>
      </w:r>
      <w:r w:rsidR="00BE5F6E" w:rsidRPr="00BE5F6E">
        <w:tab/>
      </w:r>
      <w:r w:rsidR="00BE5F6E" w:rsidRPr="00BE5F6E">
        <w:tab/>
      </w:r>
      <w:r w:rsidR="00BE5F6E" w:rsidRPr="00BE5F6E">
        <w:tab/>
      </w:r>
      <m:oMath>
        <m:r>
          <w:rPr>
            <w:rFonts w:ascii="Cambria Math" w:hAnsi="Cambria Math"/>
          </w:rPr>
          <m:t>α</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10+</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i</m:t>
                    </m:r>
                  </m:num>
                  <m:den>
                    <m:r>
                      <w:rPr>
                        <w:rFonts w:ascii="Cambria Math" w:hAnsi="Cambria Math"/>
                      </w:rPr>
                      <m:t>10000</m:t>
                    </m:r>
                  </m:den>
                </m:f>
              </m:e>
            </m:box>
          </m:den>
        </m:f>
      </m:oMath>
    </w:p>
    <w:p w14:paraId="0EDC6567" w14:textId="77777777" w:rsidR="00904CD6" w:rsidRDefault="00BE5F6E" w:rsidP="00904CD6">
      <w:pPr>
        <w:pStyle w:val="Kp"/>
      </w:pPr>
      <w:r w:rsidRPr="00BE5F6E">
        <w:drawing>
          <wp:inline distT="0" distB="0" distL="0" distR="0" wp14:anchorId="7408D49C" wp14:editId="53E6933C">
            <wp:extent cx="3190240" cy="2392680"/>
            <wp:effectExtent l="0" t="0" r="0"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LF_PHC eredmény.jpg"/>
                    <pic:cNvPicPr/>
                  </pic:nvPicPr>
                  <pic:blipFill>
                    <a:blip r:embed="rId2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inline>
        </w:drawing>
      </w:r>
    </w:p>
    <w:p w14:paraId="0B58FB7F" w14:textId="4753AC51" w:rsidR="00BE5F6E" w:rsidRDefault="00397BEA" w:rsidP="00904CD6">
      <w:pPr>
        <w:pStyle w:val="Kpalrs"/>
      </w:pPr>
      <w:r>
        <w:fldChar w:fldCharType="begin"/>
      </w:r>
      <w:r>
        <w:instrText xml:space="preserve"> STYLEREF 1 \s </w:instrText>
      </w:r>
      <w:r>
        <w:fldChar w:fldCharType="separate"/>
      </w:r>
      <w:r w:rsidR="00B765AE">
        <w:rPr>
          <w:noProof/>
        </w:rPr>
        <w:t>3</w:t>
      </w:r>
      <w:r>
        <w:fldChar w:fldCharType="end"/>
      </w:r>
      <w:r>
        <w:t>.</w:t>
      </w:r>
      <w:r>
        <w:fldChar w:fldCharType="begin"/>
      </w:r>
      <w:r>
        <w:instrText xml:space="preserve"> SEQ ábra \* ARABIC \s 1 </w:instrText>
      </w:r>
      <w:r>
        <w:fldChar w:fldCharType="separate"/>
      </w:r>
      <w:r w:rsidR="00B765AE">
        <w:rPr>
          <w:noProof/>
        </w:rPr>
        <w:t>1</w:t>
      </w:r>
      <w:r>
        <w:fldChar w:fldCharType="end"/>
      </w:r>
      <w:r w:rsidR="00904CD6">
        <w:t xml:space="preserve">. ábra </w:t>
      </w:r>
      <w:r w:rsidR="00904CD6" w:rsidRPr="008E36A2">
        <w:t>A Matlabban implementált Wolf-PHC algoritm</w:t>
      </w:r>
      <w:r w:rsidR="00904CD6">
        <w:t>us által elért eredmények mozgó</w:t>
      </w:r>
      <w:r w:rsidR="00904CD6" w:rsidRPr="008E36A2">
        <w:t>átlaga</w:t>
      </w:r>
    </w:p>
    <w:p w14:paraId="545D02A8" w14:textId="1FF880C5" w:rsidR="009B6D9F" w:rsidRDefault="009B6D9F" w:rsidP="009B6D9F">
      <w:pPr>
        <w:pStyle w:val="Cmsor2"/>
      </w:pPr>
      <w:bookmarkStart w:id="25" w:name="_Toc499330643"/>
      <w:r>
        <w:lastRenderedPageBreak/>
        <w:t>Kő papír-olló neurális hálóval</w:t>
      </w:r>
      <w:bookmarkEnd w:id="25"/>
    </w:p>
    <w:p w14:paraId="116C9EC1" w14:textId="6472A5E6" w:rsidR="001B6132" w:rsidRDefault="00BE164B" w:rsidP="001B6132">
      <w:r>
        <w:t>Bár egy ilyen kis állapotterű</w:t>
      </w:r>
      <w:r w:rsidR="001B6132">
        <w:t xml:space="preserve"> probléma nem igényel feltétlenül egy neurális háló alapú algoritmust, a később használni kívánt keretrendszer kiválasztásának eldöntésére, implementáltam a </w:t>
      </w:r>
      <w:r w:rsidR="00EC6C7F">
        <w:t>2.3.2-es és 2.3.3-as fejezetben</w:t>
      </w:r>
      <w:r w:rsidR="001B6132">
        <w:t xml:space="preserve"> bemutatott </w:t>
      </w:r>
      <w:r w:rsidR="00C92411">
        <w:t xml:space="preserve">DQN és </w:t>
      </w:r>
      <w:r w:rsidR="001B6132">
        <w:t xml:space="preserve">DDQN algoritmust. A teszt során </w:t>
      </w:r>
      <w:r w:rsidR="00861E28">
        <w:t xml:space="preserve">300 epizódig tanítottam a hálót 32 méretű </w:t>
      </w:r>
      <w:r w:rsidR="00861E28" w:rsidRPr="00861E28">
        <w:rPr>
          <w:i/>
        </w:rPr>
        <w:t>mini-batch</w:t>
      </w:r>
      <w:r w:rsidR="00861E28">
        <w:t xml:space="preserve">-ekkel, softmax </w:t>
      </w:r>
      <w:r w:rsidR="008817D5">
        <w:t>felderítő</w:t>
      </w:r>
      <w:r w:rsidR="00861E28">
        <w:t xml:space="preserve"> függvényt használva, ahol a T </w:t>
      </w:r>
      <w:r w:rsidR="00861E28">
        <w:rPr>
          <w:i/>
        </w:rPr>
        <w:t xml:space="preserve">temperature </w:t>
      </w:r>
      <w:r w:rsidR="00861E28">
        <w:t>változ</w:t>
      </w:r>
      <w:r w:rsidR="00257712">
        <w:t>ó 2-ről indul és lépésenként 1/2</w:t>
      </w:r>
      <w:r w:rsidR="00861E28">
        <w:t>00-dal csökkent.</w:t>
      </w:r>
      <w:r w:rsidR="00971B3A">
        <w:t xml:space="preserve"> Egy epizód 40 lejátszott mec</w:t>
      </w:r>
      <w:r w:rsidR="00540C6F">
        <w:t>cset jelentett.</w:t>
      </w:r>
      <w:r w:rsidR="00FC468F">
        <w:t xml:space="preserve"> Ahol egy nyerés +1 minden más -1 jutalmat jelentett.</w:t>
      </w:r>
      <w:r w:rsidR="00861E28">
        <w:t xml:space="preserve"> A </w:t>
      </w:r>
      <w:r w:rsidR="00861E28">
        <w:rPr>
          <w:i/>
        </w:rPr>
        <w:t>learning rate</w:t>
      </w:r>
      <w:r w:rsidR="008817D5">
        <w:t xml:space="preserve">-et 0.01-re választottam, illetve a γ-t 0.99-re. A </w:t>
      </w:r>
      <w:r w:rsidR="008817D5" w:rsidRPr="008817D5">
        <w:rPr>
          <w:i/>
        </w:rPr>
        <w:t>target network</w:t>
      </w:r>
      <w:r w:rsidR="008817D5">
        <w:t>-öt 10 lépésenként aktualizálom</w:t>
      </w:r>
      <w:r w:rsidR="00D50701">
        <w:t xml:space="preserve"> és növelem az 1,2-szeresére</w:t>
      </w:r>
      <w:r w:rsidR="008817D5">
        <w:t>.</w:t>
      </w:r>
      <w:r w:rsidR="00540C6F">
        <w:t xml:space="preserve"> </w:t>
      </w:r>
      <w:r w:rsidR="00841925">
        <w:t xml:space="preserve">A háló szerkezetére egy egyszerű előrecsatolt </w:t>
      </w:r>
      <w:r w:rsidR="00841925" w:rsidRPr="00841925">
        <w:rPr>
          <w:i/>
        </w:rPr>
        <w:t>fully connected</w:t>
      </w:r>
      <w:r w:rsidR="00841925">
        <w:t xml:space="preserve"> hálót választot</w:t>
      </w:r>
      <w:r w:rsidR="006E772F">
        <w:t>t</w:t>
      </w:r>
      <w:r w:rsidR="00841925">
        <w:t>am</w:t>
      </w:r>
      <w:r w:rsidR="006E772F">
        <w:t xml:space="preserve"> két rejtett réteggel egyenként 40 és 10 neuronnal, illet</w:t>
      </w:r>
      <w:r w:rsidR="00904CD6">
        <w:t>ve relu aktivációs függvénnyel. A pontos felépítést a 3.2.-es ábrán láthatjuk.</w:t>
      </w:r>
    </w:p>
    <w:p w14:paraId="67AD102E" w14:textId="77777777" w:rsidR="00904CD6" w:rsidRDefault="00D8789C" w:rsidP="00904CD6">
      <w:pPr>
        <w:pStyle w:val="Kp"/>
      </w:pPr>
      <w:r>
        <w:rPr>
          <w:noProof/>
          <w:lang w:eastAsia="hu-HU"/>
        </w:rPr>
        <w:drawing>
          <wp:inline distT="0" distB="0" distL="0" distR="0" wp14:anchorId="00363ABD" wp14:editId="24119591">
            <wp:extent cx="1828951" cy="17678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nse_model_kopapir.png"/>
                    <pic:cNvPicPr/>
                  </pic:nvPicPr>
                  <pic:blipFill>
                    <a:blip r:embed="rId27">
                      <a:extLst>
                        <a:ext uri="{28A0092B-C50C-407E-A947-70E740481C1C}">
                          <a14:useLocalDpi xmlns:a14="http://schemas.microsoft.com/office/drawing/2010/main" val="0"/>
                        </a:ext>
                      </a:extLst>
                    </a:blip>
                    <a:stretch>
                      <a:fillRect/>
                    </a:stretch>
                  </pic:blipFill>
                  <pic:spPr>
                    <a:xfrm>
                      <a:off x="0" y="0"/>
                      <a:ext cx="1841843" cy="1780301"/>
                    </a:xfrm>
                    <a:prstGeom prst="rect">
                      <a:avLst/>
                    </a:prstGeom>
                  </pic:spPr>
                </pic:pic>
              </a:graphicData>
            </a:graphic>
          </wp:inline>
        </w:drawing>
      </w:r>
    </w:p>
    <w:p w14:paraId="778DF318" w14:textId="01921476" w:rsidR="00841925" w:rsidRPr="00861E28" w:rsidRDefault="00397BEA" w:rsidP="00904CD6">
      <w:pPr>
        <w:pStyle w:val="Kpalrs"/>
      </w:pPr>
      <w:r>
        <w:fldChar w:fldCharType="begin"/>
      </w:r>
      <w:r>
        <w:instrText xml:space="preserve"> STYLEREF 1 \s </w:instrText>
      </w:r>
      <w:r>
        <w:fldChar w:fldCharType="separate"/>
      </w:r>
      <w:r w:rsidR="00B765AE">
        <w:rPr>
          <w:noProof/>
        </w:rPr>
        <w:t>3</w:t>
      </w:r>
      <w:r>
        <w:fldChar w:fldCharType="end"/>
      </w:r>
      <w:r>
        <w:t>.</w:t>
      </w:r>
      <w:r>
        <w:fldChar w:fldCharType="begin"/>
      </w:r>
      <w:r>
        <w:instrText xml:space="preserve"> SEQ ábra \* ARABIC \s 1 </w:instrText>
      </w:r>
      <w:r>
        <w:fldChar w:fldCharType="separate"/>
      </w:r>
      <w:r w:rsidR="00B765AE">
        <w:rPr>
          <w:noProof/>
        </w:rPr>
        <w:t>2</w:t>
      </w:r>
      <w:r>
        <w:fldChar w:fldCharType="end"/>
      </w:r>
      <w:r w:rsidR="00904CD6">
        <w:t>. ábra Az alkalmazott neurális háló felépítése</w:t>
      </w:r>
    </w:p>
    <w:p w14:paraId="61288D2F" w14:textId="6A6CD688" w:rsidR="00861E28" w:rsidRDefault="00861E28" w:rsidP="00861E28">
      <w:r>
        <w:t>Ebbe</w:t>
      </w:r>
      <w:r w:rsidR="00EC6C7F">
        <w:t>n</w:t>
      </w:r>
      <w:r>
        <w:t xml:space="preserve"> a problémakörben az algoritmus</w:t>
      </w:r>
      <w:r w:rsidR="007E1B84">
        <w:t>ok</w:t>
      </w:r>
      <w:r>
        <w:t xml:space="preserve"> szinte azonnal rátanul</w:t>
      </w:r>
      <w:r w:rsidR="00732D74">
        <w:t>nak</w:t>
      </w:r>
      <w:r>
        <w:t xml:space="preserve"> az egyszerűbb stratégiákra</w:t>
      </w:r>
      <w:r w:rsidR="006B76BC">
        <w:t xml:space="preserve"> ahogy azt </w:t>
      </w:r>
      <w:r w:rsidR="00904CD6">
        <w:t>a 3.3.-es és 3.4.-es ábrán</w:t>
      </w:r>
      <w:r w:rsidR="006B76BC">
        <w:t xml:space="preserve"> is látjuk</w:t>
      </w:r>
      <w:r>
        <w:t>, illetve a bonyolultabbak se tartanak sokkal tovább.</w:t>
      </w:r>
      <w:r w:rsidR="009C5857">
        <w:t xml:space="preserve"> </w:t>
      </w:r>
      <w:r w:rsidR="00A64982">
        <w:t>Az alábbi grafikonon a 40 meccsenkénti százalékos eredményt láthatjuk, egy olyan stratégiával szemben, ami mindig, azt lépi, ami a hárommal ezelőtti játékon lett volna a nyertes stratégia.</w:t>
      </w:r>
    </w:p>
    <w:p w14:paraId="4946D704" w14:textId="4562344C" w:rsidR="00904CD6" w:rsidRDefault="00904CD6" w:rsidP="00904CD6">
      <w:pPr>
        <w:pStyle w:val="Kp"/>
      </w:pPr>
      <w:r w:rsidRPr="009C5857">
        <w:lastRenderedPageBreak/>
        <w:pict w14:anchorId="377D0ECA">
          <v:shape id="_x0000_i1924" type="#_x0000_t75" style="width:235.8pt;height:157.2pt">
            <v:imagedata r:id="rId28" o:title="DQN_kopapirollo_python (2)"/>
          </v:shape>
        </w:pict>
      </w:r>
    </w:p>
    <w:p w14:paraId="5EF8ED43" w14:textId="42A16531" w:rsidR="00732D74" w:rsidRDefault="00397BEA" w:rsidP="00904CD6">
      <w:pPr>
        <w:pStyle w:val="Kpalrs"/>
      </w:pPr>
      <w:r>
        <w:fldChar w:fldCharType="begin"/>
      </w:r>
      <w:r>
        <w:instrText xml:space="preserve"> STYLEREF 1 \s </w:instrText>
      </w:r>
      <w:r>
        <w:fldChar w:fldCharType="separate"/>
      </w:r>
      <w:r w:rsidR="00B765AE">
        <w:rPr>
          <w:noProof/>
        </w:rPr>
        <w:t>3</w:t>
      </w:r>
      <w:r>
        <w:fldChar w:fldCharType="end"/>
      </w:r>
      <w:r>
        <w:t>.</w:t>
      </w:r>
      <w:r>
        <w:fldChar w:fldCharType="begin"/>
      </w:r>
      <w:r>
        <w:instrText xml:space="preserve"> SEQ ábra \* ARABIC \s 1 </w:instrText>
      </w:r>
      <w:r>
        <w:fldChar w:fldCharType="separate"/>
      </w:r>
      <w:r w:rsidR="00B765AE">
        <w:rPr>
          <w:noProof/>
        </w:rPr>
        <w:t>3</w:t>
      </w:r>
      <w:r>
        <w:fldChar w:fldCharType="end"/>
      </w:r>
      <w:r w:rsidR="00904CD6">
        <w:t>. ábra A Pythonban implementált DQN algoritmus eredményeinek mozgóátlaga</w:t>
      </w:r>
    </w:p>
    <w:p w14:paraId="5667E0D7" w14:textId="77777777" w:rsidR="00904CD6" w:rsidRDefault="000E380E" w:rsidP="00904CD6">
      <w:pPr>
        <w:pStyle w:val="Kp"/>
      </w:pPr>
      <w:r>
        <w:pict w14:anchorId="240532B9">
          <v:shape id="_x0000_i1925" type="#_x0000_t75" style="width:238.8pt;height:159pt">
            <v:imagedata r:id="rId29" o:title="DDQN_kopapirollo_python"/>
          </v:shape>
        </w:pict>
      </w:r>
    </w:p>
    <w:p w14:paraId="6B7D4D45" w14:textId="1E1BE7D6" w:rsidR="006B76BC" w:rsidRPr="00B500D5" w:rsidRDefault="00397BEA" w:rsidP="00904CD6">
      <w:pPr>
        <w:pStyle w:val="Kpalrs"/>
      </w:pPr>
      <w:r>
        <w:fldChar w:fldCharType="begin"/>
      </w:r>
      <w:r>
        <w:instrText xml:space="preserve"> STYLEREF 1 \s </w:instrText>
      </w:r>
      <w:r>
        <w:fldChar w:fldCharType="separate"/>
      </w:r>
      <w:r w:rsidR="00B765AE">
        <w:rPr>
          <w:noProof/>
        </w:rPr>
        <w:t>3</w:t>
      </w:r>
      <w:r>
        <w:fldChar w:fldCharType="end"/>
      </w:r>
      <w:r>
        <w:t>.</w:t>
      </w:r>
      <w:r>
        <w:fldChar w:fldCharType="begin"/>
      </w:r>
      <w:r>
        <w:instrText xml:space="preserve"> SEQ ábra \* ARABIC \s 1 </w:instrText>
      </w:r>
      <w:r>
        <w:fldChar w:fldCharType="separate"/>
      </w:r>
      <w:r w:rsidR="00B765AE">
        <w:rPr>
          <w:noProof/>
        </w:rPr>
        <w:t>4</w:t>
      </w:r>
      <w:r>
        <w:fldChar w:fldCharType="end"/>
      </w:r>
      <w:r w:rsidR="00904CD6">
        <w:t xml:space="preserve">. ábra </w:t>
      </w:r>
      <w:r w:rsidR="00904CD6" w:rsidRPr="00C30901">
        <w:t xml:space="preserve"> A Pythonban implementált D</w:t>
      </w:r>
      <w:r w:rsidR="00904CD6">
        <w:t>D</w:t>
      </w:r>
      <w:r w:rsidR="00904CD6" w:rsidRPr="00C30901">
        <w:t>QN algoritmus eredményeinek mo</w:t>
      </w:r>
      <w:r w:rsidR="00904CD6">
        <w:t>zgóátlaga</w:t>
      </w:r>
    </w:p>
    <w:p w14:paraId="2AA6248D" w14:textId="3B187880" w:rsidR="001B6132" w:rsidRDefault="006B76BC" w:rsidP="001B6132">
      <w:r>
        <w:t xml:space="preserve">Kipróbáltam továbbá az algoritmust </w:t>
      </w:r>
      <w:r w:rsidRPr="006B76BC">
        <w:rPr>
          <w:i/>
        </w:rPr>
        <w:t>target network</w:t>
      </w:r>
      <w:r>
        <w:t xml:space="preserve"> használata </w:t>
      </w:r>
      <w:r w:rsidR="00806330">
        <w:t xml:space="preserve">nélkül is. Az alábbi </w:t>
      </w:r>
      <w:r>
        <w:t>grafikonon láthatjuk, hogy</w:t>
      </w:r>
      <w:r w:rsidR="007A6B10">
        <w:t xml:space="preserve"> valóban</w:t>
      </w:r>
      <w:r>
        <w:t xml:space="preserve"> jelentősen romlott a teljesítménye, és ha valamit megtanul, azt is nagyon bizonytalan</w:t>
      </w:r>
      <w:r w:rsidR="00A64982">
        <w:t>ul</w:t>
      </w:r>
      <w:r>
        <w:t>.</w:t>
      </w:r>
    </w:p>
    <w:p w14:paraId="56F716E7" w14:textId="77777777" w:rsidR="00904CD6" w:rsidRDefault="00822258" w:rsidP="00904CD6">
      <w:pPr>
        <w:pStyle w:val="Kp"/>
      </w:pPr>
      <w:r>
        <w:rPr>
          <w:noProof/>
          <w:lang w:eastAsia="hu-HU"/>
        </w:rPr>
        <w:drawing>
          <wp:inline distT="0" distB="0" distL="0" distR="0" wp14:anchorId="21E1A7DD" wp14:editId="7214DBD6">
            <wp:extent cx="2937510" cy="1958340"/>
            <wp:effectExtent l="0" t="0" r="0" b="381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QN_kopapirollo_python_target_nelkul.jpg"/>
                    <pic:cNvPicPr/>
                  </pic:nvPicPr>
                  <pic:blipFill>
                    <a:blip r:embed="rId30">
                      <a:extLst>
                        <a:ext uri="{28A0092B-C50C-407E-A947-70E740481C1C}">
                          <a14:useLocalDpi xmlns:a14="http://schemas.microsoft.com/office/drawing/2010/main" val="0"/>
                        </a:ext>
                      </a:extLst>
                    </a:blip>
                    <a:stretch>
                      <a:fillRect/>
                    </a:stretch>
                  </pic:blipFill>
                  <pic:spPr>
                    <a:xfrm>
                      <a:off x="0" y="0"/>
                      <a:ext cx="2937510" cy="1958340"/>
                    </a:xfrm>
                    <a:prstGeom prst="rect">
                      <a:avLst/>
                    </a:prstGeom>
                  </pic:spPr>
                </pic:pic>
              </a:graphicData>
            </a:graphic>
          </wp:inline>
        </w:drawing>
      </w:r>
    </w:p>
    <w:p w14:paraId="21E9266A" w14:textId="7F2A924E" w:rsidR="006B76BC" w:rsidRDefault="00397BEA" w:rsidP="00904CD6">
      <w:pPr>
        <w:pStyle w:val="Kpalrs"/>
      </w:pPr>
      <w:r>
        <w:fldChar w:fldCharType="begin"/>
      </w:r>
      <w:r>
        <w:instrText xml:space="preserve"> STYLEREF 1 \s </w:instrText>
      </w:r>
      <w:r>
        <w:fldChar w:fldCharType="separate"/>
      </w:r>
      <w:r w:rsidR="00B765AE">
        <w:rPr>
          <w:noProof/>
        </w:rPr>
        <w:t>3</w:t>
      </w:r>
      <w:r>
        <w:fldChar w:fldCharType="end"/>
      </w:r>
      <w:r>
        <w:t>.</w:t>
      </w:r>
      <w:r>
        <w:fldChar w:fldCharType="begin"/>
      </w:r>
      <w:r>
        <w:instrText xml:space="preserve"> SEQ ábra \* ARABIC \s 1 </w:instrText>
      </w:r>
      <w:r>
        <w:fldChar w:fldCharType="separate"/>
      </w:r>
      <w:r w:rsidR="00B765AE">
        <w:rPr>
          <w:noProof/>
        </w:rPr>
        <w:t>5</w:t>
      </w:r>
      <w:r>
        <w:fldChar w:fldCharType="end"/>
      </w:r>
      <w:r w:rsidR="00904CD6">
        <w:t xml:space="preserve">. ábra A DQN algoritmus által elért eredmények mozgóátlaga </w:t>
      </w:r>
      <w:r w:rsidR="00904CD6" w:rsidRPr="00904CD6">
        <w:rPr>
          <w:i/>
        </w:rPr>
        <w:t>target network</w:t>
      </w:r>
      <w:r w:rsidR="00904CD6">
        <w:t xml:space="preserve"> használata nélkül</w:t>
      </w:r>
    </w:p>
    <w:p w14:paraId="4888AEED" w14:textId="7A6CBEB5" w:rsidR="006B76BC" w:rsidRPr="001B6132" w:rsidRDefault="006B76BC" w:rsidP="006B76BC">
      <w:pPr>
        <w:pStyle w:val="Kp"/>
      </w:pPr>
    </w:p>
    <w:p w14:paraId="0F3BC046" w14:textId="40BE46BD" w:rsidR="009B6D9F" w:rsidRDefault="009B6D9F" w:rsidP="009B6D9F">
      <w:pPr>
        <w:pStyle w:val="Cmsor2"/>
      </w:pPr>
      <w:bookmarkStart w:id="26" w:name="_Toc499330644"/>
      <w:r>
        <w:t>Értékelés</w:t>
      </w:r>
      <w:bookmarkEnd w:id="26"/>
    </w:p>
    <w:p w14:paraId="1748ABB2" w14:textId="65D38DCF" w:rsidR="001B6132" w:rsidRDefault="001B6132" w:rsidP="001B6132">
      <w:r>
        <w:t>A problémát mind a klasszikus megerősítéses tanuláson alapuló algoritmus, mind a neurális hálóval ötvözött is maradéktalanul meg tudta oldani. A keretrendszerek öss</w:t>
      </w:r>
      <w:r w:rsidR="00C02767">
        <w:t>zehasonlítását illetően, bár a M</w:t>
      </w:r>
      <w:r>
        <w:t xml:space="preserve">atlab neurális hálózatok implementálására rendelkezésre álló </w:t>
      </w:r>
      <w:r w:rsidR="00C02767">
        <w:t>eszköztára</w:t>
      </w:r>
      <w:r>
        <w:t xml:space="preserve"> sokat fejlődött az utóbb</w:t>
      </w:r>
      <w:r w:rsidR="00C02767">
        <w:t>i időben, véleményem szerint a P</w:t>
      </w:r>
      <w:r>
        <w:t>ython még mindig sokkal egyszerűbb és rugalmasabb keretrend</w:t>
      </w:r>
      <w:r w:rsidR="007213E6">
        <w:t xml:space="preserve">szert kínál, továbbá </w:t>
      </w:r>
      <w:r w:rsidR="00C02767">
        <w:t>mivel a P</w:t>
      </w:r>
      <w:r w:rsidR="00CC4236">
        <w:t xml:space="preserve">ython és így a hozzá írt modulok </w:t>
      </w:r>
      <w:r w:rsidR="00CC4236" w:rsidRPr="00AF7758">
        <w:rPr>
          <w:i/>
        </w:rPr>
        <w:t>open source</w:t>
      </w:r>
      <w:r w:rsidR="00CC4236">
        <w:t xml:space="preserve"> licence alá tartoznak, sokkal nagyobb</w:t>
      </w:r>
      <w:r w:rsidR="00C02767">
        <w:t xml:space="preserve"> online</w:t>
      </w:r>
      <w:r w:rsidR="00CC4236">
        <w:t xml:space="preserve"> közösséggel rend</w:t>
      </w:r>
      <w:r w:rsidR="007213E6">
        <w:t>elkeznek</w:t>
      </w:r>
      <w:r w:rsidR="00C02767">
        <w:t xml:space="preserve"> a </w:t>
      </w:r>
      <w:r w:rsidR="00AF7758" w:rsidRPr="00EC6C7F">
        <w:t>mély tanulás</w:t>
      </w:r>
      <w:r w:rsidR="00CC4236">
        <w:t xml:space="preserve"> területén, így a munka közbe</w:t>
      </w:r>
      <w:r w:rsidR="00EC6C7F">
        <w:t>n</w:t>
      </w:r>
      <w:r w:rsidR="00CC4236">
        <w:t xml:space="preserve"> felmerülő kérdésekre, problémákra gyorsabban megoldást lehet találni a különböző fórumokon. </w:t>
      </w:r>
      <w:r w:rsidR="00C02767">
        <w:t>Ezek miatt a megfontolások miatt</w:t>
      </w:r>
      <w:r w:rsidR="00EC6C7F">
        <w:t xml:space="preserve"> a versenyautó irányításához implementált algoritmusokat</w:t>
      </w:r>
      <w:r w:rsidR="00CC4236">
        <w:t xml:space="preserve"> és a teszte</w:t>
      </w:r>
      <w:r w:rsidR="00C02767">
        <w:t>lésére létrehozott szimulátort P</w:t>
      </w:r>
      <w:r w:rsidR="00CC4236">
        <w:t xml:space="preserve">ythonban </w:t>
      </w:r>
      <w:r w:rsidR="00C02767">
        <w:t>valósítottam</w:t>
      </w:r>
      <w:r w:rsidR="00CC4236">
        <w:t xml:space="preserve"> meg.</w:t>
      </w:r>
    </w:p>
    <w:p w14:paraId="024BFDB9" w14:textId="2C62243F" w:rsidR="000E4CE5" w:rsidRDefault="009B6D9F" w:rsidP="009B6D9F">
      <w:pPr>
        <w:pStyle w:val="Cmsor1"/>
      </w:pPr>
      <w:bookmarkStart w:id="27" w:name="_Toc499330645"/>
      <w:r>
        <w:lastRenderedPageBreak/>
        <w:t xml:space="preserve">Versenyautó irányításának </w:t>
      </w:r>
      <w:r w:rsidR="007213E6">
        <w:t xml:space="preserve">tervezése és </w:t>
      </w:r>
      <w:r>
        <w:t>megvalósítása</w:t>
      </w:r>
      <w:bookmarkEnd w:id="27"/>
    </w:p>
    <w:p w14:paraId="24665F5B" w14:textId="2EFABEE7" w:rsidR="007213E6" w:rsidRDefault="006038E2" w:rsidP="007213E6">
      <w:r>
        <w:t>A feladat egy olyan algoritmus megvalósítása, amely</w:t>
      </w:r>
      <w:r w:rsidR="00EC6C7F">
        <w:t xml:space="preserve"> a</w:t>
      </w:r>
      <w:r>
        <w:t xml:space="preserve"> tanulási fázis után viszonylag tetszőleges alakú pályán a lehetőségekhez mérten valamilyen szuboptimális íven végig vezeti az autót a célig. Ehhez minden diszkrét időpillanatban</w:t>
      </w:r>
      <w:r w:rsidR="00DC02B9" w:rsidRPr="00DC02B9">
        <w:t xml:space="preserve"> </w:t>
      </w:r>
      <w:r w:rsidR="00DC02B9">
        <w:t>a bemeneti adatai alapján</w:t>
      </w:r>
      <w:r>
        <w:t xml:space="preserve"> megadja az autó irányításához szükséges kormányszöget és</w:t>
      </w:r>
      <w:r w:rsidR="00DC02B9">
        <w:t xml:space="preserve"> gyorsulást</w:t>
      </w:r>
      <w:r>
        <w:t>.</w:t>
      </w:r>
    </w:p>
    <w:p w14:paraId="70D19C03" w14:textId="5E34D760" w:rsidR="007213E6" w:rsidRPr="007213E6" w:rsidRDefault="00DC02B9" w:rsidP="007213E6">
      <w:r>
        <w:t>Az algoritmussal szemben elvárás, hogy a tanítás után képes legyen az autó végig haladni a pályán anélkül, hogy falnak vagy a pályán található akadályoknak ütközne. Lehetőség szerint a bemeneti szenzor adatokat és a kimenetet, úgy kell megválasztani, hogy miután az egy kellően általános pályán betanult, képes legyen egy másik hasonló pályán is végig menni.</w:t>
      </w:r>
    </w:p>
    <w:p w14:paraId="38514FD7" w14:textId="3C48C164" w:rsidR="009B6D9F" w:rsidRDefault="00733DD9" w:rsidP="009B6D9F">
      <w:pPr>
        <w:pStyle w:val="Cmsor2"/>
      </w:pPr>
      <w:bookmarkStart w:id="28" w:name="_Toc499330646"/>
      <w:r>
        <w:t>Szimulátor</w:t>
      </w:r>
      <w:bookmarkEnd w:id="28"/>
    </w:p>
    <w:p w14:paraId="4E2FF09E" w14:textId="3B237131" w:rsidR="007213E6" w:rsidRPr="007213E6" w:rsidRDefault="00DC02B9" w:rsidP="007213E6">
      <w:r>
        <w:t xml:space="preserve">Az algoritmus és a fizikai környezet számos paraméterrel rendelkezik, így szükséges volt egy grafikus felület megvalósítása, amelyen ezen paraméterek interaktívan </w:t>
      </w:r>
      <w:r w:rsidR="00A3390E">
        <w:t>változtathatók</w:t>
      </w:r>
      <w:r>
        <w:t xml:space="preserve"> és nyomon követhetőek.</w:t>
      </w:r>
      <w:r w:rsidR="00A3390E">
        <w:t xml:space="preserve"> Továbbá szükség van a</w:t>
      </w:r>
      <w:r>
        <w:t xml:space="preserve"> környezet és az autó modell h</w:t>
      </w:r>
      <w:r w:rsidR="00A3390E">
        <w:t xml:space="preserve">elyes működésének ellenőrzésére, a szimuláció aktuális állapotának megjelenítésére, mely futás időben ki és bekapcsolható igény szerint ezzel csökkentve a </w:t>
      </w:r>
      <w:r w:rsidR="008961FA">
        <w:t>pálya kirajzolása okozta futási</w:t>
      </w:r>
      <w:r w:rsidR="00A3390E">
        <w:t>idő növekedést. A tanítás közb</w:t>
      </w:r>
      <w:r w:rsidR="008961FA">
        <w:t>en, illetve után el kell tudjuk</w:t>
      </w:r>
      <w:r w:rsidR="00A3390E">
        <w:t xml:space="preserve"> menteni a betanult modelleket, amiket később szükség esetén vissza kell tudjunk tölteni az algoritmusba. Ezen felül az eredmények későbbi kiértékelése céljából szükséges az adatok valamilyen nyomon követése, és egy logfájlban való kimentése. </w:t>
      </w:r>
      <w:r w:rsidR="008961FA">
        <w:t>A következő alfejezetekben röviden bemutatom, hogy a megalkotott grafikus felület milyen funkciókkal rendelkezik</w:t>
      </w:r>
      <w:r w:rsidR="00690605">
        <w:t>,</w:t>
      </w:r>
      <w:r w:rsidR="008961FA">
        <w:t xml:space="preserve"> és hogy épül fel. A részletesebb használati útmutató és az indításhoz szükséges Python modulok verziói a Függelékek között találhatóak.</w:t>
      </w:r>
    </w:p>
    <w:p w14:paraId="3FD1EC1B" w14:textId="2DF6C456" w:rsidR="00844900" w:rsidRPr="00844900" w:rsidRDefault="00844900" w:rsidP="00844900">
      <w:pPr>
        <w:pStyle w:val="Cmsor3"/>
      </w:pPr>
      <w:bookmarkStart w:id="29" w:name="_Toc499330647"/>
      <w:r>
        <w:t>Grafikus felület</w:t>
      </w:r>
      <w:bookmarkEnd w:id="29"/>
    </w:p>
    <w:p w14:paraId="0B268206" w14:textId="6A3308C6" w:rsidR="00E85800" w:rsidRDefault="00E85800" w:rsidP="00E85800">
      <w:r>
        <w:t xml:space="preserve">A tanításhoz </w:t>
      </w:r>
      <w:r w:rsidR="00800368">
        <w:t>implementált</w:t>
      </w:r>
      <w:r>
        <w:t xml:space="preserve"> szimulátor grafikus felhasználói felülete két rés</w:t>
      </w:r>
      <w:r w:rsidR="00E51753">
        <w:t>zből áll. A programot elindítva</w:t>
      </w:r>
      <w:r>
        <w:t xml:space="preserve"> rögtön a</w:t>
      </w:r>
      <w:r w:rsidR="00E51753">
        <w:t xml:space="preserve"> 4.1-es ábrán látható</w:t>
      </w:r>
      <w:r>
        <w:t xml:space="preserve"> Settings oldalra kerülün</w:t>
      </w:r>
      <w:r w:rsidR="00800368">
        <w:t>k, ahol beállíthatjuk a pályára</w:t>
      </w:r>
      <w:r>
        <w:t>, az autóra illetve az irányítás mögötti algoritmusra vonatkozó paramétereket.</w:t>
      </w:r>
    </w:p>
    <w:p w14:paraId="42E48512" w14:textId="77777777" w:rsidR="00F379C6" w:rsidRDefault="00F379C6" w:rsidP="00E85800"/>
    <w:p w14:paraId="02FC2459" w14:textId="509A7F82" w:rsidR="00E85800" w:rsidRDefault="00E85800" w:rsidP="00E85800">
      <w:r>
        <w:lastRenderedPageBreak/>
        <w:t>Az autóra vonatkozó főbb beállítások:</w:t>
      </w:r>
    </w:p>
    <w:p w14:paraId="521A8D1F" w14:textId="167B5C51" w:rsidR="00E85800" w:rsidRDefault="00E85800" w:rsidP="00800368">
      <w:pPr>
        <w:pStyle w:val="Listaszerbekezds"/>
        <w:numPr>
          <w:ilvl w:val="0"/>
          <w:numId w:val="23"/>
        </w:numPr>
        <w:spacing w:after="0"/>
        <w:ind w:left="1434" w:hanging="357"/>
      </w:pPr>
      <w:r>
        <w:t>Hosszúság</w:t>
      </w:r>
    </w:p>
    <w:p w14:paraId="15914168" w14:textId="4F983FCA" w:rsidR="00E85800" w:rsidRDefault="00E85800" w:rsidP="00800368">
      <w:pPr>
        <w:pStyle w:val="Listaszerbekezds"/>
        <w:numPr>
          <w:ilvl w:val="0"/>
          <w:numId w:val="23"/>
        </w:numPr>
        <w:spacing w:after="0"/>
        <w:ind w:left="1434" w:hanging="357"/>
      </w:pPr>
      <w:r>
        <w:t>Szélesség</w:t>
      </w:r>
    </w:p>
    <w:p w14:paraId="1ED41B54" w14:textId="368E481F" w:rsidR="00E85800" w:rsidRDefault="00E85800" w:rsidP="00800368">
      <w:pPr>
        <w:pStyle w:val="Listaszerbekezds"/>
        <w:numPr>
          <w:ilvl w:val="0"/>
          <w:numId w:val="23"/>
        </w:numPr>
        <w:spacing w:after="0"/>
        <w:ind w:left="1434" w:hanging="357"/>
      </w:pPr>
      <w:r>
        <w:t>Szenzor rendszer típusa (</w:t>
      </w:r>
      <w:r w:rsidR="005E4892">
        <w:t>LIDAR</w:t>
      </w:r>
      <w:r>
        <w:t>)</w:t>
      </w:r>
    </w:p>
    <w:p w14:paraId="2668F5DA" w14:textId="69FBF5D4" w:rsidR="00E85800" w:rsidRDefault="005E4892" w:rsidP="00800368">
      <w:pPr>
        <w:pStyle w:val="Listaszerbekezds"/>
        <w:numPr>
          <w:ilvl w:val="0"/>
          <w:numId w:val="23"/>
        </w:numPr>
        <w:spacing w:after="0"/>
        <w:ind w:left="1434" w:hanging="357"/>
      </w:pPr>
      <w:r>
        <w:t xml:space="preserve">LIDAR </w:t>
      </w:r>
      <w:r w:rsidR="00E85800">
        <w:t>felbontása</w:t>
      </w:r>
    </w:p>
    <w:p w14:paraId="294C7559" w14:textId="6D5B6F6D" w:rsidR="00E85800" w:rsidRDefault="005E4892" w:rsidP="00800368">
      <w:pPr>
        <w:pStyle w:val="Listaszerbekezds"/>
        <w:numPr>
          <w:ilvl w:val="0"/>
          <w:numId w:val="23"/>
        </w:numPr>
        <w:spacing w:after="0"/>
        <w:ind w:left="1434" w:hanging="357"/>
      </w:pPr>
      <w:r>
        <w:t xml:space="preserve">LIDAR </w:t>
      </w:r>
      <w:r w:rsidR="00844900">
        <w:t>maximális látótávolsága</w:t>
      </w:r>
    </w:p>
    <w:p w14:paraId="378666AB" w14:textId="631B3910" w:rsidR="00E85800" w:rsidRDefault="00E85800" w:rsidP="00800368">
      <w:pPr>
        <w:pStyle w:val="Listaszerbekezds"/>
        <w:numPr>
          <w:ilvl w:val="0"/>
          <w:numId w:val="23"/>
        </w:numPr>
        <w:spacing w:after="0"/>
        <w:ind w:left="1434" w:hanging="357"/>
      </w:pPr>
      <w:r>
        <w:t>Maximális gyorsulás</w:t>
      </w:r>
    </w:p>
    <w:p w14:paraId="7C20B9BB" w14:textId="46E63898" w:rsidR="00E85800" w:rsidRDefault="00E85800" w:rsidP="00800368">
      <w:pPr>
        <w:pStyle w:val="Listaszerbekezds"/>
        <w:numPr>
          <w:ilvl w:val="0"/>
          <w:numId w:val="23"/>
        </w:numPr>
        <w:spacing w:after="0"/>
        <w:ind w:left="1434" w:hanging="357"/>
      </w:pPr>
      <w:r>
        <w:t>Maximális kormányszög</w:t>
      </w:r>
    </w:p>
    <w:p w14:paraId="0915F2EB" w14:textId="0E2CBA97" w:rsidR="00E85800" w:rsidRDefault="00E85800" w:rsidP="00800368">
      <w:pPr>
        <w:pStyle w:val="Listaszerbekezds"/>
        <w:numPr>
          <w:ilvl w:val="0"/>
          <w:numId w:val="23"/>
        </w:numPr>
        <w:spacing w:after="0"/>
        <w:ind w:left="1434" w:hanging="357"/>
      </w:pPr>
      <w:r>
        <w:t>Gyorsulás felbontása (a diszkretizáláshoz)</w:t>
      </w:r>
    </w:p>
    <w:p w14:paraId="64FEDC5D" w14:textId="20C4A13D" w:rsidR="00E85800" w:rsidRDefault="00E85800" w:rsidP="00800368">
      <w:pPr>
        <w:pStyle w:val="Listaszerbekezds"/>
        <w:numPr>
          <w:ilvl w:val="0"/>
          <w:numId w:val="23"/>
        </w:numPr>
        <w:spacing w:after="0"/>
        <w:ind w:left="1434" w:hanging="357"/>
      </w:pPr>
      <w:r>
        <w:t>Kormányszög felbontása</w:t>
      </w:r>
      <w:r w:rsidR="00987DEF">
        <w:t xml:space="preserve"> </w:t>
      </w:r>
      <w:r>
        <w:t>(a diszkretizáláshoz)</w:t>
      </w:r>
    </w:p>
    <w:p w14:paraId="326A5AA2" w14:textId="1348ECF2" w:rsidR="007A07AD" w:rsidRDefault="007A07AD" w:rsidP="007A07AD">
      <w:pPr>
        <w:pStyle w:val="Listaszerbekezds"/>
        <w:numPr>
          <w:ilvl w:val="0"/>
          <w:numId w:val="23"/>
        </w:numPr>
        <w:spacing w:after="0"/>
      </w:pPr>
      <w:r>
        <w:t>Alkalmazott időköz</w:t>
      </w:r>
    </w:p>
    <w:p w14:paraId="6B8B7090" w14:textId="33C79510" w:rsidR="00054892" w:rsidRDefault="00054892" w:rsidP="00054892">
      <w:r>
        <w:t>A pályára vonatkozó beállítások:</w:t>
      </w:r>
    </w:p>
    <w:p w14:paraId="5985080A" w14:textId="1F29F533" w:rsidR="00054892" w:rsidRDefault="00054892" w:rsidP="007A07AD">
      <w:pPr>
        <w:pStyle w:val="Listaszerbekezds"/>
        <w:numPr>
          <w:ilvl w:val="0"/>
          <w:numId w:val="24"/>
        </w:numPr>
        <w:spacing w:after="0"/>
        <w:ind w:left="1434" w:hanging="357"/>
      </w:pPr>
      <w:r>
        <w:t>Pálya kiválasztása</w:t>
      </w:r>
    </w:p>
    <w:p w14:paraId="2A284DD0" w14:textId="506EFB4C" w:rsidR="00054892" w:rsidRDefault="00054892" w:rsidP="00800368">
      <w:pPr>
        <w:pStyle w:val="Listaszerbekezds"/>
        <w:numPr>
          <w:ilvl w:val="0"/>
          <w:numId w:val="24"/>
        </w:numPr>
        <w:spacing w:after="0"/>
        <w:ind w:left="1434" w:hanging="357"/>
      </w:pPr>
      <w:r>
        <w:t>A tanítás során a pálya kirajzolása</w:t>
      </w:r>
    </w:p>
    <w:p w14:paraId="3DC8DC31" w14:textId="4B0F2A5A" w:rsidR="00054892" w:rsidRDefault="00054892" w:rsidP="00054892">
      <w:r>
        <w:t>Az vezérlő algoritmus paraméterei:</w:t>
      </w:r>
    </w:p>
    <w:p w14:paraId="1FD888F4" w14:textId="0566C452" w:rsidR="00054892" w:rsidRDefault="00054892" w:rsidP="00800368">
      <w:pPr>
        <w:pStyle w:val="Listaszerbekezds"/>
        <w:numPr>
          <w:ilvl w:val="0"/>
          <w:numId w:val="25"/>
        </w:numPr>
        <w:spacing w:after="0"/>
        <w:ind w:left="1434" w:hanging="357"/>
      </w:pPr>
      <w:r>
        <w:t>Epizódok száma</w:t>
      </w:r>
    </w:p>
    <w:p w14:paraId="52863A2E" w14:textId="1D4394E1" w:rsidR="00EA78E8" w:rsidRDefault="00EA78E8" w:rsidP="00800368">
      <w:pPr>
        <w:pStyle w:val="Listaszerbekezds"/>
        <w:numPr>
          <w:ilvl w:val="0"/>
          <w:numId w:val="25"/>
        </w:numPr>
        <w:spacing w:after="0"/>
        <w:ind w:left="1434" w:hanging="357"/>
      </w:pPr>
      <w:r>
        <w:t>Tanítás engedélyezése</w:t>
      </w:r>
    </w:p>
    <w:p w14:paraId="3C36B4B3" w14:textId="5606FA24" w:rsidR="00054892" w:rsidRDefault="00054892" w:rsidP="00800368">
      <w:pPr>
        <w:pStyle w:val="Listaszerbekezds"/>
        <w:numPr>
          <w:ilvl w:val="0"/>
          <w:numId w:val="25"/>
        </w:numPr>
        <w:spacing w:after="0"/>
        <w:ind w:left="1434" w:hanging="357"/>
      </w:pPr>
      <w:r>
        <w:t>Learning rate</w:t>
      </w:r>
    </w:p>
    <w:p w14:paraId="64B724C5" w14:textId="3D4087B8" w:rsidR="00054892" w:rsidRDefault="00054892" w:rsidP="00800368">
      <w:pPr>
        <w:pStyle w:val="Listaszerbekezds"/>
        <w:numPr>
          <w:ilvl w:val="0"/>
          <w:numId w:val="25"/>
        </w:numPr>
        <w:spacing w:after="0"/>
        <w:ind w:left="1434" w:hanging="357"/>
      </w:pPr>
      <w:r>
        <w:t>Algoritmus kiválasztása</w:t>
      </w:r>
    </w:p>
    <w:p w14:paraId="6FA36B2B" w14:textId="5C87D244" w:rsidR="00054892" w:rsidRDefault="00054892" w:rsidP="00800368">
      <w:pPr>
        <w:pStyle w:val="Listaszerbekezds"/>
        <w:numPr>
          <w:ilvl w:val="0"/>
          <w:numId w:val="25"/>
        </w:numPr>
        <w:spacing w:after="0"/>
        <w:ind w:left="1434" w:hanging="357"/>
      </w:pPr>
      <w:r>
        <w:t>Neurális háló</w:t>
      </w:r>
      <w:r w:rsidR="00AA429B">
        <w:t xml:space="preserve"> modell</w:t>
      </w:r>
      <w:r>
        <w:t xml:space="preserve"> betöltése</w:t>
      </w:r>
    </w:p>
    <w:p w14:paraId="619A5C1C" w14:textId="55D0BE4F" w:rsidR="00AA429B" w:rsidRDefault="00AA429B" w:rsidP="00800368">
      <w:pPr>
        <w:pStyle w:val="Listaszerbekezds"/>
        <w:numPr>
          <w:ilvl w:val="0"/>
          <w:numId w:val="25"/>
        </w:numPr>
        <w:spacing w:after="0"/>
        <w:ind w:left="1434" w:hanging="357"/>
      </w:pPr>
      <w:r>
        <w:t>Neurális háló súlyainak betöltése</w:t>
      </w:r>
    </w:p>
    <w:p w14:paraId="4421C91F" w14:textId="50E99A94" w:rsidR="000936C0" w:rsidRDefault="000936C0" w:rsidP="00800368">
      <w:pPr>
        <w:pStyle w:val="Listaszerbekezds"/>
        <w:numPr>
          <w:ilvl w:val="0"/>
          <w:numId w:val="25"/>
        </w:numPr>
        <w:spacing w:after="0"/>
        <w:ind w:left="1434" w:hanging="357"/>
      </w:pPr>
      <w:r>
        <w:t>Neurális háló szerkezete</w:t>
      </w:r>
    </w:p>
    <w:p w14:paraId="1901EA89" w14:textId="5FBA021F" w:rsidR="00054892" w:rsidRDefault="00054892" w:rsidP="00800368">
      <w:pPr>
        <w:pStyle w:val="Listaszerbekezds"/>
        <w:numPr>
          <w:ilvl w:val="0"/>
          <w:numId w:val="25"/>
        </w:numPr>
        <w:spacing w:after="0"/>
        <w:ind w:left="1434" w:hanging="357"/>
      </w:pPr>
      <w:r>
        <w:t>Neurális háló mentése a tanítás végén</w:t>
      </w:r>
    </w:p>
    <w:p w14:paraId="7DF05BA4" w14:textId="347329E5" w:rsidR="00054892" w:rsidRDefault="00AA429B" w:rsidP="00800368">
      <w:pPr>
        <w:pStyle w:val="Listaszerbekezds"/>
        <w:numPr>
          <w:ilvl w:val="0"/>
          <w:numId w:val="25"/>
        </w:numPr>
        <w:spacing w:after="0"/>
        <w:ind w:left="1434" w:hanging="357"/>
      </w:pPr>
      <w:r w:rsidRPr="00AA429B">
        <w:rPr>
          <w:i/>
        </w:rPr>
        <w:t>Prioritised experience replay</w:t>
      </w:r>
      <w:r>
        <w:t xml:space="preserve"> használata</w:t>
      </w:r>
    </w:p>
    <w:p w14:paraId="411AF522" w14:textId="47BC6DD9" w:rsidR="000936C0" w:rsidRDefault="000936C0" w:rsidP="00800368">
      <w:pPr>
        <w:pStyle w:val="Listaszerbekezds"/>
        <w:numPr>
          <w:ilvl w:val="0"/>
          <w:numId w:val="25"/>
        </w:numPr>
        <w:spacing w:after="0"/>
        <w:ind w:left="1434" w:hanging="357"/>
      </w:pPr>
      <w:r>
        <w:t>Exploration decay mértéke</w:t>
      </w:r>
      <w:r w:rsidR="00A80E58">
        <w:t xml:space="preserve"> (1/n)</w:t>
      </w:r>
    </w:p>
    <w:p w14:paraId="1847F678" w14:textId="28A714B7" w:rsidR="00054892" w:rsidRDefault="00054892" w:rsidP="00800368">
      <w:pPr>
        <w:pStyle w:val="Listaszerbekezds"/>
        <w:numPr>
          <w:ilvl w:val="0"/>
          <w:numId w:val="25"/>
        </w:numPr>
        <w:spacing w:after="0"/>
        <w:ind w:left="1434" w:hanging="357"/>
      </w:pPr>
      <w:r>
        <w:t>Diszkont faktor</w:t>
      </w:r>
    </w:p>
    <w:p w14:paraId="3A81F795" w14:textId="20904A33" w:rsidR="00054892" w:rsidRDefault="00054892" w:rsidP="00800368">
      <w:pPr>
        <w:pStyle w:val="Listaszerbekezds"/>
        <w:numPr>
          <w:ilvl w:val="0"/>
          <w:numId w:val="25"/>
        </w:numPr>
        <w:spacing w:after="0"/>
        <w:ind w:left="1434" w:hanging="357"/>
      </w:pPr>
      <w:r>
        <w:t>Mini batch mérete</w:t>
      </w:r>
    </w:p>
    <w:p w14:paraId="5A7B5460" w14:textId="434F6DCD" w:rsidR="00054892" w:rsidRDefault="00054892" w:rsidP="00800368">
      <w:pPr>
        <w:pStyle w:val="Listaszerbekezds"/>
        <w:numPr>
          <w:ilvl w:val="0"/>
          <w:numId w:val="25"/>
        </w:numPr>
        <w:spacing w:after="0"/>
        <w:ind w:left="1434" w:hanging="357"/>
      </w:pPr>
      <w:r w:rsidRPr="00AA429B">
        <w:rPr>
          <w:i/>
        </w:rPr>
        <w:t>Experience replay</w:t>
      </w:r>
      <w:r>
        <w:t xml:space="preserve"> memória mérete</w:t>
      </w:r>
    </w:p>
    <w:p w14:paraId="1BB6F553" w14:textId="77777777" w:rsidR="00E51753" w:rsidRDefault="00617E57" w:rsidP="00E51753">
      <w:pPr>
        <w:pStyle w:val="Kp"/>
      </w:pPr>
      <w:r w:rsidRPr="00617E57">
        <w:rPr>
          <w:noProof/>
          <w:lang w:eastAsia="hu-HU"/>
        </w:rPr>
        <w:lastRenderedPageBreak/>
        <w:t xml:space="preserve"> </w:t>
      </w:r>
      <w:r w:rsidR="007A07AD" w:rsidRPr="007A07AD">
        <w:drawing>
          <wp:inline distT="0" distB="0" distL="0" distR="0" wp14:anchorId="5E5AC5C0" wp14:editId="1A9B228E">
            <wp:extent cx="5332959" cy="3634740"/>
            <wp:effectExtent l="0" t="0" r="127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0774" cy="3660513"/>
                    </a:xfrm>
                    <a:prstGeom prst="rect">
                      <a:avLst/>
                    </a:prstGeom>
                  </pic:spPr>
                </pic:pic>
              </a:graphicData>
            </a:graphic>
          </wp:inline>
        </w:drawing>
      </w:r>
    </w:p>
    <w:p w14:paraId="593436ED" w14:textId="1A3B99CD" w:rsidR="00EA78E8" w:rsidRDefault="00397BEA" w:rsidP="00E51753">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1</w:t>
      </w:r>
      <w:r>
        <w:fldChar w:fldCharType="end"/>
      </w:r>
      <w:r w:rsidR="00E51753">
        <w:t>. ábra A szimulátor beállítások menüje</w:t>
      </w:r>
    </w:p>
    <w:p w14:paraId="4906C1D1" w14:textId="43CFA248" w:rsidR="00EA78E8" w:rsidRDefault="00EA78E8" w:rsidP="00EA78E8">
      <w:r>
        <w:t xml:space="preserve">A </w:t>
      </w:r>
      <w:r w:rsidR="007112B5">
        <w:t xml:space="preserve">szükséges beállítások után a </w:t>
      </w:r>
      <w:r w:rsidR="00E51753" w:rsidRPr="00E51753">
        <w:rPr>
          <w:i/>
        </w:rPr>
        <w:t>GO</w:t>
      </w:r>
      <w:r>
        <w:t xml:space="preserve"> gombra kattintás indítja a tanítást, és automatikusan átvált a szimulátor oldalra. Ez két részből áll. Az oldal bal felén található a pálya, ahol nyomon tudjuk követni, hogy az autó jelenleg milyen ívet követ. Az oldal jobb oldalán pedig egyéb</w:t>
      </w:r>
      <w:r w:rsidR="00DE6812">
        <w:t xml:space="preserve"> kontrol gombok találhatóak. A S</w:t>
      </w:r>
      <w:r>
        <w:t xml:space="preserve">ettings gombbal visszajutunk a beállítások oldalra. A </w:t>
      </w:r>
      <w:r w:rsidRPr="00E51753">
        <w:rPr>
          <w:i/>
        </w:rPr>
        <w:t>DEBUG</w:t>
      </w:r>
      <w:r>
        <w:t xml:space="preserve"> gomb a debugoláshoz fontosa</w:t>
      </w:r>
      <w:r w:rsidR="003C488F">
        <w:t>bb információkat ír ki a konzolr</w:t>
      </w:r>
      <w:r>
        <w:t xml:space="preserve">a. A </w:t>
      </w:r>
      <w:r w:rsidR="00987DEF">
        <w:t>Test</w:t>
      </w:r>
      <w:r>
        <w:t xml:space="preserve"> gomb </w:t>
      </w:r>
      <w:r w:rsidR="00987DEF">
        <w:t>megnyomásával a következő körben az algoritmus figyelmen kívül hagyja a felfedező algoritmust és kizárólag a vezérlő algoritmustól kapott akciókra hagyatkozik, így futás közben is megnézhetjük, hogy addig mit tanult meg. Ez minden századik lépésben</w:t>
      </w:r>
      <w:r w:rsidR="007112B5">
        <w:t xml:space="preserve"> automatikusan</w:t>
      </w:r>
      <w:r w:rsidR="00987DEF">
        <w:t xml:space="preserve"> lefut és a legjobb eredményt elérő háló súlyait elmenti későbbi felhasználásra. Ezen kívül e</w:t>
      </w:r>
      <w:r>
        <w:t xml:space="preserve">gy </w:t>
      </w:r>
      <w:r w:rsidRPr="00DE6812">
        <w:rPr>
          <w:i/>
        </w:rPr>
        <w:t>progressbar</w:t>
      </w:r>
      <w:r>
        <w:t>-on követhetjük nyomon, hogy az epizódok hány százalékát teljesítette már az algoritmus. Tanítás közben</w:t>
      </w:r>
      <w:r w:rsidR="0025472C">
        <w:t xml:space="preserve"> a konzolon </w:t>
      </w:r>
      <w:r w:rsidR="00987DEF">
        <w:t>meg</w:t>
      </w:r>
      <w:r w:rsidR="0025472C">
        <w:t>figyelhetj</w:t>
      </w:r>
      <w:r w:rsidR="00987DEF">
        <w:t>ük, a tanulás előrehaladását, a</w:t>
      </w:r>
      <w:r w:rsidR="0025472C">
        <w:t xml:space="preserve"> legutolsó száz epizód összes jutalmának átlagát, az eddig elért leg</w:t>
      </w:r>
      <w:r w:rsidR="007112B5">
        <w:t>gyorsabban teljesített</w:t>
      </w:r>
      <w:r w:rsidR="00987DEF">
        <w:t xml:space="preserve"> teszt kör</w:t>
      </w:r>
      <w:r w:rsidR="0025472C">
        <w:t xml:space="preserve"> eredményt, illetve, hogy ez melyik epizódban történt.</w:t>
      </w:r>
      <w:r w:rsidR="004B05C3">
        <w:t xml:space="preserve"> A Draw track </w:t>
      </w:r>
      <w:r w:rsidR="004B05C3" w:rsidRPr="00DE6812">
        <w:rPr>
          <w:i/>
        </w:rPr>
        <w:t>checkbox</w:t>
      </w:r>
      <w:r w:rsidR="004B05C3">
        <w:t xml:space="preserve"> a pálya és az autó kirajzolását állítja, így annak beikszelése után nyomon tudjuk követni, hogy az autó éppen milyen íven halad. Bekapcsolt állap</w:t>
      </w:r>
      <w:r w:rsidR="00D462C7">
        <w:t>otban ez nagymértékben lassítja</w:t>
      </w:r>
      <w:r w:rsidR="004B05C3">
        <w:t xml:space="preserve"> a program futását, így alapesetbe ez ki van kapcsolva.</w:t>
      </w:r>
    </w:p>
    <w:p w14:paraId="4AD90D01" w14:textId="77777777" w:rsidR="00E51753" w:rsidRDefault="0070011A" w:rsidP="00E51753">
      <w:pPr>
        <w:pStyle w:val="Kp"/>
      </w:pPr>
      <w:r>
        <w:rPr>
          <w:noProof/>
          <w:lang w:eastAsia="hu-HU"/>
        </w:rPr>
        <w:lastRenderedPageBreak/>
        <w:drawing>
          <wp:inline distT="0" distB="0" distL="0" distR="0" wp14:anchorId="6DF1E12A" wp14:editId="4F72BCC7">
            <wp:extent cx="5352567" cy="3436620"/>
            <wp:effectExtent l="0" t="0" r="63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5879" cy="3458008"/>
                    </a:xfrm>
                    <a:prstGeom prst="rect">
                      <a:avLst/>
                    </a:prstGeom>
                  </pic:spPr>
                </pic:pic>
              </a:graphicData>
            </a:graphic>
          </wp:inline>
        </w:drawing>
      </w:r>
    </w:p>
    <w:p w14:paraId="221AAC6D" w14:textId="64711182" w:rsidR="0070011A" w:rsidRDefault="00397BEA" w:rsidP="00E51753">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2</w:t>
      </w:r>
      <w:r>
        <w:fldChar w:fldCharType="end"/>
      </w:r>
      <w:r w:rsidR="00E51753">
        <w:t>. ábra A szimulátor nézet</w:t>
      </w:r>
    </w:p>
    <w:p w14:paraId="7941B619" w14:textId="214CC417" w:rsidR="00844900" w:rsidRDefault="00844900" w:rsidP="00844900">
      <w:pPr>
        <w:pStyle w:val="Cmsor3"/>
      </w:pPr>
      <w:bookmarkStart w:id="30" w:name="_Toc499330648"/>
      <w:r>
        <w:t>Szimulátor felépítése</w:t>
      </w:r>
      <w:bookmarkEnd w:id="30"/>
    </w:p>
    <w:p w14:paraId="190B6BD1" w14:textId="04B70ABF" w:rsidR="0070011A" w:rsidRDefault="0070011A" w:rsidP="0070011A">
      <w:r>
        <w:t>A szimulátor öt főbb részből áll. Az egyik a grafikus felhasználói felület, amely lehetővé teszi a beállítások módosítását, tárolását, illetve a tanulási foly</w:t>
      </w:r>
      <w:r w:rsidR="00DF4326">
        <w:t>amat n</w:t>
      </w:r>
      <w:r>
        <w:t>y</w:t>
      </w:r>
      <w:r w:rsidR="00DF4326">
        <w:t>o</w:t>
      </w:r>
      <w:r>
        <w:t>mon követését. A</w:t>
      </w:r>
      <w:r w:rsidR="002E39A7">
        <w:t>z</w:t>
      </w:r>
      <w:r>
        <w:t xml:space="preserve"> </w:t>
      </w:r>
      <w:r w:rsidRPr="00DE6812">
        <w:rPr>
          <w:i/>
        </w:rPr>
        <w:t>environment</w:t>
      </w:r>
      <w:r>
        <w:t xml:space="preserve"> tartalmazza a pályára</w:t>
      </w:r>
      <w:r w:rsidR="00DF4326">
        <w:t xml:space="preserve"> és környezetre</w:t>
      </w:r>
      <w:r>
        <w:t xml:space="preserve"> vonatkozó információkat. Ez számolja ki a differenciál egyenletek megoldásával az autó aktuális pozícióját, az autó szenzor adatait, illetve a</w:t>
      </w:r>
      <w:r w:rsidR="002E39A7">
        <w:t>z egyes döntések utáni jutalmat és ezt átadja az autónak</w:t>
      </w:r>
      <w:r>
        <w:t xml:space="preserve">. Az </w:t>
      </w:r>
      <w:r w:rsidRPr="00DE6812">
        <w:rPr>
          <w:i/>
        </w:rPr>
        <w:t>experience replay</w:t>
      </w:r>
      <w:r>
        <w:t xml:space="preserve"> memória, ami az egyes megtapasztalt állapotátmenetekre vonatkozó információkat tárolja és mintavételezi azt a neurális háló számára. A neurális háló pedig a kapott tanító adatok segítségével tanulja meg a megfelelő vezérlést, és szolgáltat</w:t>
      </w:r>
      <w:r w:rsidR="002E39A7">
        <w:t>j</w:t>
      </w:r>
      <w:r>
        <w:t>a a be</w:t>
      </w:r>
      <w:r w:rsidR="002E39A7">
        <w:t>a</w:t>
      </w:r>
      <w:r>
        <w:t xml:space="preserve">vatkozó jelet. </w:t>
      </w:r>
    </w:p>
    <w:p w14:paraId="3C2A7853" w14:textId="77777777" w:rsidR="00E51753" w:rsidRDefault="002E39A7" w:rsidP="00E51753">
      <w:pPr>
        <w:pStyle w:val="Kp"/>
      </w:pPr>
      <w:r>
        <w:rPr>
          <w:noProof/>
          <w:lang w:eastAsia="hu-HU"/>
        </w:rPr>
        <w:lastRenderedPageBreak/>
        <w:drawing>
          <wp:inline distT="0" distB="0" distL="0" distR="0" wp14:anchorId="73233212" wp14:editId="47A50C3A">
            <wp:extent cx="5433141" cy="291846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6335" cy="2957777"/>
                    </a:xfrm>
                    <a:prstGeom prst="rect">
                      <a:avLst/>
                    </a:prstGeom>
                  </pic:spPr>
                </pic:pic>
              </a:graphicData>
            </a:graphic>
          </wp:inline>
        </w:drawing>
      </w:r>
    </w:p>
    <w:p w14:paraId="54C9E016" w14:textId="7F546B03" w:rsidR="002E39A7" w:rsidRDefault="00397BEA" w:rsidP="00E51753">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3</w:t>
      </w:r>
      <w:r>
        <w:fldChar w:fldCharType="end"/>
      </w:r>
      <w:r w:rsidR="00E51753">
        <w:t>. ábra A szimulátor blokkdiagram szerű felépítése</w:t>
      </w:r>
    </w:p>
    <w:p w14:paraId="3EDC6934" w14:textId="77777777" w:rsidR="004C4066" w:rsidRPr="004C4066" w:rsidRDefault="004C4066" w:rsidP="004C4066">
      <w:pPr>
        <w:pStyle w:val="Kpalrs"/>
      </w:pPr>
    </w:p>
    <w:p w14:paraId="2493CA4F" w14:textId="1631EA0D" w:rsidR="00F34DC8" w:rsidRDefault="002E39A7" w:rsidP="0070011A">
      <w:pPr>
        <w:rPr>
          <w:shd w:val="clear" w:color="auto" w:fill="FFFFFF"/>
        </w:rPr>
      </w:pPr>
      <w:r>
        <w:t xml:space="preserve"> </w:t>
      </w:r>
      <w:r w:rsidR="00271630">
        <w:t xml:space="preserve">A megtapasztalt állapotátmenetek és az értük járó jutalmak tárolására szolgáló </w:t>
      </w:r>
      <w:r w:rsidR="00271630" w:rsidRPr="00DE6812">
        <w:rPr>
          <w:i/>
        </w:rPr>
        <w:t>experience replay memory</w:t>
      </w:r>
      <w:r w:rsidR="00271630">
        <w:t xml:space="preserve">-t a Pythonhoz írt egy modul, a Pandas segítségével valósítottam meg. Ez egy adatok </w:t>
      </w:r>
      <w:r w:rsidR="00F34DC8">
        <w:t xml:space="preserve">kezelésére írt </w:t>
      </w:r>
      <w:r w:rsidR="00F34DC8" w:rsidRPr="00DE6812">
        <w:rPr>
          <w:i/>
        </w:rPr>
        <w:t xml:space="preserve">open source </w:t>
      </w:r>
      <w:r w:rsidR="00F34DC8" w:rsidRPr="00DE6812">
        <w:rPr>
          <w:i/>
          <w:shd w:val="clear" w:color="auto" w:fill="FFFFFF"/>
        </w:rPr>
        <w:t>package</w:t>
      </w:r>
      <w:r w:rsidR="00F34DC8">
        <w:rPr>
          <w:shd w:val="clear" w:color="auto" w:fill="FFFFFF"/>
        </w:rPr>
        <w:t xml:space="preserve">, amely kiválóan alkalmas az adatok tárolására és </w:t>
      </w:r>
      <w:r w:rsidR="006D45CF">
        <w:rPr>
          <w:shd w:val="clear" w:color="auto" w:fill="FFFFFF"/>
        </w:rPr>
        <w:t>elem</w:t>
      </w:r>
      <w:r w:rsidR="006B4E3B">
        <w:rPr>
          <w:shd w:val="clear" w:color="auto" w:fill="FFFFFF"/>
        </w:rPr>
        <w:t>zésére</w:t>
      </w:r>
      <w:r w:rsidR="00F34DC8">
        <w:rPr>
          <w:shd w:val="clear" w:color="auto" w:fill="FFFFFF"/>
        </w:rPr>
        <w:t>. Az itt tárolt adatok</w:t>
      </w:r>
      <w:r w:rsidR="00736C7A">
        <w:rPr>
          <w:shd w:val="clear" w:color="auto" w:fill="FFFFFF"/>
        </w:rPr>
        <w:t xml:space="preserve"> egy sorának</w:t>
      </w:r>
      <w:r w:rsidR="00F34DC8">
        <w:rPr>
          <w:shd w:val="clear" w:color="auto" w:fill="FFFFFF"/>
        </w:rPr>
        <w:t xml:space="preserve"> struktúrája:</w:t>
      </w:r>
    </w:p>
    <w:p w14:paraId="2C484912" w14:textId="7DDCA239" w:rsidR="0070011A" w:rsidRDefault="00DF4326" w:rsidP="0070011A">
      <w:r>
        <w:rPr>
          <w:shd w:val="clear" w:color="auto" w:fill="FFFFFF"/>
        </w:rPr>
        <w:t>[</w:t>
      </w:r>
      <w:r w:rsidR="0070011A">
        <w:rPr>
          <w:shd w:val="clear" w:color="auto" w:fill="FFFFFF"/>
        </w:rPr>
        <w:t>STATE,ACTION,REWARD,NEXT STATE</w:t>
      </w:r>
      <w:r w:rsidR="00F34DC8">
        <w:rPr>
          <w:shd w:val="clear" w:color="auto" w:fill="FFFFFF"/>
        </w:rPr>
        <w:t>,OVER,id, p</w:t>
      </w:r>
      <w:r w:rsidR="00ED2BB2">
        <w:rPr>
          <w:shd w:val="clear" w:color="auto" w:fill="FFFFFF"/>
        </w:rPr>
        <w:t>]</w:t>
      </w:r>
      <w:r w:rsidR="00271630">
        <w:t xml:space="preserve"> </w:t>
      </w:r>
    </w:p>
    <w:p w14:paraId="72A81501" w14:textId="0DC63E93" w:rsidR="0070011A" w:rsidRPr="00844900" w:rsidRDefault="0070011A" w:rsidP="0070011A">
      <w:pPr>
        <w:ind w:firstLine="0"/>
      </w:pPr>
      <w:r>
        <w:t xml:space="preserve">Itt az id a STATE,ACTION,REWARD, NEXT STATE és OVER felhasználásával készült </w:t>
      </w:r>
      <w:r w:rsidR="00DE6812">
        <w:t xml:space="preserve">md5 </w:t>
      </w:r>
      <w:r>
        <w:t>hash, amit</w:t>
      </w:r>
      <w:r w:rsidR="00EC41F6">
        <w:t xml:space="preserve"> szükség esetén</w:t>
      </w:r>
      <w:r>
        <w:t xml:space="preserve"> a memóriában található állapot át</w:t>
      </w:r>
      <w:r w:rsidR="00EC41F6">
        <w:t>meneteket duplikáció mentesítésére lehet használni</w:t>
      </w:r>
      <w:r>
        <w:t xml:space="preserve">. A p pedig a </w:t>
      </w:r>
      <w:r w:rsidRPr="00DE6812">
        <w:rPr>
          <w:i/>
        </w:rPr>
        <w:t>prioritised experience replay</w:t>
      </w:r>
      <w:r>
        <w:t xml:space="preserve"> </w:t>
      </w:r>
      <w:r w:rsidR="00E51753">
        <w:t xml:space="preserve">(röviden PER) </w:t>
      </w:r>
      <w:r>
        <w:t>implementálásához használt prioritás változó, amely megmondja, hogy a mini-batchek mintavételezésénél milyen prioritással számítson az adott állapotátmenet az eloszlásba.</w:t>
      </w:r>
    </w:p>
    <w:p w14:paraId="2270B657" w14:textId="26C72A9A" w:rsidR="009B6D9F" w:rsidRDefault="00733DD9" w:rsidP="009B6D9F">
      <w:pPr>
        <w:pStyle w:val="Cmsor2"/>
      </w:pPr>
      <w:bookmarkStart w:id="31" w:name="_Toc499330649"/>
      <w:r>
        <w:t>Kinematikai modell</w:t>
      </w:r>
      <w:bookmarkEnd w:id="31"/>
    </w:p>
    <w:p w14:paraId="4229FC82" w14:textId="4F0927C0" w:rsidR="00C525C0" w:rsidRDefault="00844900" w:rsidP="00630239">
      <w:r>
        <w:t>Az autó kinematikai modelljének egy egyszerű kinematikai bicikli modellt alkalmaztam</w:t>
      </w:r>
      <w:sdt>
        <w:sdtPr>
          <w:id w:val="2086103907"/>
          <w:citation/>
        </w:sdtPr>
        <w:sdtContent>
          <w:r w:rsidR="00994D9A">
            <w:fldChar w:fldCharType="begin"/>
          </w:r>
          <w:r w:rsidR="00994D9A">
            <w:instrText xml:space="preserve"> CITATION Jas17 \l 1038 </w:instrText>
          </w:r>
          <w:r w:rsidR="00994D9A">
            <w:fldChar w:fldCharType="separate"/>
          </w:r>
          <w:r w:rsidR="00B765AE">
            <w:rPr>
              <w:noProof/>
            </w:rPr>
            <w:t xml:space="preserve"> [20]</w:t>
          </w:r>
          <w:r w:rsidR="00994D9A">
            <w:fldChar w:fldCharType="end"/>
          </w:r>
        </w:sdtContent>
      </w:sdt>
      <w:r>
        <w:t>.</w:t>
      </w:r>
      <w:r w:rsidR="005A77ED">
        <w:t xml:space="preserve"> Feltételezzük, hogy az autó súlypontja az alapterületének a közepén helyezkedik el, magassága elhanyagolható, és a tömege is, így nem foglalkozunk a tehetetlenségével. Az autó mozgását közelíthetjük egy a hossztengelyé</w:t>
      </w:r>
      <w:r w:rsidR="00EC41F6">
        <w:t xml:space="preserve">re illesztett bicikliével, melynek </w:t>
      </w:r>
      <w:r w:rsidR="005A77ED">
        <w:t xml:space="preserve">csak az első kerekét tudjuk kormányozni. Az esetleges </w:t>
      </w:r>
      <w:r w:rsidR="005A77ED">
        <w:lastRenderedPageBreak/>
        <w:t xml:space="preserve">megcsúszásoktól jelen dolgozatban eltekintünk. Ekkor felírhatjuk a modell mozgásának differenciál </w:t>
      </w:r>
      <w:r w:rsidR="00C525C0">
        <w:t>egyenleteit,</w:t>
      </w:r>
      <w:r w:rsidR="005A77ED">
        <w:t xml:space="preserve"> amelyek a kö</w:t>
      </w:r>
      <w:r w:rsidR="00C525C0">
        <w:t>vetkezőek:</w:t>
      </w:r>
    </w:p>
    <w:p w14:paraId="22C9C51B" w14:textId="4C7BBDB7"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39EB7A8D" w14:textId="1FEC740C"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0E748DB9" w14:textId="5DF2C670"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r</m:t>
                  </m:r>
                </m:sub>
              </m:sSub>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oMath>
      </m:oMathPara>
    </w:p>
    <w:p w14:paraId="50E8D6F1" w14:textId="5E96F7E9"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=a</m:t>
          </m:r>
        </m:oMath>
      </m:oMathPara>
    </w:p>
    <w:p w14:paraId="2354224B" w14:textId="27C96091" w:rsidR="00630239" w:rsidRPr="00C525C0" w:rsidRDefault="00C525C0" w:rsidP="00C525C0">
      <w:pPr>
        <w:ind w:left="2268" w:firstLine="0"/>
      </w:pPr>
      <m:oMathPara>
        <m:oMathParaPr>
          <m:jc m:val="left"/>
        </m:oMathParaPr>
        <m:oMath>
          <m:r>
            <w:rPr>
              <w:rFonts w:ascii="Cambria Math" w:hAnsi="Cambria Math"/>
            </w:rPr>
            <m:t>β=</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e>
          </m:func>
          <m:r>
            <w:rPr>
              <w:rFonts w:ascii="Cambria Math" w:hAnsi="Cambria Math"/>
            </w:rPr>
            <m:t>)</m:t>
          </m:r>
        </m:oMath>
      </m:oMathPara>
    </w:p>
    <w:p w14:paraId="0F9DEF3B" w14:textId="77777777" w:rsidR="007827AA" w:rsidRDefault="00630239" w:rsidP="007827AA">
      <w:pPr>
        <w:pStyle w:val="Kp"/>
      </w:pPr>
      <w:r>
        <w:rPr>
          <w:noProof/>
          <w:lang w:eastAsia="hu-HU"/>
        </w:rPr>
        <w:drawing>
          <wp:inline distT="0" distB="0" distL="0" distR="0" wp14:anchorId="66E94812" wp14:editId="4EEFF2D2">
            <wp:extent cx="3379184" cy="25374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9078" cy="2552399"/>
                    </a:xfrm>
                    <a:prstGeom prst="rect">
                      <a:avLst/>
                    </a:prstGeom>
                  </pic:spPr>
                </pic:pic>
              </a:graphicData>
            </a:graphic>
          </wp:inline>
        </w:drawing>
      </w:r>
    </w:p>
    <w:p w14:paraId="315E0C90" w14:textId="6E8B11A2" w:rsidR="00630239" w:rsidRDefault="00397BEA" w:rsidP="007827AA">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4</w:t>
      </w:r>
      <w:r>
        <w:fldChar w:fldCharType="end"/>
      </w:r>
      <w:r w:rsidR="007827AA">
        <w:t>. ábra A kinematikai bicikli modell szemléltetése</w:t>
      </w:r>
    </w:p>
    <w:p w14:paraId="5616C558" w14:textId="2D10C155" w:rsidR="005A77ED" w:rsidRDefault="005A77ED" w:rsidP="00844900">
      <w:r>
        <w:t xml:space="preserve">A </w:t>
      </w:r>
      <w:r w:rsidR="00C525C0">
        <w:t>differenciálegyenleteket</w:t>
      </w:r>
      <w:r>
        <w:t xml:space="preserve"> 5</w:t>
      </w:r>
      <w:r w:rsidR="00C525C0">
        <w:t xml:space="preserve">. fokú </w:t>
      </w:r>
      <w:r w:rsidR="00744A99" w:rsidRPr="00744A99">
        <w:t xml:space="preserve">runge-kutta </w:t>
      </w:r>
      <w:r>
        <w:t>módszerrel oldom meg, a Python Scipy tudományos számításokhoz használt modulja segítsé</w:t>
      </w:r>
      <w:r w:rsidR="00F21041">
        <w:t xml:space="preserve">gével. A felhasználó felületen megadott időközönként változtatom meg a beavatkozó </w:t>
      </w:r>
      <w:r w:rsidR="00132988">
        <w:t>jelet,</w:t>
      </w:r>
      <w:r w:rsidR="00F21041">
        <w:t xml:space="preserve"> vagyis az algoritmus által kiszámolt</w:t>
      </w:r>
      <w:r w:rsidR="00357CDF">
        <w:t xml:space="preserve"> </w:t>
      </w:r>
      <m:oMath>
        <m:r>
          <m:rPr>
            <m:sty m:val="bi"/>
          </m:rPr>
          <w:rPr>
            <w:rFonts w:ascii="Cambria Math" w:hAnsi="Cambria Math"/>
          </w:rPr>
          <m:t>a</m:t>
        </m:r>
      </m:oMath>
      <w:r w:rsidR="00F21041">
        <w:t xml:space="preserve"> gyorsulást és</w:t>
      </w:r>
      <w:r w:rsidR="00357CDF">
        <w:t xml:space="preserve">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f</m:t>
            </m:r>
          </m:sub>
        </m:sSub>
      </m:oMath>
      <w:r w:rsidR="00F21041">
        <w:t xml:space="preserve"> </w:t>
      </w:r>
      <w:r w:rsidR="00357CDF">
        <w:t>kerékelfordulást</w:t>
      </w:r>
      <w:r w:rsidR="00FC3BD5">
        <w:t>,</w:t>
      </w:r>
      <w:r w:rsidR="00357CDF">
        <w:t xml:space="preserve"> amit az egyszerűség kedvéért hívjunk kormányszögnek</w:t>
      </w:r>
      <w:r w:rsidR="00F21041">
        <w:t>, illetve számolom ki az autó új állapotát megadó pozíciót, sebességet és orientációt.</w:t>
      </w:r>
    </w:p>
    <w:p w14:paraId="76D5A029" w14:textId="77777777" w:rsidR="00F379C6" w:rsidRPr="00844900" w:rsidRDefault="00F379C6" w:rsidP="00844900"/>
    <w:p w14:paraId="6EEE981E" w14:textId="6023C4F6" w:rsidR="00733DD9" w:rsidRDefault="00733DD9" w:rsidP="00733DD9">
      <w:pPr>
        <w:pStyle w:val="Cmsor2"/>
      </w:pPr>
      <w:bookmarkStart w:id="32" w:name="_Toc499330650"/>
      <w:r>
        <w:lastRenderedPageBreak/>
        <w:t>Elméleti megfontolások</w:t>
      </w:r>
      <w:bookmarkEnd w:id="32"/>
    </w:p>
    <w:p w14:paraId="5747E9DB" w14:textId="6CB2E16B" w:rsidR="00733DD9" w:rsidRDefault="00CC5CA5" w:rsidP="00733DD9">
      <w:pPr>
        <w:pStyle w:val="Cmsor3"/>
      </w:pPr>
      <w:bookmarkStart w:id="33" w:name="_Toc499330651"/>
      <w:r>
        <w:t>Bemenetek</w:t>
      </w:r>
      <w:bookmarkEnd w:id="33"/>
    </w:p>
    <w:p w14:paraId="7C17FCC4" w14:textId="54BBC29B" w:rsidR="005E7F11" w:rsidRDefault="005E7F11" w:rsidP="005E7F11">
      <w:r>
        <w:t xml:space="preserve">A vezérlő algoritmus bemeneteinek megválasztásánál két lehetséges irányban indultam el. Az egyik, hogy a bemenetek az autó </w:t>
      </w:r>
      <w:r w:rsidR="00744A99">
        <w:t>helyzete</w:t>
      </w:r>
      <w:r>
        <w:t>, sebessége és orientációja lenne. Ez</w:t>
      </w:r>
      <w:r w:rsidR="007430D0">
        <w:t>t</w:t>
      </w:r>
      <w:r>
        <w:t xml:space="preserve"> a lehetőséget viszont hamar elvetettem, mert ez az állapot vektor nem elég általánosított, így az algoritmus tanítása nagyon sok időt venne igénybe, és akkor is a betanult háló csak az adott pályára, az adott konfigurációra lenne jó, mivel az algoritmus a pályát tanulná be.</w:t>
      </w:r>
    </w:p>
    <w:p w14:paraId="083C5263" w14:textId="511C1A57" w:rsidR="005E7F11" w:rsidRDefault="005E7F11" w:rsidP="005E7F11">
      <w:r>
        <w:t>A másik szeri</w:t>
      </w:r>
      <w:r w:rsidR="007430D0">
        <w:t>nt pedig</w:t>
      </w:r>
      <w:r>
        <w:t xml:space="preserve"> az autó elejétől a LIDAR működéséhez hasonlóan az orientációhoz viszonyítva különböző szögekben megmérem az autó és az akadály vagy fal távolságot. Ezeket a szenzoradatokat,</w:t>
      </w:r>
      <w:r w:rsidR="00744A99">
        <w:t xml:space="preserve"> egy </w:t>
      </w:r>
      <w:r w:rsidR="00744A99" w:rsidRPr="007430D0">
        <w:rPr>
          <w:i/>
        </w:rPr>
        <w:t>flag</w:t>
      </w:r>
      <w:r w:rsidR="007430D0">
        <w:t>-</w:t>
      </w:r>
      <w:r w:rsidR="00744A99">
        <w:t xml:space="preserve">et, ami azt mondja meg, hogy a pálya </w:t>
      </w:r>
      <w:r>
        <w:t>e</w:t>
      </w:r>
      <w:r w:rsidR="00744A99">
        <w:t>l</w:t>
      </w:r>
      <w:r>
        <w:t>várt haladási irányának megfelelően áll</w:t>
      </w:r>
      <w:r w:rsidR="00744A99">
        <w:t>-e</w:t>
      </w:r>
      <w:r>
        <w:t xml:space="preserve"> az autó, illetve az autó aktuál</w:t>
      </w:r>
      <w:r w:rsidR="007430D0">
        <w:t>is sebességét használom állapot</w:t>
      </w:r>
      <w:r>
        <w:t>vektorként. Ez elméletben gyor</w:t>
      </w:r>
      <w:r w:rsidR="008C4CE5">
        <w:t>sabb tanulást eredményez, hiszen</w:t>
      </w:r>
      <w:r>
        <w:t xml:space="preserve"> sokkal általánosabb, így ha </w:t>
      </w:r>
      <w:r w:rsidR="008C4CE5">
        <w:t>például egyszer</w:t>
      </w:r>
      <w:r>
        <w:t xml:space="preserve"> </w:t>
      </w:r>
      <w:r w:rsidR="008C4CE5">
        <w:t>már megtanult</w:t>
      </w:r>
      <w:r w:rsidR="00442B93">
        <w:t>,</w:t>
      </w:r>
      <w:r w:rsidR="008C4CE5">
        <w:t xml:space="preserve"> egyenes szakaszon végig haladni, akkor ezt </w:t>
      </w:r>
      <w:r w:rsidR="00DD4B96">
        <w:t xml:space="preserve">a </w:t>
      </w:r>
      <w:r w:rsidR="008C4CE5">
        <w:t>későbbi ily</w:t>
      </w:r>
      <w:r w:rsidR="00CB2C7C">
        <w:t>en</w:t>
      </w:r>
      <w:r w:rsidR="008C4CE5">
        <w:t xml:space="preserve"> szakaszon is tudni fogja</w:t>
      </w:r>
      <w:r w:rsidR="00CB2C7C">
        <w:t>. Továbbá, ha az algoritmus</w:t>
      </w:r>
      <w:r w:rsidR="00DD4B96">
        <w:t>t</w:t>
      </w:r>
      <w:r w:rsidR="00CB2C7C">
        <w:t xml:space="preserve"> egy kellőképpen általános pályán tanítjuk, akkor az egy másik pályán is használható, feltéve, hogy a pálya hasonló tulajdonságokkal rendelkezik (</w:t>
      </w:r>
      <w:r w:rsidR="006D45CF">
        <w:t xml:space="preserve">illetve </w:t>
      </w:r>
      <w:r w:rsidR="00CB2C7C">
        <w:t xml:space="preserve">megfelelően előfeldolgozott). Mindemellett életszerűbb is az, hogy egy önvezető autó a rajta található szenzoradatokra és esetleg a GPS-adatokra támaszkodjon, minthogy </w:t>
      </w:r>
      <w:r w:rsidR="00DD4B96">
        <w:t>kizárólag</w:t>
      </w:r>
      <w:r w:rsidR="00CB2C7C">
        <w:t xml:space="preserve"> a GPS által szolgáltatott adatokra.</w:t>
      </w:r>
      <w:r w:rsidR="006B4E3B">
        <w:t xml:space="preserve"> az így kapott állapotvektor -1 és +1 közé normalizálom, és ezt adom rá a háló bemenetére.</w:t>
      </w:r>
    </w:p>
    <w:p w14:paraId="349E1854" w14:textId="24894C9A" w:rsidR="00012747" w:rsidRPr="005E7F11" w:rsidRDefault="00012747" w:rsidP="00442B93">
      <w:r>
        <w:t>Pró</w:t>
      </w:r>
      <w:r w:rsidR="00291BA2">
        <w:t>bálkoztam még az állapotvektor</w:t>
      </w:r>
      <w:r>
        <w:t xml:space="preserve"> kiegészítésével, például a sebesség pályaívre merőleges és párhuzamos </w:t>
      </w:r>
      <w:r w:rsidR="00367B2D">
        <w:t xml:space="preserve">komponenseire való </w:t>
      </w:r>
      <w:r>
        <w:t>felbontásával, illetve a haladási irány pálya tengelyével bezárt szögével, viszont a tapasztalatok azt mutatták, hogy ezek nem javították jelentősen az eredményt, sőt inkább csak az algoritmus bonyolultságát és a tanítási időt növelték.</w:t>
      </w:r>
    </w:p>
    <w:p w14:paraId="15ABC481" w14:textId="056D19EC" w:rsidR="00CC5CA5" w:rsidRDefault="00CC5CA5" w:rsidP="00CC5CA5">
      <w:pPr>
        <w:pStyle w:val="Cmsor3"/>
      </w:pPr>
      <w:bookmarkStart w:id="34" w:name="_Toc499330652"/>
      <w:r>
        <w:t>A jutalom függvény</w:t>
      </w:r>
      <w:bookmarkEnd w:id="34"/>
    </w:p>
    <w:p w14:paraId="45882157" w14:textId="7999FF19" w:rsidR="00CB2C7C" w:rsidRDefault="00CB2C7C" w:rsidP="00CB2C7C">
      <w:r>
        <w:t>A jutalomfüggvény megfel</w:t>
      </w:r>
      <w:r w:rsidR="006B4E3B">
        <w:t>elő megválasztása létfontosságú</w:t>
      </w:r>
      <w:r>
        <w:t xml:space="preserve"> az ideális működés elérése érdekében. Az algoritmus lényegében ennek segítségével értelmezi, hogy mi a cél, és ha nem elég konkrét, könnyen előfordulhat, hogy bár sikerül maximalizálnia a </w:t>
      </w:r>
      <w:r>
        <w:lastRenderedPageBreak/>
        <w:t>kumulált jutalmát, viszont az eredményezett működés messze áll attól, amit a tervezés során elképzeltünk</w:t>
      </w:r>
      <w:sdt>
        <w:sdtPr>
          <w:id w:val="-835838305"/>
          <w:citation/>
        </w:sdtPr>
        <w:sdtContent>
          <w:r w:rsidR="00EB5C56">
            <w:fldChar w:fldCharType="begin"/>
          </w:r>
          <w:r w:rsidR="00EB5C56">
            <w:instrText xml:space="preserve"> CITATION Jac16 \l 1038 </w:instrText>
          </w:r>
          <w:r w:rsidR="00EB5C56">
            <w:fldChar w:fldCharType="separate"/>
          </w:r>
          <w:r w:rsidR="00B765AE">
            <w:rPr>
              <w:noProof/>
            </w:rPr>
            <w:t xml:space="preserve"> [21]</w:t>
          </w:r>
          <w:r w:rsidR="00EB5C56">
            <w:fldChar w:fldCharType="end"/>
          </w:r>
        </w:sdtContent>
      </w:sdt>
      <w:r>
        <w:t>.</w:t>
      </w:r>
      <w:r w:rsidR="0079686C">
        <w:t xml:space="preserve"> </w:t>
      </w:r>
    </w:p>
    <w:p w14:paraId="07AD2AA6" w14:textId="68E4260E" w:rsidR="0079686C" w:rsidRPr="00CB2C7C" w:rsidRDefault="0079686C" w:rsidP="00CB2C7C">
      <w:r>
        <w:t>Esetünkben kézenfekvő lenne az a jutalmazási rendszer, amely szerint valamekkora pozitív jutalmat kap, ha beér a célba és negatívat, ha az autó valamivel ütközik. Ez a fajta ritka jutalmazás</w:t>
      </w:r>
      <w:r w:rsidR="00EB5C56">
        <w:t>i rendszer</w:t>
      </w:r>
      <w:r>
        <w:t xml:space="preserve"> (</w:t>
      </w:r>
      <w:r w:rsidR="00EB5C56">
        <w:t xml:space="preserve">angolul </w:t>
      </w:r>
      <w:r w:rsidRPr="00367B2D">
        <w:rPr>
          <w:i/>
        </w:rPr>
        <w:t>sparse rewarding</w:t>
      </w:r>
      <w:r>
        <w:t>) az ilyen szekvenciális, egymásra épülő lépésekből álló problémák esetén nem célravezető, ugyanis az algoritmus csak nagyon későn kap visszacsatolást arról, hogy az általa követett stratégia mennyire jó. Ez nagyon lassú tan</w:t>
      </w:r>
      <w:r w:rsidR="00367B2D">
        <w:t>uláshoz vezethet. Ehelyett én a</w:t>
      </w:r>
      <w:r>
        <w:t xml:space="preserve"> pályaíven megtett úthosszal arányos jutalomfüg</w:t>
      </w:r>
      <w:r w:rsidR="00367B2D">
        <w:t>gvényt használtam, így az algor</w:t>
      </w:r>
      <w:r>
        <w:t>i</w:t>
      </w:r>
      <w:r w:rsidR="00367B2D">
        <w:t>t</w:t>
      </w:r>
      <w:r>
        <w:t>mus minden lépés után kap valamilyen visszacsatolást, hogy mennyire volt jó a lépése. Emellett</w:t>
      </w:r>
      <w:r w:rsidR="00EB5C56">
        <w:t>, mivel</w:t>
      </w:r>
      <w:r>
        <w:t xml:space="preserve"> a pálya adottságai miatt</w:t>
      </w:r>
      <w:r w:rsidR="00027EDC">
        <w:t xml:space="preserve"> az autó hajlamos lesodródni az útról, ezért kiegészítettem még a pályaív </w:t>
      </w:r>
      <w:r w:rsidR="0070011A">
        <w:t>tengelyére merőleges irányú elmozdulás büntetésével is</w:t>
      </w:r>
      <w:r w:rsidR="00027EDC">
        <w:t xml:space="preserve">. </w:t>
      </w:r>
      <w:r w:rsidR="00367B2D">
        <w:t xml:space="preserve">Először </w:t>
      </w:r>
      <w:r w:rsidR="00EB5C56">
        <w:t>a</w:t>
      </w:r>
      <w:r w:rsidR="00367B2D">
        <w:t xml:space="preserve"> tengelyre merőleges elmozdulást előjelesen büntettem, tehát ha távolodik</w:t>
      </w:r>
      <w:r w:rsidR="00A82D2E">
        <w:t>,</w:t>
      </w:r>
      <w:r w:rsidR="00367B2D">
        <w:t xml:space="preserve"> akkor negatív jutalom, ha közeledik</w:t>
      </w:r>
      <w:r w:rsidR="00A82D2E">
        <w:t>,</w:t>
      </w:r>
      <w:r w:rsidR="00367B2D">
        <w:t xml:space="preserve"> akkor pozitív, viszont </w:t>
      </w:r>
      <w:r w:rsidR="00A82D2E">
        <w:t>ahogy tanult a háló, gyakran a tengely m</w:t>
      </w:r>
      <w:r w:rsidR="001021E8">
        <w:t xml:space="preserve">entén szlalomozva haladt végig </w:t>
      </w:r>
      <w:r w:rsidR="00A82D2E">
        <w:t>pályán, így később az tengelytől való elmozdulás abszolú</w:t>
      </w:r>
      <w:r w:rsidR="00F93E72">
        <w:t>l</w:t>
      </w:r>
      <w:r w:rsidR="0054786E">
        <w:t>t értékével arányosan büntettem</w:t>
      </w:r>
      <w:r w:rsidR="00A82D2E">
        <w:t xml:space="preserve">. </w:t>
      </w:r>
      <w:r w:rsidR="00027EDC">
        <w:t xml:space="preserve">Felmerülhet bennünk a kérdés, hogy ez nem okozza-e azt, hogy az autó csak a pályaív közepén halad, viszont a diszkontfaktor </w:t>
      </w:r>
      <w:r w:rsidR="008D13E0">
        <w:t>alkalmazása következtében az autó le fog térni a pálya közepéről, ha így nagyobb jövőbeni jutalmat tud elérni.</w:t>
      </w:r>
    </w:p>
    <w:p w14:paraId="159DA9DD" w14:textId="438D41DF" w:rsidR="00CC5CA5" w:rsidRDefault="00CC5CA5" w:rsidP="00CC5CA5">
      <w:pPr>
        <w:pStyle w:val="Cmsor3"/>
      </w:pPr>
      <w:bookmarkStart w:id="35" w:name="_Toc499330653"/>
      <w:r>
        <w:t xml:space="preserve">Alkalmazott </w:t>
      </w:r>
      <w:r w:rsidR="005D5D31">
        <w:t>felderí</w:t>
      </w:r>
      <w:r w:rsidR="00C73AFE">
        <w:t>t</w:t>
      </w:r>
      <w:r w:rsidR="005D5D31">
        <w:t>ő módszer</w:t>
      </w:r>
      <w:bookmarkEnd w:id="35"/>
    </w:p>
    <w:p w14:paraId="4A066B27" w14:textId="53C53C68" w:rsidR="00271630" w:rsidRPr="00271630" w:rsidRDefault="005D5D31" w:rsidP="00264EB6">
      <w:r>
        <w:t>Sok alkalmazásban használják az ε-greedy felderítő algoritmust</w:t>
      </w:r>
      <w:r w:rsidR="00CC4A4A">
        <w:t xml:space="preserve"> vagy valamelyik változatát</w:t>
      </w:r>
      <w:r>
        <w:t xml:space="preserve"> a</w:t>
      </w:r>
      <w:r w:rsidR="00CC4A4A">
        <w:t>z állapotátmenetek megfelelő felderítésére. Esetemben viszont nem tartottam előnyösnek a teljesen véletlenszerű lépések használatát, mivel a kellően általános állapotvektor miatt a háló viszonylag hamar megtanul egyszerűbb íveken, egyeneseken végig haladni, így egy ismeretlen helyzetben is valószínűleg megfelelő becslést tud adni arra vonatkozóan, hogy melyik akciók lehetnek az megfelelőbbek. Emiatt</w:t>
      </w:r>
      <w:r w:rsidR="00264EB6">
        <w:t xml:space="preserve"> inkább</w:t>
      </w:r>
      <w:r w:rsidR="00CC4A4A">
        <w:t xml:space="preserve"> </w:t>
      </w:r>
      <w:r w:rsidR="00264EB6">
        <w:t>a softmax algoritmust használtam</w:t>
      </w:r>
      <w:r w:rsidR="0068202A">
        <w:t>.</w:t>
      </w:r>
      <w:r w:rsidR="00264EB6">
        <w:t xml:space="preserve"> Tekintettel a probléma szekvenciális voltára, minden időpillanatra különböző T </w:t>
      </w:r>
      <w:r w:rsidR="00264EB6" w:rsidRPr="00264EB6">
        <w:rPr>
          <w:i/>
        </w:rPr>
        <w:t>temperature</w:t>
      </w:r>
      <w:r w:rsidR="00264EB6">
        <w:t xml:space="preserve"> változót választottam</w:t>
      </w:r>
      <w:r w:rsidR="00F02F75">
        <w:t xml:space="preserve">, amelyeket lineárisan </w:t>
      </w:r>
      <w:r w:rsidR="00004535">
        <w:t>csökkentek</w:t>
      </w:r>
      <w:r w:rsidR="00F02F75">
        <w:t xml:space="preserve"> egy alsó korlátig, amennyibben az előző időpillanathoz tartozó T érték egy megadott alsó határértéket meghaladott.</w:t>
      </w:r>
    </w:p>
    <w:p w14:paraId="06B42848" w14:textId="123B8F4E" w:rsidR="00CC5CA5" w:rsidRDefault="00CC5CA5" w:rsidP="00CC5CA5">
      <w:pPr>
        <w:pStyle w:val="Cmsor3"/>
      </w:pPr>
      <w:bookmarkStart w:id="36" w:name="_Toc499330654"/>
      <w:r>
        <w:lastRenderedPageBreak/>
        <w:t>Hálózat szerkezete</w:t>
      </w:r>
      <w:bookmarkEnd w:id="36"/>
    </w:p>
    <w:p w14:paraId="4D21CCD0" w14:textId="5D38544B" w:rsidR="00252C73" w:rsidRDefault="00252C73" w:rsidP="00841925">
      <w:r>
        <w:t>A neurális háló implementálásánál több hálózat típust is kipróbáltam. Mivel nem minden esetben a mély és nagy hálózatok adják a legjobb eredményt</w:t>
      </w:r>
      <w:r w:rsidR="00004535">
        <w:t>,</w:t>
      </w:r>
      <w:r>
        <w:t xml:space="preserve"> ezért ezt is optimalizálni kell. Először egy bonyolultabb több bemeneti rétegből és több ágból álló hálózatot implementáltam, viszont ez a sok paraméter miatt </w:t>
      </w:r>
      <w:r w:rsidR="00EB5C56">
        <w:t xml:space="preserve">nem </w:t>
      </w:r>
      <w:r>
        <w:t>érte el a kívánt eredményt ésszerű időn belül.</w:t>
      </w:r>
      <w:r w:rsidR="00841925">
        <w:t xml:space="preserve"> </w:t>
      </w:r>
    </w:p>
    <w:p w14:paraId="04342A5F" w14:textId="023A1039" w:rsidR="00DE39DA" w:rsidRDefault="00004535" w:rsidP="00271630">
      <w:r>
        <w:t>Ez után próbáltam a hálózat struktúráját a lehető legegys</w:t>
      </w:r>
      <w:r w:rsidR="00EB5C56">
        <w:t>zerűbbre választani, hogy magát</w:t>
      </w:r>
      <w:r>
        <w:t xml:space="preserve"> az algoritmus működését tudjam tesztelni. Erre egy három rejtett rétegből álló</w:t>
      </w:r>
      <w:r w:rsidR="00C31B81">
        <w:t>,</w:t>
      </w:r>
      <w:r>
        <w:t xml:space="preserve"> egyszerű </w:t>
      </w:r>
      <w:r w:rsidRPr="00004535">
        <w:rPr>
          <w:i/>
        </w:rPr>
        <w:t>fully connected</w:t>
      </w:r>
      <w:r>
        <w:t xml:space="preserve"> előrecsatolt hálózatot választottam 64,32 és 32 neuronnal, relu aktivációs függvényt használva</w:t>
      </w:r>
      <w:r w:rsidR="007827AA">
        <w:t>.</w:t>
      </w:r>
      <w:r>
        <w:t xml:space="preserve"> A kimeneten pedig a GUI-ban beállított Gyorsulás felbontás és Kormányszög felbontás felhasználásával, </w:t>
      </w:r>
      <m:oMath>
        <m:r>
          <w:rPr>
            <w:rFonts w:ascii="Cambria Math" w:hAnsi="Cambria Math"/>
          </w:rPr>
          <m:t>(Gyorsulás felbontás+1)*(Kormány felbontás+1)</m:t>
        </m:r>
      </m:oMath>
      <w:r>
        <w:t xml:space="preserve"> képlet szerinti lineáris kimeneti neuron található.</w:t>
      </w:r>
      <w:r w:rsidR="00EB5C56">
        <w:t xml:space="preserve"> A</w:t>
      </w:r>
      <w:r w:rsidR="00B9214A">
        <w:t xml:space="preserve"> hálót Adam optimalizáló segítségével tanítom, az alapértelmezett beá</w:t>
      </w:r>
      <w:r w:rsidR="006269A0">
        <w:t>l</w:t>
      </w:r>
      <w:r w:rsidR="00B9214A">
        <w:t xml:space="preserve">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B9214A">
        <w:t xml:space="preserve">-es </w:t>
      </w:r>
      <w:r w:rsidR="00B9214A" w:rsidRPr="00B9214A">
        <w:rPr>
          <w:i/>
        </w:rPr>
        <w:t>learning rate</w:t>
      </w:r>
      <w:r w:rsidR="00B9214A">
        <w:t>-tel</w:t>
      </w:r>
      <w:r w:rsidR="007827AA">
        <w:t>. A hálózat pontos felépítését a 4.5-ös ábrán láthatjuk</w:t>
      </w:r>
      <w:r w:rsidR="00B9214A">
        <w:t>.</w:t>
      </w:r>
    </w:p>
    <w:p w14:paraId="0A641D2A" w14:textId="77777777" w:rsidR="007827AA" w:rsidRDefault="00D8789C" w:rsidP="007827AA">
      <w:pPr>
        <w:pStyle w:val="Kp"/>
      </w:pPr>
      <w:r>
        <w:rPr>
          <w:noProof/>
          <w:lang w:eastAsia="hu-HU"/>
        </w:rPr>
        <w:drawing>
          <wp:inline distT="0" distB="0" distL="0" distR="0" wp14:anchorId="4C3DFEBA" wp14:editId="183BD657">
            <wp:extent cx="4088594" cy="4191000"/>
            <wp:effectExtent l="0" t="0" r="762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nse_model.png"/>
                    <pic:cNvPicPr/>
                  </pic:nvPicPr>
                  <pic:blipFill>
                    <a:blip r:embed="rId35">
                      <a:extLst>
                        <a:ext uri="{28A0092B-C50C-407E-A947-70E740481C1C}">
                          <a14:useLocalDpi xmlns:a14="http://schemas.microsoft.com/office/drawing/2010/main" val="0"/>
                        </a:ext>
                      </a:extLst>
                    </a:blip>
                    <a:stretch>
                      <a:fillRect/>
                    </a:stretch>
                  </pic:blipFill>
                  <pic:spPr>
                    <a:xfrm>
                      <a:off x="0" y="0"/>
                      <a:ext cx="4116284" cy="4219384"/>
                    </a:xfrm>
                    <a:prstGeom prst="rect">
                      <a:avLst/>
                    </a:prstGeom>
                  </pic:spPr>
                </pic:pic>
              </a:graphicData>
            </a:graphic>
          </wp:inline>
        </w:drawing>
      </w:r>
    </w:p>
    <w:p w14:paraId="737EE690" w14:textId="6C8C524F" w:rsidR="00004535" w:rsidRDefault="00397BEA" w:rsidP="007827AA">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5</w:t>
      </w:r>
      <w:r>
        <w:fldChar w:fldCharType="end"/>
      </w:r>
      <w:r w:rsidR="007827AA">
        <w:t>. ábra Az egyszerű előrecsatolt fully connected neurális hálózat felépítése</w:t>
      </w:r>
    </w:p>
    <w:p w14:paraId="7D463292" w14:textId="1EE0F028" w:rsidR="00004535" w:rsidRDefault="00004535" w:rsidP="00F507EF">
      <w:r>
        <w:lastRenderedPageBreak/>
        <w:t>Miután ez</w:t>
      </w:r>
      <w:r w:rsidR="00C31B81">
        <w:t>zel</w:t>
      </w:r>
      <w:r>
        <w:t xml:space="preserve"> az egyszerűbb </w:t>
      </w:r>
      <w:r w:rsidR="00C31B81">
        <w:t xml:space="preserve">architektúrával már sikerült a tanuló algoritmusnak eredményes stratégiát megtanulni, szerettem volna továbbfejleszteni, hogy még eredményesebb stratégiákat tudjon elsajátítani. Mint ahogy azt az elméleti részben kifejtettük, a sima </w:t>
      </w:r>
      <w:r w:rsidR="00C31B81" w:rsidRPr="00004535">
        <w:rPr>
          <w:i/>
        </w:rPr>
        <w:t>fully connected</w:t>
      </w:r>
      <w:r w:rsidR="00C31B81">
        <w:t xml:space="preserve"> rétegek nem veszik figyelembe az adatok egymáshoz viszonyított elhelyezkedésében található összefüggéseket, így viszont sok, a lidar szerű szenzoradatokban az egymás melletti szögekhez tartozó távolságadatokban lévő fontos összefüggést nem használ ki, amik potenciálisan gyorsíthatják, ille</w:t>
      </w:r>
      <w:r w:rsidR="00C32C53">
        <w:t>tve javíthatják a tanulást. Ebből a megfontolásból inkább egy konvolúciós neurális háló struktúrát választottam, melynek két bemeneti rétege található. Az egyik ahol a távolságinformáció érkezik, a másik ahol az állapot vektor többi része. Az első ágon a távolságinformációkból három 1D konvolúciós réteg</w:t>
      </w:r>
      <w:r w:rsidR="00974E72">
        <w:t xml:space="preserve"> (sorrendben 16,16 és 8-as </w:t>
      </w:r>
      <w:r w:rsidR="00974E72" w:rsidRPr="00974E72">
        <w:t>filter</w:t>
      </w:r>
      <w:r w:rsidR="00974E72">
        <w:t xml:space="preserve"> számmal és 4,3 és 3-as </w:t>
      </w:r>
      <w:r w:rsidR="00974E72" w:rsidRPr="00974E72">
        <w:t>kernel</w:t>
      </w:r>
      <w:r w:rsidR="00974E72">
        <w:t xml:space="preserve"> mérettel, illetve 1-es </w:t>
      </w:r>
      <w:r w:rsidR="00974E72" w:rsidRPr="00974E72">
        <w:rPr>
          <w:i/>
        </w:rPr>
        <w:t>stride</w:t>
      </w:r>
      <w:r w:rsidR="00974E72">
        <w:t xml:space="preserve">-al </w:t>
      </w:r>
      <w:r w:rsidR="00974E72" w:rsidRPr="00974E72">
        <w:rPr>
          <w:i/>
        </w:rPr>
        <w:t>zero padding</w:t>
      </w:r>
      <w:r w:rsidR="00974E72">
        <w:t xml:space="preserve"> nélkül)</w:t>
      </w:r>
      <w:r w:rsidR="00C32C53">
        <w:t xml:space="preserve"> segítségével kinyerem a fontosabb összefüggéseket, jellemzőket, majd egy </w:t>
      </w:r>
      <w:r w:rsidR="00C32C53" w:rsidRPr="00C32C53">
        <w:rPr>
          <w:i/>
        </w:rPr>
        <w:t>maxpooling</w:t>
      </w:r>
      <w:r w:rsidR="00B9214A">
        <w:t xml:space="preserve"> réteggel megfelezem a dimenziók számát. </w:t>
      </w:r>
      <w:r w:rsidR="00C32C53">
        <w:t xml:space="preserve">Ezt követően a kapott adatokat és a második bemeneti rétegen lévő adatokat az előző három rejtett </w:t>
      </w:r>
      <w:r w:rsidR="00C32C53" w:rsidRPr="00C32C53">
        <w:rPr>
          <w:i/>
        </w:rPr>
        <w:t>fully connected</w:t>
      </w:r>
      <w:r w:rsidR="00C32C53">
        <w:t xml:space="preserve"> rétegből álló hálóval dolgozom fel.</w:t>
      </w:r>
      <w:r w:rsidR="00B9214A">
        <w:t xml:space="preserve"> Itt is Adam optimalizálót használok a</w:t>
      </w:r>
      <w:r w:rsidR="00F507EF">
        <w:t xml:space="preserve">z alapértelmezett beállításokkal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F507EF">
        <w:t xml:space="preserve">-es </w:t>
      </w:r>
      <w:r w:rsidR="00F507EF" w:rsidRPr="00B9214A">
        <w:rPr>
          <w:i/>
        </w:rPr>
        <w:t>learning rate</w:t>
      </w:r>
      <w:r w:rsidR="00F507EF">
        <w:t>-tel.</w:t>
      </w:r>
      <w:r w:rsidR="00D30F4A">
        <w:t xml:space="preserve"> Az alkalmazott konvolúciós hálózat teljes felépítését a 4.6.-os ábrán láthatjuk.</w:t>
      </w:r>
    </w:p>
    <w:p w14:paraId="09531BCA" w14:textId="77777777" w:rsidR="00D30F4A" w:rsidRDefault="00D8789C" w:rsidP="00D30F4A">
      <w:pPr>
        <w:pStyle w:val="Kp"/>
      </w:pPr>
      <w:r>
        <w:rPr>
          <w:noProof/>
          <w:lang w:eastAsia="hu-HU"/>
        </w:rPr>
        <w:lastRenderedPageBreak/>
        <w:drawing>
          <wp:inline distT="0" distB="0" distL="0" distR="0" wp14:anchorId="7D876408" wp14:editId="50EC7E74">
            <wp:extent cx="4043174" cy="617982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v_mod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53838" cy="6196120"/>
                    </a:xfrm>
                    <a:prstGeom prst="rect">
                      <a:avLst/>
                    </a:prstGeom>
                  </pic:spPr>
                </pic:pic>
              </a:graphicData>
            </a:graphic>
          </wp:inline>
        </w:drawing>
      </w:r>
    </w:p>
    <w:p w14:paraId="16098E0B" w14:textId="5FCA4D3D" w:rsidR="00B92E1D" w:rsidRPr="00271630" w:rsidRDefault="00397BEA" w:rsidP="00D30F4A">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6</w:t>
      </w:r>
      <w:r>
        <w:fldChar w:fldCharType="end"/>
      </w:r>
      <w:r w:rsidR="00D30F4A">
        <w:t>. ábra Az alkalmazott 1D konvolúciós hálózat felépítése</w:t>
      </w:r>
    </w:p>
    <w:p w14:paraId="590FD9CE" w14:textId="181810F8" w:rsidR="009B6D9F" w:rsidRDefault="009B6D9F" w:rsidP="009B6D9F">
      <w:pPr>
        <w:pStyle w:val="Cmsor2"/>
      </w:pPr>
      <w:bookmarkStart w:id="37" w:name="_Toc499330655"/>
      <w:r>
        <w:t>Implementált algoritmusok</w:t>
      </w:r>
      <w:bookmarkEnd w:id="37"/>
    </w:p>
    <w:p w14:paraId="6E4FBFA0" w14:textId="0BE18975" w:rsidR="00D81026" w:rsidRPr="00D81026" w:rsidRDefault="00D81026" w:rsidP="00D81026">
      <w:pPr>
        <w:ind w:firstLine="0"/>
        <w:rPr>
          <w:b/>
        </w:rPr>
      </w:pPr>
      <w:r w:rsidRPr="00D81026">
        <w:rPr>
          <w:b/>
        </w:rPr>
        <w:t>DDPG</w:t>
      </w:r>
    </w:p>
    <w:p w14:paraId="3B5AC5C3" w14:textId="19488432" w:rsidR="00D81026" w:rsidRDefault="0068202A" w:rsidP="00D81026">
      <w:pPr>
        <w:ind w:firstLine="0"/>
      </w:pPr>
      <w:r>
        <w:t xml:space="preserve">Először folytonos gyorsulás és kormányszög értékek mellett szerettem volna megoldani a feladatot, ehhez az elméleti részben bemutatott </w:t>
      </w:r>
      <w:r w:rsidRPr="004E6407">
        <w:rPr>
          <w:i/>
        </w:rPr>
        <w:t>Deep Deterministic Policy Gradient (DDPG)</w:t>
      </w:r>
      <w:r>
        <w:t xml:space="preserve"> módszert implementáltam. Egy </w:t>
      </w:r>
      <w:r w:rsidRPr="004E6407">
        <w:rPr>
          <w:i/>
        </w:rPr>
        <w:t>actor</w:t>
      </w:r>
      <w:r>
        <w:t xml:space="preserve"> hálózattal becsültem meg az aktuális állapothoz tartozó optimális akciót, egy másik </w:t>
      </w:r>
      <w:r w:rsidRPr="004E6407">
        <w:rPr>
          <w:i/>
        </w:rPr>
        <w:t>critic</w:t>
      </w:r>
      <w:r>
        <w:t xml:space="preserve"> háló</w:t>
      </w:r>
      <w:r w:rsidR="003A4182">
        <w:t>zattal pedig értékeltem az így</w:t>
      </w:r>
      <w:r>
        <w:t xml:space="preserve"> kapott lépést. A folytonos kimeneti jelhez normális eloszlású zajt kevertem, így valósítottam meg az állapot átmenetek felfedezését. Sajnos mivel a környezet </w:t>
      </w:r>
      <w:r>
        <w:lastRenderedPageBreak/>
        <w:t>implementációja még nem volt megfelelően optimalizálva, illetve a tanításhoz használt számítógép számítási kap</w:t>
      </w:r>
      <w:r w:rsidR="003A4182">
        <w:t>a</w:t>
      </w:r>
      <w:r>
        <w:t>citása is erősen korlátozott, ezt az irányt el kellett vessem és diszkrét kimenetekre kellett az algoritmust megtervezzem.</w:t>
      </w:r>
    </w:p>
    <w:p w14:paraId="2F2D3846" w14:textId="77777777" w:rsidR="00D81026" w:rsidRPr="00D81026" w:rsidRDefault="00D81026" w:rsidP="00D81026">
      <w:pPr>
        <w:ind w:firstLine="0"/>
        <w:rPr>
          <w:b/>
        </w:rPr>
      </w:pPr>
      <w:r w:rsidRPr="00D81026">
        <w:rPr>
          <w:b/>
        </w:rPr>
        <w:t>DQN</w:t>
      </w:r>
    </w:p>
    <w:p w14:paraId="212D80C2" w14:textId="41DB6414" w:rsidR="00CC5CA5" w:rsidRDefault="0068202A" w:rsidP="00D81026">
      <w:pPr>
        <w:ind w:firstLine="0"/>
      </w:pPr>
      <w:r>
        <w:t xml:space="preserve">A következő algoritmus a </w:t>
      </w:r>
      <w:r w:rsidRPr="004E6407">
        <w:rPr>
          <w:i/>
        </w:rPr>
        <w:t>Deep Q learning</w:t>
      </w:r>
      <w:r>
        <w:t xml:space="preserve"> volt. Itt diszkretizáltam a gyorsulás és a kormányszög skáláját és a neurális hálóval az aktuális állapotban minden lehetséges akcióhoz tartozó Q értékeket becsültem vele. Végül a kimenetek közül egy diszkrét eloszlás alapján választottam ki a végleges akciót, amelyhez az eloszlást a kapott Q értékek softmax függvényértékei. Ennek az eredménye az volt, hogy egy bizonyos időpillan</w:t>
      </w:r>
      <w:r w:rsidR="004E6407">
        <w:t>at</w:t>
      </w:r>
      <w:r>
        <w:t>ban az algoritmus a neurális háló által kiadott maximális Q értékhez tartozó akciót priorizálta</w:t>
      </w:r>
      <w:r w:rsidR="004E6407">
        <w:t>, de a többi akciót is felfedezte</w:t>
      </w:r>
      <w:r>
        <w:t xml:space="preserve">. </w:t>
      </w:r>
      <w:r w:rsidR="003D5D0A">
        <w:t>Ezzel az algoritmussal már sikerült úgy tanítani a hálót, hogy megtanuljon valamilyen eredményes stratégiát és körbe menjen</w:t>
      </w:r>
      <w:r>
        <w:t>.</w:t>
      </w:r>
      <w:r w:rsidR="003D5D0A">
        <w:t xml:space="preserve"> Viszont a sima DQN algoritmus hajlamos a Q értékeke túlbecslésére</w:t>
      </w:r>
      <w:r w:rsidR="006D45CF">
        <w:t>,</w:t>
      </w:r>
      <w:r w:rsidR="003D5D0A">
        <w:t xml:space="preserve"> ami ronthatja a tanítás teljesítményét.</w:t>
      </w:r>
    </w:p>
    <w:p w14:paraId="7BD26FD0" w14:textId="6F2A7016" w:rsidR="00D81026" w:rsidRPr="00D81026" w:rsidRDefault="00D81026" w:rsidP="00D81026">
      <w:pPr>
        <w:ind w:firstLine="0"/>
        <w:rPr>
          <w:b/>
        </w:rPr>
      </w:pPr>
      <w:r w:rsidRPr="00D81026">
        <w:rPr>
          <w:b/>
        </w:rPr>
        <w:t>DDQN</w:t>
      </w:r>
    </w:p>
    <w:p w14:paraId="217BB484" w14:textId="195DF9E4" w:rsidR="00F004F6" w:rsidRDefault="0068202A" w:rsidP="00D81026">
      <w:pPr>
        <w:ind w:firstLine="0"/>
      </w:pPr>
      <w:r>
        <w:t xml:space="preserve">A Q értékek túlbecslését kiküszöbölendő átalakítottam az implementált algoritmus, hogy az a Double Deep Q Learning algoritmus valósítsa meg. Bár ez az algoritmus már </w:t>
      </w:r>
      <w:r w:rsidR="00065A46">
        <w:t>csak kis mértékben</w:t>
      </w:r>
      <w:r>
        <w:t xml:space="preserve"> becsülte túl az Q értékeket</w:t>
      </w:r>
      <w:r w:rsidR="00C31EC3">
        <w:t>, viszont valamivel lassabban tanult a sima DQN-nél.</w:t>
      </w:r>
      <w:r>
        <w:t xml:space="preserve"> </w:t>
      </w:r>
      <w:r w:rsidR="00C31EC3">
        <w:t>Továbbá, mivel</w:t>
      </w:r>
      <w:r>
        <w:t xml:space="preserve"> a probléma igen szekvenciális és az által meghatározott MDP meglehetősen mély állapot gráfot eredményez, így</w:t>
      </w:r>
      <w:r w:rsidR="003D5D0A">
        <w:t xml:space="preserve"> ha ennél jobban is javítani szeretnénk a tanítási időn és az eredményen egyéb technikákat is alkalmaznunk kell. Alap esetben az memóriában eltárolt állapotátmeneteket egyenletes eloszlással mintavételezzük. A tárolt állapotátmenetek között viszont vannak fontosabbak és kevésbé fontosak is, így ezeket tudjuk priorizálni, a tanítás során. Azok az átmenetek, amik Q értékét a háló már jól tudja becsülni, már nem sokat javítanak az algoritmus eredményén, így azokat az állapotátmeneteket kéne priorizáljuk a memór</w:t>
      </w:r>
      <w:r w:rsidR="00C46ABB">
        <w:t>i</w:t>
      </w:r>
      <w:r w:rsidR="003D5D0A">
        <w:t xml:space="preserve">ában, amelyek predikált értéke </w:t>
      </w:r>
      <w:r w:rsidR="00EB5280">
        <w:t>nagymértékben</w:t>
      </w:r>
      <w:r w:rsidR="003D5D0A">
        <w:t xml:space="preserve"> eltér a valóstól, így gyorsíthatjuk a tanítást. Ez az ún. </w:t>
      </w:r>
      <w:r w:rsidR="003D5D0A" w:rsidRPr="003D5D0A">
        <w:rPr>
          <w:i/>
        </w:rPr>
        <w:t>prioritised experience replay</w:t>
      </w:r>
      <w:r w:rsidR="00103E75">
        <w:rPr>
          <w:i/>
        </w:rPr>
        <w:t xml:space="preserve"> </w:t>
      </w:r>
      <w:r w:rsidR="00103E75">
        <w:t>(röviden PER</w:t>
      </w:r>
      <w:sdt>
        <w:sdtPr>
          <w:id w:val="444653139"/>
          <w:citation/>
        </w:sdtPr>
        <w:sdtContent>
          <w:r w:rsidR="001247E2">
            <w:fldChar w:fldCharType="begin"/>
          </w:r>
          <w:r w:rsidR="001247E2">
            <w:instrText xml:space="preserve"> CITATION Tom16 \l 1038 </w:instrText>
          </w:r>
          <w:r w:rsidR="001247E2">
            <w:fldChar w:fldCharType="separate"/>
          </w:r>
          <w:r w:rsidR="00B765AE">
            <w:rPr>
              <w:noProof/>
            </w:rPr>
            <w:t xml:space="preserve"> [22]</w:t>
          </w:r>
          <w:r w:rsidR="001247E2">
            <w:fldChar w:fldCharType="end"/>
          </w:r>
        </w:sdtContent>
      </w:sdt>
      <w:r w:rsidR="00103E75">
        <w:t>)</w:t>
      </w:r>
      <w:r w:rsidR="003D5D0A">
        <w:t>. Ennek létezik rang alapú és arányos</w:t>
      </w:r>
      <w:r w:rsidR="00F004F6">
        <w:t xml:space="preserve"> változata is. Én az arányos verziót implementáltam, ami az alábbi</w:t>
      </w:r>
      <w:r w:rsidR="00DA6501">
        <w:t xml:space="preserve"> képlet alapján számolja ki egy-</w:t>
      </w:r>
      <w:r w:rsidR="00F004F6">
        <w:t>egy átmenet prioritását:</w:t>
      </w:r>
    </w:p>
    <w:tbl>
      <w:tblPr>
        <w:tblStyle w:val="Rcsostblzat"/>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911"/>
      </w:tblGrid>
      <w:tr w:rsidR="00C46ABB" w14:paraId="1BC469E2" w14:textId="77777777" w:rsidTr="00C46ABB">
        <w:tc>
          <w:tcPr>
            <w:tcW w:w="7650" w:type="dxa"/>
          </w:tcPr>
          <w:p w14:paraId="3434EFF0" w14:textId="719DA756" w:rsidR="00C46ABB" w:rsidRDefault="00C46ABB" w:rsidP="00D81026">
            <w:pPr>
              <w:ind w:firstLine="0"/>
            </w:pPr>
            <m:oMathPara>
              <m:oMath>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s,a</m:t>
                            </m:r>
                          </m:e>
                        </m:d>
                      </m:e>
                    </m:d>
                    <m:r>
                      <w:rPr>
                        <w:rFonts w:ascii="Cambria Math" w:hAnsi="Cambria Math"/>
                      </w:rPr>
                      <m:t>+ε)</m:t>
                    </m:r>
                  </m:e>
                  <m:sup>
                    <m:r>
                      <w:rPr>
                        <w:rFonts w:ascii="Cambria Math" w:hAnsi="Cambria Math"/>
                      </w:rPr>
                      <m:t>α</m:t>
                    </m:r>
                  </m:sup>
                </m:sSup>
              </m:oMath>
            </m:oMathPara>
          </w:p>
        </w:tc>
        <w:tc>
          <w:tcPr>
            <w:tcW w:w="911" w:type="dxa"/>
          </w:tcPr>
          <w:p w14:paraId="6DE59650" w14:textId="7E3DD370" w:rsidR="00C46ABB" w:rsidRDefault="00C46ABB" w:rsidP="00D81026">
            <w:pPr>
              <w:ind w:firstLine="0"/>
            </w:pP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STYLEREF  "Címsor 1" \n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4</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r>
              <w:rPr>
                <w:rStyle w:val="mi"/>
                <w:color w:val="242729"/>
                <w:sz w:val="27"/>
                <w:szCs w:val="27"/>
                <w:bdr w:val="none" w:sz="0" w:space="0" w:color="auto" w:frame="1"/>
                <w:shd w:val="clear" w:color="auto" w:fill="FFFFFF"/>
              </w:rPr>
              <w:fldChar w:fldCharType="begin"/>
            </w:r>
            <w:r>
              <w:rPr>
                <w:rStyle w:val="mi"/>
                <w:color w:val="242729"/>
                <w:sz w:val="27"/>
                <w:szCs w:val="27"/>
                <w:bdr w:val="none" w:sz="0" w:space="0" w:color="auto" w:frame="1"/>
                <w:shd w:val="clear" w:color="auto" w:fill="FFFFFF"/>
              </w:rPr>
              <w:instrText xml:space="preserve"> SEQ  EQ \* MERGEFORMAT </w:instrText>
            </w:r>
            <w:r>
              <w:rPr>
                <w:rStyle w:val="mi"/>
                <w:color w:val="242729"/>
                <w:sz w:val="27"/>
                <w:szCs w:val="27"/>
                <w:bdr w:val="none" w:sz="0" w:space="0" w:color="auto" w:frame="1"/>
                <w:shd w:val="clear" w:color="auto" w:fill="FFFFFF"/>
              </w:rPr>
              <w:fldChar w:fldCharType="separate"/>
            </w:r>
            <w:r w:rsidR="00B765AE">
              <w:rPr>
                <w:rStyle w:val="mi"/>
                <w:noProof/>
                <w:color w:val="242729"/>
                <w:sz w:val="27"/>
                <w:szCs w:val="27"/>
                <w:bdr w:val="none" w:sz="0" w:space="0" w:color="auto" w:frame="1"/>
                <w:shd w:val="clear" w:color="auto" w:fill="FFFFFF"/>
              </w:rPr>
              <w:t>17</w:t>
            </w:r>
            <w:r>
              <w:rPr>
                <w:rStyle w:val="mi"/>
                <w:color w:val="242729"/>
                <w:sz w:val="27"/>
                <w:szCs w:val="27"/>
                <w:bdr w:val="none" w:sz="0" w:space="0" w:color="auto" w:frame="1"/>
                <w:shd w:val="clear" w:color="auto" w:fill="FFFFFF"/>
              </w:rPr>
              <w:fldChar w:fldCharType="end"/>
            </w:r>
            <w:r>
              <w:rPr>
                <w:rStyle w:val="mi"/>
                <w:color w:val="242729"/>
                <w:sz w:val="27"/>
                <w:szCs w:val="27"/>
                <w:bdr w:val="none" w:sz="0" w:space="0" w:color="auto" w:frame="1"/>
                <w:shd w:val="clear" w:color="auto" w:fill="FFFFFF"/>
              </w:rPr>
              <w:t>)</w:t>
            </w:r>
          </w:p>
        </w:tc>
      </w:tr>
    </w:tbl>
    <w:p w14:paraId="2E9A24FD" w14:textId="1FCE7810" w:rsidR="0068202A" w:rsidRPr="00F004F6" w:rsidRDefault="00F004F6" w:rsidP="00F004F6">
      <w:pPr>
        <w:ind w:firstLine="0"/>
      </w:pPr>
      <w:r>
        <w:lastRenderedPageBreak/>
        <w:t xml:space="preserve">Ahol </w:t>
      </w:r>
      <m:oMath>
        <m:r>
          <w:rPr>
            <w:rFonts w:ascii="Cambria Math" w:hAnsi="Cambria Math"/>
          </w:rPr>
          <m:t>0&lt;</m:t>
        </m:r>
        <m:r>
          <m:rPr>
            <m:sty m:val="bi"/>
          </m:rPr>
          <w:rPr>
            <w:rFonts w:ascii="Cambria Math" w:hAnsi="Cambria Math"/>
          </w:rPr>
          <m:t>ε</m:t>
        </m:r>
        <m:r>
          <m:rPr>
            <m:sty m:val="bi"/>
          </m:rPr>
          <w:rPr>
            <w:rFonts w:ascii="Cambria Math" w:hAnsi="Cambria Math"/>
          </w:rPr>
          <m:t xml:space="preserve">≪1 </m:t>
        </m:r>
      </m:oMath>
      <w:r>
        <w:t xml:space="preserve">a nulla hiba esetén a nullás prioritást kizáró konstans, </w:t>
      </w:r>
      <m:oMath>
        <m:r>
          <m:rPr>
            <m:sty m:val="bi"/>
          </m:rPr>
          <w:rPr>
            <w:rFonts w:ascii="Cambria Math" w:hAnsi="Cambria Math"/>
          </w:rPr>
          <m:t>α</m:t>
        </m:r>
      </m:oMath>
      <w:r>
        <w:t xml:space="preserve"> pedig a priorizálás súlyát adja meg.</w:t>
      </w:r>
      <w:r w:rsidR="00D172F3" w:rsidRPr="00D172F3">
        <w:t xml:space="preserve"> </w:t>
      </w:r>
      <w:r w:rsidR="00D172F3">
        <w:t>Majd ezeknek a prioritásoknak a segítségével mintavételezzük arányos súlyozással a memóriát.</w:t>
      </w:r>
      <w:r>
        <w:t xml:space="preserve"> </w:t>
      </w:r>
      <w:r w:rsidR="00D172F3">
        <w:t xml:space="preserve">Vegyük észre, hogy </w:t>
      </w:r>
      <m:oMath>
        <m:r>
          <m:rPr>
            <m:sty m:val="bi"/>
          </m:rPr>
          <w:rPr>
            <w:rFonts w:ascii="Cambria Math" w:hAnsi="Cambria Math"/>
          </w:rPr>
          <m:t>α</m:t>
        </m:r>
        <m:r>
          <m:rPr>
            <m:sty m:val="bi"/>
          </m:rPr>
          <w:rPr>
            <w:rFonts w:ascii="Cambria Math" w:hAnsi="Cambria Math"/>
          </w:rPr>
          <m:t>→0</m:t>
        </m:r>
      </m:oMath>
      <w:r w:rsidR="00D172F3">
        <w:t xml:space="preserve"> esetén ez </w:t>
      </w:r>
      <w:r w:rsidR="00C46ABB">
        <w:t>megegyezik</w:t>
      </w:r>
      <w:r w:rsidR="00D172F3">
        <w:t xml:space="preserve"> az egyenletes eloszlással. </w:t>
      </w:r>
      <w:r>
        <w:t>Ezzel az epizódonkénti összes jutalom 100-as mozgóátlaga szembetűnően gyorsabban k</w:t>
      </w:r>
      <w:r w:rsidR="00D172F3">
        <w:t>onvergál a maximum értékhez</w:t>
      </w:r>
      <w:r>
        <w:t xml:space="preserve">. </w:t>
      </w:r>
      <w:r w:rsidR="00622038">
        <w:t>Tovább javítottam a futásidőn a gyakran hívott függvények, mint például a szenzoradatokat kinyerő függvény optimalizálásával is.</w:t>
      </w:r>
    </w:p>
    <w:p w14:paraId="4ECC9BE6" w14:textId="3DE8512E" w:rsidR="00D81026" w:rsidRPr="00D81026" w:rsidRDefault="00D81026" w:rsidP="00D81026">
      <w:pPr>
        <w:ind w:firstLine="0"/>
        <w:rPr>
          <w:b/>
        </w:rPr>
      </w:pPr>
      <w:r w:rsidRPr="00D81026">
        <w:rPr>
          <w:b/>
        </w:rPr>
        <w:t>Monte Carlo Tree Search</w:t>
      </w:r>
    </w:p>
    <w:p w14:paraId="1EC65750" w14:textId="6B2A6606" w:rsidR="00CC5CA5" w:rsidRDefault="004C4066" w:rsidP="00D81026">
      <w:pPr>
        <w:ind w:firstLine="0"/>
      </w:pPr>
      <w:r>
        <w:t>Az utolsó kipróbált algoritmus</w:t>
      </w:r>
      <w:r w:rsidR="00736C7A">
        <w:t xml:space="preserve"> a Monte Carlo Tree Search </w:t>
      </w:r>
      <w:r>
        <w:t xml:space="preserve">volt. Bár ennek a teljesítménye kismértékben elmaradt a </w:t>
      </w:r>
      <w:r>
        <w:rPr>
          <w:i/>
        </w:rPr>
        <w:t>prioritised experience replay</w:t>
      </w:r>
      <w:r>
        <w:t xml:space="preserve">-el kombinált DDQN-étől, viszont </w:t>
      </w:r>
      <w:r w:rsidR="009B1A96">
        <w:t>ez is relatív hamar rátanul eredményes stratégiákra.</w:t>
      </w:r>
      <w:r w:rsidR="00736C7A">
        <w:t xml:space="preserve"> </w:t>
      </w:r>
      <w:r w:rsidR="005C2C04">
        <w:t>Ennek az algoritmusnak részletesebb modellek esetén jön elő</w:t>
      </w:r>
      <w:r w:rsidR="00994D9A">
        <w:t xml:space="preserve"> igazán</w:t>
      </w:r>
      <w:r w:rsidR="005C2C04">
        <w:t xml:space="preserve"> az el</w:t>
      </w:r>
      <w:r w:rsidR="00994D9A">
        <w:t>őnye a többi módszerrel szemben</w:t>
      </w:r>
      <w:r w:rsidR="00666F81">
        <w:t>, mivel nem tölt sok időt a valószínűsíthetően nem optimális stratégiákhoz vezető lépések értékelésével, és lényegében közvetlenül a lépés aktuális stratégiához tartozó Q értékét „mintavételezzük”, nem pedig egy becslés segítségével becsüljük.</w:t>
      </w:r>
      <w:r w:rsidR="00065A46">
        <w:t xml:space="preserve"> A megfelelő döntések kiválasztásáért a softmax felfedező függvény a felelős, ahol a diszkrét időpillanatonkénti saját T érték használata eredményezi, hogy előbb egy szinten szimulációkat futtatt, </w:t>
      </w:r>
      <w:r w:rsidR="00EB2A50">
        <w:t xml:space="preserve">majd </w:t>
      </w:r>
      <w:r w:rsidR="00065A46">
        <w:t xml:space="preserve">azok értékét visszaterjeszti az előző szintek állapot átmeneteire, </w:t>
      </w:r>
      <w:r w:rsidR="00633180">
        <w:t>ez</w:t>
      </w:r>
      <w:r w:rsidR="004D35D5">
        <w:t xml:space="preserve"> </w:t>
      </w:r>
      <w:r w:rsidR="00633180">
        <w:t>után</w:t>
      </w:r>
      <w:r w:rsidR="00065A46">
        <w:t xml:space="preserve"> dönt az adott szinten, hogy mi legyen a következő lépés. Az eredmények visszaterjesztését, úgy oldom meg, hogy egy epizódban az összes lépéshez tartozó állapotátmenetet egy ideiglenes bufferben tárolom, ahol a tárolt jutalmakat mindig az aktuális lépésért járó jutalmának diszkontált értékével változtatom, majd az epizód végén az egész ideiglenes buffert teszem bele a memóriába. Ennek </w:t>
      </w:r>
      <w:r w:rsidR="00E202FA">
        <w:t>felhasználásával</w:t>
      </w:r>
      <w:r w:rsidR="00065A46">
        <w:t xml:space="preserve"> az algoritmushoz szükséges fát</w:t>
      </w:r>
      <w:r w:rsidR="00E202FA">
        <w:t xml:space="preserve">, vagyis az abban tárolt Q értékeket és ez által a megtanult </w:t>
      </w:r>
      <w:r w:rsidR="00E202FA" w:rsidRPr="00E202FA">
        <w:rPr>
          <w:i/>
        </w:rPr>
        <w:t>policy</w:t>
      </w:r>
      <w:r w:rsidR="00E202FA">
        <w:t>-t</w:t>
      </w:r>
      <w:r w:rsidR="00065A46">
        <w:t xml:space="preserve"> a neur</w:t>
      </w:r>
      <w:r w:rsidR="002E33E5">
        <w:t>ális háló segítségével becsülöm</w:t>
      </w:r>
      <w:r w:rsidR="00666F81">
        <w:t xml:space="preserve">. </w:t>
      </w:r>
    </w:p>
    <w:p w14:paraId="55E80443" w14:textId="1B91BBA4" w:rsidR="007E2916" w:rsidRDefault="007E2916" w:rsidP="00D81026">
      <w:pPr>
        <w:ind w:firstLine="0"/>
      </w:pPr>
    </w:p>
    <w:p w14:paraId="40D848B6" w14:textId="23609F3C" w:rsidR="007E2916" w:rsidRDefault="007E2916" w:rsidP="00D81026">
      <w:pPr>
        <w:ind w:firstLine="0"/>
      </w:pPr>
      <w:r>
        <w:t>Az egyes algoritmusok által elért eredményeket a 4.7.-es ábrán láthatjuk.</w:t>
      </w:r>
      <w:r w:rsidR="004B3FBF">
        <w:t xml:space="preserve"> A 190-es összesített jutalom jelenti, hogy az autó körbeért.</w:t>
      </w:r>
    </w:p>
    <w:p w14:paraId="391E4995" w14:textId="77777777" w:rsidR="00C12BFB" w:rsidRDefault="009B1A96" w:rsidP="00C12BFB">
      <w:pPr>
        <w:pStyle w:val="Kp"/>
      </w:pPr>
      <w:r>
        <w:rPr>
          <w:noProof/>
          <w:lang w:eastAsia="hu-HU"/>
        </w:rPr>
        <w:lastRenderedPageBreak/>
        <w:drawing>
          <wp:inline distT="0" distB="0" distL="0" distR="0" wp14:anchorId="393C1A03" wp14:editId="1D59AFD1">
            <wp:extent cx="5406390" cy="360426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s_compared.jpg"/>
                    <pic:cNvPicPr/>
                  </pic:nvPicPr>
                  <pic:blipFill>
                    <a:blip r:embed="rId37">
                      <a:extLst>
                        <a:ext uri="{28A0092B-C50C-407E-A947-70E740481C1C}">
                          <a14:useLocalDpi xmlns:a14="http://schemas.microsoft.com/office/drawing/2010/main" val="0"/>
                        </a:ext>
                      </a:extLst>
                    </a:blip>
                    <a:stretch>
                      <a:fillRect/>
                    </a:stretch>
                  </pic:blipFill>
                  <pic:spPr>
                    <a:xfrm>
                      <a:off x="0" y="0"/>
                      <a:ext cx="5406390" cy="3604260"/>
                    </a:xfrm>
                    <a:prstGeom prst="rect">
                      <a:avLst/>
                    </a:prstGeom>
                  </pic:spPr>
                </pic:pic>
              </a:graphicData>
            </a:graphic>
          </wp:inline>
        </w:drawing>
      </w:r>
    </w:p>
    <w:p w14:paraId="37C6A8ED" w14:textId="09C0BB0C" w:rsidR="009B1A96" w:rsidRPr="00CC5CA5" w:rsidRDefault="00397BEA" w:rsidP="00C12BFB">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7</w:t>
      </w:r>
      <w:r>
        <w:fldChar w:fldCharType="end"/>
      </w:r>
      <w:r w:rsidR="00C12BFB">
        <w:t>. ábra Az egyes algoritmusokkal elért epizódonkénti kummulált jutalom 100-as mozgóátlaga</w:t>
      </w:r>
    </w:p>
    <w:p w14:paraId="23531D64" w14:textId="2612D6FB" w:rsidR="00733DD9" w:rsidRDefault="00733DD9" w:rsidP="00733DD9">
      <w:pPr>
        <w:pStyle w:val="Cmsor2"/>
      </w:pPr>
      <w:bookmarkStart w:id="38" w:name="_Toc499330656"/>
      <w:r>
        <w:t>Felmerült akadályok</w:t>
      </w:r>
      <w:bookmarkEnd w:id="38"/>
    </w:p>
    <w:p w14:paraId="02D34787" w14:textId="4B124A68" w:rsidR="00CC5CA5" w:rsidRDefault="00CC5CA5" w:rsidP="00CC5CA5">
      <w:pPr>
        <w:pStyle w:val="Cmsor3"/>
      </w:pPr>
      <w:bookmarkStart w:id="39" w:name="_Toc499330657"/>
      <w:r>
        <w:t>Optimalizálás</w:t>
      </w:r>
      <w:bookmarkEnd w:id="39"/>
    </w:p>
    <w:p w14:paraId="17BD5CA3" w14:textId="70466267" w:rsidR="00736C7A" w:rsidRPr="00736C7A" w:rsidRDefault="00736C7A" w:rsidP="00736C7A">
      <w:r>
        <w:t>A tanítási algoritmusnak önmagában sok a futás</w:t>
      </w:r>
      <w:r w:rsidR="00F04593">
        <w:t>i</w:t>
      </w:r>
      <w:r>
        <w:t>deje, ezért fontos volt az implementált p</w:t>
      </w:r>
      <w:r w:rsidR="007A4D3E">
        <w:t>rogram optimalizálása. Ehhez a S</w:t>
      </w:r>
      <w:r>
        <w:t xml:space="preserve">pyder fejlesztő környezet egyik beépülő moduljaként működő </w:t>
      </w:r>
      <w:r w:rsidRPr="00E91E16">
        <w:rPr>
          <w:i/>
        </w:rPr>
        <w:t>profiler</w:t>
      </w:r>
      <w:r w:rsidR="00E91E16">
        <w:t>-</w:t>
      </w:r>
      <w:r>
        <w:t>ét használtam fel. Ezzel nagy mértékben fel tudtam gyorsítani az szimulátor futását, főleg a gyakran meghívott szenzor adat generáló fü</w:t>
      </w:r>
      <w:r w:rsidR="005D589E">
        <w:t>ggvények optimaliz</w:t>
      </w:r>
      <w:r>
        <w:t>álásával. Szükség volt továbbá az megtapasztalt állapotátmenetek hatékony, gyors hozzáférést lehetővé tevő tárolására.</w:t>
      </w:r>
      <w:r w:rsidR="00A575C3">
        <w:t xml:space="preserve"> Ezt a Pythonhoz írt pandas modul segítségével oldottam meg, aminek a segítségével könnyen hozzáférhető és mintavételezhető adatbázist tudtam kialakítani a tanítóadatok számára.</w:t>
      </w:r>
    </w:p>
    <w:p w14:paraId="3BCE25AA" w14:textId="65D6C127" w:rsidR="00CC5CA5" w:rsidRDefault="00CC5CA5" w:rsidP="00CC5CA5">
      <w:pPr>
        <w:pStyle w:val="Cmsor3"/>
      </w:pPr>
      <w:bookmarkStart w:id="40" w:name="_Toc499330658"/>
      <w:r>
        <w:t>Teljesítmény</w:t>
      </w:r>
      <w:bookmarkEnd w:id="40"/>
    </w:p>
    <w:p w14:paraId="7ABCE0D6" w14:textId="1413D346" w:rsidR="00736C7A" w:rsidRDefault="00CF2C84" w:rsidP="00736C7A">
      <w:r>
        <w:t>Kezdetben az algoritmus fejlesztését és tesztelését egy régebbi típusú kisebb számítási kapacitású lap</w:t>
      </w:r>
      <w:r w:rsidR="00F04593">
        <w:t xml:space="preserve">topon végeztem, viszont ennek </w:t>
      </w:r>
      <w:r>
        <w:t>nagyon sok időbe telt az algoritmusok futtatása, illetve a kisebb teljesítményű NVIDIA gpu-ja nem tette lehetővé, hogy a tensorflow-nak a gpu optimalizált verzióját használjam</w:t>
      </w:r>
      <w:r w:rsidR="002E33E5">
        <w:t>.</w:t>
      </w:r>
      <w:r>
        <w:t xml:space="preserve"> Később ezért egy Intel i7-6700-es processzorral, 16 gigabyte memóriával és egy NVIDIA Geforce GTX 950M-es </w:t>
      </w:r>
      <w:r>
        <w:lastRenderedPageBreak/>
        <w:t>4</w:t>
      </w:r>
      <w:r w:rsidR="00BD37B9">
        <w:t xml:space="preserve"> </w:t>
      </w:r>
      <w:r>
        <w:t>gigabyte memóriájú gpu-val rendelkező laptoppal folytattam a fejlesztést, illetve a tesztelést. Ez már</w:t>
      </w:r>
      <w:r w:rsidR="00BD37B9">
        <w:t xml:space="preserve"> jelentősen javította a fejlesz</w:t>
      </w:r>
      <w:r>
        <w:t>tés sebességét, mivel sokkal hamarabb kaptam vis</w:t>
      </w:r>
      <w:r w:rsidR="00BD37B9">
        <w:t>s</w:t>
      </w:r>
      <w:r>
        <w:t>zajelzést</w:t>
      </w:r>
      <w:r w:rsidR="00BD37B9">
        <w:t xml:space="preserve"> arról</w:t>
      </w:r>
      <w:r>
        <w:t>, hogy az alg</w:t>
      </w:r>
      <w:r w:rsidR="00BD37B9">
        <w:t>oritmus helyesen működik-e</w:t>
      </w:r>
      <w:r w:rsidR="00F04593">
        <w:t>,</w:t>
      </w:r>
      <w:r w:rsidR="00BD37B9">
        <w:t xml:space="preserve"> köszönhetően a több memóriának </w:t>
      </w:r>
      <w:r>
        <w:t xml:space="preserve">és a gpu optimalizált tensorflow által okozott </w:t>
      </w:r>
      <w:r w:rsidR="00BD37B9">
        <w:t>teljesítménynövekedésnek</w:t>
      </w:r>
      <w:r>
        <w:t xml:space="preserve">. </w:t>
      </w:r>
      <w:r w:rsidR="00736C7A">
        <w:t xml:space="preserve"> </w:t>
      </w:r>
    </w:p>
    <w:p w14:paraId="5CC5D001" w14:textId="275D8975" w:rsidR="004E3821" w:rsidRDefault="004E3821" w:rsidP="004E3821">
      <w:pPr>
        <w:pStyle w:val="Cmsor3"/>
      </w:pPr>
      <w:bookmarkStart w:id="41" w:name="_Toc499330659"/>
      <w:r>
        <w:t>Megfelelő jutalomfüggvény megválasztása</w:t>
      </w:r>
      <w:bookmarkEnd w:id="41"/>
    </w:p>
    <w:p w14:paraId="4A6F1FC6" w14:textId="0A91B484" w:rsidR="00BD37B9" w:rsidRPr="00BD37B9" w:rsidRDefault="00BD37B9" w:rsidP="00BD37B9">
      <w:r>
        <w:t xml:space="preserve">Fontos a jutalom függvény megfelelő megválasztása, és annak átgondolása, hogy a választott jutalmazási rendszer mire „ösztönzi” az ágenst. </w:t>
      </w:r>
      <w:r w:rsidR="00FE2046">
        <w:t>Kezdetben olyan jutalmazással próbálkoztam, ami -1 és 1 között van</w:t>
      </w:r>
      <w:r w:rsidR="00EA2368">
        <w:t>, az</w:t>
      </w:r>
      <w:r w:rsidR="00FE2046">
        <w:t xml:space="preserve"> az alatti vagy feletti értékeket levágjuk, ebben az esetben viszont gyakran előfordult, hogy az algoritmus nem tudta egyértelműen megállapítani, hogy két</w:t>
      </w:r>
      <w:r w:rsidR="004F6EA2">
        <w:t xml:space="preserve"> </w:t>
      </w:r>
      <w:r w:rsidR="00FE2046">
        <w:t xml:space="preserve">vagy több lehetséges akció közül melyik az előnyösebb, mert a -1 alatti vagy </w:t>
      </w:r>
      <w:r w:rsidR="00EA2368">
        <w:t xml:space="preserve">1 </w:t>
      </w:r>
      <w:r w:rsidR="00FE2046">
        <w:t>feletti részt</w:t>
      </w:r>
      <w:r w:rsidR="00EA2368">
        <w:t>,</w:t>
      </w:r>
      <w:r w:rsidR="00FE2046">
        <w:t xml:space="preserve"> ami ez</w:t>
      </w:r>
      <w:r w:rsidR="00EA2368">
        <w:t>t</w:t>
      </w:r>
      <w:r w:rsidR="00FE2046">
        <w:t xml:space="preserve"> eldöntötte volna, levágta. A végső algoritmus jutalmainak </w:t>
      </w:r>
      <w:r w:rsidR="00EA2368">
        <w:t>értékét</w:t>
      </w:r>
      <w:r w:rsidR="00FE2046">
        <w:t xml:space="preserve"> ezért -10 és 40 közé </w:t>
      </w:r>
      <w:r w:rsidR="00EA2368">
        <w:t>választottam</w:t>
      </w:r>
      <w:r w:rsidR="00FE2046">
        <w:t>. Ez továbbá gyorsabb tanulást is eredményezett</w:t>
      </w:r>
      <w:r w:rsidR="00EA2368">
        <w:t>.</w:t>
      </w:r>
    </w:p>
    <w:p w14:paraId="076D2DF0" w14:textId="712ED01F" w:rsidR="00CC5CA5" w:rsidRDefault="006D45CF" w:rsidP="00284942">
      <w:pPr>
        <w:pStyle w:val="Cmsor3"/>
      </w:pPr>
      <w:bookmarkStart w:id="42" w:name="_Toc499330660"/>
      <w:r>
        <w:t>Hi</w:t>
      </w:r>
      <w:r w:rsidR="00284942">
        <w:t>perparaméter optimalizáció</w:t>
      </w:r>
      <w:bookmarkEnd w:id="42"/>
    </w:p>
    <w:p w14:paraId="760171D2" w14:textId="7F827602" w:rsidR="00EA2368" w:rsidRPr="00EA2368" w:rsidRDefault="00990313" w:rsidP="00EA2368">
      <w:r>
        <w:t xml:space="preserve">A neurális hálók és a megerősítéses tanulás </w:t>
      </w:r>
      <w:r w:rsidR="006D45CF">
        <w:t>egyik legnagyobb nehézségét a hi</w:t>
      </w:r>
      <w:r>
        <w:t>perparaméterek optimalizálása okozza. Lehet, hogy az algoritmust helyesen implementáltuk és a logika mögötte is jó, viszont könnyen múlhat a paraméterek beállításán a módszer eredményessége. Ezeknek az automatikus beállítására és finomhangolására már lépeznek modern módszerek, ezek viszont rendkívül számítás igényesek, így megfelelő hardware nélkül, hamarabb</w:t>
      </w:r>
      <w:r w:rsidR="00F04593">
        <w:t>, illetve</w:t>
      </w:r>
      <w:r>
        <w:t xml:space="preserve"> jobb eredményeket</w:t>
      </w:r>
      <w:r w:rsidR="00F04593">
        <w:t xml:space="preserve"> lehet</w:t>
      </w:r>
      <w:r>
        <w:t xml:space="preserve"> elérni</w:t>
      </w:r>
      <w:r w:rsidR="00F04593">
        <w:t>,</w:t>
      </w:r>
      <w:r>
        <w:t xml:space="preserve"> ha a paramétereket empirikus</w:t>
      </w:r>
      <w:r w:rsidR="00F04593">
        <w:t>,</w:t>
      </w:r>
      <w:r>
        <w:t xml:space="preserve"> módon kézzel optimalizáljuk.</w:t>
      </w:r>
      <w:r w:rsidR="004813BF">
        <w:t xml:space="preserve"> A legnagyobb problémát a </w:t>
      </w:r>
      <w:r w:rsidR="004813BF" w:rsidRPr="004813BF">
        <w:rPr>
          <w:i/>
        </w:rPr>
        <w:t>batch</w:t>
      </w:r>
      <w:r w:rsidR="004813BF">
        <w:t xml:space="preserve"> méret, a </w:t>
      </w:r>
      <w:r w:rsidR="004813BF" w:rsidRPr="004813BF">
        <w:rPr>
          <w:i/>
        </w:rPr>
        <w:t>learning rate</w:t>
      </w:r>
      <w:r w:rsidR="00F04593">
        <w:t xml:space="preserve">, </w:t>
      </w:r>
      <w:r w:rsidR="004813BF">
        <w:t>az felderítő algoritmus és a T paraméterének megfelelő megválasztása jelentette.</w:t>
      </w:r>
    </w:p>
    <w:p w14:paraId="2978CA23" w14:textId="5A73A60A" w:rsidR="00284942" w:rsidRDefault="003A4182" w:rsidP="00284942">
      <w:pPr>
        <w:pStyle w:val="Cmsor3"/>
      </w:pPr>
      <w:bookmarkStart w:id="43" w:name="_Toc499330661"/>
      <w:r>
        <w:t>Komplexitás</w:t>
      </w:r>
      <w:bookmarkEnd w:id="43"/>
    </w:p>
    <w:p w14:paraId="57AA9230" w14:textId="65C1CEC6" w:rsidR="00E649AE" w:rsidRPr="00E649AE" w:rsidRDefault="003A4182" w:rsidP="003A4182">
      <w:r>
        <w:t>A fejlesztés igen sokáig tartott, köszönhetően a feladat komplexitásának. Mivel az algoritmus több helyen is elcsúszhat, igen nehéz volt debugolni az elkészült megoldást, különösen, mert a megerősítéses tanulás esetén nem mindig egyértelmű, hogy mi és hol a hibát kiváltó tényező. Könnyen előfordulhat az is, hogy bár az implementációban elvi hiba található, az algoritmus mégis elkezd tanulni, és csak több ezer iteráció után látszik tisztán, hogy valami hibás, viszont ezt is nehéz verifikálni, mert néha mi sem ismerjük az optimális megoldást.</w:t>
      </w:r>
    </w:p>
    <w:p w14:paraId="5023A880" w14:textId="6D5DE21D" w:rsidR="009B6D9F" w:rsidRDefault="009B6D9F" w:rsidP="009B6D9F">
      <w:pPr>
        <w:pStyle w:val="Cmsor2"/>
      </w:pPr>
      <w:bookmarkStart w:id="44" w:name="_Toc499330662"/>
      <w:r>
        <w:lastRenderedPageBreak/>
        <w:t>Eredmények értékelése</w:t>
      </w:r>
      <w:bookmarkEnd w:id="44"/>
    </w:p>
    <w:p w14:paraId="45B8670C" w14:textId="5BC19014" w:rsidR="00DA6501" w:rsidRPr="00DA6501" w:rsidRDefault="00DA6501" w:rsidP="00DA6501">
      <w:r>
        <w:t xml:space="preserve">A tanítás elején az első pár száz, ezer epizódig az autó láthatóan, gyakran hibázik, láthatóan még nem tanulta, meg, hogy milyen akciók okoznak ütközést, ahogy ezt az </w:t>
      </w:r>
      <w:r w:rsidR="007E2916">
        <w:t>4.8</w:t>
      </w:r>
      <w:r>
        <w:t>.</w:t>
      </w:r>
      <w:r w:rsidR="007E2916">
        <w:t>-as</w:t>
      </w:r>
      <w:r>
        <w:t xml:space="preserve"> ábrán is látjuk.</w:t>
      </w:r>
    </w:p>
    <w:p w14:paraId="02B45B2F" w14:textId="77777777" w:rsidR="007E2916" w:rsidRDefault="00DA6501" w:rsidP="007E2916">
      <w:pPr>
        <w:pStyle w:val="Kp"/>
      </w:pPr>
      <w:r>
        <w:rPr>
          <w:noProof/>
          <w:lang w:eastAsia="hu-HU"/>
        </w:rPr>
        <w:drawing>
          <wp:inline distT="0" distB="0" distL="0" distR="0" wp14:anchorId="2BF8DCA6" wp14:editId="7E8A08E0">
            <wp:extent cx="4066592" cy="2506980"/>
            <wp:effectExtent l="0" t="0" r="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arning_phase_1.PNG"/>
                    <pic:cNvPicPr/>
                  </pic:nvPicPr>
                  <pic:blipFill>
                    <a:blip r:embed="rId38">
                      <a:extLst>
                        <a:ext uri="{28A0092B-C50C-407E-A947-70E740481C1C}">
                          <a14:useLocalDpi xmlns:a14="http://schemas.microsoft.com/office/drawing/2010/main" val="0"/>
                        </a:ext>
                      </a:extLst>
                    </a:blip>
                    <a:stretch>
                      <a:fillRect/>
                    </a:stretch>
                  </pic:blipFill>
                  <pic:spPr>
                    <a:xfrm>
                      <a:off x="0" y="0"/>
                      <a:ext cx="4078509" cy="2514327"/>
                    </a:xfrm>
                    <a:prstGeom prst="rect">
                      <a:avLst/>
                    </a:prstGeom>
                  </pic:spPr>
                </pic:pic>
              </a:graphicData>
            </a:graphic>
          </wp:inline>
        </w:drawing>
      </w:r>
    </w:p>
    <w:p w14:paraId="221276D6" w14:textId="68B32D9C" w:rsidR="00DA6501" w:rsidRDefault="00397BEA" w:rsidP="007E2916">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8</w:t>
      </w:r>
      <w:r>
        <w:fldChar w:fldCharType="end"/>
      </w:r>
      <w:r w:rsidR="007E2916">
        <w:t>. ábra Az autó útvonala a tanítás elején</w:t>
      </w:r>
    </w:p>
    <w:p w14:paraId="0B8148B2" w14:textId="4B455D5D" w:rsidR="007E2916" w:rsidRDefault="00DA6501" w:rsidP="007E2916">
      <w:r>
        <w:t>A tanítás előrehaladásával már egyre tovább jut a pályán. Fokozatosan megtanulja bevenni a kanyarokat, de azért még gyakran találkozik olyan helyzetekkel</w:t>
      </w:r>
      <w:r w:rsidR="007E2916">
        <w:t>,</w:t>
      </w:r>
      <w:r>
        <w:t xml:space="preserve"> amikor rossz döntést hoz meg. Továbbá az eddigi haladási ív is távol áll az ideálistól, illetve nagyon töredezett is, gyakoriak a hirtelen irányváltások</w:t>
      </w:r>
      <w:r w:rsidR="005A1D9B">
        <w:t xml:space="preserve"> ahogy azt az </w:t>
      </w:r>
      <w:r w:rsidR="007E2916">
        <w:t>4.9.-es ábrán</w:t>
      </w:r>
      <w:r w:rsidR="005A1D9B">
        <w:t xml:space="preserve"> is látni.</w:t>
      </w:r>
    </w:p>
    <w:p w14:paraId="17D50952" w14:textId="77777777" w:rsidR="007E2916" w:rsidRDefault="005A1D9B" w:rsidP="007E2916">
      <w:pPr>
        <w:pStyle w:val="Kp"/>
      </w:pPr>
      <w:r>
        <w:rPr>
          <w:noProof/>
          <w:lang w:eastAsia="hu-HU"/>
        </w:rPr>
        <w:drawing>
          <wp:inline distT="0" distB="0" distL="0" distR="0" wp14:anchorId="455F5819" wp14:editId="3ADC4776">
            <wp:extent cx="4206240" cy="2587941"/>
            <wp:effectExtent l="0" t="0" r="3810" b="317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arning_phase_2.PNG"/>
                    <pic:cNvPicPr/>
                  </pic:nvPicPr>
                  <pic:blipFill>
                    <a:blip r:embed="rId39">
                      <a:extLst>
                        <a:ext uri="{28A0092B-C50C-407E-A947-70E740481C1C}">
                          <a14:useLocalDpi xmlns:a14="http://schemas.microsoft.com/office/drawing/2010/main" val="0"/>
                        </a:ext>
                      </a:extLst>
                    </a:blip>
                    <a:stretch>
                      <a:fillRect/>
                    </a:stretch>
                  </pic:blipFill>
                  <pic:spPr>
                    <a:xfrm>
                      <a:off x="0" y="0"/>
                      <a:ext cx="4249051" cy="2614281"/>
                    </a:xfrm>
                    <a:prstGeom prst="rect">
                      <a:avLst/>
                    </a:prstGeom>
                  </pic:spPr>
                </pic:pic>
              </a:graphicData>
            </a:graphic>
          </wp:inline>
        </w:drawing>
      </w:r>
    </w:p>
    <w:p w14:paraId="62801FCB" w14:textId="6ACF0AC1" w:rsidR="005A1D9B" w:rsidRPr="00DA6501" w:rsidRDefault="00397BEA" w:rsidP="007E2916">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9</w:t>
      </w:r>
      <w:r>
        <w:fldChar w:fldCharType="end"/>
      </w:r>
      <w:r w:rsidR="007E2916">
        <w:t>. ábra Az autó útvonala kétezer epizód után</w:t>
      </w:r>
    </w:p>
    <w:p w14:paraId="4E9F9916" w14:textId="3CCFAA5F" w:rsidR="005A1D9B" w:rsidRDefault="00DA6501" w:rsidP="009B6D9F">
      <w:r>
        <w:lastRenderedPageBreak/>
        <w:t>A tanítás végére</w:t>
      </w:r>
      <w:r w:rsidR="005A1D9B">
        <w:t xml:space="preserve"> olyan 6000 epizód után már</w:t>
      </w:r>
      <w:r>
        <w:t xml:space="preserve"> s</w:t>
      </w:r>
      <w:r w:rsidR="00934B0F">
        <w:t>zinte mindegyik algoritmus</w:t>
      </w:r>
      <w:r w:rsidR="005A1D9B">
        <w:t xml:space="preserve"> biztosan</w:t>
      </w:r>
      <w:r w:rsidR="00934B0F">
        <w:t xml:space="preserve"> meg</w:t>
      </w:r>
      <w:r>
        <w:t xml:space="preserve"> tudta </w:t>
      </w:r>
      <w:r w:rsidR="00934B0F">
        <w:t>tanulni racion</w:t>
      </w:r>
      <w:r w:rsidR="00BD68C6">
        <w:t>á</w:t>
      </w:r>
      <w:r w:rsidR="00934B0F">
        <w:t>lis módon irányítani az aut</w:t>
      </w:r>
      <w:r w:rsidR="005A1D9B">
        <w:t xml:space="preserve">ót a bemenő adatok függvényében. Ahogy az </w:t>
      </w:r>
      <w:r w:rsidR="007E2916">
        <w:t>4.10.-es</w:t>
      </w:r>
      <w:r w:rsidR="005A1D9B">
        <w:t xml:space="preserve"> képen is látjuk, ilyenkor már ideálisabb íveken halad végig, kevésbé sodródik a pályán és képes ütközés nélk</w:t>
      </w:r>
      <w:r w:rsidR="00525238">
        <w:t>ül egészen a célvonalig eljutni</w:t>
      </w:r>
      <w:r w:rsidR="005A1D9B">
        <w:t xml:space="preserve"> egy több kanyart is tartalmazó pályán.</w:t>
      </w:r>
    </w:p>
    <w:p w14:paraId="695FF195" w14:textId="77777777" w:rsidR="007E2916" w:rsidRDefault="005A1D9B" w:rsidP="007E2916">
      <w:pPr>
        <w:pStyle w:val="Kp"/>
      </w:pPr>
      <w:r>
        <w:rPr>
          <w:noProof/>
          <w:lang w:eastAsia="hu-HU"/>
        </w:rPr>
        <w:drawing>
          <wp:inline distT="0" distB="0" distL="0" distR="0" wp14:anchorId="094BE447" wp14:editId="090D5490">
            <wp:extent cx="4395996" cy="2712720"/>
            <wp:effectExtent l="0" t="0" r="508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arning_phase_end.PNG"/>
                    <pic:cNvPicPr/>
                  </pic:nvPicPr>
                  <pic:blipFill>
                    <a:blip r:embed="rId40">
                      <a:extLst>
                        <a:ext uri="{28A0092B-C50C-407E-A947-70E740481C1C}">
                          <a14:useLocalDpi xmlns:a14="http://schemas.microsoft.com/office/drawing/2010/main" val="0"/>
                        </a:ext>
                      </a:extLst>
                    </a:blip>
                    <a:stretch>
                      <a:fillRect/>
                    </a:stretch>
                  </pic:blipFill>
                  <pic:spPr>
                    <a:xfrm>
                      <a:off x="0" y="0"/>
                      <a:ext cx="4407335" cy="2719717"/>
                    </a:xfrm>
                    <a:prstGeom prst="rect">
                      <a:avLst/>
                    </a:prstGeom>
                  </pic:spPr>
                </pic:pic>
              </a:graphicData>
            </a:graphic>
          </wp:inline>
        </w:drawing>
      </w:r>
    </w:p>
    <w:p w14:paraId="323CDFCC" w14:textId="6A56E76A" w:rsidR="005A1D9B" w:rsidRDefault="00397BEA" w:rsidP="007E2916">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10</w:t>
      </w:r>
      <w:r>
        <w:fldChar w:fldCharType="end"/>
      </w:r>
      <w:r w:rsidR="007E2916">
        <w:t>. ábra Az autó útvonala a tanítás végén</w:t>
      </w:r>
    </w:p>
    <w:p w14:paraId="7A1743CA" w14:textId="1A75C051" w:rsidR="005A1D9B" w:rsidRDefault="005A1D9B" w:rsidP="009B6D9F">
      <w:r>
        <w:t>T</w:t>
      </w:r>
      <w:r w:rsidR="00934B0F">
        <w:t>ovábbá esetleges akadályok elhelyezése sem okozott számukra különösebb fennakadást</w:t>
      </w:r>
      <w:r>
        <w:t>, amennyiben hasonló akadályokkal nehezített pályán végeztük a háló tanítását</w:t>
      </w:r>
      <w:r w:rsidR="00934B0F">
        <w:t>.</w:t>
      </w:r>
      <w:r>
        <w:t xml:space="preserve"> Bár a tanítás elején több időbe telik mire túljut a kezdeti akadályokon, mivel n</w:t>
      </w:r>
      <w:r w:rsidR="00F04593">
        <w:t>agymértékben leszűkítik az utat, de m</w:t>
      </w:r>
      <w:r>
        <w:t>iután már megtanulta kikerülni őket, a pálya hátralévő részén már hamarabb túljut.</w:t>
      </w:r>
    </w:p>
    <w:p w14:paraId="7F983FFB" w14:textId="77777777" w:rsidR="007E2916" w:rsidRDefault="005A1D9B" w:rsidP="007E2916">
      <w:pPr>
        <w:pStyle w:val="Kp"/>
      </w:pPr>
      <w:r>
        <w:rPr>
          <w:noProof/>
          <w:lang w:eastAsia="hu-HU"/>
        </w:rPr>
        <w:lastRenderedPageBreak/>
        <w:drawing>
          <wp:inline distT="0" distB="0" distL="0" distR="0" wp14:anchorId="0978C5A7" wp14:editId="360B9834">
            <wp:extent cx="4375922" cy="2682240"/>
            <wp:effectExtent l="0" t="0" r="571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arning_with_obstacles.PNG"/>
                    <pic:cNvPicPr/>
                  </pic:nvPicPr>
                  <pic:blipFill>
                    <a:blip r:embed="rId41">
                      <a:extLst>
                        <a:ext uri="{28A0092B-C50C-407E-A947-70E740481C1C}">
                          <a14:useLocalDpi xmlns:a14="http://schemas.microsoft.com/office/drawing/2010/main" val="0"/>
                        </a:ext>
                      </a:extLst>
                    </a:blip>
                    <a:stretch>
                      <a:fillRect/>
                    </a:stretch>
                  </pic:blipFill>
                  <pic:spPr>
                    <a:xfrm>
                      <a:off x="0" y="0"/>
                      <a:ext cx="4399156" cy="2696481"/>
                    </a:xfrm>
                    <a:prstGeom prst="rect">
                      <a:avLst/>
                    </a:prstGeom>
                  </pic:spPr>
                </pic:pic>
              </a:graphicData>
            </a:graphic>
          </wp:inline>
        </w:drawing>
      </w:r>
    </w:p>
    <w:p w14:paraId="319299BF" w14:textId="1A811195" w:rsidR="005A1D9B" w:rsidRDefault="00397BEA" w:rsidP="007E2916">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11</w:t>
      </w:r>
      <w:r>
        <w:fldChar w:fldCharType="end"/>
      </w:r>
      <w:r w:rsidR="007E2916">
        <w:t>. ábra Az algoritmusok akadályokkal nehezített pályán is képesek megtanulni az autó megfelelő irányítását</w:t>
      </w:r>
    </w:p>
    <w:p w14:paraId="24198321" w14:textId="493FD6FC" w:rsidR="007E2916" w:rsidRDefault="00DA6501" w:rsidP="007E2916">
      <w:r>
        <w:t xml:space="preserve"> </w:t>
      </w:r>
      <w:r w:rsidR="00934B0F">
        <w:t>Továbbá külön pozitívum, hogy a kellően általános pályán betanult algoritmusok képesek voltak más alakú pályákon is végig haladni gond nélkül</w:t>
      </w:r>
      <w:r w:rsidR="00525238">
        <w:t xml:space="preserve">, ahogy az a </w:t>
      </w:r>
      <w:r w:rsidR="00994D9A">
        <w:t>4</w:t>
      </w:r>
      <w:r w:rsidR="00525238">
        <w:t>.</w:t>
      </w:r>
      <w:r w:rsidR="00994D9A">
        <w:t>12.</w:t>
      </w:r>
      <w:r w:rsidR="00525238">
        <w:t xml:space="preserve"> képen látható</w:t>
      </w:r>
      <w:r w:rsidR="00934B0F">
        <w:t>. Ezekből az eredményekből lát</w:t>
      </w:r>
      <w:r w:rsidR="00BD68C6">
        <w:t xml:space="preserve">szik, milyen fontos a használt </w:t>
      </w:r>
      <w:r w:rsidR="00934B0F">
        <w:t>állapotok, illetve a algoritmusok</w:t>
      </w:r>
      <w:r w:rsidR="007941A7">
        <w:t xml:space="preserve"> megfelelő</w:t>
      </w:r>
      <w:r w:rsidR="00934B0F">
        <w:t xml:space="preserve"> kiválasztása és tovább fejlesztése, például a </w:t>
      </w:r>
      <w:r w:rsidR="00934B0F" w:rsidRPr="00934B0F">
        <w:rPr>
          <w:i/>
        </w:rPr>
        <w:t>prioritised experience replay</w:t>
      </w:r>
      <w:r w:rsidR="00934B0F">
        <w:t>-el.</w:t>
      </w:r>
    </w:p>
    <w:p w14:paraId="0D426C57" w14:textId="77777777" w:rsidR="007E2916" w:rsidRDefault="00525238" w:rsidP="007E2916">
      <w:pPr>
        <w:pStyle w:val="Kp"/>
      </w:pPr>
      <w:r>
        <w:rPr>
          <w:noProof/>
          <w:lang w:eastAsia="hu-HU"/>
        </w:rPr>
        <w:drawing>
          <wp:inline distT="0" distB="0" distL="0" distR="0" wp14:anchorId="61ADD6AD" wp14:editId="166EDCDE">
            <wp:extent cx="4502421" cy="278892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earning_phase_test.PNG"/>
                    <pic:cNvPicPr/>
                  </pic:nvPicPr>
                  <pic:blipFill>
                    <a:blip r:embed="rId42">
                      <a:extLst>
                        <a:ext uri="{28A0092B-C50C-407E-A947-70E740481C1C}">
                          <a14:useLocalDpi xmlns:a14="http://schemas.microsoft.com/office/drawing/2010/main" val="0"/>
                        </a:ext>
                      </a:extLst>
                    </a:blip>
                    <a:stretch>
                      <a:fillRect/>
                    </a:stretch>
                  </pic:blipFill>
                  <pic:spPr>
                    <a:xfrm>
                      <a:off x="0" y="0"/>
                      <a:ext cx="4508288" cy="2792554"/>
                    </a:xfrm>
                    <a:prstGeom prst="rect">
                      <a:avLst/>
                    </a:prstGeom>
                  </pic:spPr>
                </pic:pic>
              </a:graphicData>
            </a:graphic>
          </wp:inline>
        </w:drawing>
      </w:r>
    </w:p>
    <w:p w14:paraId="2033E94F" w14:textId="4CB09ED0" w:rsidR="00525238" w:rsidRDefault="00397BEA" w:rsidP="007E2916">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12</w:t>
      </w:r>
      <w:r>
        <w:fldChar w:fldCharType="end"/>
      </w:r>
      <w:r w:rsidR="007E2916">
        <w:t>. ábra A betanított algoritmusok már más pályán is képesek eredményesen végighaladni</w:t>
      </w:r>
    </w:p>
    <w:p w14:paraId="2E436110" w14:textId="07AD3D17" w:rsidR="00B5369D" w:rsidRDefault="00B5369D" w:rsidP="00B5369D"/>
    <w:p w14:paraId="1C0D4CD0" w14:textId="77777777" w:rsidR="00B5369D" w:rsidRPr="00B5369D" w:rsidRDefault="00B5369D" w:rsidP="00B5369D"/>
    <w:tbl>
      <w:tblPr>
        <w:tblW w:w="665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0"/>
        <w:gridCol w:w="2700"/>
        <w:gridCol w:w="2478"/>
      </w:tblGrid>
      <w:tr w:rsidR="00B5369D" w:rsidRPr="00B5369D" w14:paraId="36303707" w14:textId="77777777" w:rsidTr="00397BEA">
        <w:trPr>
          <w:trHeight w:val="552"/>
          <w:jc w:val="center"/>
        </w:trPr>
        <w:tc>
          <w:tcPr>
            <w:tcW w:w="1480" w:type="dxa"/>
            <w:shd w:val="clear" w:color="auto" w:fill="auto"/>
            <w:vAlign w:val="bottom"/>
            <w:hideMark/>
          </w:tcPr>
          <w:p w14:paraId="14B954E6" w14:textId="5CFB2488" w:rsidR="00B5369D" w:rsidRPr="00B5369D" w:rsidRDefault="00B5369D" w:rsidP="00B5369D">
            <w:pPr>
              <w:spacing w:after="0" w:line="240" w:lineRule="auto"/>
              <w:ind w:firstLine="0"/>
              <w:jc w:val="center"/>
              <w:rPr>
                <w:rFonts w:ascii="Arial" w:hAnsi="Arial" w:cs="Arial"/>
                <w:sz w:val="20"/>
                <w:szCs w:val="20"/>
                <w:lang w:eastAsia="hu-HU"/>
              </w:rPr>
            </w:pPr>
            <w:r w:rsidRPr="00B5369D">
              <w:rPr>
                <w:rFonts w:ascii="Arial" w:hAnsi="Arial" w:cs="Arial"/>
                <w:sz w:val="20"/>
                <w:szCs w:val="20"/>
                <w:lang w:eastAsia="hu-HU"/>
              </w:rPr>
              <w:lastRenderedPageBreak/>
              <w:t>Algoritmus</w:t>
            </w:r>
            <w:r w:rsidR="00397BEA">
              <w:rPr>
                <w:rFonts w:ascii="Arial" w:hAnsi="Arial" w:cs="Arial"/>
                <w:sz w:val="20"/>
                <w:szCs w:val="20"/>
                <w:lang w:eastAsia="hu-HU"/>
              </w:rPr>
              <w:br/>
            </w:r>
            <w:r w:rsidR="00397BEA">
              <w:rPr>
                <w:rFonts w:ascii="Arial" w:hAnsi="Arial" w:cs="Arial"/>
                <w:sz w:val="20"/>
                <w:szCs w:val="20"/>
                <w:lang w:eastAsia="hu-HU"/>
              </w:rPr>
              <w:br/>
            </w:r>
          </w:p>
        </w:tc>
        <w:tc>
          <w:tcPr>
            <w:tcW w:w="2700" w:type="dxa"/>
            <w:shd w:val="clear" w:color="auto" w:fill="auto"/>
            <w:vAlign w:val="bottom"/>
            <w:hideMark/>
          </w:tcPr>
          <w:p w14:paraId="24FAC5BC" w14:textId="2E4B508C" w:rsidR="00B5369D" w:rsidRPr="00B5369D" w:rsidRDefault="00B5369D" w:rsidP="00B5369D">
            <w:pPr>
              <w:spacing w:after="0" w:line="240" w:lineRule="auto"/>
              <w:ind w:firstLine="0"/>
              <w:jc w:val="center"/>
              <w:rPr>
                <w:rFonts w:ascii="Arial" w:hAnsi="Arial" w:cs="Arial"/>
                <w:sz w:val="20"/>
                <w:szCs w:val="20"/>
                <w:lang w:eastAsia="hu-HU"/>
              </w:rPr>
            </w:pPr>
            <w:r w:rsidRPr="00B5369D">
              <w:rPr>
                <w:rFonts w:ascii="Arial" w:hAnsi="Arial" w:cs="Arial"/>
                <w:sz w:val="20"/>
                <w:szCs w:val="20"/>
                <w:lang w:eastAsia="hu-HU"/>
              </w:rPr>
              <w:t>Legjobb eredmény tanuló pályán</w:t>
            </w:r>
            <w:r>
              <w:rPr>
                <w:rFonts w:ascii="Arial" w:hAnsi="Arial" w:cs="Arial"/>
                <w:sz w:val="20"/>
                <w:szCs w:val="20"/>
                <w:lang w:eastAsia="hu-HU"/>
              </w:rPr>
              <w:t xml:space="preserve"> </w:t>
            </w:r>
            <w:r w:rsidRPr="00B5369D">
              <w:rPr>
                <w:rFonts w:ascii="Arial" w:hAnsi="Arial" w:cs="Arial"/>
                <w:sz w:val="20"/>
                <w:szCs w:val="20"/>
                <w:lang w:eastAsia="hu-HU"/>
              </w:rPr>
              <w:t>(track_2)</w:t>
            </w:r>
            <w:r w:rsidR="00397BEA">
              <w:rPr>
                <w:rFonts w:ascii="Arial" w:hAnsi="Arial" w:cs="Arial"/>
                <w:sz w:val="20"/>
                <w:szCs w:val="20"/>
                <w:lang w:eastAsia="hu-HU"/>
              </w:rPr>
              <w:br/>
              <w:t>(lépés a célig)</w:t>
            </w:r>
          </w:p>
        </w:tc>
        <w:tc>
          <w:tcPr>
            <w:tcW w:w="2478" w:type="dxa"/>
            <w:shd w:val="clear" w:color="auto" w:fill="auto"/>
            <w:vAlign w:val="bottom"/>
            <w:hideMark/>
          </w:tcPr>
          <w:p w14:paraId="720ED11D" w14:textId="77777777" w:rsidR="00B5369D" w:rsidRDefault="00B5369D" w:rsidP="00B5369D">
            <w:pPr>
              <w:spacing w:after="0" w:line="240" w:lineRule="auto"/>
              <w:ind w:firstLine="0"/>
              <w:jc w:val="center"/>
              <w:rPr>
                <w:rFonts w:ascii="Arial" w:hAnsi="Arial" w:cs="Arial"/>
                <w:sz w:val="20"/>
                <w:szCs w:val="20"/>
                <w:lang w:eastAsia="hu-HU"/>
              </w:rPr>
            </w:pPr>
            <w:r w:rsidRPr="00B5369D">
              <w:rPr>
                <w:rFonts w:ascii="Arial" w:hAnsi="Arial" w:cs="Arial"/>
                <w:sz w:val="20"/>
                <w:szCs w:val="20"/>
                <w:lang w:eastAsia="hu-HU"/>
              </w:rPr>
              <w:t>Legjobb eredmény teszt pályán (track_oval)</w:t>
            </w:r>
          </w:p>
          <w:p w14:paraId="43809064" w14:textId="6B88D5D5" w:rsidR="00397BEA" w:rsidRPr="00B5369D" w:rsidRDefault="00397BEA" w:rsidP="00B5369D">
            <w:pPr>
              <w:spacing w:after="0" w:line="240" w:lineRule="auto"/>
              <w:ind w:firstLine="0"/>
              <w:jc w:val="center"/>
              <w:rPr>
                <w:rFonts w:ascii="Arial" w:hAnsi="Arial" w:cs="Arial"/>
                <w:sz w:val="20"/>
                <w:szCs w:val="20"/>
                <w:lang w:eastAsia="hu-HU"/>
              </w:rPr>
            </w:pPr>
            <w:r>
              <w:rPr>
                <w:rFonts w:ascii="Arial" w:hAnsi="Arial" w:cs="Arial"/>
                <w:sz w:val="20"/>
                <w:szCs w:val="20"/>
                <w:lang w:eastAsia="hu-HU"/>
              </w:rPr>
              <w:t>(lépés a célig)</w:t>
            </w:r>
          </w:p>
        </w:tc>
      </w:tr>
      <w:tr w:rsidR="00B5369D" w:rsidRPr="00B5369D" w14:paraId="7341CE91" w14:textId="77777777" w:rsidTr="00397BEA">
        <w:trPr>
          <w:trHeight w:val="264"/>
          <w:jc w:val="center"/>
        </w:trPr>
        <w:tc>
          <w:tcPr>
            <w:tcW w:w="1480" w:type="dxa"/>
            <w:shd w:val="clear" w:color="auto" w:fill="auto"/>
            <w:noWrap/>
            <w:vAlign w:val="center"/>
            <w:hideMark/>
          </w:tcPr>
          <w:p w14:paraId="72BBD431" w14:textId="77777777" w:rsidR="00B5369D" w:rsidRPr="00B5369D" w:rsidRDefault="00B5369D" w:rsidP="00B5369D">
            <w:pPr>
              <w:spacing w:after="0" w:line="240" w:lineRule="auto"/>
              <w:ind w:firstLine="0"/>
              <w:jc w:val="left"/>
              <w:rPr>
                <w:rFonts w:ascii="Arial" w:hAnsi="Arial" w:cs="Arial"/>
                <w:sz w:val="20"/>
                <w:szCs w:val="20"/>
                <w:lang w:eastAsia="hu-HU"/>
              </w:rPr>
            </w:pPr>
            <w:r w:rsidRPr="00B5369D">
              <w:rPr>
                <w:rFonts w:ascii="Arial" w:hAnsi="Arial" w:cs="Arial"/>
                <w:sz w:val="20"/>
                <w:szCs w:val="20"/>
                <w:lang w:eastAsia="hu-HU"/>
              </w:rPr>
              <w:t>DDQN</w:t>
            </w:r>
          </w:p>
        </w:tc>
        <w:tc>
          <w:tcPr>
            <w:tcW w:w="2700" w:type="dxa"/>
            <w:shd w:val="clear" w:color="auto" w:fill="auto"/>
            <w:noWrap/>
            <w:vAlign w:val="center"/>
            <w:hideMark/>
          </w:tcPr>
          <w:p w14:paraId="2AC85509" w14:textId="540E92DD" w:rsidR="00B5369D" w:rsidRPr="00B5369D" w:rsidRDefault="00B5369D" w:rsidP="00397BEA">
            <w:pPr>
              <w:spacing w:after="0" w:line="240" w:lineRule="auto"/>
              <w:ind w:firstLine="0"/>
              <w:jc w:val="right"/>
              <w:rPr>
                <w:rFonts w:ascii="Arial" w:hAnsi="Arial" w:cs="Arial"/>
                <w:sz w:val="20"/>
                <w:szCs w:val="20"/>
                <w:lang w:eastAsia="hu-HU"/>
              </w:rPr>
            </w:pPr>
            <w:r w:rsidRPr="00B5369D">
              <w:rPr>
                <w:rFonts w:ascii="Arial" w:hAnsi="Arial" w:cs="Arial"/>
                <w:sz w:val="20"/>
                <w:szCs w:val="20"/>
                <w:lang w:eastAsia="hu-HU"/>
              </w:rPr>
              <w:t>29</w:t>
            </w:r>
            <w:r w:rsidR="00397BEA">
              <w:rPr>
                <w:rFonts w:ascii="Arial" w:hAnsi="Arial" w:cs="Arial"/>
                <w:sz w:val="20"/>
                <w:szCs w:val="20"/>
                <w:lang w:eastAsia="hu-HU"/>
              </w:rPr>
              <w:t xml:space="preserve"> </w:t>
            </w:r>
          </w:p>
        </w:tc>
        <w:tc>
          <w:tcPr>
            <w:tcW w:w="2478" w:type="dxa"/>
            <w:shd w:val="clear" w:color="auto" w:fill="auto"/>
            <w:noWrap/>
            <w:vAlign w:val="center"/>
            <w:hideMark/>
          </w:tcPr>
          <w:p w14:paraId="62731036" w14:textId="77777777" w:rsidR="00B5369D" w:rsidRPr="00B5369D" w:rsidRDefault="00B5369D" w:rsidP="00B5369D">
            <w:pPr>
              <w:spacing w:after="0" w:line="240" w:lineRule="auto"/>
              <w:ind w:firstLine="0"/>
              <w:jc w:val="right"/>
              <w:rPr>
                <w:rFonts w:ascii="Arial" w:hAnsi="Arial" w:cs="Arial"/>
                <w:sz w:val="20"/>
                <w:szCs w:val="20"/>
                <w:lang w:eastAsia="hu-HU"/>
              </w:rPr>
            </w:pPr>
            <w:r w:rsidRPr="00B5369D">
              <w:rPr>
                <w:rFonts w:ascii="Arial" w:hAnsi="Arial" w:cs="Arial"/>
                <w:sz w:val="20"/>
                <w:szCs w:val="20"/>
                <w:lang w:eastAsia="hu-HU"/>
              </w:rPr>
              <w:t>29</w:t>
            </w:r>
          </w:p>
        </w:tc>
      </w:tr>
      <w:tr w:rsidR="00B5369D" w:rsidRPr="00B5369D" w14:paraId="0532F5B0" w14:textId="77777777" w:rsidTr="00397BEA">
        <w:trPr>
          <w:trHeight w:val="264"/>
          <w:jc w:val="center"/>
        </w:trPr>
        <w:tc>
          <w:tcPr>
            <w:tcW w:w="1480" w:type="dxa"/>
            <w:shd w:val="clear" w:color="auto" w:fill="auto"/>
            <w:noWrap/>
            <w:vAlign w:val="center"/>
            <w:hideMark/>
          </w:tcPr>
          <w:p w14:paraId="3E9E808B" w14:textId="77777777" w:rsidR="00B5369D" w:rsidRPr="00B5369D" w:rsidRDefault="00B5369D" w:rsidP="00B5369D">
            <w:pPr>
              <w:spacing w:after="0" w:line="240" w:lineRule="auto"/>
              <w:ind w:firstLine="0"/>
              <w:jc w:val="left"/>
              <w:rPr>
                <w:rFonts w:ascii="Arial" w:hAnsi="Arial" w:cs="Arial"/>
                <w:sz w:val="20"/>
                <w:szCs w:val="20"/>
                <w:lang w:eastAsia="hu-HU"/>
              </w:rPr>
            </w:pPr>
            <w:r w:rsidRPr="00B5369D">
              <w:rPr>
                <w:rFonts w:ascii="Arial" w:hAnsi="Arial" w:cs="Arial"/>
                <w:sz w:val="20"/>
                <w:szCs w:val="20"/>
                <w:lang w:eastAsia="hu-HU"/>
              </w:rPr>
              <w:t>MCTS</w:t>
            </w:r>
          </w:p>
        </w:tc>
        <w:tc>
          <w:tcPr>
            <w:tcW w:w="2700" w:type="dxa"/>
            <w:shd w:val="clear" w:color="auto" w:fill="auto"/>
            <w:noWrap/>
            <w:vAlign w:val="center"/>
            <w:hideMark/>
          </w:tcPr>
          <w:p w14:paraId="61B635AD" w14:textId="77777777" w:rsidR="00B5369D" w:rsidRPr="00B5369D" w:rsidRDefault="00B5369D" w:rsidP="00B5369D">
            <w:pPr>
              <w:spacing w:after="0" w:line="240" w:lineRule="auto"/>
              <w:ind w:firstLine="0"/>
              <w:jc w:val="right"/>
              <w:rPr>
                <w:rFonts w:ascii="Arial" w:hAnsi="Arial" w:cs="Arial"/>
                <w:sz w:val="20"/>
                <w:szCs w:val="20"/>
                <w:lang w:eastAsia="hu-HU"/>
              </w:rPr>
            </w:pPr>
            <w:r w:rsidRPr="00B5369D">
              <w:rPr>
                <w:rFonts w:ascii="Arial" w:hAnsi="Arial" w:cs="Arial"/>
                <w:sz w:val="20"/>
                <w:szCs w:val="20"/>
                <w:lang w:eastAsia="hu-HU"/>
              </w:rPr>
              <w:t>38</w:t>
            </w:r>
          </w:p>
        </w:tc>
        <w:tc>
          <w:tcPr>
            <w:tcW w:w="2478" w:type="dxa"/>
            <w:shd w:val="clear" w:color="auto" w:fill="auto"/>
            <w:noWrap/>
            <w:vAlign w:val="center"/>
            <w:hideMark/>
          </w:tcPr>
          <w:p w14:paraId="26361E3E" w14:textId="77777777" w:rsidR="00B5369D" w:rsidRPr="00B5369D" w:rsidRDefault="00B5369D" w:rsidP="00B5369D">
            <w:pPr>
              <w:spacing w:after="0" w:line="240" w:lineRule="auto"/>
              <w:ind w:firstLine="0"/>
              <w:jc w:val="right"/>
              <w:rPr>
                <w:rFonts w:ascii="Arial" w:hAnsi="Arial" w:cs="Arial"/>
                <w:sz w:val="20"/>
                <w:szCs w:val="20"/>
                <w:lang w:eastAsia="hu-HU"/>
              </w:rPr>
            </w:pPr>
            <w:r w:rsidRPr="00B5369D">
              <w:rPr>
                <w:rFonts w:ascii="Arial" w:hAnsi="Arial" w:cs="Arial"/>
                <w:sz w:val="20"/>
                <w:szCs w:val="20"/>
                <w:lang w:eastAsia="hu-HU"/>
              </w:rPr>
              <w:t>32</w:t>
            </w:r>
          </w:p>
        </w:tc>
      </w:tr>
      <w:tr w:rsidR="00B5369D" w:rsidRPr="00B5369D" w14:paraId="74E2FDC7" w14:textId="77777777" w:rsidTr="00397BEA">
        <w:trPr>
          <w:trHeight w:val="264"/>
          <w:jc w:val="center"/>
        </w:trPr>
        <w:tc>
          <w:tcPr>
            <w:tcW w:w="1480" w:type="dxa"/>
            <w:shd w:val="clear" w:color="auto" w:fill="auto"/>
            <w:noWrap/>
            <w:vAlign w:val="center"/>
            <w:hideMark/>
          </w:tcPr>
          <w:p w14:paraId="0F080727" w14:textId="77777777" w:rsidR="00B5369D" w:rsidRPr="00B5369D" w:rsidRDefault="00B5369D" w:rsidP="00B5369D">
            <w:pPr>
              <w:spacing w:after="0" w:line="240" w:lineRule="auto"/>
              <w:ind w:firstLine="0"/>
              <w:jc w:val="left"/>
              <w:rPr>
                <w:rFonts w:ascii="Arial" w:hAnsi="Arial" w:cs="Arial"/>
                <w:sz w:val="20"/>
                <w:szCs w:val="20"/>
                <w:lang w:eastAsia="hu-HU"/>
              </w:rPr>
            </w:pPr>
            <w:r w:rsidRPr="00B5369D">
              <w:rPr>
                <w:rFonts w:ascii="Arial" w:hAnsi="Arial" w:cs="Arial"/>
                <w:sz w:val="20"/>
                <w:szCs w:val="20"/>
                <w:lang w:eastAsia="hu-HU"/>
              </w:rPr>
              <w:t>DQN</w:t>
            </w:r>
          </w:p>
        </w:tc>
        <w:tc>
          <w:tcPr>
            <w:tcW w:w="2700" w:type="dxa"/>
            <w:shd w:val="clear" w:color="auto" w:fill="auto"/>
            <w:noWrap/>
            <w:vAlign w:val="center"/>
            <w:hideMark/>
          </w:tcPr>
          <w:p w14:paraId="42072F12" w14:textId="77777777" w:rsidR="00B5369D" w:rsidRPr="00B5369D" w:rsidRDefault="00B5369D" w:rsidP="00B5369D">
            <w:pPr>
              <w:spacing w:after="0" w:line="240" w:lineRule="auto"/>
              <w:ind w:firstLine="0"/>
              <w:jc w:val="right"/>
              <w:rPr>
                <w:rFonts w:ascii="Arial" w:hAnsi="Arial" w:cs="Arial"/>
                <w:sz w:val="20"/>
                <w:szCs w:val="20"/>
                <w:lang w:eastAsia="hu-HU"/>
              </w:rPr>
            </w:pPr>
            <w:r w:rsidRPr="00B5369D">
              <w:rPr>
                <w:rFonts w:ascii="Arial" w:hAnsi="Arial" w:cs="Arial"/>
                <w:sz w:val="20"/>
                <w:szCs w:val="20"/>
                <w:lang w:eastAsia="hu-HU"/>
              </w:rPr>
              <w:t>27</w:t>
            </w:r>
          </w:p>
        </w:tc>
        <w:tc>
          <w:tcPr>
            <w:tcW w:w="2478" w:type="dxa"/>
            <w:shd w:val="clear" w:color="auto" w:fill="auto"/>
            <w:noWrap/>
            <w:vAlign w:val="center"/>
            <w:hideMark/>
          </w:tcPr>
          <w:p w14:paraId="28A59F74" w14:textId="77777777" w:rsidR="00B5369D" w:rsidRPr="00B5369D" w:rsidRDefault="00B5369D" w:rsidP="00397BEA">
            <w:pPr>
              <w:keepNext/>
              <w:spacing w:after="0" w:line="240" w:lineRule="auto"/>
              <w:ind w:firstLine="0"/>
              <w:jc w:val="right"/>
              <w:rPr>
                <w:rFonts w:ascii="Arial" w:hAnsi="Arial" w:cs="Arial"/>
                <w:sz w:val="20"/>
                <w:szCs w:val="20"/>
                <w:lang w:eastAsia="hu-HU"/>
              </w:rPr>
            </w:pPr>
            <w:r w:rsidRPr="00B5369D">
              <w:rPr>
                <w:rFonts w:ascii="Arial" w:hAnsi="Arial" w:cs="Arial"/>
                <w:sz w:val="20"/>
                <w:szCs w:val="20"/>
                <w:lang w:eastAsia="hu-HU"/>
              </w:rPr>
              <w:t>28</w:t>
            </w:r>
          </w:p>
        </w:tc>
      </w:tr>
    </w:tbl>
    <w:p w14:paraId="78D3D5B9" w14:textId="06A2593C" w:rsidR="009B1A96" w:rsidRPr="009B6D9F" w:rsidRDefault="00397BEA" w:rsidP="00397BEA">
      <w:pPr>
        <w:pStyle w:val="Kpalrs"/>
      </w:pPr>
      <w:r>
        <w:fldChar w:fldCharType="begin"/>
      </w:r>
      <w:r>
        <w:instrText xml:space="preserve"> STYLEREF 1 \s </w:instrText>
      </w:r>
      <w:r>
        <w:fldChar w:fldCharType="separate"/>
      </w:r>
      <w:r w:rsidR="00B765AE">
        <w:rPr>
          <w:noProof/>
        </w:rPr>
        <w:t>4</w:t>
      </w:r>
      <w:r>
        <w:fldChar w:fldCharType="end"/>
      </w:r>
      <w:r>
        <w:t>.</w:t>
      </w:r>
      <w:r>
        <w:fldChar w:fldCharType="begin"/>
      </w:r>
      <w:r>
        <w:instrText xml:space="preserve"> SEQ ábra \* ARABIC \s 1 </w:instrText>
      </w:r>
      <w:r>
        <w:fldChar w:fldCharType="separate"/>
      </w:r>
      <w:r w:rsidR="00B765AE">
        <w:rPr>
          <w:noProof/>
        </w:rPr>
        <w:t>13</w:t>
      </w:r>
      <w:r>
        <w:fldChar w:fldCharType="end"/>
      </w:r>
      <w:r>
        <w:t>. ábra A tesztelt</w:t>
      </w:r>
      <w:r>
        <w:rPr>
          <w:noProof/>
        </w:rPr>
        <w:t xml:space="preserve"> algortmusok legjobb ereményei a tanuló pályán és egy teszt pályán</w:t>
      </w:r>
    </w:p>
    <w:p w14:paraId="4CE29790" w14:textId="3373537A" w:rsidR="009B6D9F" w:rsidRDefault="009B6D9F" w:rsidP="009B6D9F">
      <w:pPr>
        <w:pStyle w:val="Cmsor2"/>
      </w:pPr>
      <w:bookmarkStart w:id="45" w:name="_Toc499330663"/>
      <w:r>
        <w:t>Lehe</w:t>
      </w:r>
      <w:r w:rsidR="00B42537">
        <w:t>t</w:t>
      </w:r>
      <w:r w:rsidR="00D4038D">
        <w:t>séges továbbfejlesztések</w:t>
      </w:r>
      <w:bookmarkEnd w:id="45"/>
    </w:p>
    <w:p w14:paraId="64086C8D" w14:textId="0463CDC6" w:rsidR="00D15AAC" w:rsidRPr="00D15AAC" w:rsidRDefault="00D15AAC" w:rsidP="00D15AAC">
      <w:pPr>
        <w:ind w:firstLine="0"/>
        <w:rPr>
          <w:b/>
        </w:rPr>
      </w:pPr>
      <w:r w:rsidRPr="00D15AAC">
        <w:rPr>
          <w:b/>
        </w:rPr>
        <w:t>ALGORITMUS</w:t>
      </w:r>
    </w:p>
    <w:p w14:paraId="5F7CAA0D" w14:textId="0C9C9CB5" w:rsidR="004813BF" w:rsidRDefault="004813BF" w:rsidP="00D15AAC">
      <w:pPr>
        <w:ind w:firstLine="0"/>
      </w:pPr>
      <w:r>
        <w:t>A szimulátort és a megvalósított irányítást számos ponton tovább lehetne fejleszteni a jövőben. Az irányítás magját jelentő algoritmust illetően, véleményem szerint a probléma szekvenciális mivolta miatt a Monte Carlo Tree Search különböző változatainak implementálásával lehetne a legnagyobb teljesítményjavulást elérni. Ennek több változata is létezik, amelyeket sikerrel lehetne alkalmazni ezen a probléma területen, például az állapot tér felfedezésénél különböző biztonsági korlátok bevezetését alkalmazó változat szerintem kifejezetten alkalmas lenne, mivel még kevesebb időt töltene az algoritmus az ütközéshez vezető stratégiákkal.</w:t>
      </w:r>
    </w:p>
    <w:p w14:paraId="6F348140" w14:textId="77777777" w:rsidR="003F1844" w:rsidRDefault="003F1844" w:rsidP="00D15AAC">
      <w:pPr>
        <w:ind w:firstLine="0"/>
      </w:pPr>
    </w:p>
    <w:p w14:paraId="426D65F1" w14:textId="08AC0431" w:rsidR="00D15AAC" w:rsidRPr="00D15AAC" w:rsidRDefault="00D15AAC" w:rsidP="00D15AAC">
      <w:pPr>
        <w:ind w:firstLine="0"/>
        <w:rPr>
          <w:b/>
        </w:rPr>
      </w:pPr>
      <w:r w:rsidRPr="00D15AAC">
        <w:rPr>
          <w:b/>
        </w:rPr>
        <w:t>IMPLEMENTÁCIÓ</w:t>
      </w:r>
    </w:p>
    <w:p w14:paraId="4B867129" w14:textId="3FBA60CA" w:rsidR="003C1159" w:rsidRDefault="003C1159" w:rsidP="00D15AAC">
      <w:pPr>
        <w:ind w:firstLine="0"/>
      </w:pPr>
      <w:r>
        <w:t xml:space="preserve">Emellett a </w:t>
      </w:r>
      <w:r w:rsidR="00D4038D">
        <w:t>memória kezelését is lehetne optimalizálni, esetleg a felhasznált fának a tényleges építésével, vagy annak neurális hálóval való valamilyen kombinálásával. Ez a nagyobb kiterjedésű rendszereknél sokkal kritikusabb pontot jelent, ugyanis a nagy mennyiségű adatan nehéz keresni és mintavételezni.</w:t>
      </w:r>
    </w:p>
    <w:p w14:paraId="6C1FF10F" w14:textId="77777777" w:rsidR="003F1844" w:rsidRDefault="003F1844" w:rsidP="00D15AAC">
      <w:pPr>
        <w:ind w:firstLine="0"/>
      </w:pPr>
    </w:p>
    <w:p w14:paraId="6D196BBF" w14:textId="16220EE1" w:rsidR="00D15AAC" w:rsidRPr="00D15AAC" w:rsidRDefault="00D15AAC" w:rsidP="00D15AAC">
      <w:pPr>
        <w:ind w:firstLine="0"/>
        <w:rPr>
          <w:b/>
        </w:rPr>
      </w:pPr>
      <w:r w:rsidRPr="00D15AAC">
        <w:rPr>
          <w:b/>
        </w:rPr>
        <w:t>ÁLLAPOTÁTMENETEK FELDERÍTÉSE</w:t>
      </w:r>
    </w:p>
    <w:p w14:paraId="70A7C457" w14:textId="4F2C2AE8" w:rsidR="00D4038D" w:rsidRDefault="00D4038D" w:rsidP="00D15AAC">
      <w:pPr>
        <w:ind w:firstLine="0"/>
      </w:pPr>
      <w:r>
        <w:t>További fejlesztési irányt jelenthet más felderítő módszerek implementálása. A Monte Carlo Tree Search egy gyakori változata az UTC algoritmus, amely a felderítés során figyelembe veszi, hogy az adott állapot</w:t>
      </w:r>
      <w:r w:rsidR="00D15AAC">
        <w:t>ot</w:t>
      </w:r>
      <w:r>
        <w:t>, illetve állapotátmenetet hányszor látott</w:t>
      </w:r>
      <w:r w:rsidR="00D15AAC">
        <w:t xml:space="preserve"> az ágens</w:t>
      </w:r>
      <w:r w:rsidR="009F264E">
        <w:t xml:space="preserve">. Illetve a </w:t>
      </w:r>
      <w:r w:rsidR="004736C8">
        <w:t xml:space="preserve">jelenleg létező tanuló algoritmusok többségében, így az általam implementáltakban is igaz, hogy a </w:t>
      </w:r>
      <w:r w:rsidR="009F264E">
        <w:t>tanítás során nem vesszük figyelembe a témában létező ne</w:t>
      </w:r>
      <w:r w:rsidR="00F04593">
        <w:t>m gépi tan</w:t>
      </w:r>
      <w:r w:rsidR="003F1844">
        <w:t>ulás alapú algoritmusokat</w:t>
      </w:r>
      <w:r w:rsidR="009F264E">
        <w:t xml:space="preserve"> és a szakértői tudást, így az algoritmusunk a nulláról kell megtanuljon mindent, ami igen hosszadalmas. Erre egy megoldást jelenthet az ún. Guided DQN</w:t>
      </w:r>
      <w:sdt>
        <w:sdtPr>
          <w:id w:val="35707923"/>
          <w:citation/>
        </w:sdtPr>
        <w:sdtContent>
          <w:r w:rsidR="00994D9A">
            <w:fldChar w:fldCharType="begin"/>
          </w:r>
          <w:r w:rsidR="00994D9A">
            <w:instrText xml:space="preserve"> CITATION Aya17 \l 1038 </w:instrText>
          </w:r>
          <w:r w:rsidR="00994D9A">
            <w:fldChar w:fldCharType="separate"/>
          </w:r>
          <w:r w:rsidR="00B765AE">
            <w:rPr>
              <w:noProof/>
            </w:rPr>
            <w:t xml:space="preserve"> [23]</w:t>
          </w:r>
          <w:r w:rsidR="00994D9A">
            <w:fldChar w:fldCharType="end"/>
          </w:r>
        </w:sdtContent>
      </w:sdt>
      <w:r w:rsidR="009F264E">
        <w:t xml:space="preserve"> algoritmus, illetve a szemlélete, hogy a felderítés során, néha </w:t>
      </w:r>
      <w:r w:rsidR="009F264E">
        <w:lastRenderedPageBreak/>
        <w:t>egy olyan akció sorozatot kövessen az algoritmus, amelyet valamilyen nem gépi tanuláson alapul verzió számít ki és ezt optimalizálja. Ez mind futás időben, mind eredményességben is jelentős javuláshoz vezethet.</w:t>
      </w:r>
    </w:p>
    <w:p w14:paraId="5446640F" w14:textId="77777777" w:rsidR="003F1844" w:rsidRDefault="003F1844" w:rsidP="00D15AAC">
      <w:pPr>
        <w:ind w:firstLine="0"/>
      </w:pPr>
    </w:p>
    <w:p w14:paraId="31048490" w14:textId="425108B7" w:rsidR="003F1844" w:rsidRPr="003F1844" w:rsidRDefault="003F1844" w:rsidP="003F1844">
      <w:pPr>
        <w:ind w:firstLine="0"/>
        <w:rPr>
          <w:b/>
        </w:rPr>
      </w:pPr>
      <w:r w:rsidRPr="003F1844">
        <w:rPr>
          <w:b/>
        </w:rPr>
        <w:t>FELADAT RÉSZLETEZÉSE</w:t>
      </w:r>
    </w:p>
    <w:p w14:paraId="77FB70C0" w14:textId="32AD5B6C" w:rsidR="009F264E" w:rsidRDefault="009F264E" w:rsidP="003F1844">
      <w:pPr>
        <w:ind w:firstLine="0"/>
      </w:pPr>
      <w:r>
        <w:t>Ezen kívül tovább lehetne bonyolítani a feladatot, hogy részletesebb, a valóság</w:t>
      </w:r>
      <w:r w:rsidR="003F1844">
        <w:t>hoz</w:t>
      </w:r>
      <w:r>
        <w:t xml:space="preserve"> minél </w:t>
      </w:r>
      <w:r w:rsidR="003F1844">
        <w:t>jobban illeszkedő</w:t>
      </w:r>
      <w:r>
        <w:t xml:space="preserve"> megoldást kapjunk. </w:t>
      </w:r>
      <w:r w:rsidR="003F1844">
        <w:t>Ilyen változtatás lehetne például a dinamikus akadályok használata a tanítás</w:t>
      </w:r>
      <w:r w:rsidR="000879B8">
        <w:t xml:space="preserve"> </w:t>
      </w:r>
      <w:r w:rsidR="003F1844">
        <w:t>során</w:t>
      </w:r>
      <w:r>
        <w:t>,</w:t>
      </w:r>
      <w:r w:rsidR="003F1844">
        <w:t xml:space="preserve"> esetleg más ágensek, akikkel a miénk versenyez</w:t>
      </w:r>
      <w:r>
        <w:t>. A tanítást végezhetnénk több pályára is egyszerre</w:t>
      </w:r>
      <w:r w:rsidR="003F1844">
        <w:t>, így egyre általánosabb megoldást kapnánk, ami változatos alakú és tulajdonságú pályákon is boldogulna</w:t>
      </w:r>
      <w:r>
        <w:t>. Az ezen szakdolgoza</w:t>
      </w:r>
      <w:r w:rsidR="003F1844">
        <w:t>t során implementált algoritmusokat</w:t>
      </w:r>
      <w:r>
        <w:t xml:space="preserve"> egyszerre csak egy pályán tanítottam, így volt, hogy arra a pályára </w:t>
      </w:r>
      <w:r w:rsidR="003F1844">
        <w:t xml:space="preserve">jobban </w:t>
      </w:r>
      <w:r>
        <w:t>rá</w:t>
      </w:r>
      <w:r w:rsidR="003F1844">
        <w:t>tanult</w:t>
      </w:r>
      <w:r>
        <w:t xml:space="preserve">, viszont egy észrevehetően más tulajdonságokkal bíró pályán </w:t>
      </w:r>
      <w:r w:rsidR="003F1844">
        <w:t>csak szlalomozva, az egyik faltól a másikig sodródva tudott végigmenni</w:t>
      </w:r>
      <w:r>
        <w:t>.</w:t>
      </w:r>
    </w:p>
    <w:p w14:paraId="2A5A969B" w14:textId="77777777" w:rsidR="003F1844" w:rsidRDefault="003F1844" w:rsidP="003F1844">
      <w:pPr>
        <w:ind w:firstLine="0"/>
      </w:pPr>
    </w:p>
    <w:p w14:paraId="241CC19F" w14:textId="69812B6A" w:rsidR="003F1844" w:rsidRPr="003F1844" w:rsidRDefault="003F1844" w:rsidP="003F1844">
      <w:pPr>
        <w:ind w:firstLine="0"/>
        <w:rPr>
          <w:b/>
        </w:rPr>
      </w:pPr>
      <w:r>
        <w:rPr>
          <w:b/>
        </w:rPr>
        <w:t>BONYOLULTABB FIZIKAI MODELL</w:t>
      </w:r>
    </w:p>
    <w:p w14:paraId="42C3841D" w14:textId="77FC972D" w:rsidR="009F264E" w:rsidRDefault="009F264E" w:rsidP="003F1844">
      <w:pPr>
        <w:ind w:firstLine="0"/>
      </w:pPr>
      <w:r>
        <w:t>További továbbfejlesztési irányt jelenthet a megfelelő állapot vektor megalkotása</w:t>
      </w:r>
      <w:r w:rsidR="00E2681E">
        <w:t>, más minőségű dimenziók bevitelével, a meglévők részletezésév</w:t>
      </w:r>
      <w:r w:rsidR="000879B8">
        <w:t xml:space="preserve">el. Illetve a valóság minél </w:t>
      </w:r>
      <w:r w:rsidR="00E2681E">
        <w:t>élethűbb megközelítése érdekében bonyolultabb, részletesebb járműmodelleket is lehetne alkalmazni, ami már figyelembe veszi az autó sajátosságait, mint a tömeg</w:t>
      </w:r>
      <w:r w:rsidR="000879B8">
        <w:t>et</w:t>
      </w:r>
      <w:r w:rsidR="00E2681E">
        <w:t>, a tehetetlenség</w:t>
      </w:r>
      <w:r w:rsidR="000879B8">
        <w:t>et</w:t>
      </w:r>
      <w:r w:rsidR="00E2681E">
        <w:t>, a súlypont</w:t>
      </w:r>
      <w:r w:rsidR="000879B8">
        <w:t>ot</w:t>
      </w:r>
      <w:r w:rsidR="00E2681E">
        <w:t>, a tapadás</w:t>
      </w:r>
      <w:r w:rsidR="000879B8">
        <w:t>t</w:t>
      </w:r>
      <w:r w:rsidR="00E2681E">
        <w:t xml:space="preserve"> és a megcsúszás</w:t>
      </w:r>
      <w:r w:rsidR="000879B8">
        <w:t>t</w:t>
      </w:r>
      <w:r w:rsidR="00E2681E">
        <w:t>.</w:t>
      </w:r>
      <w:r>
        <w:t xml:space="preserve"> </w:t>
      </w:r>
    </w:p>
    <w:p w14:paraId="2A44BB48" w14:textId="77777777" w:rsidR="003F1844" w:rsidRDefault="003F1844" w:rsidP="003F1844">
      <w:pPr>
        <w:ind w:firstLine="0"/>
      </w:pPr>
    </w:p>
    <w:p w14:paraId="197F32D9" w14:textId="54512CF0" w:rsidR="003F1844" w:rsidRPr="003F1844" w:rsidRDefault="003F1844" w:rsidP="003F1844">
      <w:pPr>
        <w:ind w:firstLine="0"/>
        <w:rPr>
          <w:b/>
        </w:rPr>
      </w:pPr>
      <w:r w:rsidRPr="003F1844">
        <w:rPr>
          <w:b/>
        </w:rPr>
        <w:t>PÁRHUZAMOSÍTÁS</w:t>
      </w:r>
    </w:p>
    <w:p w14:paraId="452E3BD8" w14:textId="289747F5" w:rsidR="00E2681E" w:rsidRDefault="00E2681E" w:rsidP="003F1844">
      <w:pPr>
        <w:ind w:firstLine="0"/>
      </w:pPr>
      <w:r>
        <w:t xml:space="preserve">Mivel egy nagyon részletes modell használata, illetve a bonyolultabb algoritmusok még időigényesebbek, ezért </w:t>
      </w:r>
      <w:r w:rsidR="0020163D">
        <w:t>előnyös lenne</w:t>
      </w:r>
      <w:r>
        <w:t xml:space="preserve"> a szimulációk párhuzamos elosztott rendszerekben való futtatása, illetve a szimulátor ehhez való adaptálása.</w:t>
      </w:r>
    </w:p>
    <w:p w14:paraId="5FDEEAC7" w14:textId="77777777" w:rsidR="003F1844" w:rsidRDefault="003F1844" w:rsidP="003F1844">
      <w:pPr>
        <w:ind w:firstLine="0"/>
      </w:pPr>
    </w:p>
    <w:p w14:paraId="5932F893" w14:textId="51D6E99D" w:rsidR="003F1844" w:rsidRPr="003F1844" w:rsidRDefault="003F1844" w:rsidP="003F1844">
      <w:pPr>
        <w:ind w:firstLine="0"/>
        <w:rPr>
          <w:b/>
        </w:rPr>
      </w:pPr>
      <w:r w:rsidRPr="003F1844">
        <w:rPr>
          <w:b/>
        </w:rPr>
        <w:t>FIZIKAI MEGVALÓSÍTÁS</w:t>
      </w:r>
    </w:p>
    <w:p w14:paraId="2BDD5093" w14:textId="6B2A903C" w:rsidR="002841F9" w:rsidRDefault="00E2681E" w:rsidP="003F1844">
      <w:pPr>
        <w:ind w:firstLine="0"/>
      </w:pPr>
      <w:r>
        <w:t xml:space="preserve">A megfelelő vezérlés implementálása és tanítása </w:t>
      </w:r>
      <w:r w:rsidR="00B8598F">
        <w:t>után a végső lépés ennek a való</w:t>
      </w:r>
      <w:r>
        <w:t xml:space="preserve">életbeni alkalmazása, például egy távvezérlésű játékautó, vagy önjáró robot segítségével. Ehhez </w:t>
      </w:r>
      <w:r>
        <w:lastRenderedPageBreak/>
        <w:t xml:space="preserve">szükség lehet az ún. </w:t>
      </w:r>
      <w:r w:rsidRPr="00E2681E">
        <w:rPr>
          <w:i/>
        </w:rPr>
        <w:t>transfer learning</w:t>
      </w:r>
      <w:r>
        <w:t xml:space="preserve"> használatára, amikor is szimuláción betanítunk előre egy neurális hálót, majd az előtanított hálót vagy egy részét felhasználva, azt továb</w:t>
      </w:r>
      <w:r w:rsidR="00B8598F">
        <w:t>btanítjuk, már a valós probléma</w:t>
      </w:r>
      <w:r>
        <w:t xml:space="preserve"> és szenzoradatok segítségével.</w:t>
      </w:r>
    </w:p>
    <w:p w14:paraId="2DDC9F39" w14:textId="651DD6B0" w:rsidR="0042753E" w:rsidRDefault="0042753E" w:rsidP="00700E3A">
      <w:pPr>
        <w:pStyle w:val="Cmsor1"/>
      </w:pPr>
      <w:bookmarkStart w:id="46" w:name="_Toc332797403"/>
      <w:bookmarkStart w:id="47" w:name="_Toc499330664"/>
      <w:r>
        <w:lastRenderedPageBreak/>
        <w:t>Összefoglaló</w:t>
      </w:r>
      <w:bookmarkEnd w:id="47"/>
    </w:p>
    <w:p w14:paraId="63517402" w14:textId="4EDC52E9" w:rsidR="00083720" w:rsidRDefault="00083720" w:rsidP="00266635">
      <w:r>
        <w:t>A dolgozatom során egy irányítástech</w:t>
      </w:r>
      <w:r w:rsidR="00042D26">
        <w:t>nikai problémára kerestem lehet</w:t>
      </w:r>
      <w:r>
        <w:t>séges</w:t>
      </w:r>
      <w:r w:rsidR="00042D26">
        <w:t xml:space="preserve"> alternatív megoldásokat a mély megerősítéses tanulás felhasználásával. A munka során elkészült keretrendszer alkalmas különböző algoritmusok tanítására</w:t>
      </w:r>
      <w:r w:rsidR="0020163D">
        <w:t>, a tanulási folyamat nyomonkövetésére</w:t>
      </w:r>
      <w:r w:rsidR="00042D26">
        <w:t xml:space="preserve"> és tesztelésére, emellett az implementált módszerek eredményesen tudják vezérelni a versenyautó modellt több más-más tulajdonságokkal rendelkező pályán is.</w:t>
      </w:r>
    </w:p>
    <w:p w14:paraId="44C1FF32" w14:textId="75FC2D7D" w:rsidR="00266635" w:rsidRPr="00266635" w:rsidRDefault="00266635" w:rsidP="00266635">
      <w:r>
        <w:t>Ahogy a dolgozatomból és a szimulációk eredményéből is látszik, a megerősítéses tanulás és a neurális háló</w:t>
      </w:r>
      <w:r w:rsidR="000701EA">
        <w:t>k</w:t>
      </w:r>
      <w:r>
        <w:t xml:space="preserve"> egy igen hatásos eszközt jelenthetnek az irányítástechnikai problémák megoldása során. Segítségükkel olyan irányítási feladatok is könnyen elvégezhetőek, amiket korábban csak rendkívül bonyolult analitikus módon lehetett  megoldani. Az alkalmazásukhoz szükséges hardware pedig a technika fejlődésével egyre kevésbé lesz költséges, így több területen is alternatívát jelenthetnek az eddig létező hagyományos megoldásokkal szemben, vagy azokkal kombinálva még hatásosabb módszereket alkothatnak.</w:t>
      </w:r>
      <w:r w:rsidR="00083720">
        <w:t xml:space="preserve"> Mindenesetre tisztán látszik, hogy a bennük rejlő potenciál igen magas és a következő években évtizedekben egyre gyakrabban fognak megjelenni a tanuló algoritmusokra épülő gyakorlati megoldások is a való életben.</w:t>
      </w:r>
    </w:p>
    <w:bookmarkEnd w:id="46"/>
    <w:p w14:paraId="371371AB" w14:textId="1258A41C" w:rsidR="00C47818" w:rsidRDefault="00C47818">
      <w:pPr>
        <w:spacing w:after="0" w:line="240" w:lineRule="auto"/>
        <w:ind w:firstLine="0"/>
        <w:jc w:val="left"/>
        <w:rPr>
          <w:rStyle w:val="Kiemels"/>
        </w:rPr>
      </w:pPr>
      <w:r>
        <w:rPr>
          <w:rStyle w:val="Kiemels"/>
        </w:rPr>
        <w:br w:type="page"/>
      </w:r>
    </w:p>
    <w:bookmarkStart w:id="48" w:name="_Toc499330665" w:displacedByCustomXml="next"/>
    <w:sdt>
      <w:sdtPr>
        <w:id w:val="1085814977"/>
        <w:docPartObj>
          <w:docPartGallery w:val="Bibliographies"/>
          <w:docPartUnique/>
        </w:docPartObj>
      </w:sdtPr>
      <w:sdtEndPr>
        <w:rPr>
          <w:rFonts w:cs="Times New Roman"/>
          <w:b w:val="0"/>
          <w:bCs w:val="0"/>
          <w:kern w:val="0"/>
          <w:sz w:val="24"/>
          <w:szCs w:val="24"/>
        </w:rPr>
      </w:sdtEndPr>
      <w:sdtContent>
        <w:p w14:paraId="5347330B" w14:textId="3807DAAB" w:rsidR="00147944" w:rsidRDefault="00147944" w:rsidP="00F379C6">
          <w:pPr>
            <w:pStyle w:val="Cmsor1"/>
            <w:numPr>
              <w:ilvl w:val="0"/>
              <w:numId w:val="0"/>
            </w:numPr>
          </w:pPr>
          <w:r>
            <w:t>Irodalomjegyzék</w:t>
          </w:r>
          <w:bookmarkEnd w:id="48"/>
        </w:p>
        <w:sdt>
          <w:sdtPr>
            <w:id w:val="111145805"/>
            <w:bibliography/>
          </w:sdtPr>
          <w:sdtContent>
            <w:p w14:paraId="70F81D95" w14:textId="77777777" w:rsidR="00B765AE" w:rsidRDefault="00147944" w:rsidP="00F379C6">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B765AE" w14:paraId="52ED1BB9" w14:textId="77777777">
                <w:trPr>
                  <w:divId w:val="1693994302"/>
                  <w:tblCellSpacing w:w="15" w:type="dxa"/>
                </w:trPr>
                <w:tc>
                  <w:tcPr>
                    <w:tcW w:w="50" w:type="pct"/>
                    <w:hideMark/>
                  </w:tcPr>
                  <w:p w14:paraId="734714F8" w14:textId="4FAB12AC" w:rsidR="00B765AE" w:rsidRDefault="00B765AE" w:rsidP="00F379C6">
                    <w:pPr>
                      <w:pStyle w:val="Irodalomjegyzk"/>
                      <w:ind w:firstLine="0"/>
                      <w:rPr>
                        <w:noProof/>
                      </w:rPr>
                    </w:pPr>
                    <w:r>
                      <w:rPr>
                        <w:noProof/>
                      </w:rPr>
                      <w:t xml:space="preserve">[1] </w:t>
                    </w:r>
                  </w:p>
                </w:tc>
                <w:tc>
                  <w:tcPr>
                    <w:tcW w:w="0" w:type="auto"/>
                    <w:hideMark/>
                  </w:tcPr>
                  <w:p w14:paraId="5F24A32D" w14:textId="77777777" w:rsidR="00F379C6" w:rsidRPr="00F379C6" w:rsidRDefault="00B765AE" w:rsidP="00F379C6">
                    <w:pPr>
                      <w:pStyle w:val="Irodalomjegyzk"/>
                      <w:ind w:firstLine="0"/>
                      <w:rPr>
                        <w:rStyle w:val="Irodalomjegyzkforrs"/>
                      </w:rPr>
                    </w:pPr>
                    <w:r>
                      <w:rPr>
                        <w:noProof/>
                      </w:rPr>
                      <w:t>D. Silver és A. Huang, „</w:t>
                    </w:r>
                    <w:r w:rsidR="00F379C6" w:rsidRPr="00F379C6">
                      <w:rPr>
                        <w:rStyle w:val="Irodalomjegyzkforrs"/>
                      </w:rPr>
                      <w:t>Mastering the game of go with deep neural networks</w:t>
                    </w:r>
                  </w:p>
                  <w:p w14:paraId="08FC5247" w14:textId="4F36D0BD" w:rsidR="00B765AE" w:rsidRDefault="00F379C6" w:rsidP="00F379C6">
                    <w:pPr>
                      <w:pStyle w:val="Irodalomjegyzk"/>
                      <w:ind w:firstLine="0"/>
                      <w:rPr>
                        <w:noProof/>
                      </w:rPr>
                    </w:pPr>
                    <w:r w:rsidRPr="00F379C6">
                      <w:rPr>
                        <w:rStyle w:val="Irodalomjegyzkforrs"/>
                      </w:rPr>
                      <w:t>and tree searc</w:t>
                    </w:r>
                    <w:r w:rsidR="00B765AE">
                      <w:rPr>
                        <w:noProof/>
                      </w:rPr>
                      <w:t xml:space="preserve">” </w:t>
                    </w:r>
                    <w:r w:rsidR="00B765AE">
                      <w:rPr>
                        <w:i/>
                        <w:iCs/>
                        <w:noProof/>
                      </w:rPr>
                      <w:t xml:space="preserve">Nature, </w:t>
                    </w:r>
                    <w:r w:rsidR="00B765AE">
                      <w:rPr>
                        <w:noProof/>
                      </w:rPr>
                      <w:t xml:space="preserve">529., p. 484–489., 2016.. </w:t>
                    </w:r>
                  </w:p>
                </w:tc>
              </w:tr>
              <w:tr w:rsidR="00B765AE" w14:paraId="6A9C9B04" w14:textId="77777777">
                <w:trPr>
                  <w:divId w:val="1693994302"/>
                  <w:tblCellSpacing w:w="15" w:type="dxa"/>
                </w:trPr>
                <w:tc>
                  <w:tcPr>
                    <w:tcW w:w="50" w:type="pct"/>
                    <w:hideMark/>
                  </w:tcPr>
                  <w:p w14:paraId="6D4D6F4E" w14:textId="77777777" w:rsidR="00B765AE" w:rsidRDefault="00B765AE" w:rsidP="00F379C6">
                    <w:pPr>
                      <w:pStyle w:val="Irodalomjegyzk"/>
                      <w:ind w:firstLine="0"/>
                      <w:rPr>
                        <w:noProof/>
                      </w:rPr>
                    </w:pPr>
                    <w:r>
                      <w:rPr>
                        <w:noProof/>
                      </w:rPr>
                      <w:t xml:space="preserve">[2] </w:t>
                    </w:r>
                  </w:p>
                </w:tc>
                <w:tc>
                  <w:tcPr>
                    <w:tcW w:w="0" w:type="auto"/>
                    <w:hideMark/>
                  </w:tcPr>
                  <w:p w14:paraId="1983C607" w14:textId="77777777" w:rsidR="00F379C6" w:rsidRDefault="00F379C6" w:rsidP="00F379C6">
                    <w:pPr>
                      <w:pStyle w:val="Irodalomjegyzk"/>
                      <w:ind w:firstLine="0"/>
                      <w:rPr>
                        <w:noProof/>
                      </w:rPr>
                    </w:pPr>
                    <w:r w:rsidRPr="00F379C6">
                      <w:rPr>
                        <w:noProof/>
                      </w:rPr>
                      <w:t xml:space="preserve">D. Silver, </w:t>
                    </w:r>
                    <w:r w:rsidRPr="00F379C6">
                      <w:rPr>
                        <w:rStyle w:val="Irodalomjegyzkforrs"/>
                      </w:rPr>
                      <w:t xml:space="preserve">Reinforcement Learning lecture slides: </w:t>
                    </w:r>
                    <w:r>
                      <w:rPr>
                        <w:rStyle w:val="Irodalomjegyzkforrs"/>
                      </w:rPr>
                      <w:t>MDP</w:t>
                    </w:r>
                  </w:p>
                  <w:p w14:paraId="4EB40124" w14:textId="56B9306E" w:rsidR="00B765AE" w:rsidRDefault="00B765AE" w:rsidP="00F379C6">
                    <w:pPr>
                      <w:pStyle w:val="Irodalomjegyzk"/>
                      <w:ind w:firstLine="0"/>
                      <w:rPr>
                        <w:noProof/>
                      </w:rPr>
                    </w:pPr>
                    <w:r>
                      <w:rPr>
                        <w:noProof/>
                      </w:rPr>
                      <w:t>Available: http://www0.cs.ucl.ac.uk/staff/d.silver/web/Teaching_files/MDP.pdf. [Hozzáférés dátuma: 23. 11. 2017.].</w:t>
                    </w:r>
                  </w:p>
                </w:tc>
              </w:tr>
              <w:tr w:rsidR="00B765AE" w14:paraId="24291CC2" w14:textId="77777777">
                <w:trPr>
                  <w:divId w:val="1693994302"/>
                  <w:tblCellSpacing w:w="15" w:type="dxa"/>
                </w:trPr>
                <w:tc>
                  <w:tcPr>
                    <w:tcW w:w="50" w:type="pct"/>
                    <w:hideMark/>
                  </w:tcPr>
                  <w:p w14:paraId="14F3D999" w14:textId="77777777" w:rsidR="00B765AE" w:rsidRDefault="00B765AE" w:rsidP="00F379C6">
                    <w:pPr>
                      <w:pStyle w:val="Irodalomjegyzk"/>
                      <w:ind w:firstLine="0"/>
                      <w:rPr>
                        <w:noProof/>
                      </w:rPr>
                    </w:pPr>
                    <w:r>
                      <w:rPr>
                        <w:noProof/>
                      </w:rPr>
                      <w:t xml:space="preserve">[3] </w:t>
                    </w:r>
                  </w:p>
                </w:tc>
                <w:tc>
                  <w:tcPr>
                    <w:tcW w:w="0" w:type="auto"/>
                    <w:hideMark/>
                  </w:tcPr>
                  <w:p w14:paraId="47A8AC88" w14:textId="77777777" w:rsidR="00F379C6" w:rsidRDefault="00B765AE" w:rsidP="00F379C6">
                    <w:pPr>
                      <w:pStyle w:val="Irodalomjegyzk"/>
                      <w:ind w:firstLine="0"/>
                    </w:pPr>
                    <w:r>
                      <w:rPr>
                        <w:noProof/>
                      </w:rPr>
                      <w:t xml:space="preserve">B. Haanstra, </w:t>
                    </w:r>
                    <w:r>
                      <w:rPr>
                        <w:i/>
                        <w:iCs/>
                        <w:noProof/>
                      </w:rPr>
                      <w:t xml:space="preserve">Reinforcement Learning 101, </w:t>
                    </w:r>
                    <w:r>
                      <w:rPr>
                        <w:noProof/>
                      </w:rPr>
                      <w:t>2016.</w:t>
                    </w:r>
                  </w:p>
                  <w:p w14:paraId="491E10CE" w14:textId="77777777" w:rsidR="00F379C6" w:rsidRDefault="00F379C6" w:rsidP="00F379C6">
                    <w:pPr>
                      <w:pStyle w:val="Irodalomjegyzk"/>
                      <w:ind w:firstLine="0"/>
                      <w:rPr>
                        <w:noProof/>
                      </w:rPr>
                    </w:pPr>
                    <w:r>
                      <w:rPr>
                        <w:noProof/>
                      </w:rPr>
                      <w:t>Available:</w:t>
                    </w:r>
                    <w:r>
                      <w:rPr>
                        <w:noProof/>
                      </w:rPr>
                      <w:t xml:space="preserve"> </w:t>
                    </w:r>
                    <w:r w:rsidRPr="00F379C6">
                      <w:rPr>
                        <w:noProof/>
                      </w:rPr>
                      <w:t>https://kofzor.github.io/Reinforcement_Learning_101/</w:t>
                    </w:r>
                  </w:p>
                  <w:p w14:paraId="69EF80B2" w14:textId="7E639EFF" w:rsidR="00B765AE" w:rsidRDefault="00F379C6" w:rsidP="00F379C6">
                    <w:pPr>
                      <w:pStyle w:val="Irodalomjegyzk"/>
                      <w:ind w:firstLine="0"/>
                      <w:rPr>
                        <w:noProof/>
                      </w:rPr>
                    </w:pPr>
                    <w:r>
                      <w:rPr>
                        <w:noProof/>
                      </w:rPr>
                      <w:t>[Hozzáférés dátuma: 23. 11. 2017.]</w:t>
                    </w:r>
                    <w:r w:rsidR="00B765AE">
                      <w:rPr>
                        <w:noProof/>
                      </w:rPr>
                      <w:t xml:space="preserve"> </w:t>
                    </w:r>
                  </w:p>
                </w:tc>
              </w:tr>
              <w:tr w:rsidR="00B765AE" w14:paraId="53EB3057" w14:textId="77777777">
                <w:trPr>
                  <w:divId w:val="1693994302"/>
                  <w:tblCellSpacing w:w="15" w:type="dxa"/>
                </w:trPr>
                <w:tc>
                  <w:tcPr>
                    <w:tcW w:w="50" w:type="pct"/>
                    <w:hideMark/>
                  </w:tcPr>
                  <w:p w14:paraId="58410E20" w14:textId="77777777" w:rsidR="00B765AE" w:rsidRDefault="00B765AE" w:rsidP="00F379C6">
                    <w:pPr>
                      <w:pStyle w:val="Irodalomjegyzk"/>
                      <w:ind w:firstLine="0"/>
                      <w:rPr>
                        <w:noProof/>
                      </w:rPr>
                    </w:pPr>
                    <w:r>
                      <w:rPr>
                        <w:noProof/>
                      </w:rPr>
                      <w:t xml:space="preserve">[4] </w:t>
                    </w:r>
                  </w:p>
                </w:tc>
                <w:tc>
                  <w:tcPr>
                    <w:tcW w:w="0" w:type="auto"/>
                    <w:hideMark/>
                  </w:tcPr>
                  <w:p w14:paraId="57CBD8F8" w14:textId="77777777" w:rsidR="00F379C6" w:rsidRDefault="00B765AE" w:rsidP="00F379C6">
                    <w:pPr>
                      <w:pStyle w:val="Irodalomjegyzk"/>
                      <w:ind w:firstLine="0"/>
                      <w:rPr>
                        <w:noProof/>
                      </w:rPr>
                    </w:pPr>
                    <w:r>
                      <w:rPr>
                        <w:noProof/>
                      </w:rPr>
                      <w:t>C. J. C. H. Wat</w:t>
                    </w:r>
                    <w:r w:rsidR="00F379C6">
                      <w:rPr>
                        <w:noProof/>
                      </w:rPr>
                      <w:t>kins és P. Dayan, „Q-learning,”</w:t>
                    </w:r>
                  </w:p>
                  <w:p w14:paraId="52C7BEAF" w14:textId="7C96DF1D" w:rsidR="00B765AE" w:rsidRDefault="00B765AE" w:rsidP="00F379C6">
                    <w:pPr>
                      <w:pStyle w:val="Irodalomjegyzk"/>
                      <w:ind w:firstLine="0"/>
                      <w:rPr>
                        <w:noProof/>
                      </w:rPr>
                    </w:pPr>
                    <w:r>
                      <w:rPr>
                        <w:i/>
                        <w:iCs/>
                        <w:noProof/>
                      </w:rPr>
                      <w:t xml:space="preserve">Machine Learning, </w:t>
                    </w:r>
                    <w:r>
                      <w:rPr>
                        <w:noProof/>
                      </w:rPr>
                      <w:t xml:space="preserve">8., p. 279–292., 1992.. </w:t>
                    </w:r>
                  </w:p>
                </w:tc>
              </w:tr>
              <w:tr w:rsidR="00B765AE" w14:paraId="013568B9" w14:textId="77777777">
                <w:trPr>
                  <w:divId w:val="1693994302"/>
                  <w:tblCellSpacing w:w="15" w:type="dxa"/>
                </w:trPr>
                <w:tc>
                  <w:tcPr>
                    <w:tcW w:w="50" w:type="pct"/>
                    <w:hideMark/>
                  </w:tcPr>
                  <w:p w14:paraId="00AA619C" w14:textId="77777777" w:rsidR="00B765AE" w:rsidRDefault="00B765AE" w:rsidP="00F379C6">
                    <w:pPr>
                      <w:pStyle w:val="Irodalomjegyzk"/>
                      <w:ind w:firstLine="0"/>
                      <w:rPr>
                        <w:noProof/>
                      </w:rPr>
                    </w:pPr>
                    <w:r>
                      <w:rPr>
                        <w:noProof/>
                      </w:rPr>
                      <w:t xml:space="preserve">[5] </w:t>
                    </w:r>
                  </w:p>
                </w:tc>
                <w:tc>
                  <w:tcPr>
                    <w:tcW w:w="0" w:type="auto"/>
                    <w:hideMark/>
                  </w:tcPr>
                  <w:p w14:paraId="0951C1D2" w14:textId="77777777" w:rsidR="00F379C6" w:rsidRDefault="00B765AE" w:rsidP="00F379C6">
                    <w:pPr>
                      <w:pStyle w:val="Irodalomjegyzk"/>
                      <w:ind w:firstLine="0"/>
                      <w:rPr>
                        <w:i/>
                        <w:iCs/>
                        <w:noProof/>
                      </w:rPr>
                    </w:pPr>
                    <w:r>
                      <w:rPr>
                        <w:noProof/>
                      </w:rPr>
                      <w:t xml:space="preserve">D. Silver, </w:t>
                    </w:r>
                    <w:r>
                      <w:rPr>
                        <w:i/>
                        <w:iCs/>
                        <w:noProof/>
                      </w:rPr>
                      <w:t>Reinforcement Learning lecture slides: Policy Gradient Methods.</w:t>
                    </w:r>
                  </w:p>
                  <w:p w14:paraId="7F709276" w14:textId="77777777" w:rsidR="00F379C6" w:rsidRDefault="00F379C6" w:rsidP="00F379C6">
                    <w:pPr>
                      <w:pStyle w:val="Irodalomjegyzk"/>
                      <w:ind w:firstLine="0"/>
                      <w:rPr>
                        <w:noProof/>
                      </w:rPr>
                    </w:pPr>
                    <w:r>
                      <w:rPr>
                        <w:noProof/>
                      </w:rPr>
                      <w:t>Available:</w:t>
                    </w:r>
                    <w:r>
                      <w:rPr>
                        <w:noProof/>
                      </w:rPr>
                      <w:t xml:space="preserve"> </w:t>
                    </w:r>
                    <w:r w:rsidRPr="00F379C6">
                      <w:rPr>
                        <w:noProof/>
                      </w:rPr>
                      <w:t>http://www0.cs.ucl.ac.uk/staff/D.Silver/web/Teaching_files/pg.pdf</w:t>
                    </w:r>
                  </w:p>
                  <w:p w14:paraId="236F55A5" w14:textId="0E320B02" w:rsidR="00B765AE" w:rsidRDefault="00F379C6" w:rsidP="00F379C6">
                    <w:pPr>
                      <w:pStyle w:val="Irodalomjegyzk"/>
                      <w:ind w:firstLine="0"/>
                      <w:rPr>
                        <w:noProof/>
                      </w:rPr>
                    </w:pPr>
                    <w:r>
                      <w:rPr>
                        <w:noProof/>
                      </w:rPr>
                      <w:t>[Hozzáférés dátuma: 23. 11. 2017.]</w:t>
                    </w:r>
                  </w:p>
                </w:tc>
              </w:tr>
              <w:tr w:rsidR="00B765AE" w14:paraId="4C86DCA7" w14:textId="77777777">
                <w:trPr>
                  <w:divId w:val="1693994302"/>
                  <w:tblCellSpacing w:w="15" w:type="dxa"/>
                </w:trPr>
                <w:tc>
                  <w:tcPr>
                    <w:tcW w:w="50" w:type="pct"/>
                    <w:hideMark/>
                  </w:tcPr>
                  <w:p w14:paraId="78FF2EA6" w14:textId="77777777" w:rsidR="00B765AE" w:rsidRDefault="00B765AE" w:rsidP="00F379C6">
                    <w:pPr>
                      <w:pStyle w:val="Irodalomjegyzk"/>
                      <w:ind w:firstLine="0"/>
                      <w:rPr>
                        <w:noProof/>
                      </w:rPr>
                    </w:pPr>
                    <w:r>
                      <w:rPr>
                        <w:noProof/>
                      </w:rPr>
                      <w:t xml:space="preserve">[6] </w:t>
                    </w:r>
                  </w:p>
                </w:tc>
                <w:tc>
                  <w:tcPr>
                    <w:tcW w:w="0" w:type="auto"/>
                    <w:hideMark/>
                  </w:tcPr>
                  <w:p w14:paraId="09E42DBD" w14:textId="7552FB23" w:rsidR="00DD3A3F" w:rsidRDefault="00B765AE" w:rsidP="00F379C6">
                    <w:pPr>
                      <w:pStyle w:val="Irodalomjegyzk"/>
                      <w:ind w:firstLine="0"/>
                      <w:rPr>
                        <w:noProof/>
                      </w:rPr>
                    </w:pPr>
                    <w:r>
                      <w:rPr>
                        <w:noProof/>
                      </w:rPr>
                      <w:t>T. Eden</w:t>
                    </w:r>
                    <w:r w:rsidR="00DD3A3F">
                      <w:rPr>
                        <w:noProof/>
                      </w:rPr>
                      <w:t xml:space="preserve">, A. Knittel és R. v. Uffelen, </w:t>
                    </w:r>
                    <w:r w:rsidRPr="00DD3A3F">
                      <w:rPr>
                        <w:rStyle w:val="Irodalomjegyzkforrs"/>
                      </w:rPr>
                      <w:t>University of Sydney</w:t>
                    </w:r>
                    <w:r w:rsidR="00DD3A3F" w:rsidRPr="00DD3A3F">
                      <w:rPr>
                        <w:rStyle w:val="Irodalomjegyzkforrs"/>
                      </w:rPr>
                      <w:t>, CS9417 course notes: Reinforcement Learning</w:t>
                    </w:r>
                  </w:p>
                  <w:p w14:paraId="5F981A3D" w14:textId="77777777" w:rsidR="00DD3A3F" w:rsidRDefault="00DD3A3F" w:rsidP="00F379C6">
                    <w:pPr>
                      <w:pStyle w:val="Irodalomjegyzk"/>
                      <w:ind w:firstLine="0"/>
                      <w:rPr>
                        <w:noProof/>
                      </w:rPr>
                    </w:pPr>
                    <w:r>
                      <w:rPr>
                        <w:noProof/>
                      </w:rPr>
                      <w:t xml:space="preserve">Available: </w:t>
                    </w:r>
                    <w:r w:rsidR="00B765AE">
                      <w:rPr>
                        <w:noProof/>
                      </w:rPr>
                      <w:t>http://www.cse.unsw.edu.a</w:t>
                    </w:r>
                    <w:r>
                      <w:rPr>
                        <w:noProof/>
                      </w:rPr>
                      <w:t>u/~cs9417ml/RL1/algorithms.html</w:t>
                    </w:r>
                  </w:p>
                  <w:p w14:paraId="70AD89A8" w14:textId="065AAC7E" w:rsidR="00B765AE" w:rsidRDefault="00B765AE" w:rsidP="00F379C6">
                    <w:pPr>
                      <w:pStyle w:val="Irodalomjegyzk"/>
                      <w:ind w:firstLine="0"/>
                      <w:rPr>
                        <w:noProof/>
                      </w:rPr>
                    </w:pPr>
                    <w:r>
                      <w:rPr>
                        <w:noProof/>
                      </w:rPr>
                      <w:t xml:space="preserve"> [Hozzáférés dátuma: 24. 11. 2017.].</w:t>
                    </w:r>
                  </w:p>
                </w:tc>
              </w:tr>
              <w:tr w:rsidR="00B765AE" w14:paraId="71EF066A" w14:textId="77777777">
                <w:trPr>
                  <w:divId w:val="1693994302"/>
                  <w:tblCellSpacing w:w="15" w:type="dxa"/>
                </w:trPr>
                <w:tc>
                  <w:tcPr>
                    <w:tcW w:w="50" w:type="pct"/>
                    <w:hideMark/>
                  </w:tcPr>
                  <w:p w14:paraId="6CCBDEC9" w14:textId="77777777" w:rsidR="00B765AE" w:rsidRDefault="00B765AE" w:rsidP="00F379C6">
                    <w:pPr>
                      <w:pStyle w:val="Irodalomjegyzk"/>
                      <w:ind w:firstLine="0"/>
                      <w:rPr>
                        <w:noProof/>
                      </w:rPr>
                    </w:pPr>
                    <w:r>
                      <w:rPr>
                        <w:noProof/>
                      </w:rPr>
                      <w:t xml:space="preserve">[7] </w:t>
                    </w:r>
                  </w:p>
                </w:tc>
                <w:tc>
                  <w:tcPr>
                    <w:tcW w:w="0" w:type="auto"/>
                    <w:hideMark/>
                  </w:tcPr>
                  <w:p w14:paraId="642EC957" w14:textId="1F8B8528" w:rsidR="00B765AE" w:rsidRDefault="00B765AE" w:rsidP="00F379C6">
                    <w:pPr>
                      <w:pStyle w:val="Irodalomjegyzk"/>
                      <w:ind w:firstLine="0"/>
                      <w:rPr>
                        <w:noProof/>
                      </w:rPr>
                    </w:pPr>
                    <w:r>
                      <w:rPr>
                        <w:noProof/>
                      </w:rPr>
                      <w:t xml:space="preserve">T. Sau, </w:t>
                    </w:r>
                    <w:r w:rsidR="00DD3A3F">
                      <w:rPr>
                        <w:i/>
                        <w:iCs/>
                        <w:noProof/>
                      </w:rPr>
                      <w:t xml:space="preserve">Breath acetone-based non-invasive detection of blood glucose levels, </w:t>
                    </w:r>
                    <w:r w:rsidR="00DD3A3F">
                      <w:t xml:space="preserve">International Journal on Smart Sensing and Intelligent Systems,8. </w:t>
                    </w:r>
                    <w:r>
                      <w:rPr>
                        <w:i/>
                        <w:iCs/>
                        <w:noProof/>
                      </w:rPr>
                      <w:t xml:space="preserve"> </w:t>
                    </w:r>
                    <w:r>
                      <w:rPr>
                        <w:noProof/>
                      </w:rPr>
                      <w:t xml:space="preserve">2015. </w:t>
                    </w:r>
                  </w:p>
                </w:tc>
              </w:tr>
              <w:tr w:rsidR="00B765AE" w14:paraId="4AA9E6C0" w14:textId="77777777">
                <w:trPr>
                  <w:divId w:val="1693994302"/>
                  <w:tblCellSpacing w:w="15" w:type="dxa"/>
                </w:trPr>
                <w:tc>
                  <w:tcPr>
                    <w:tcW w:w="50" w:type="pct"/>
                    <w:hideMark/>
                  </w:tcPr>
                  <w:p w14:paraId="79D5FB5A" w14:textId="77777777" w:rsidR="00B765AE" w:rsidRDefault="00B765AE" w:rsidP="00F379C6">
                    <w:pPr>
                      <w:pStyle w:val="Irodalomjegyzk"/>
                      <w:ind w:firstLine="0"/>
                      <w:rPr>
                        <w:noProof/>
                      </w:rPr>
                    </w:pPr>
                    <w:r>
                      <w:rPr>
                        <w:noProof/>
                      </w:rPr>
                      <w:t xml:space="preserve">[8] </w:t>
                    </w:r>
                  </w:p>
                </w:tc>
                <w:tc>
                  <w:tcPr>
                    <w:tcW w:w="0" w:type="auto"/>
                    <w:hideMark/>
                  </w:tcPr>
                  <w:p w14:paraId="4853B40D" w14:textId="06D655BB" w:rsidR="00DD3A3F" w:rsidRDefault="00DD3A3F" w:rsidP="00DD3A3F">
                    <w:pPr>
                      <w:pStyle w:val="Irodalomjegyzk"/>
                      <w:ind w:firstLine="0"/>
                      <w:rPr>
                        <w:noProof/>
                      </w:rPr>
                    </w:pPr>
                    <w:r>
                      <w:rPr>
                        <w:noProof/>
                      </w:rPr>
                      <w:t xml:space="preserve">A. Karpathy, </w:t>
                    </w:r>
                    <w:r w:rsidR="00B765AE" w:rsidRPr="00DD3A3F">
                      <w:rPr>
                        <w:rStyle w:val="Irodalomjegyzkforrs"/>
                      </w:rPr>
                      <w:t>CS231n Convolutional Neural Networks for Vi</w:t>
                    </w:r>
                    <w:r w:rsidRPr="00DD3A3F">
                      <w:rPr>
                        <w:rStyle w:val="Irodalomjegyzkforrs"/>
                      </w:rPr>
                      <w:t>sual Recognition lecture notes</w:t>
                    </w:r>
                    <w:r>
                      <w:rPr>
                        <w:noProof/>
                      </w:rPr>
                      <w:t xml:space="preserve"> </w:t>
                    </w:r>
                  </w:p>
                  <w:p w14:paraId="5F275F51" w14:textId="77777777" w:rsidR="00DD3A3F" w:rsidRDefault="00DD3A3F" w:rsidP="00DD3A3F">
                    <w:pPr>
                      <w:pStyle w:val="Irodalomjegyzk"/>
                      <w:tabs>
                        <w:tab w:val="left" w:pos="5664"/>
                      </w:tabs>
                      <w:ind w:firstLine="0"/>
                    </w:pPr>
                    <w:r>
                      <w:rPr>
                        <w:noProof/>
                      </w:rPr>
                      <w:t>Available:</w:t>
                    </w:r>
                    <w:r>
                      <w:rPr>
                        <w:noProof/>
                      </w:rPr>
                      <w:t xml:space="preserve"> </w:t>
                    </w:r>
                    <w:r w:rsidRPr="00DD3A3F">
                      <w:t>http://cs231n.github.io/neural-networks-1/</w:t>
                    </w:r>
                  </w:p>
                  <w:p w14:paraId="2118ACCD" w14:textId="5800F5E6" w:rsidR="00DD3A3F" w:rsidRPr="00DD3A3F" w:rsidRDefault="00DD3A3F" w:rsidP="00DD3A3F">
                    <w:pPr>
                      <w:ind w:firstLine="0"/>
                    </w:pPr>
                    <w:r>
                      <w:rPr>
                        <w:noProof/>
                      </w:rPr>
                      <w:t>[Hozzáférés dátuma: 24. 11. 2017.].</w:t>
                    </w:r>
                  </w:p>
                </w:tc>
              </w:tr>
              <w:tr w:rsidR="00B765AE" w14:paraId="6538982D" w14:textId="77777777">
                <w:trPr>
                  <w:divId w:val="1693994302"/>
                  <w:tblCellSpacing w:w="15" w:type="dxa"/>
                </w:trPr>
                <w:tc>
                  <w:tcPr>
                    <w:tcW w:w="50" w:type="pct"/>
                    <w:hideMark/>
                  </w:tcPr>
                  <w:p w14:paraId="73062904" w14:textId="77777777" w:rsidR="00B765AE" w:rsidRDefault="00B765AE" w:rsidP="00F379C6">
                    <w:pPr>
                      <w:pStyle w:val="Irodalomjegyzk"/>
                      <w:ind w:firstLine="0"/>
                      <w:rPr>
                        <w:noProof/>
                      </w:rPr>
                    </w:pPr>
                    <w:r>
                      <w:rPr>
                        <w:noProof/>
                      </w:rPr>
                      <w:lastRenderedPageBreak/>
                      <w:t xml:space="preserve">[9] </w:t>
                    </w:r>
                  </w:p>
                </w:tc>
                <w:tc>
                  <w:tcPr>
                    <w:tcW w:w="0" w:type="auto"/>
                    <w:hideMark/>
                  </w:tcPr>
                  <w:p w14:paraId="5CAB6410" w14:textId="0E98DCF7" w:rsidR="00DD3A3F" w:rsidRDefault="00DD3A3F" w:rsidP="00F379C6">
                    <w:pPr>
                      <w:pStyle w:val="Irodalomjegyzk"/>
                      <w:ind w:firstLine="0"/>
                      <w:rPr>
                        <w:noProof/>
                      </w:rPr>
                    </w:pPr>
                    <w:r>
                      <w:rPr>
                        <w:noProof/>
                      </w:rPr>
                      <w:t xml:space="preserve">„Quora,” [Online]. Available: </w:t>
                    </w:r>
                    <w:r w:rsidR="00B765AE">
                      <w:rPr>
                        <w:noProof/>
                      </w:rPr>
                      <w:t>https://algorithmsdatascience.quora.com/ReLu-compared-ag</w:t>
                    </w:r>
                    <w:r>
                      <w:rPr>
                        <w:noProof/>
                      </w:rPr>
                      <w:t>ainst-Sigmoid-Softmax-Tanh.</w:t>
                    </w:r>
                  </w:p>
                  <w:p w14:paraId="4E60736A" w14:textId="65933D81" w:rsidR="00B765AE" w:rsidRDefault="00B765AE" w:rsidP="00F379C6">
                    <w:pPr>
                      <w:pStyle w:val="Irodalomjegyzk"/>
                      <w:ind w:firstLine="0"/>
                      <w:rPr>
                        <w:noProof/>
                      </w:rPr>
                    </w:pPr>
                    <w:r>
                      <w:rPr>
                        <w:noProof/>
                      </w:rPr>
                      <w:t>[Hozzáférés dátuma: 24. 11. 2017.].</w:t>
                    </w:r>
                  </w:p>
                </w:tc>
              </w:tr>
              <w:tr w:rsidR="00B765AE" w14:paraId="7A1F6CB4" w14:textId="77777777">
                <w:trPr>
                  <w:divId w:val="1693994302"/>
                  <w:tblCellSpacing w:w="15" w:type="dxa"/>
                </w:trPr>
                <w:tc>
                  <w:tcPr>
                    <w:tcW w:w="50" w:type="pct"/>
                    <w:hideMark/>
                  </w:tcPr>
                  <w:p w14:paraId="4732DB0D" w14:textId="77777777" w:rsidR="00B765AE" w:rsidRDefault="00B765AE" w:rsidP="00F379C6">
                    <w:pPr>
                      <w:pStyle w:val="Irodalomjegyzk"/>
                      <w:ind w:firstLine="0"/>
                      <w:rPr>
                        <w:noProof/>
                      </w:rPr>
                    </w:pPr>
                    <w:r>
                      <w:rPr>
                        <w:noProof/>
                      </w:rPr>
                      <w:t xml:space="preserve">[10] </w:t>
                    </w:r>
                  </w:p>
                </w:tc>
                <w:tc>
                  <w:tcPr>
                    <w:tcW w:w="0" w:type="auto"/>
                    <w:hideMark/>
                  </w:tcPr>
                  <w:p w14:paraId="26E7EC91" w14:textId="77777777" w:rsidR="00DD3A3F" w:rsidRDefault="00B765AE" w:rsidP="00DD3A3F">
                    <w:pPr>
                      <w:pStyle w:val="Irodalomjegyzk"/>
                      <w:ind w:firstLine="0"/>
                      <w:rPr>
                        <w:noProof/>
                      </w:rPr>
                    </w:pPr>
                    <w:r>
                      <w:rPr>
                        <w:noProof/>
                      </w:rPr>
                      <w:t xml:space="preserve">J. Makin, </w:t>
                    </w:r>
                    <w:r w:rsidR="00DD3A3F">
                      <w:rPr>
                        <w:noProof/>
                      </w:rPr>
                      <w:t>Cornell University: CS5740 course lecture notes.</w:t>
                    </w:r>
                  </w:p>
                  <w:p w14:paraId="050A605C" w14:textId="4940686D" w:rsidR="00B765AE" w:rsidRDefault="00DD3A3F" w:rsidP="00DD3A3F">
                    <w:pPr>
                      <w:pStyle w:val="Irodalomjegyzk"/>
                      <w:ind w:firstLine="0"/>
                      <w:rPr>
                        <w:noProof/>
                      </w:rPr>
                    </w:pPr>
                    <w:r>
                      <w:rPr>
                        <w:noProof/>
                      </w:rPr>
                      <w:t>Available: h</w:t>
                    </w:r>
                    <w:r w:rsidR="00B765AE">
                      <w:rPr>
                        <w:noProof/>
                      </w:rPr>
                      <w:t>ttp://www.cs.cornell.edu/courses/cs5740/2016sp/resources/backprop.pdf. [Hozzáférés dátuma: 23. 11. 2017.].</w:t>
                    </w:r>
                  </w:p>
                </w:tc>
              </w:tr>
              <w:tr w:rsidR="00B765AE" w14:paraId="4AD8B6BF" w14:textId="77777777">
                <w:trPr>
                  <w:divId w:val="1693994302"/>
                  <w:tblCellSpacing w:w="15" w:type="dxa"/>
                </w:trPr>
                <w:tc>
                  <w:tcPr>
                    <w:tcW w:w="50" w:type="pct"/>
                    <w:hideMark/>
                  </w:tcPr>
                  <w:p w14:paraId="229A39F1" w14:textId="77777777" w:rsidR="00B765AE" w:rsidRDefault="00B765AE" w:rsidP="00F379C6">
                    <w:pPr>
                      <w:pStyle w:val="Irodalomjegyzk"/>
                      <w:ind w:firstLine="0"/>
                      <w:rPr>
                        <w:noProof/>
                      </w:rPr>
                    </w:pPr>
                    <w:r>
                      <w:rPr>
                        <w:noProof/>
                      </w:rPr>
                      <w:t xml:space="preserve">[11] </w:t>
                    </w:r>
                  </w:p>
                </w:tc>
                <w:tc>
                  <w:tcPr>
                    <w:tcW w:w="0" w:type="auto"/>
                    <w:hideMark/>
                  </w:tcPr>
                  <w:p w14:paraId="11AD9278" w14:textId="17785965" w:rsidR="00B765AE" w:rsidRDefault="00B765AE" w:rsidP="00F379C6">
                    <w:pPr>
                      <w:pStyle w:val="Irodalomjegyzk"/>
                      <w:ind w:firstLine="0"/>
                      <w:rPr>
                        <w:noProof/>
                      </w:rPr>
                    </w:pPr>
                    <w:r>
                      <w:rPr>
                        <w:noProof/>
                      </w:rPr>
                      <w:t>D. P. Kingma és J. L. Ba, „</w:t>
                    </w:r>
                    <w:r w:rsidR="002446A8" w:rsidRPr="002446A8">
                      <w:rPr>
                        <w:rStyle w:val="Irodalomjegyzkforrs"/>
                      </w:rPr>
                      <w:t>Adam: A method for stochastic optimization</w:t>
                    </w:r>
                    <w:r>
                      <w:rPr>
                        <w:noProof/>
                      </w:rPr>
                      <w:t xml:space="preserve">,” in </w:t>
                    </w:r>
                    <w:r>
                      <w:rPr>
                        <w:i/>
                        <w:iCs/>
                        <w:noProof/>
                      </w:rPr>
                      <w:t>International Conference on Learning Representations</w:t>
                    </w:r>
                    <w:r>
                      <w:rPr>
                        <w:noProof/>
                      </w:rPr>
                      <w:t xml:space="preserve">, 2015. </w:t>
                    </w:r>
                  </w:p>
                </w:tc>
              </w:tr>
              <w:tr w:rsidR="00B765AE" w14:paraId="189732D2" w14:textId="77777777">
                <w:trPr>
                  <w:divId w:val="1693994302"/>
                  <w:tblCellSpacing w:w="15" w:type="dxa"/>
                </w:trPr>
                <w:tc>
                  <w:tcPr>
                    <w:tcW w:w="50" w:type="pct"/>
                    <w:hideMark/>
                  </w:tcPr>
                  <w:p w14:paraId="76E79D38" w14:textId="77777777" w:rsidR="00B765AE" w:rsidRDefault="00B765AE" w:rsidP="00F379C6">
                    <w:pPr>
                      <w:pStyle w:val="Irodalomjegyzk"/>
                      <w:ind w:firstLine="0"/>
                      <w:rPr>
                        <w:noProof/>
                      </w:rPr>
                    </w:pPr>
                    <w:r>
                      <w:rPr>
                        <w:noProof/>
                      </w:rPr>
                      <w:t xml:space="preserve">[12] </w:t>
                    </w:r>
                  </w:p>
                </w:tc>
                <w:tc>
                  <w:tcPr>
                    <w:tcW w:w="0" w:type="auto"/>
                    <w:hideMark/>
                  </w:tcPr>
                  <w:p w14:paraId="5648CA3D" w14:textId="7838B888" w:rsidR="002446A8" w:rsidRDefault="002446A8" w:rsidP="00F379C6">
                    <w:pPr>
                      <w:pStyle w:val="Irodalomjegyzk"/>
                      <w:ind w:firstLine="0"/>
                      <w:rPr>
                        <w:noProof/>
                      </w:rPr>
                    </w:pPr>
                    <w:r>
                      <w:rPr>
                        <w:noProof/>
                      </w:rPr>
                      <w:t xml:space="preserve"> [Online].</w:t>
                    </w:r>
                  </w:p>
                  <w:p w14:paraId="58F0FC7E" w14:textId="77777777" w:rsidR="002446A8" w:rsidRDefault="00B765AE" w:rsidP="002446A8">
                    <w:pPr>
                      <w:pStyle w:val="Irodalomjegyzk"/>
                      <w:ind w:firstLine="0"/>
                      <w:rPr>
                        <w:noProof/>
                      </w:rPr>
                    </w:pPr>
                    <w:r>
                      <w:rPr>
                        <w:noProof/>
                      </w:rPr>
                      <w:t>Available: https://pennlio.wordpress.com/2014/04/11/fully-connected-locally-connected-and-shared-weights-layer-in-neural-networks/.</w:t>
                    </w:r>
                  </w:p>
                  <w:p w14:paraId="2E875366" w14:textId="16BFD8E8" w:rsidR="00B765AE" w:rsidRDefault="00B765AE" w:rsidP="002446A8">
                    <w:pPr>
                      <w:pStyle w:val="Irodalomjegyzk"/>
                      <w:ind w:firstLine="0"/>
                      <w:rPr>
                        <w:noProof/>
                      </w:rPr>
                    </w:pPr>
                    <w:r>
                      <w:rPr>
                        <w:noProof/>
                      </w:rPr>
                      <w:t>[Hozzáférés dátuma: 24. 11. 2017].</w:t>
                    </w:r>
                  </w:p>
                </w:tc>
              </w:tr>
              <w:tr w:rsidR="00B765AE" w14:paraId="2ECB16B2" w14:textId="77777777">
                <w:trPr>
                  <w:divId w:val="1693994302"/>
                  <w:tblCellSpacing w:w="15" w:type="dxa"/>
                </w:trPr>
                <w:tc>
                  <w:tcPr>
                    <w:tcW w:w="50" w:type="pct"/>
                    <w:hideMark/>
                  </w:tcPr>
                  <w:p w14:paraId="7B854FB1" w14:textId="77777777" w:rsidR="00B765AE" w:rsidRDefault="00B765AE" w:rsidP="00F379C6">
                    <w:pPr>
                      <w:pStyle w:val="Irodalomjegyzk"/>
                      <w:ind w:firstLine="0"/>
                      <w:rPr>
                        <w:noProof/>
                      </w:rPr>
                    </w:pPr>
                    <w:r>
                      <w:rPr>
                        <w:noProof/>
                      </w:rPr>
                      <w:t xml:space="preserve">[13] </w:t>
                    </w:r>
                  </w:p>
                </w:tc>
                <w:tc>
                  <w:tcPr>
                    <w:tcW w:w="0" w:type="auto"/>
                    <w:hideMark/>
                  </w:tcPr>
                  <w:p w14:paraId="444F3C5A" w14:textId="77777777" w:rsidR="00B765AE" w:rsidRDefault="00B765AE" w:rsidP="00F379C6">
                    <w:pPr>
                      <w:pStyle w:val="Irodalomjegyzk"/>
                      <w:ind w:firstLine="0"/>
                      <w:rPr>
                        <w:noProof/>
                      </w:rPr>
                    </w:pPr>
                    <w:r>
                      <w:rPr>
                        <w:noProof/>
                      </w:rPr>
                      <w:t>[Online]. Available: https://i.stack.imgur.com/GvsBA.jpg. [Hozzáférés dátuma: 24. 11. 2017.].</w:t>
                    </w:r>
                  </w:p>
                </w:tc>
              </w:tr>
              <w:tr w:rsidR="00B765AE" w14:paraId="4CF1703D" w14:textId="77777777">
                <w:trPr>
                  <w:divId w:val="1693994302"/>
                  <w:tblCellSpacing w:w="15" w:type="dxa"/>
                </w:trPr>
                <w:tc>
                  <w:tcPr>
                    <w:tcW w:w="50" w:type="pct"/>
                    <w:hideMark/>
                  </w:tcPr>
                  <w:p w14:paraId="403287E0" w14:textId="77777777" w:rsidR="00B765AE" w:rsidRDefault="00B765AE" w:rsidP="00F379C6">
                    <w:pPr>
                      <w:pStyle w:val="Irodalomjegyzk"/>
                      <w:ind w:firstLine="0"/>
                      <w:rPr>
                        <w:noProof/>
                      </w:rPr>
                    </w:pPr>
                    <w:r>
                      <w:rPr>
                        <w:noProof/>
                      </w:rPr>
                      <w:t xml:space="preserve">[14] </w:t>
                    </w:r>
                  </w:p>
                </w:tc>
                <w:tc>
                  <w:tcPr>
                    <w:tcW w:w="0" w:type="auto"/>
                    <w:hideMark/>
                  </w:tcPr>
                  <w:p w14:paraId="6D9374B7" w14:textId="77777777" w:rsidR="00B765AE" w:rsidRDefault="00B765AE" w:rsidP="00F379C6">
                    <w:pPr>
                      <w:pStyle w:val="Irodalomjegyzk"/>
                      <w:ind w:firstLine="0"/>
                      <w:rPr>
                        <w:noProof/>
                      </w:rPr>
                    </w:pPr>
                    <w:r>
                      <w:rPr>
                        <w:noProof/>
                      </w:rPr>
                      <w:t>[Online]. Available: http://cs231n.github.io/convolutional-networks/#pool.</w:t>
                    </w:r>
                  </w:p>
                </w:tc>
              </w:tr>
              <w:tr w:rsidR="00B765AE" w14:paraId="4CA3F300" w14:textId="77777777">
                <w:trPr>
                  <w:divId w:val="1693994302"/>
                  <w:tblCellSpacing w:w="15" w:type="dxa"/>
                </w:trPr>
                <w:tc>
                  <w:tcPr>
                    <w:tcW w:w="50" w:type="pct"/>
                    <w:hideMark/>
                  </w:tcPr>
                  <w:p w14:paraId="656BB364" w14:textId="77777777" w:rsidR="00B765AE" w:rsidRDefault="00B765AE" w:rsidP="00F379C6">
                    <w:pPr>
                      <w:pStyle w:val="Irodalomjegyzk"/>
                      <w:ind w:firstLine="0"/>
                      <w:rPr>
                        <w:noProof/>
                      </w:rPr>
                    </w:pPr>
                    <w:r>
                      <w:rPr>
                        <w:noProof/>
                      </w:rPr>
                      <w:t xml:space="preserve">[15] </w:t>
                    </w:r>
                  </w:p>
                </w:tc>
                <w:tc>
                  <w:tcPr>
                    <w:tcW w:w="0" w:type="auto"/>
                    <w:hideMark/>
                  </w:tcPr>
                  <w:p w14:paraId="6FCDFE5C" w14:textId="26CEE113" w:rsidR="00B765AE" w:rsidRDefault="00B765AE" w:rsidP="00F379C6">
                    <w:pPr>
                      <w:pStyle w:val="Irodalomjegyzk"/>
                      <w:ind w:firstLine="0"/>
                      <w:rPr>
                        <w:noProof/>
                      </w:rPr>
                    </w:pPr>
                    <w:r>
                      <w:rPr>
                        <w:noProof/>
                      </w:rPr>
                      <w:t>V. Mnih, K. Kavukcuoglu és D. Silver, „</w:t>
                    </w:r>
                    <w:r w:rsidRPr="002446A8">
                      <w:rPr>
                        <w:rStyle w:val="Irodalomjegyzkforrs"/>
                      </w:rPr>
                      <w:t>Human-level contr</w:t>
                    </w:r>
                    <w:r w:rsidR="002446A8" w:rsidRPr="002446A8">
                      <w:rPr>
                        <w:rStyle w:val="Irodalomjegyzkforrs"/>
                      </w:rPr>
                      <w:t>ol through deep reinforcement learning</w:t>
                    </w:r>
                    <w:r w:rsidR="002446A8">
                      <w:rPr>
                        <w:noProof/>
                      </w:rPr>
                      <w:t>”</w:t>
                    </w:r>
                    <w:r>
                      <w:rPr>
                        <w:noProof/>
                      </w:rPr>
                      <w:t xml:space="preserve">518., p. 529–533., 2015.. </w:t>
                    </w:r>
                  </w:p>
                </w:tc>
              </w:tr>
              <w:tr w:rsidR="00B765AE" w14:paraId="64DD4628" w14:textId="77777777">
                <w:trPr>
                  <w:divId w:val="1693994302"/>
                  <w:tblCellSpacing w:w="15" w:type="dxa"/>
                </w:trPr>
                <w:tc>
                  <w:tcPr>
                    <w:tcW w:w="50" w:type="pct"/>
                    <w:hideMark/>
                  </w:tcPr>
                  <w:p w14:paraId="48AE3046" w14:textId="77777777" w:rsidR="00B765AE" w:rsidRDefault="00B765AE" w:rsidP="00F379C6">
                    <w:pPr>
                      <w:pStyle w:val="Irodalomjegyzk"/>
                      <w:ind w:firstLine="0"/>
                      <w:rPr>
                        <w:noProof/>
                      </w:rPr>
                    </w:pPr>
                    <w:r>
                      <w:rPr>
                        <w:noProof/>
                      </w:rPr>
                      <w:t xml:space="preserve">[16] </w:t>
                    </w:r>
                  </w:p>
                </w:tc>
                <w:tc>
                  <w:tcPr>
                    <w:tcW w:w="0" w:type="auto"/>
                    <w:hideMark/>
                  </w:tcPr>
                  <w:p w14:paraId="5D7ECF22" w14:textId="77777777" w:rsidR="00B765AE" w:rsidRDefault="00B765AE" w:rsidP="00F379C6">
                    <w:pPr>
                      <w:pStyle w:val="Irodalomjegyzk"/>
                      <w:ind w:firstLine="0"/>
                      <w:rPr>
                        <w:noProof/>
                      </w:rPr>
                    </w:pPr>
                    <w:r>
                      <w:rPr>
                        <w:noProof/>
                      </w:rPr>
                      <w:t>H. v. Hasselt, A. Guez és D. Silver, „</w:t>
                    </w:r>
                    <w:r w:rsidRPr="002446A8">
                      <w:rPr>
                        <w:rStyle w:val="Irodalomjegyzkforrs"/>
                      </w:rPr>
                      <w:t>Deep Reinforcement Learning with Double Q-learning</w:t>
                    </w:r>
                    <w:r>
                      <w:rPr>
                        <w:noProof/>
                      </w:rPr>
                      <w:t xml:space="preserve">,” in </w:t>
                    </w:r>
                    <w:r>
                      <w:rPr>
                        <w:i/>
                        <w:iCs/>
                        <w:noProof/>
                      </w:rPr>
                      <w:t>Thirtieth AAAI Conference on Artificial Intelligence (AAAI-16)</w:t>
                    </w:r>
                    <w:r>
                      <w:rPr>
                        <w:noProof/>
                      </w:rPr>
                      <w:t xml:space="preserve">, 2016.. </w:t>
                    </w:r>
                  </w:p>
                </w:tc>
              </w:tr>
              <w:tr w:rsidR="00B765AE" w14:paraId="321A16C7" w14:textId="77777777">
                <w:trPr>
                  <w:divId w:val="1693994302"/>
                  <w:tblCellSpacing w:w="15" w:type="dxa"/>
                </w:trPr>
                <w:tc>
                  <w:tcPr>
                    <w:tcW w:w="50" w:type="pct"/>
                    <w:hideMark/>
                  </w:tcPr>
                  <w:p w14:paraId="17D96192" w14:textId="77777777" w:rsidR="00B765AE" w:rsidRDefault="00B765AE" w:rsidP="00F379C6">
                    <w:pPr>
                      <w:pStyle w:val="Irodalomjegyzk"/>
                      <w:ind w:firstLine="0"/>
                      <w:rPr>
                        <w:noProof/>
                      </w:rPr>
                    </w:pPr>
                    <w:r>
                      <w:rPr>
                        <w:noProof/>
                      </w:rPr>
                      <w:t xml:space="preserve">[17] </w:t>
                    </w:r>
                  </w:p>
                </w:tc>
                <w:tc>
                  <w:tcPr>
                    <w:tcW w:w="0" w:type="auto"/>
                    <w:hideMark/>
                  </w:tcPr>
                  <w:p w14:paraId="0980ED3E" w14:textId="77777777" w:rsidR="00B765AE" w:rsidRPr="002446A8" w:rsidRDefault="00B765AE" w:rsidP="00F379C6">
                    <w:pPr>
                      <w:pStyle w:val="Irodalomjegyzk"/>
                      <w:ind w:firstLine="0"/>
                      <w:rPr>
                        <w:rStyle w:val="Irodalomjegyzkforrs"/>
                      </w:rPr>
                    </w:pPr>
                    <w:r w:rsidRPr="002446A8">
                      <w:rPr>
                        <w:rStyle w:val="Irodalomjegyzkforrs"/>
                      </w:rPr>
                      <w:t xml:space="preserve">T. P. Lillicrap és J. J. Hunt, „Continous control with deep reinforcement learning,” in ICLR, 2016.. </w:t>
                    </w:r>
                  </w:p>
                </w:tc>
              </w:tr>
              <w:tr w:rsidR="00B765AE" w14:paraId="1DC2BDFF" w14:textId="77777777">
                <w:trPr>
                  <w:divId w:val="1693994302"/>
                  <w:tblCellSpacing w:w="15" w:type="dxa"/>
                </w:trPr>
                <w:tc>
                  <w:tcPr>
                    <w:tcW w:w="50" w:type="pct"/>
                    <w:hideMark/>
                  </w:tcPr>
                  <w:p w14:paraId="2DE88D10" w14:textId="77777777" w:rsidR="00B765AE" w:rsidRDefault="00B765AE" w:rsidP="00F379C6">
                    <w:pPr>
                      <w:pStyle w:val="Irodalomjegyzk"/>
                      <w:ind w:firstLine="0"/>
                      <w:rPr>
                        <w:noProof/>
                      </w:rPr>
                    </w:pPr>
                    <w:r>
                      <w:rPr>
                        <w:noProof/>
                      </w:rPr>
                      <w:t xml:space="preserve">[18] </w:t>
                    </w:r>
                  </w:p>
                </w:tc>
                <w:tc>
                  <w:tcPr>
                    <w:tcW w:w="0" w:type="auto"/>
                    <w:hideMark/>
                  </w:tcPr>
                  <w:p w14:paraId="5908A0EC" w14:textId="5580A924" w:rsidR="008D1046" w:rsidRDefault="008D1046" w:rsidP="008D1046">
                    <w:pPr>
                      <w:pStyle w:val="Irodalomjegyzk"/>
                      <w:ind w:firstLine="0"/>
                      <w:rPr>
                        <w:noProof/>
                      </w:rPr>
                    </w:pPr>
                    <w:r>
                      <w:rPr>
                        <w:noProof/>
                      </w:rPr>
                      <w:t>[Online]. Available:</w:t>
                    </w:r>
                  </w:p>
                  <w:p w14:paraId="4D785E34" w14:textId="7C0EA624" w:rsidR="00B765AE" w:rsidRDefault="00B765AE" w:rsidP="008D1046">
                    <w:pPr>
                      <w:pStyle w:val="Irodalomjegyzk"/>
                      <w:ind w:firstLine="0"/>
                      <w:rPr>
                        <w:noProof/>
                      </w:rPr>
                    </w:pPr>
                    <w:r>
                      <w:rPr>
                        <w:noProof/>
                      </w:rPr>
                      <w:t>https://www.revolvy.com/main/index.php?s=Heuristic%20(computer%20science).</w:t>
                    </w:r>
                  </w:p>
                </w:tc>
              </w:tr>
              <w:tr w:rsidR="00B765AE" w14:paraId="44D106C8" w14:textId="77777777">
                <w:trPr>
                  <w:divId w:val="1693994302"/>
                  <w:tblCellSpacing w:w="15" w:type="dxa"/>
                </w:trPr>
                <w:tc>
                  <w:tcPr>
                    <w:tcW w:w="50" w:type="pct"/>
                    <w:hideMark/>
                  </w:tcPr>
                  <w:p w14:paraId="52FF8F97" w14:textId="77777777" w:rsidR="00B765AE" w:rsidRDefault="00B765AE" w:rsidP="00F379C6">
                    <w:pPr>
                      <w:pStyle w:val="Irodalomjegyzk"/>
                      <w:ind w:firstLine="0"/>
                      <w:rPr>
                        <w:noProof/>
                      </w:rPr>
                    </w:pPr>
                    <w:r>
                      <w:rPr>
                        <w:noProof/>
                      </w:rPr>
                      <w:t xml:space="preserve">[19] </w:t>
                    </w:r>
                  </w:p>
                </w:tc>
                <w:tc>
                  <w:tcPr>
                    <w:tcW w:w="0" w:type="auto"/>
                    <w:hideMark/>
                  </w:tcPr>
                  <w:p w14:paraId="31347749" w14:textId="07A283CF" w:rsidR="00B765AE" w:rsidRDefault="00B765AE" w:rsidP="00F379C6">
                    <w:pPr>
                      <w:pStyle w:val="Irodalomjegyzk"/>
                      <w:ind w:firstLine="0"/>
                      <w:rPr>
                        <w:noProof/>
                      </w:rPr>
                    </w:pPr>
                    <w:r>
                      <w:rPr>
                        <w:noProof/>
                      </w:rPr>
                      <w:t xml:space="preserve">M. Bowling, </w:t>
                    </w:r>
                    <w:r w:rsidRPr="008D1046">
                      <w:rPr>
                        <w:rStyle w:val="Irodalomjegyzkforrs"/>
                      </w:rPr>
                      <w:t>PhD dissertation: Multiagent Learning in the Presence of Agents with Limitations</w:t>
                    </w:r>
                    <w:r>
                      <w:rPr>
                        <w:i/>
                        <w:iCs/>
                        <w:noProof/>
                      </w:rPr>
                      <w:t xml:space="preserve">, </w:t>
                    </w:r>
                    <w:r>
                      <w:rPr>
                        <w:noProof/>
                      </w:rPr>
                      <w:t xml:space="preserve">Pittsburgh, 2003. </w:t>
                    </w:r>
                  </w:p>
                </w:tc>
              </w:tr>
              <w:tr w:rsidR="00B765AE" w14:paraId="73F02A3F" w14:textId="77777777">
                <w:trPr>
                  <w:divId w:val="1693994302"/>
                  <w:tblCellSpacing w:w="15" w:type="dxa"/>
                </w:trPr>
                <w:tc>
                  <w:tcPr>
                    <w:tcW w:w="50" w:type="pct"/>
                    <w:hideMark/>
                  </w:tcPr>
                  <w:p w14:paraId="21FE09A4" w14:textId="77777777" w:rsidR="00B765AE" w:rsidRDefault="00B765AE" w:rsidP="00F379C6">
                    <w:pPr>
                      <w:pStyle w:val="Irodalomjegyzk"/>
                      <w:ind w:firstLine="0"/>
                      <w:rPr>
                        <w:noProof/>
                      </w:rPr>
                    </w:pPr>
                    <w:r>
                      <w:rPr>
                        <w:noProof/>
                      </w:rPr>
                      <w:lastRenderedPageBreak/>
                      <w:t xml:space="preserve">[20] </w:t>
                    </w:r>
                  </w:p>
                </w:tc>
                <w:tc>
                  <w:tcPr>
                    <w:tcW w:w="0" w:type="auto"/>
                    <w:hideMark/>
                  </w:tcPr>
                  <w:p w14:paraId="60193D29" w14:textId="5BF52CFA" w:rsidR="008D1046" w:rsidRDefault="00B765AE" w:rsidP="00F379C6">
                    <w:pPr>
                      <w:pStyle w:val="Irodalomjegyzk"/>
                      <w:ind w:firstLine="0"/>
                      <w:rPr>
                        <w:noProof/>
                      </w:rPr>
                    </w:pPr>
                    <w:r>
                      <w:rPr>
                        <w:noProof/>
                      </w:rPr>
                      <w:t xml:space="preserve">J. Kong, M. Pfeiffer, G. Schildbach és F. Borrelli, </w:t>
                    </w:r>
                    <w:r w:rsidR="008D1046" w:rsidRPr="008D1046">
                      <w:rPr>
                        <w:rStyle w:val="Irodalomjegyzkforrs"/>
                      </w:rPr>
                      <w:t>Kinematic and Dynamic Vehicle Models for Autonomous Driving Control Design</w:t>
                    </w:r>
                  </w:p>
                  <w:p w14:paraId="23B7792F" w14:textId="77777777" w:rsidR="008D1046" w:rsidRDefault="008D1046" w:rsidP="008D1046">
                    <w:pPr>
                      <w:pStyle w:val="Irodalomjegyzk"/>
                      <w:ind w:firstLine="0"/>
                      <w:rPr>
                        <w:noProof/>
                      </w:rPr>
                    </w:pPr>
                    <w:r>
                      <w:rPr>
                        <w:noProof/>
                      </w:rPr>
                      <w:t xml:space="preserve">[Online]. </w:t>
                    </w:r>
                    <w:r w:rsidR="00B765AE">
                      <w:rPr>
                        <w:noProof/>
                      </w:rPr>
                      <w:t>Available:</w:t>
                    </w:r>
                  </w:p>
                  <w:p w14:paraId="29C48A08" w14:textId="13B1B69E" w:rsidR="00B765AE" w:rsidRDefault="00B765AE" w:rsidP="008D1046">
                    <w:pPr>
                      <w:pStyle w:val="Irodalomjegyzk"/>
                      <w:ind w:firstLine="0"/>
                      <w:rPr>
                        <w:noProof/>
                      </w:rPr>
                    </w:pPr>
                    <w:r>
                      <w:rPr>
                        <w:noProof/>
                      </w:rPr>
                      <w:t>http://www.me.berkeley.edu/~frborrel/pdfpub/IV_KinematicMPC_jason.pdf. [Hozzáférés dátuma: 23 11. 2017].</w:t>
                    </w:r>
                  </w:p>
                </w:tc>
              </w:tr>
              <w:tr w:rsidR="00B765AE" w14:paraId="73F350E7" w14:textId="77777777">
                <w:trPr>
                  <w:divId w:val="1693994302"/>
                  <w:tblCellSpacing w:w="15" w:type="dxa"/>
                </w:trPr>
                <w:tc>
                  <w:tcPr>
                    <w:tcW w:w="50" w:type="pct"/>
                    <w:hideMark/>
                  </w:tcPr>
                  <w:p w14:paraId="5F91AED1" w14:textId="77777777" w:rsidR="00B765AE" w:rsidRDefault="00B765AE" w:rsidP="00F379C6">
                    <w:pPr>
                      <w:pStyle w:val="Irodalomjegyzk"/>
                      <w:ind w:firstLine="0"/>
                      <w:rPr>
                        <w:noProof/>
                      </w:rPr>
                    </w:pPr>
                    <w:r>
                      <w:rPr>
                        <w:noProof/>
                      </w:rPr>
                      <w:t xml:space="preserve">[21] </w:t>
                    </w:r>
                  </w:p>
                </w:tc>
                <w:tc>
                  <w:tcPr>
                    <w:tcW w:w="0" w:type="auto"/>
                    <w:hideMark/>
                  </w:tcPr>
                  <w:p w14:paraId="3B332986" w14:textId="77777777" w:rsidR="00F76F71" w:rsidRDefault="00B765AE" w:rsidP="00F76F71">
                    <w:pPr>
                      <w:pStyle w:val="Irodalomjegyzk"/>
                      <w:ind w:firstLine="0"/>
                      <w:rPr>
                        <w:i/>
                        <w:iCs/>
                        <w:noProof/>
                      </w:rPr>
                    </w:pPr>
                    <w:r>
                      <w:rPr>
                        <w:noProof/>
                      </w:rPr>
                      <w:t xml:space="preserve">J. Clark és D. Amodei, </w:t>
                    </w:r>
                    <w:r>
                      <w:rPr>
                        <w:i/>
                        <w:iCs/>
                        <w:noProof/>
                      </w:rPr>
                      <w:t>Faul</w:t>
                    </w:r>
                    <w:r w:rsidR="00F76F71">
                      <w:rPr>
                        <w:i/>
                        <w:iCs/>
                        <w:noProof/>
                      </w:rPr>
                      <w:t>ty Reward Functions in the Wild</w:t>
                    </w:r>
                  </w:p>
                  <w:p w14:paraId="60F7DE05" w14:textId="77777777" w:rsidR="00F76F71" w:rsidRDefault="00F76F71" w:rsidP="00F76F71">
                    <w:pPr>
                      <w:pStyle w:val="Irodalomjegyzk"/>
                      <w:ind w:firstLine="0"/>
                      <w:rPr>
                        <w:noProof/>
                      </w:rPr>
                    </w:pPr>
                    <w:r>
                      <w:rPr>
                        <w:noProof/>
                      </w:rPr>
                      <w:t>[Online]. Available</w:t>
                    </w:r>
                    <w:r>
                      <w:rPr>
                        <w:noProof/>
                      </w:rPr>
                      <w:t>:</w:t>
                    </w:r>
                    <w:r w:rsidRPr="00F76F71">
                      <w:rPr>
                        <w:noProof/>
                      </w:rPr>
                      <w:t xml:space="preserve"> https://blog.openai.com/faulty-reward-functions/</w:t>
                    </w:r>
                  </w:p>
                  <w:p w14:paraId="72EC728C" w14:textId="325F18E1" w:rsidR="00B765AE" w:rsidRDefault="00F76F71" w:rsidP="00F76F71">
                    <w:pPr>
                      <w:pStyle w:val="Irodalomjegyzk"/>
                      <w:ind w:firstLine="0"/>
                      <w:rPr>
                        <w:noProof/>
                      </w:rPr>
                    </w:pPr>
                    <w:r>
                      <w:rPr>
                        <w:noProof/>
                      </w:rPr>
                      <w:t>[Hozzáférés dátuma: 23 11. 2017]</w:t>
                    </w:r>
                    <w:r w:rsidR="00B765AE">
                      <w:rPr>
                        <w:noProof/>
                      </w:rPr>
                      <w:t xml:space="preserve"> </w:t>
                    </w:r>
                  </w:p>
                </w:tc>
              </w:tr>
              <w:tr w:rsidR="00B765AE" w14:paraId="32722206" w14:textId="77777777">
                <w:trPr>
                  <w:divId w:val="1693994302"/>
                  <w:tblCellSpacing w:w="15" w:type="dxa"/>
                </w:trPr>
                <w:tc>
                  <w:tcPr>
                    <w:tcW w:w="50" w:type="pct"/>
                    <w:hideMark/>
                  </w:tcPr>
                  <w:p w14:paraId="5873AB6C" w14:textId="77777777" w:rsidR="00B765AE" w:rsidRDefault="00B765AE" w:rsidP="00F379C6">
                    <w:pPr>
                      <w:pStyle w:val="Irodalomjegyzk"/>
                      <w:ind w:firstLine="0"/>
                      <w:rPr>
                        <w:noProof/>
                      </w:rPr>
                    </w:pPr>
                    <w:r>
                      <w:rPr>
                        <w:noProof/>
                      </w:rPr>
                      <w:t xml:space="preserve">[22] </w:t>
                    </w:r>
                  </w:p>
                </w:tc>
                <w:tc>
                  <w:tcPr>
                    <w:tcW w:w="0" w:type="auto"/>
                    <w:hideMark/>
                  </w:tcPr>
                  <w:p w14:paraId="688431A9" w14:textId="27E7D0C1" w:rsidR="00B765AE" w:rsidRDefault="00B765AE" w:rsidP="00F379C6">
                    <w:pPr>
                      <w:pStyle w:val="Irodalomjegyzk"/>
                      <w:ind w:firstLine="0"/>
                      <w:rPr>
                        <w:noProof/>
                      </w:rPr>
                    </w:pPr>
                    <w:r>
                      <w:rPr>
                        <w:noProof/>
                      </w:rPr>
                      <w:t xml:space="preserve">T. Schaul, J. Quan, I. Antonoglou és D. Silver, </w:t>
                    </w:r>
                    <w:r w:rsidRPr="00F76F71">
                      <w:rPr>
                        <w:rStyle w:val="Irodalomjegyzkforrs"/>
                      </w:rPr>
                      <w:t>„Proritised experience replay,”</w:t>
                    </w:r>
                    <w:r>
                      <w:rPr>
                        <w:noProof/>
                      </w:rPr>
                      <w:t xml:space="preserve"> in </w:t>
                    </w:r>
                    <w:r w:rsidR="00F76F71" w:rsidRPr="00F76F71">
                      <w:rPr>
                        <w:iCs/>
                        <w:noProof/>
                      </w:rPr>
                      <w:t>International Conference on Learning Representations</w:t>
                    </w:r>
                    <w:r>
                      <w:rPr>
                        <w:noProof/>
                      </w:rPr>
                      <w:t xml:space="preserve">, 2016.. </w:t>
                    </w:r>
                  </w:p>
                </w:tc>
              </w:tr>
              <w:tr w:rsidR="00B765AE" w14:paraId="44A45A71" w14:textId="77777777">
                <w:trPr>
                  <w:divId w:val="1693994302"/>
                  <w:tblCellSpacing w:w="15" w:type="dxa"/>
                </w:trPr>
                <w:tc>
                  <w:tcPr>
                    <w:tcW w:w="50" w:type="pct"/>
                    <w:hideMark/>
                  </w:tcPr>
                  <w:p w14:paraId="5F8FFCCC" w14:textId="77777777" w:rsidR="00B765AE" w:rsidRDefault="00B765AE" w:rsidP="00F379C6">
                    <w:pPr>
                      <w:pStyle w:val="Irodalomjegyzk"/>
                      <w:ind w:firstLine="0"/>
                      <w:rPr>
                        <w:noProof/>
                      </w:rPr>
                    </w:pPr>
                    <w:r>
                      <w:rPr>
                        <w:noProof/>
                      </w:rPr>
                      <w:t xml:space="preserve">[23] </w:t>
                    </w:r>
                  </w:p>
                </w:tc>
                <w:tc>
                  <w:tcPr>
                    <w:tcW w:w="0" w:type="auto"/>
                    <w:hideMark/>
                  </w:tcPr>
                  <w:p w14:paraId="31E1F5ED" w14:textId="2EA4C0F5" w:rsidR="00B765AE" w:rsidRDefault="00B765AE" w:rsidP="00F76F71">
                    <w:pPr>
                      <w:pStyle w:val="Irodalomjegyzk"/>
                      <w:ind w:firstLine="0"/>
                      <w:rPr>
                        <w:noProof/>
                      </w:rPr>
                    </w:pPr>
                    <w:r>
                      <w:rPr>
                        <w:noProof/>
                      </w:rPr>
                      <w:t>A. Taitler és N. Shimkin, „</w:t>
                    </w:r>
                    <w:r w:rsidRPr="00F76F71">
                      <w:rPr>
                        <w:rStyle w:val="Irodalomjegyzkforrs"/>
                      </w:rPr>
                      <w:t>Learning to Strike Accurately with DQN-based</w:t>
                    </w:r>
                    <w:r w:rsidR="00F76F71" w:rsidRPr="00F76F71">
                      <w:rPr>
                        <w:rStyle w:val="Irodalomjegyzkforrs"/>
                      </w:rPr>
                      <w:t xml:space="preserve"> Algorithms</w:t>
                    </w:r>
                    <w:r>
                      <w:rPr>
                        <w:noProof/>
                      </w:rPr>
                      <w:t xml:space="preserve">” </w:t>
                    </w:r>
                    <w:r w:rsidRPr="00F76F71">
                      <w:rPr>
                        <w:iCs/>
                        <w:noProof/>
                      </w:rPr>
                      <w:t>International Journal of Mathematical Models and Methods in Applied Sciences</w:t>
                    </w:r>
                    <w:r>
                      <w:rPr>
                        <w:i/>
                        <w:iCs/>
                        <w:noProof/>
                      </w:rPr>
                      <w:t xml:space="preserve"> , </w:t>
                    </w:r>
                    <w:r>
                      <w:rPr>
                        <w:noProof/>
                      </w:rPr>
                      <w:t xml:space="preserve">11., pp. 158-169., 2017.. </w:t>
                    </w:r>
                  </w:p>
                </w:tc>
              </w:tr>
              <w:tr w:rsidR="00B765AE" w14:paraId="517BCA32" w14:textId="77777777">
                <w:trPr>
                  <w:divId w:val="1693994302"/>
                  <w:tblCellSpacing w:w="15" w:type="dxa"/>
                </w:trPr>
                <w:tc>
                  <w:tcPr>
                    <w:tcW w:w="50" w:type="pct"/>
                    <w:hideMark/>
                  </w:tcPr>
                  <w:p w14:paraId="702E769E" w14:textId="77777777" w:rsidR="00B765AE" w:rsidRDefault="00B765AE" w:rsidP="00F379C6">
                    <w:pPr>
                      <w:pStyle w:val="Irodalomjegyzk"/>
                      <w:ind w:firstLine="0"/>
                      <w:rPr>
                        <w:noProof/>
                      </w:rPr>
                    </w:pPr>
                    <w:r>
                      <w:rPr>
                        <w:noProof/>
                      </w:rPr>
                      <w:t xml:space="preserve">[24] </w:t>
                    </w:r>
                  </w:p>
                </w:tc>
                <w:tc>
                  <w:tcPr>
                    <w:tcW w:w="0" w:type="auto"/>
                    <w:hideMark/>
                  </w:tcPr>
                  <w:p w14:paraId="5DF5501D" w14:textId="77777777" w:rsidR="00F76F71" w:rsidRDefault="00F76F71" w:rsidP="00F379C6">
                    <w:pPr>
                      <w:pStyle w:val="Irodalomjegyzk"/>
                      <w:ind w:firstLine="0"/>
                      <w:rPr>
                        <w:noProof/>
                      </w:rPr>
                    </w:pPr>
                    <w:r>
                      <w:rPr>
                        <w:noProof/>
                      </w:rPr>
                      <w:t>Google, „Tensorflow,” Google, [Online].</w:t>
                    </w:r>
                  </w:p>
                  <w:p w14:paraId="4D3F192B" w14:textId="77777777" w:rsidR="00F76F71" w:rsidRDefault="00B765AE" w:rsidP="00F379C6">
                    <w:pPr>
                      <w:pStyle w:val="Irodalomjegyzk"/>
                      <w:ind w:firstLine="0"/>
                      <w:rPr>
                        <w:noProof/>
                      </w:rPr>
                    </w:pPr>
                    <w:r>
                      <w:rPr>
                        <w:noProof/>
                      </w:rPr>
                      <w:t>Available: https://www.t</w:t>
                    </w:r>
                    <w:r w:rsidR="00F76F71">
                      <w:rPr>
                        <w:noProof/>
                      </w:rPr>
                      <w:t>ensorflow.org/api_docs/python/.</w:t>
                    </w:r>
                  </w:p>
                  <w:p w14:paraId="418975DF" w14:textId="42BFA58E" w:rsidR="00B765AE" w:rsidRDefault="00B765AE" w:rsidP="00F379C6">
                    <w:pPr>
                      <w:pStyle w:val="Irodalomjegyzk"/>
                      <w:ind w:firstLine="0"/>
                      <w:rPr>
                        <w:noProof/>
                      </w:rPr>
                    </w:pPr>
                    <w:r>
                      <w:rPr>
                        <w:noProof/>
                      </w:rPr>
                      <w:t>[Hozzáférés dátuma: 23. 11. 2017.].</w:t>
                    </w:r>
                  </w:p>
                </w:tc>
              </w:tr>
              <w:tr w:rsidR="00B765AE" w14:paraId="2A22949F" w14:textId="77777777">
                <w:trPr>
                  <w:divId w:val="1693994302"/>
                  <w:tblCellSpacing w:w="15" w:type="dxa"/>
                </w:trPr>
                <w:tc>
                  <w:tcPr>
                    <w:tcW w:w="50" w:type="pct"/>
                    <w:hideMark/>
                  </w:tcPr>
                  <w:p w14:paraId="1508C65F" w14:textId="77777777" w:rsidR="00B765AE" w:rsidRDefault="00B765AE" w:rsidP="00F379C6">
                    <w:pPr>
                      <w:pStyle w:val="Irodalomjegyzk"/>
                      <w:ind w:firstLine="0"/>
                      <w:rPr>
                        <w:noProof/>
                      </w:rPr>
                    </w:pPr>
                    <w:r>
                      <w:rPr>
                        <w:noProof/>
                      </w:rPr>
                      <w:t xml:space="preserve">[25] </w:t>
                    </w:r>
                  </w:p>
                </w:tc>
                <w:tc>
                  <w:tcPr>
                    <w:tcW w:w="0" w:type="auto"/>
                    <w:hideMark/>
                  </w:tcPr>
                  <w:p w14:paraId="5C2F206B" w14:textId="77777777" w:rsidR="00F76F71" w:rsidRDefault="00B765AE" w:rsidP="00F76F71">
                    <w:pPr>
                      <w:pStyle w:val="Irodalomjegyzk"/>
                      <w:ind w:firstLine="0"/>
                      <w:rPr>
                        <w:noProof/>
                      </w:rPr>
                    </w:pPr>
                    <w:r>
                      <w:rPr>
                        <w:noProof/>
                      </w:rPr>
                      <w:t>„Wol</w:t>
                    </w:r>
                    <w:r w:rsidR="00F76F71">
                      <w:rPr>
                        <w:noProof/>
                      </w:rPr>
                      <w:t xml:space="preserve">fram Mathworld,” </w:t>
                    </w:r>
                    <w:r>
                      <w:rPr>
                        <w:noProof/>
                      </w:rPr>
                      <w:t>[Online].</w:t>
                    </w:r>
                    <w:r w:rsidR="00F76F71">
                      <w:rPr>
                        <w:noProof/>
                      </w:rPr>
                      <w:t xml:space="preserve"> </w:t>
                    </w:r>
                    <w:r>
                      <w:rPr>
                        <w:noProof/>
                      </w:rPr>
                      <w:t>Available:</w:t>
                    </w:r>
                  </w:p>
                  <w:p w14:paraId="0CAED4B3" w14:textId="2E5DB680" w:rsidR="00B765AE" w:rsidRDefault="00B765AE" w:rsidP="00F76F71">
                    <w:pPr>
                      <w:pStyle w:val="Irodalomjegyzk"/>
                      <w:ind w:firstLine="0"/>
                      <w:rPr>
                        <w:noProof/>
                      </w:rPr>
                    </w:pPr>
                    <w:r>
                      <w:rPr>
                        <w:noProof/>
                      </w:rPr>
                      <w:t>http://mathworld.wolfram.com/SigmoidFunction.html.</w:t>
                    </w:r>
                  </w:p>
                </w:tc>
              </w:tr>
              <w:tr w:rsidR="00B765AE" w14:paraId="16A0037F" w14:textId="77777777">
                <w:trPr>
                  <w:divId w:val="1693994302"/>
                  <w:tblCellSpacing w:w="15" w:type="dxa"/>
                </w:trPr>
                <w:tc>
                  <w:tcPr>
                    <w:tcW w:w="50" w:type="pct"/>
                    <w:hideMark/>
                  </w:tcPr>
                  <w:p w14:paraId="0BAC5714" w14:textId="77777777" w:rsidR="00B765AE" w:rsidRDefault="00B765AE" w:rsidP="00F379C6">
                    <w:pPr>
                      <w:pStyle w:val="Irodalomjegyzk"/>
                      <w:ind w:firstLine="0"/>
                      <w:rPr>
                        <w:noProof/>
                      </w:rPr>
                    </w:pPr>
                    <w:r>
                      <w:rPr>
                        <w:noProof/>
                      </w:rPr>
                      <w:t xml:space="preserve">[26] </w:t>
                    </w:r>
                  </w:p>
                </w:tc>
                <w:tc>
                  <w:tcPr>
                    <w:tcW w:w="0" w:type="auto"/>
                    <w:hideMark/>
                  </w:tcPr>
                  <w:p w14:paraId="6D956065" w14:textId="77777777" w:rsidR="00B765AE" w:rsidRDefault="00B765AE" w:rsidP="00F379C6">
                    <w:pPr>
                      <w:pStyle w:val="Irodalomjegyzk"/>
                      <w:ind w:firstLine="0"/>
                      <w:rPr>
                        <w:noProof/>
                      </w:rPr>
                    </w:pPr>
                    <w:r>
                      <w:rPr>
                        <w:noProof/>
                      </w:rPr>
                      <w:t>„Wolfram Mathworld,” [Online]. Available: http://mathworld.wolfram.com/HyperbolicTangent.html.</w:t>
                    </w:r>
                  </w:p>
                </w:tc>
              </w:tr>
            </w:tbl>
            <w:p w14:paraId="13B2DBE8" w14:textId="77777777" w:rsidR="00B765AE" w:rsidRDefault="00B765AE" w:rsidP="00F379C6">
              <w:pPr>
                <w:ind w:firstLine="0"/>
                <w:divId w:val="1693994302"/>
                <w:rPr>
                  <w:noProof/>
                </w:rPr>
              </w:pPr>
            </w:p>
            <w:p w14:paraId="6D7E09FB" w14:textId="0DEC29AF" w:rsidR="00147944" w:rsidRDefault="00147944" w:rsidP="00F379C6">
              <w:pPr>
                <w:ind w:firstLine="0"/>
              </w:pPr>
              <w:r>
                <w:rPr>
                  <w:b/>
                  <w:bCs/>
                </w:rPr>
                <w:fldChar w:fldCharType="end"/>
              </w:r>
            </w:p>
          </w:sdtContent>
        </w:sdt>
      </w:sdtContent>
    </w:sdt>
    <w:p w14:paraId="6D9C82A3" w14:textId="77777777" w:rsidR="00C47818" w:rsidRDefault="00C47818" w:rsidP="00C47818">
      <w:pPr>
        <w:pStyle w:val="Irodalomjegyzksor"/>
        <w:numPr>
          <w:ilvl w:val="0"/>
          <w:numId w:val="0"/>
        </w:numPr>
        <w:ind w:left="567"/>
      </w:pPr>
    </w:p>
    <w:p w14:paraId="6A7AA47A" w14:textId="56E6361C" w:rsidR="00B50CAA" w:rsidRDefault="00B50CAA" w:rsidP="00816BCB">
      <w:pPr>
        <w:pStyle w:val="Fejezetcimszmozsnlkl"/>
      </w:pPr>
      <w:bookmarkStart w:id="49" w:name="_Toc499330666"/>
      <w:r>
        <w:lastRenderedPageBreak/>
        <w:t>Függelék</w:t>
      </w:r>
      <w:bookmarkEnd w:id="49"/>
    </w:p>
    <w:p w14:paraId="58B6A37E" w14:textId="71E5E678" w:rsidR="008961FA" w:rsidRDefault="007C1D66" w:rsidP="008961FA">
      <w:pPr>
        <w:ind w:firstLine="0"/>
        <w:jc w:val="left"/>
        <w:rPr>
          <w:b/>
        </w:rPr>
      </w:pPr>
      <w:r>
        <w:rPr>
          <w:b/>
        </w:rPr>
        <w:t xml:space="preserve">F.1. </w:t>
      </w:r>
      <w:r w:rsidR="008961FA" w:rsidRPr="008961FA">
        <w:rPr>
          <w:b/>
        </w:rPr>
        <w:t>Használati útmutató</w:t>
      </w:r>
    </w:p>
    <w:p w14:paraId="7628DF47" w14:textId="7F842849" w:rsidR="008961FA" w:rsidRDefault="007C1D66" w:rsidP="008961FA">
      <w:pPr>
        <w:ind w:firstLine="0"/>
        <w:jc w:val="left"/>
      </w:pPr>
      <w:r>
        <w:t xml:space="preserve">A szimulátort a </w:t>
      </w:r>
      <w:r w:rsidRPr="007C1D66">
        <w:rPr>
          <w:i/>
        </w:rPr>
        <w:t>main.py</w:t>
      </w:r>
      <w:r>
        <w:t xml:space="preserve"> script futtatásával lehet elindítani, ami után a szükséges modulok betöltését követően a kezdőképernyő jelenik meg a beállításokkal. Itt a 4.1.1-es fejezetben felsorolt beállításokat találjuk. Az autó beállításainál a numerikus értékekhez nullánál nagyobb pozitív számot szükséges írni a szimulátor helyes működéséhez. Továbbá a </w:t>
      </w:r>
      <w:r w:rsidRPr="007C1D66">
        <w:rPr>
          <w:i/>
        </w:rPr>
        <w:t>Lidar</w:t>
      </w:r>
      <w:r>
        <w:t xml:space="preserve"> </w:t>
      </w:r>
      <w:r w:rsidRPr="007C1D66">
        <w:rPr>
          <w:i/>
        </w:rPr>
        <w:t>resolution</w:t>
      </w:r>
      <w:r>
        <w:t xml:space="preserve">, </w:t>
      </w:r>
      <w:r w:rsidRPr="007C1D66">
        <w:rPr>
          <w:i/>
        </w:rPr>
        <w:t>Acceleration</w:t>
      </w:r>
      <w:r>
        <w:t xml:space="preserve"> </w:t>
      </w:r>
      <w:r w:rsidRPr="007C1D66">
        <w:rPr>
          <w:i/>
        </w:rPr>
        <w:t>resolution</w:t>
      </w:r>
      <w:r>
        <w:t xml:space="preserve"> és a </w:t>
      </w:r>
      <w:r w:rsidRPr="007C1D66">
        <w:rPr>
          <w:i/>
        </w:rPr>
        <w:t>Steering</w:t>
      </w:r>
      <w:r>
        <w:t xml:space="preserve"> </w:t>
      </w:r>
      <w:r w:rsidRPr="007C1D66">
        <w:rPr>
          <w:i/>
        </w:rPr>
        <w:t>resolution</w:t>
      </w:r>
      <w:r>
        <w:t xml:space="preserve"> mezőhöz páros egész számot. </w:t>
      </w:r>
    </w:p>
    <w:p w14:paraId="16E9EB4C" w14:textId="28D3F955" w:rsidR="00AC7729" w:rsidRDefault="00FE3FC3" w:rsidP="008961FA">
      <w:pPr>
        <w:ind w:firstLine="0"/>
        <w:jc w:val="left"/>
      </w:pPr>
      <w:r>
        <w:t xml:space="preserve">A </w:t>
      </w:r>
      <w:r w:rsidRPr="00FE3FC3">
        <w:rPr>
          <w:i/>
        </w:rPr>
        <w:t>Select track</w:t>
      </w:r>
      <w:r>
        <w:t xml:space="preserve"> megnyomása után a felugró dialógus panelben kiválaszthatjuk a pályát. Ez lehet .png, .jpg esetleg .bng formátumú kép. Néhány előre elkészített pálya található a </w:t>
      </w:r>
      <w:r w:rsidRPr="00FE3FC3">
        <w:rPr>
          <w:i/>
        </w:rPr>
        <w:t>Maps</w:t>
      </w:r>
      <w:r>
        <w:t xml:space="preserve"> mappában</w:t>
      </w:r>
      <w:r w:rsidR="00822FC5">
        <w:t xml:space="preserve"> is</w:t>
      </w:r>
      <w:r>
        <w:t xml:space="preserve">, de új pályák elkészítésére is van lehetőség a később ismertetett megkötések betartásával. A kiválasztást követően a pálya előnézeti képén ellenőrizhetjük azt. A </w:t>
      </w:r>
      <w:r w:rsidRPr="00FE3FC3">
        <w:rPr>
          <w:i/>
        </w:rPr>
        <w:t>Draw track</w:t>
      </w:r>
      <w:r>
        <w:t xml:space="preserve"> checkbox beikszelésével az autó helyzete és útvonala d</w:t>
      </w:r>
      <w:r w:rsidR="00822FC5">
        <w:t xml:space="preserve">inamikusan megjelenítésre kerül </w:t>
      </w:r>
      <w:r>
        <w:t>futás közben is. Ezt az opciót futásidő közben is interaktívan tud</w:t>
      </w:r>
      <w:r w:rsidR="00822FC5">
        <w:t>juk változtatni majd. Az algori</w:t>
      </w:r>
      <w:r>
        <w:t>t</w:t>
      </w:r>
      <w:r w:rsidR="00822FC5">
        <w:t>m</w:t>
      </w:r>
      <w:r>
        <w:t xml:space="preserve">us beállításainál a </w:t>
      </w:r>
      <w:r w:rsidRPr="00FE3FC3">
        <w:rPr>
          <w:i/>
        </w:rPr>
        <w:t>Load model?</w:t>
      </w:r>
      <w:r w:rsidR="00085DDD">
        <w:rPr>
          <w:i/>
        </w:rPr>
        <w:t xml:space="preserve"> </w:t>
      </w:r>
      <w:r>
        <w:t xml:space="preserve">beikszelésével kívülről betöltött neurális háló modellt használhatunk. Ehhez továbbá szükséges a </w:t>
      </w:r>
      <w:r w:rsidRPr="00FE3FC3">
        <w:rPr>
          <w:i/>
        </w:rPr>
        <w:t>Select model</w:t>
      </w:r>
      <w:r>
        <w:t xml:space="preserve"> és a </w:t>
      </w:r>
      <w:r w:rsidRPr="00FE3FC3">
        <w:rPr>
          <w:i/>
        </w:rPr>
        <w:t>Select weights</w:t>
      </w:r>
      <w:r>
        <w:t xml:space="preserve"> gombokra kattintás után felugró dialogós ablakok segítségével a betölteni kívánt neurális háló modell és a hozzá tartozó súlyok betöltése. Néhány betanított h</w:t>
      </w:r>
      <w:r w:rsidR="00E2652A">
        <w:t xml:space="preserve">áló megtalálható a </w:t>
      </w:r>
      <w:r w:rsidR="00E2652A" w:rsidRPr="00E2652A">
        <w:rPr>
          <w:i/>
        </w:rPr>
        <w:t>Models</w:t>
      </w:r>
      <w:r w:rsidR="00E2652A">
        <w:t xml:space="preserve"> mappában </w:t>
      </w:r>
      <w:r w:rsidR="00822FC5">
        <w:t>lévő</w:t>
      </w:r>
      <w:r w:rsidR="00E2652A">
        <w:t xml:space="preserve"> almappákban. A neurális hálót tartalmazó fájlnak .json </w:t>
      </w:r>
      <w:r w:rsidR="00822FC5">
        <w:t>kiterjesztésűnek, a</w:t>
      </w:r>
      <w:r w:rsidR="00E2652A">
        <w:t xml:space="preserve"> súlyokat tart</w:t>
      </w:r>
      <w:r w:rsidR="00822FC5">
        <w:t>al</w:t>
      </w:r>
      <w:r w:rsidR="00E2652A">
        <w:t>mazó fájlnak .h5 kiterjesztésűnek kell lennie. Ez után beállíthatjuk, ho</w:t>
      </w:r>
      <w:r w:rsidR="00822FC5">
        <w:t xml:space="preserve">gy a hálót szeretnénk-e </w:t>
      </w:r>
      <w:r w:rsidR="00E2652A">
        <w:t>tanítani vagy nem. Ezt követően b</w:t>
      </w:r>
      <w:r w:rsidR="00822FC5">
        <w:t>e tudjuk állítani a szükséges hiperparaméter</w:t>
      </w:r>
      <w:r w:rsidR="00E2652A">
        <w:t xml:space="preserve">eket, az alkalmazott háló típusát és az algoritmust. A </w:t>
      </w:r>
      <w:r w:rsidR="00E2652A" w:rsidRPr="00E2652A">
        <w:rPr>
          <w:i/>
        </w:rPr>
        <w:t>Use PER</w:t>
      </w:r>
      <w:r w:rsidR="00E2652A">
        <w:t xml:space="preserve"> checkbox</w:t>
      </w:r>
      <w:r w:rsidR="00E2652A" w:rsidRPr="00E2652A">
        <w:t xml:space="preserve"> bepipálásával állíthatjuk be, hogy a</w:t>
      </w:r>
      <w:r w:rsidR="00085DDD">
        <w:t>lkalmazzon</w:t>
      </w:r>
      <w:r w:rsidR="00822FC5">
        <w:t>-</w:t>
      </w:r>
      <w:r w:rsidR="00085DDD">
        <w:t xml:space="preserve">e </w:t>
      </w:r>
      <w:r w:rsidR="00085DDD" w:rsidRPr="00085DDD">
        <w:rPr>
          <w:i/>
        </w:rPr>
        <w:t>Prioritised Experience Replay</w:t>
      </w:r>
      <w:r w:rsidR="00085DDD">
        <w:t>-t az algoritmus a tanítás során. Ez</w:t>
      </w:r>
      <w:r w:rsidR="00822FC5">
        <w:t xml:space="preserve"> u</w:t>
      </w:r>
      <w:r w:rsidR="00085DDD">
        <w:t>tán az ablak al</w:t>
      </w:r>
      <w:r w:rsidR="00822FC5">
        <w:t>j</w:t>
      </w:r>
      <w:r w:rsidR="00085DDD">
        <w:t xml:space="preserve">án található </w:t>
      </w:r>
      <w:r w:rsidR="00085DDD" w:rsidRPr="00085DDD">
        <w:rPr>
          <w:i/>
        </w:rPr>
        <w:t>GO</w:t>
      </w:r>
      <w:r w:rsidR="00085DDD">
        <w:rPr>
          <w:i/>
        </w:rPr>
        <w:t xml:space="preserve"> </w:t>
      </w:r>
      <w:r w:rsidR="00085DDD">
        <w:t xml:space="preserve">gombra kattintva kis várakozás után a szimulátor oldalra kerülünk. Itt látjuk a pályát és a rajta haladó autó útvonalát. A nyilak </w:t>
      </w:r>
      <w:r w:rsidR="00822FC5">
        <w:t>az autó elmozdulásvektorait adják</w:t>
      </w:r>
      <w:r w:rsidR="00085DDD">
        <w:t xml:space="preserve"> meg az egyes diszkrét időlépések után. A </w:t>
      </w:r>
      <w:r w:rsidR="00085DDD" w:rsidRPr="00B73965">
        <w:rPr>
          <w:i/>
        </w:rPr>
        <w:t>Settings</w:t>
      </w:r>
      <w:r w:rsidR="00085DDD">
        <w:t xml:space="preserve"> gombra kattintva megszakítjuk a tanítást és visszajutunk a beállításokhoz.</w:t>
      </w:r>
      <w:r w:rsidR="00C17540">
        <w:t xml:space="preserve"> A </w:t>
      </w:r>
      <w:r w:rsidR="00C17540" w:rsidRPr="00B73965">
        <w:rPr>
          <w:i/>
        </w:rPr>
        <w:t>DEBUG</w:t>
      </w:r>
      <w:r w:rsidR="00C17540">
        <w:t xml:space="preserve"> gombra kattintva néhány debugoláshoz szükséges információ kerül kiírásra a konzolra. A </w:t>
      </w:r>
      <w:r w:rsidR="00C17540" w:rsidRPr="00B73965">
        <w:rPr>
          <w:i/>
        </w:rPr>
        <w:t>Test</w:t>
      </w:r>
      <w:r w:rsidR="00C17540">
        <w:t xml:space="preserve"> gomb m</w:t>
      </w:r>
      <w:r w:rsidR="00822FC5">
        <w:t>egnyomása után a következő epizódban</w:t>
      </w:r>
      <w:r w:rsidR="00C17540">
        <w:t xml:space="preserve">, az autó kizárólag az algoritmus által számolt vezérlőjelekre hagyatkozik, így tesztelhetjük, hogy az addig megtanult </w:t>
      </w:r>
      <w:r w:rsidR="00C17540">
        <w:lastRenderedPageBreak/>
        <w:t>stratégia mennyire eredményes. Minden századik epizódban automatikusan így tesztelődik az algoritmus és a legjobb eredményt, tehát</w:t>
      </w:r>
      <w:r w:rsidR="00822FC5">
        <w:t xml:space="preserve"> a</w:t>
      </w:r>
      <w:r w:rsidR="00C17540">
        <w:t xml:space="preserve"> legkevesebb lépés alatt célba érő modellt és a hozzá tartozó súlyokat kimenti a </w:t>
      </w:r>
      <w:r w:rsidR="00C17540" w:rsidRPr="00C17540">
        <w:rPr>
          <w:i/>
        </w:rPr>
        <w:t>Models</w:t>
      </w:r>
      <w:r w:rsidR="00C17540">
        <w:rPr>
          <w:i/>
        </w:rPr>
        <w:t xml:space="preserve"> </w:t>
      </w:r>
      <w:r w:rsidR="00C17540">
        <w:t xml:space="preserve"> mappába. </w:t>
      </w:r>
      <w:r w:rsidR="00822FC5">
        <w:t>Ezt</w:t>
      </w:r>
      <w:r w:rsidR="00C17540">
        <w:t xml:space="preserve"> később visszatöltve tesztelhetjük az algoritmust más pályákon is. Ha a megfelelő opciót beállítottuk, a modell és a súlyok a tanítás végén is kimentődnek. Végül a </w:t>
      </w:r>
      <w:r w:rsidR="00C17540" w:rsidRPr="00C17540">
        <w:rPr>
          <w:i/>
        </w:rPr>
        <w:t>progress bar</w:t>
      </w:r>
      <w:r w:rsidR="00C17540">
        <w:t>-on nyomonkövethetjük, hogy a megadott epizódszámból százalékosan addig hányat teljesített.</w:t>
      </w:r>
    </w:p>
    <w:p w14:paraId="66DF50A7" w14:textId="4B7B7F3F" w:rsidR="00623733" w:rsidRPr="00623733" w:rsidRDefault="006879BD" w:rsidP="008961FA">
      <w:pPr>
        <w:ind w:firstLine="0"/>
        <w:jc w:val="left"/>
        <w:rPr>
          <w:b/>
        </w:rPr>
      </w:pPr>
      <w:r>
        <w:rPr>
          <w:b/>
        </w:rPr>
        <w:t>ÚJ PÁLYA KÉSZÍTÉSE</w:t>
      </w:r>
    </w:p>
    <w:p w14:paraId="36B29052" w14:textId="44B50311" w:rsidR="00AC7729" w:rsidRDefault="00AC7729" w:rsidP="008961FA">
      <w:pPr>
        <w:ind w:firstLine="0"/>
        <w:jc w:val="left"/>
      </w:pPr>
      <w:r>
        <w:t>Új pályák készítésére is van lehetőség, bár mivel nem ezen volt a fókusz a munka során, így nem teljesen rugalmas a szimulátor. A legegyszerűbb megoldás egy meglévő pályát átalakítani</w:t>
      </w:r>
      <w:r w:rsidR="00623733">
        <w:t xml:space="preserve"> a megfelelő megkötésekkel. Ezek a következők:</w:t>
      </w:r>
    </w:p>
    <w:p w14:paraId="6C1E9A6D" w14:textId="01F11AD4" w:rsidR="00623733" w:rsidRDefault="00623733" w:rsidP="00623733">
      <w:pPr>
        <w:pStyle w:val="Listaszerbekezds"/>
        <w:numPr>
          <w:ilvl w:val="0"/>
          <w:numId w:val="27"/>
        </w:numPr>
        <w:jc w:val="left"/>
      </w:pPr>
      <w:r>
        <w:t>A startvonal a (x:251,y:30),(x:251,y:80) szakaszon van. Ennek a közepéről indul az autó a kép jobboldala felé az oldalra merőlegesen.</w:t>
      </w:r>
    </w:p>
    <w:p w14:paraId="138ADEBE" w14:textId="069C0FD0" w:rsidR="00623733" w:rsidRDefault="00623733" w:rsidP="00623733">
      <w:pPr>
        <w:pStyle w:val="Listaszerbekezds"/>
        <w:numPr>
          <w:ilvl w:val="0"/>
          <w:numId w:val="27"/>
        </w:numPr>
        <w:jc w:val="left"/>
      </w:pPr>
      <w:r>
        <w:t>A pálya RGB kódja: (255,255,255)</w:t>
      </w:r>
    </w:p>
    <w:p w14:paraId="0DC2E5BC" w14:textId="28550448" w:rsidR="00623733" w:rsidRDefault="00623733" w:rsidP="00623733">
      <w:pPr>
        <w:pStyle w:val="Listaszerbekezds"/>
        <w:numPr>
          <w:ilvl w:val="0"/>
          <w:numId w:val="27"/>
        </w:numPr>
        <w:jc w:val="left"/>
      </w:pPr>
      <w:r>
        <w:t>A pálya külső részének RGB kódja: (195,195,195)</w:t>
      </w:r>
    </w:p>
    <w:p w14:paraId="6092020A" w14:textId="50C97441" w:rsidR="00623733" w:rsidRDefault="00623733" w:rsidP="00623733">
      <w:pPr>
        <w:pStyle w:val="Listaszerbekezds"/>
        <w:numPr>
          <w:ilvl w:val="0"/>
          <w:numId w:val="27"/>
        </w:numPr>
        <w:jc w:val="left"/>
      </w:pPr>
      <w:r>
        <w:t>A pálya és a kép széle el kell legyen</w:t>
      </w:r>
      <w:r w:rsidR="00E57406">
        <w:t xml:space="preserve"> határolva a külső pálya réz által</w:t>
      </w:r>
    </w:p>
    <w:p w14:paraId="1DA593C6" w14:textId="3E98ACE1" w:rsidR="00623733" w:rsidRDefault="00623733" w:rsidP="00623733">
      <w:pPr>
        <w:pStyle w:val="Listaszerbekezds"/>
        <w:numPr>
          <w:ilvl w:val="0"/>
          <w:numId w:val="27"/>
        </w:numPr>
        <w:jc w:val="left"/>
      </w:pPr>
      <w:r>
        <w:t>A pálya belső pályarész RGB kódja: (0,0,255)</w:t>
      </w:r>
    </w:p>
    <w:p w14:paraId="022CFAB3" w14:textId="415E74DD" w:rsidR="00623733" w:rsidRDefault="00623733" w:rsidP="00623733">
      <w:pPr>
        <w:pStyle w:val="Listaszerbekezds"/>
        <w:numPr>
          <w:ilvl w:val="0"/>
          <w:numId w:val="27"/>
        </w:numPr>
        <w:jc w:val="left"/>
      </w:pPr>
      <w:r>
        <w:t>A pályán található esetleges akadályok RGB kódja: (0,0,0)</w:t>
      </w:r>
    </w:p>
    <w:p w14:paraId="4B5C4E20" w14:textId="5DB992A8" w:rsidR="000701EA" w:rsidRDefault="00623733" w:rsidP="00F26025">
      <w:pPr>
        <w:pStyle w:val="Listaszerbekezds"/>
        <w:numPr>
          <w:ilvl w:val="0"/>
          <w:numId w:val="27"/>
        </w:numPr>
        <w:jc w:val="left"/>
      </w:pPr>
      <w:r>
        <w:t>A pálya egy startvonaltól induló, a startvonalba záródó hurok, ami nem tartalmazhat elágazásokat.</w:t>
      </w:r>
    </w:p>
    <w:p w14:paraId="333C21CE" w14:textId="77777777" w:rsidR="000701EA" w:rsidRDefault="000701EA">
      <w:pPr>
        <w:spacing w:after="0" w:line="240" w:lineRule="auto"/>
        <w:ind w:firstLine="0"/>
        <w:jc w:val="left"/>
      </w:pPr>
      <w:r>
        <w:br w:type="page"/>
      </w:r>
    </w:p>
    <w:p w14:paraId="7E42A4CF" w14:textId="77777777" w:rsidR="00F26025" w:rsidRDefault="00F26025" w:rsidP="000701EA">
      <w:pPr>
        <w:pStyle w:val="Listaszerbekezds"/>
        <w:ind w:left="720" w:firstLine="0"/>
        <w:jc w:val="left"/>
      </w:pPr>
    </w:p>
    <w:p w14:paraId="34D0F348" w14:textId="30F32BBD" w:rsidR="00F26025" w:rsidRDefault="00F26025" w:rsidP="00F26025">
      <w:pPr>
        <w:ind w:firstLine="0"/>
        <w:jc w:val="left"/>
        <w:rPr>
          <w:b/>
        </w:rPr>
      </w:pPr>
      <w:r w:rsidRPr="00F26025">
        <w:rPr>
          <w:b/>
        </w:rPr>
        <w:t>F.2. A szükséges Python modulok</w:t>
      </w:r>
    </w:p>
    <w:p w14:paraId="7BE1C6DA" w14:textId="7D46CF41" w:rsidR="00F26025" w:rsidRDefault="00F26025" w:rsidP="00F26025">
      <w:pPr>
        <w:ind w:firstLine="0"/>
        <w:jc w:val="left"/>
      </w:pPr>
      <w:r>
        <w:t xml:space="preserve">A szimulátor futtatásához az alábbi fontosabb Python modulok, illetve Python 3.5.2 szükségesek: </w:t>
      </w:r>
    </w:p>
    <w:p w14:paraId="2AA5CB64" w14:textId="11D45794" w:rsidR="00F26025" w:rsidRDefault="00F26025" w:rsidP="00F26025">
      <w:pPr>
        <w:ind w:firstLine="0"/>
        <w:jc w:val="left"/>
      </w:pPr>
      <w:r>
        <w:t>Keras                     2.0.8</w:t>
      </w:r>
    </w:p>
    <w:p w14:paraId="4AA7FE21" w14:textId="172AC31F" w:rsidR="00F26025" w:rsidRDefault="00F26025" w:rsidP="00F26025">
      <w:pPr>
        <w:ind w:firstLine="0"/>
        <w:jc w:val="left"/>
      </w:pPr>
      <w:r>
        <w:t>matplotlib                2.0.2</w:t>
      </w:r>
    </w:p>
    <w:p w14:paraId="27E5C0F4" w14:textId="5F0455CC" w:rsidR="00F26025" w:rsidRDefault="00F26025" w:rsidP="00F26025">
      <w:pPr>
        <w:ind w:firstLine="0"/>
        <w:jc w:val="left"/>
      </w:pPr>
      <w:r>
        <w:t>numpy                     1.13.3</w:t>
      </w:r>
    </w:p>
    <w:p w14:paraId="1F6E0378" w14:textId="48B48576" w:rsidR="00F26025" w:rsidRDefault="00F26025" w:rsidP="00F26025">
      <w:pPr>
        <w:ind w:firstLine="0"/>
        <w:jc w:val="left"/>
      </w:pPr>
      <w:r>
        <w:t>pandas                    0.20.3</w:t>
      </w:r>
    </w:p>
    <w:p w14:paraId="5A87E444" w14:textId="76263152" w:rsidR="00F26025" w:rsidRDefault="00F26025" w:rsidP="00F26025">
      <w:pPr>
        <w:ind w:firstLine="0"/>
        <w:jc w:val="left"/>
      </w:pPr>
      <w:r>
        <w:t>python                    3.5.2</w:t>
      </w:r>
    </w:p>
    <w:p w14:paraId="0AC69063" w14:textId="6A2BFF3F" w:rsidR="00F26025" w:rsidRDefault="00F26025" w:rsidP="00F26025">
      <w:pPr>
        <w:ind w:firstLine="0"/>
        <w:jc w:val="left"/>
      </w:pPr>
      <w:r>
        <w:t>scikit-image              0.13.0</w:t>
      </w:r>
    </w:p>
    <w:p w14:paraId="7E9DDC6F" w14:textId="205A15E0" w:rsidR="00F26025" w:rsidRDefault="00F26025" w:rsidP="00F26025">
      <w:pPr>
        <w:ind w:firstLine="0"/>
        <w:jc w:val="left"/>
      </w:pPr>
      <w:r>
        <w:t>scikit-learn              0.19.0</w:t>
      </w:r>
    </w:p>
    <w:p w14:paraId="091E908E" w14:textId="686CD409" w:rsidR="00F26025" w:rsidRDefault="00F26025" w:rsidP="00F26025">
      <w:pPr>
        <w:ind w:firstLine="0"/>
        <w:jc w:val="left"/>
      </w:pPr>
      <w:r>
        <w:t>scipy                     0.19.1</w:t>
      </w:r>
    </w:p>
    <w:p w14:paraId="03E33F53" w14:textId="0BC8C83C" w:rsidR="00F26025" w:rsidRDefault="00F26025" w:rsidP="00F26025">
      <w:pPr>
        <w:ind w:firstLine="0"/>
        <w:jc w:val="left"/>
      </w:pPr>
      <w:r>
        <w:t>tensorflow-gpu            1.3.0</w:t>
      </w:r>
    </w:p>
    <w:p w14:paraId="7E04BDF3" w14:textId="79613CD2" w:rsidR="00B50CAA" w:rsidRDefault="00F26025" w:rsidP="00F26025">
      <w:pPr>
        <w:ind w:firstLine="0"/>
        <w:jc w:val="left"/>
      </w:pPr>
      <w:r>
        <w:t>tensorflow-tensorboard    0.1.8</w:t>
      </w:r>
    </w:p>
    <w:sectPr w:rsidR="00B50CAA"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00305" w14:textId="77777777" w:rsidR="00516D0A" w:rsidRDefault="00516D0A">
      <w:r>
        <w:separator/>
      </w:r>
    </w:p>
  </w:endnote>
  <w:endnote w:type="continuationSeparator" w:id="0">
    <w:p w14:paraId="29FDBAEB" w14:textId="77777777" w:rsidR="00516D0A" w:rsidRDefault="00516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2AD77" w14:textId="77777777" w:rsidR="00B765AE" w:rsidRDefault="00B765AE">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338081"/>
      <w:docPartObj>
        <w:docPartGallery w:val="Page Numbers (Bottom of Page)"/>
        <w:docPartUnique/>
      </w:docPartObj>
    </w:sdtPr>
    <w:sdtContent>
      <w:p w14:paraId="149E42B1" w14:textId="671759F1" w:rsidR="00B765AE" w:rsidRDefault="00B765AE">
        <w:pPr>
          <w:pStyle w:val="llb"/>
          <w:jc w:val="center"/>
        </w:pPr>
        <w:r>
          <w:fldChar w:fldCharType="begin"/>
        </w:r>
        <w:r>
          <w:instrText>PAGE   \* MERGEFORMAT</w:instrText>
        </w:r>
        <w:r>
          <w:fldChar w:fldCharType="separate"/>
        </w:r>
        <w:r w:rsidR="00CC0E5A">
          <w:rPr>
            <w:noProof/>
          </w:rPr>
          <w:t>5</w:t>
        </w:r>
        <w:r>
          <w:fldChar w:fldCharType="end"/>
        </w:r>
      </w:p>
    </w:sdtContent>
  </w:sdt>
  <w:p w14:paraId="39148B12" w14:textId="17A79D0A" w:rsidR="00B765AE" w:rsidRDefault="00B765AE">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0C73C" w14:textId="6DEDCAF6" w:rsidR="00B765AE" w:rsidRDefault="00B765A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C0E5A">
      <w:rPr>
        <w:rStyle w:val="Oldalszm"/>
        <w:noProof/>
      </w:rPr>
      <w:t>21</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AFEFC" w14:textId="77777777" w:rsidR="00516D0A" w:rsidRDefault="00516D0A">
      <w:r>
        <w:separator/>
      </w:r>
    </w:p>
  </w:footnote>
  <w:footnote w:type="continuationSeparator" w:id="0">
    <w:p w14:paraId="472C26EA" w14:textId="77777777" w:rsidR="00516D0A" w:rsidRDefault="00516D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44019" w14:textId="77777777" w:rsidR="00B765AE" w:rsidRDefault="00B765AE"/>
  <w:p w14:paraId="27DBE463" w14:textId="77777777" w:rsidR="00B765AE" w:rsidRDefault="00B765AE"/>
  <w:p w14:paraId="39D5739F" w14:textId="77777777" w:rsidR="00B765AE" w:rsidRDefault="00B765A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E601E6B"/>
    <w:multiLevelType w:val="hybridMultilevel"/>
    <w:tmpl w:val="27A672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2F0607F"/>
    <w:multiLevelType w:val="hybridMultilevel"/>
    <w:tmpl w:val="4AA403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1FB0F10"/>
    <w:multiLevelType w:val="hybridMultilevel"/>
    <w:tmpl w:val="2C204F6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0B1949"/>
    <w:multiLevelType w:val="hybridMultilevel"/>
    <w:tmpl w:val="8D62567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1C71FA3"/>
    <w:multiLevelType w:val="hybridMultilevel"/>
    <w:tmpl w:val="B72ED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3"/>
  </w:num>
  <w:num w:numId="4">
    <w:abstractNumId w:val="18"/>
  </w:num>
  <w:num w:numId="5">
    <w:abstractNumId w:val="20"/>
  </w:num>
  <w:num w:numId="6">
    <w:abstractNumId w:val="22"/>
  </w:num>
  <w:num w:numId="7">
    <w:abstractNumId w:val="15"/>
  </w:num>
  <w:num w:numId="8">
    <w:abstractNumId w:val="12"/>
  </w:num>
  <w:num w:numId="9">
    <w:abstractNumId w:val="16"/>
  </w:num>
  <w:num w:numId="10">
    <w:abstractNumId w:val="26"/>
  </w:num>
  <w:num w:numId="11">
    <w:abstractNumId w:val="17"/>
  </w:num>
  <w:num w:numId="12">
    <w:abstractNumId w:val="2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4"/>
  </w:num>
  <w:num w:numId="25">
    <w:abstractNumId w:val="21"/>
  </w:num>
  <w:num w:numId="26">
    <w:abstractNumId w:val="19"/>
  </w:num>
  <w:num w:numId="2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535"/>
    <w:rsid w:val="00006226"/>
    <w:rsid w:val="000062F4"/>
    <w:rsid w:val="0001192F"/>
    <w:rsid w:val="00012747"/>
    <w:rsid w:val="00013064"/>
    <w:rsid w:val="00013F73"/>
    <w:rsid w:val="00026F27"/>
    <w:rsid w:val="00027EDC"/>
    <w:rsid w:val="00042D26"/>
    <w:rsid w:val="000511F9"/>
    <w:rsid w:val="00054892"/>
    <w:rsid w:val="000559EE"/>
    <w:rsid w:val="00060EC8"/>
    <w:rsid w:val="0006114B"/>
    <w:rsid w:val="000641B7"/>
    <w:rsid w:val="00065A46"/>
    <w:rsid w:val="000701EA"/>
    <w:rsid w:val="00082860"/>
    <w:rsid w:val="00083720"/>
    <w:rsid w:val="00083F9E"/>
    <w:rsid w:val="00085DDD"/>
    <w:rsid w:val="000879B8"/>
    <w:rsid w:val="00090584"/>
    <w:rsid w:val="000936C0"/>
    <w:rsid w:val="000A1140"/>
    <w:rsid w:val="000A7483"/>
    <w:rsid w:val="000B53E0"/>
    <w:rsid w:val="000B5D15"/>
    <w:rsid w:val="000C0F01"/>
    <w:rsid w:val="000C25A5"/>
    <w:rsid w:val="000C2781"/>
    <w:rsid w:val="000D5D06"/>
    <w:rsid w:val="000E380E"/>
    <w:rsid w:val="000E4CE5"/>
    <w:rsid w:val="000E6DE1"/>
    <w:rsid w:val="001021E8"/>
    <w:rsid w:val="00103E75"/>
    <w:rsid w:val="00104EEE"/>
    <w:rsid w:val="001247E2"/>
    <w:rsid w:val="00125BD0"/>
    <w:rsid w:val="001326CC"/>
    <w:rsid w:val="00132988"/>
    <w:rsid w:val="001377AE"/>
    <w:rsid w:val="0014416C"/>
    <w:rsid w:val="00147944"/>
    <w:rsid w:val="00147BDD"/>
    <w:rsid w:val="001544C3"/>
    <w:rsid w:val="0016686A"/>
    <w:rsid w:val="00171054"/>
    <w:rsid w:val="00175E2D"/>
    <w:rsid w:val="00180725"/>
    <w:rsid w:val="00190C00"/>
    <w:rsid w:val="00190D70"/>
    <w:rsid w:val="001A57BC"/>
    <w:rsid w:val="001B5449"/>
    <w:rsid w:val="001B6132"/>
    <w:rsid w:val="001B69DA"/>
    <w:rsid w:val="001C24FF"/>
    <w:rsid w:val="001D5150"/>
    <w:rsid w:val="001D621F"/>
    <w:rsid w:val="001E5323"/>
    <w:rsid w:val="001F535C"/>
    <w:rsid w:val="0020163D"/>
    <w:rsid w:val="00206B23"/>
    <w:rsid w:val="002102C3"/>
    <w:rsid w:val="00222948"/>
    <w:rsid w:val="00223C26"/>
    <w:rsid w:val="00225F65"/>
    <w:rsid w:val="002263C3"/>
    <w:rsid w:val="00227347"/>
    <w:rsid w:val="00227B32"/>
    <w:rsid w:val="00236AF8"/>
    <w:rsid w:val="00240487"/>
    <w:rsid w:val="00241B7F"/>
    <w:rsid w:val="0024255E"/>
    <w:rsid w:val="002428F4"/>
    <w:rsid w:val="002444F9"/>
    <w:rsid w:val="002446A8"/>
    <w:rsid w:val="00252C73"/>
    <w:rsid w:val="0025472C"/>
    <w:rsid w:val="00257712"/>
    <w:rsid w:val="002607F5"/>
    <w:rsid w:val="00264C14"/>
    <w:rsid w:val="00264EB6"/>
    <w:rsid w:val="00266635"/>
    <w:rsid w:val="00266A27"/>
    <w:rsid w:val="00267677"/>
    <w:rsid w:val="00271630"/>
    <w:rsid w:val="00271961"/>
    <w:rsid w:val="00273C3B"/>
    <w:rsid w:val="0027534E"/>
    <w:rsid w:val="00283D09"/>
    <w:rsid w:val="002841F9"/>
    <w:rsid w:val="00284942"/>
    <w:rsid w:val="00291BA2"/>
    <w:rsid w:val="002B1154"/>
    <w:rsid w:val="002B314D"/>
    <w:rsid w:val="002D0621"/>
    <w:rsid w:val="002D07D3"/>
    <w:rsid w:val="002D670A"/>
    <w:rsid w:val="002D7DA9"/>
    <w:rsid w:val="002E0B75"/>
    <w:rsid w:val="002E1D2A"/>
    <w:rsid w:val="002E33E5"/>
    <w:rsid w:val="002E39A7"/>
    <w:rsid w:val="002F361B"/>
    <w:rsid w:val="00302BB3"/>
    <w:rsid w:val="00303B36"/>
    <w:rsid w:val="00307CB9"/>
    <w:rsid w:val="00313013"/>
    <w:rsid w:val="003165C9"/>
    <w:rsid w:val="00323EE1"/>
    <w:rsid w:val="00347D91"/>
    <w:rsid w:val="00350AEC"/>
    <w:rsid w:val="00357CDF"/>
    <w:rsid w:val="00367B2D"/>
    <w:rsid w:val="00367ECB"/>
    <w:rsid w:val="003719C5"/>
    <w:rsid w:val="0037381F"/>
    <w:rsid w:val="00381D1E"/>
    <w:rsid w:val="00382A5B"/>
    <w:rsid w:val="00383268"/>
    <w:rsid w:val="00397BEA"/>
    <w:rsid w:val="003A1114"/>
    <w:rsid w:val="003A22A0"/>
    <w:rsid w:val="003A4182"/>
    <w:rsid w:val="003A4CDB"/>
    <w:rsid w:val="003B4792"/>
    <w:rsid w:val="003C1159"/>
    <w:rsid w:val="003C488F"/>
    <w:rsid w:val="003C74B2"/>
    <w:rsid w:val="003D5D0A"/>
    <w:rsid w:val="003E1613"/>
    <w:rsid w:val="003E70B1"/>
    <w:rsid w:val="003F15CF"/>
    <w:rsid w:val="003F1844"/>
    <w:rsid w:val="003F4143"/>
    <w:rsid w:val="003F5425"/>
    <w:rsid w:val="003F6AFE"/>
    <w:rsid w:val="0040490A"/>
    <w:rsid w:val="00410924"/>
    <w:rsid w:val="00412405"/>
    <w:rsid w:val="00422D80"/>
    <w:rsid w:val="00425BD4"/>
    <w:rsid w:val="0042753E"/>
    <w:rsid w:val="00442B93"/>
    <w:rsid w:val="00442DA1"/>
    <w:rsid w:val="00462222"/>
    <w:rsid w:val="004736C8"/>
    <w:rsid w:val="004813BF"/>
    <w:rsid w:val="0048239E"/>
    <w:rsid w:val="0048395A"/>
    <w:rsid w:val="004839B8"/>
    <w:rsid w:val="004851C7"/>
    <w:rsid w:val="004A0C1D"/>
    <w:rsid w:val="004A4E05"/>
    <w:rsid w:val="004A6B64"/>
    <w:rsid w:val="004B05C3"/>
    <w:rsid w:val="004B3FBF"/>
    <w:rsid w:val="004C2025"/>
    <w:rsid w:val="004C4066"/>
    <w:rsid w:val="004D35D5"/>
    <w:rsid w:val="004E3821"/>
    <w:rsid w:val="004E6407"/>
    <w:rsid w:val="004F6EA2"/>
    <w:rsid w:val="00502A30"/>
    <w:rsid w:val="005130EE"/>
    <w:rsid w:val="00513AA4"/>
    <w:rsid w:val="00516839"/>
    <w:rsid w:val="00516D0A"/>
    <w:rsid w:val="00525238"/>
    <w:rsid w:val="005257B5"/>
    <w:rsid w:val="005263E6"/>
    <w:rsid w:val="005352F3"/>
    <w:rsid w:val="00540C6F"/>
    <w:rsid w:val="005438D9"/>
    <w:rsid w:val="00544123"/>
    <w:rsid w:val="0054786E"/>
    <w:rsid w:val="00550464"/>
    <w:rsid w:val="005524FC"/>
    <w:rsid w:val="00560677"/>
    <w:rsid w:val="00572F49"/>
    <w:rsid w:val="00573D9F"/>
    <w:rsid w:val="00575842"/>
    <w:rsid w:val="00576495"/>
    <w:rsid w:val="00593AEE"/>
    <w:rsid w:val="00594579"/>
    <w:rsid w:val="005A1D9B"/>
    <w:rsid w:val="005A77ED"/>
    <w:rsid w:val="005B0839"/>
    <w:rsid w:val="005C2C04"/>
    <w:rsid w:val="005D1F4B"/>
    <w:rsid w:val="005D3443"/>
    <w:rsid w:val="005D589E"/>
    <w:rsid w:val="005D5A14"/>
    <w:rsid w:val="005D5D31"/>
    <w:rsid w:val="005E01E0"/>
    <w:rsid w:val="005E191C"/>
    <w:rsid w:val="005E4892"/>
    <w:rsid w:val="005E50CF"/>
    <w:rsid w:val="005E795A"/>
    <w:rsid w:val="005E7F11"/>
    <w:rsid w:val="005F39B1"/>
    <w:rsid w:val="005F46A4"/>
    <w:rsid w:val="005F75C5"/>
    <w:rsid w:val="006014A4"/>
    <w:rsid w:val="006038E2"/>
    <w:rsid w:val="0061024D"/>
    <w:rsid w:val="00617E57"/>
    <w:rsid w:val="0062185B"/>
    <w:rsid w:val="00622038"/>
    <w:rsid w:val="00623733"/>
    <w:rsid w:val="006269A0"/>
    <w:rsid w:val="00630239"/>
    <w:rsid w:val="00633180"/>
    <w:rsid w:val="0063585C"/>
    <w:rsid w:val="00640560"/>
    <w:rsid w:val="00641018"/>
    <w:rsid w:val="00641798"/>
    <w:rsid w:val="00641A68"/>
    <w:rsid w:val="00642E01"/>
    <w:rsid w:val="00642E84"/>
    <w:rsid w:val="00650C7C"/>
    <w:rsid w:val="0065196F"/>
    <w:rsid w:val="00652898"/>
    <w:rsid w:val="00660988"/>
    <w:rsid w:val="00661200"/>
    <w:rsid w:val="006622D4"/>
    <w:rsid w:val="006649E9"/>
    <w:rsid w:val="00665988"/>
    <w:rsid w:val="00666F81"/>
    <w:rsid w:val="006736D1"/>
    <w:rsid w:val="00675281"/>
    <w:rsid w:val="006759A9"/>
    <w:rsid w:val="00681E99"/>
    <w:rsid w:val="0068202A"/>
    <w:rsid w:val="006879BD"/>
    <w:rsid w:val="00690605"/>
    <w:rsid w:val="00692605"/>
    <w:rsid w:val="006926A0"/>
    <w:rsid w:val="006A1B7F"/>
    <w:rsid w:val="006A4AC2"/>
    <w:rsid w:val="006B4E3B"/>
    <w:rsid w:val="006B5400"/>
    <w:rsid w:val="006B6E74"/>
    <w:rsid w:val="006B76BC"/>
    <w:rsid w:val="006C4598"/>
    <w:rsid w:val="006C4DD7"/>
    <w:rsid w:val="006C56A0"/>
    <w:rsid w:val="006C56C6"/>
    <w:rsid w:val="006D28CC"/>
    <w:rsid w:val="006D338C"/>
    <w:rsid w:val="006D45CF"/>
    <w:rsid w:val="006E772F"/>
    <w:rsid w:val="006F512E"/>
    <w:rsid w:val="006F7EC8"/>
    <w:rsid w:val="0070011A"/>
    <w:rsid w:val="00700E3A"/>
    <w:rsid w:val="007058C4"/>
    <w:rsid w:val="007112B5"/>
    <w:rsid w:val="0071291D"/>
    <w:rsid w:val="007144DE"/>
    <w:rsid w:val="007213E6"/>
    <w:rsid w:val="00730B3C"/>
    <w:rsid w:val="00732D74"/>
    <w:rsid w:val="00733DD9"/>
    <w:rsid w:val="007346AB"/>
    <w:rsid w:val="00736C7A"/>
    <w:rsid w:val="007430D0"/>
    <w:rsid w:val="007441FA"/>
    <w:rsid w:val="00744A99"/>
    <w:rsid w:val="00754B0B"/>
    <w:rsid w:val="007612F5"/>
    <w:rsid w:val="007827AA"/>
    <w:rsid w:val="00783848"/>
    <w:rsid w:val="00783E42"/>
    <w:rsid w:val="007941A7"/>
    <w:rsid w:val="0079686C"/>
    <w:rsid w:val="007A07AD"/>
    <w:rsid w:val="007A27D2"/>
    <w:rsid w:val="007A4D3E"/>
    <w:rsid w:val="007A587F"/>
    <w:rsid w:val="007A6B10"/>
    <w:rsid w:val="007B0C6A"/>
    <w:rsid w:val="007B1BAC"/>
    <w:rsid w:val="007B1E49"/>
    <w:rsid w:val="007B6430"/>
    <w:rsid w:val="007C1D66"/>
    <w:rsid w:val="007D5DB4"/>
    <w:rsid w:val="007E1B84"/>
    <w:rsid w:val="007E2916"/>
    <w:rsid w:val="007F03D3"/>
    <w:rsid w:val="007F20B1"/>
    <w:rsid w:val="00800368"/>
    <w:rsid w:val="00804369"/>
    <w:rsid w:val="00806330"/>
    <w:rsid w:val="00814893"/>
    <w:rsid w:val="008155C7"/>
    <w:rsid w:val="00816BCB"/>
    <w:rsid w:val="00822258"/>
    <w:rsid w:val="00822FC5"/>
    <w:rsid w:val="008338F8"/>
    <w:rsid w:val="00835F59"/>
    <w:rsid w:val="00836721"/>
    <w:rsid w:val="00841925"/>
    <w:rsid w:val="00844900"/>
    <w:rsid w:val="008466EE"/>
    <w:rsid w:val="00854BDC"/>
    <w:rsid w:val="008567BB"/>
    <w:rsid w:val="00861E28"/>
    <w:rsid w:val="008805EC"/>
    <w:rsid w:val="008817D5"/>
    <w:rsid w:val="00883450"/>
    <w:rsid w:val="00893E06"/>
    <w:rsid w:val="008961FA"/>
    <w:rsid w:val="008A7270"/>
    <w:rsid w:val="008B756C"/>
    <w:rsid w:val="008C1717"/>
    <w:rsid w:val="008C4CE5"/>
    <w:rsid w:val="008D1046"/>
    <w:rsid w:val="008D10BC"/>
    <w:rsid w:val="008D13E0"/>
    <w:rsid w:val="008D543B"/>
    <w:rsid w:val="008E261A"/>
    <w:rsid w:val="008E420A"/>
    <w:rsid w:val="008E42F9"/>
    <w:rsid w:val="008E7228"/>
    <w:rsid w:val="008F6E01"/>
    <w:rsid w:val="0090035F"/>
    <w:rsid w:val="00904CD6"/>
    <w:rsid w:val="0090541F"/>
    <w:rsid w:val="00932A8B"/>
    <w:rsid w:val="00934B0F"/>
    <w:rsid w:val="009379F5"/>
    <w:rsid w:val="00940CB1"/>
    <w:rsid w:val="00956836"/>
    <w:rsid w:val="00962116"/>
    <w:rsid w:val="00971B3A"/>
    <w:rsid w:val="00973049"/>
    <w:rsid w:val="00974E72"/>
    <w:rsid w:val="009809DB"/>
    <w:rsid w:val="0098532E"/>
    <w:rsid w:val="00987DEF"/>
    <w:rsid w:val="00990313"/>
    <w:rsid w:val="00990FDE"/>
    <w:rsid w:val="00992A5B"/>
    <w:rsid w:val="00994D9A"/>
    <w:rsid w:val="00995C4D"/>
    <w:rsid w:val="00996CE7"/>
    <w:rsid w:val="009A2665"/>
    <w:rsid w:val="009B1A96"/>
    <w:rsid w:val="009B1AB8"/>
    <w:rsid w:val="009B6D9F"/>
    <w:rsid w:val="009C1C93"/>
    <w:rsid w:val="009C3BD9"/>
    <w:rsid w:val="009C5857"/>
    <w:rsid w:val="009C7D98"/>
    <w:rsid w:val="009E06F8"/>
    <w:rsid w:val="009F264E"/>
    <w:rsid w:val="009F3C73"/>
    <w:rsid w:val="00A2066F"/>
    <w:rsid w:val="00A20679"/>
    <w:rsid w:val="00A20CE8"/>
    <w:rsid w:val="00A2642F"/>
    <w:rsid w:val="00A32D9A"/>
    <w:rsid w:val="00A337A1"/>
    <w:rsid w:val="00A3390E"/>
    <w:rsid w:val="00A34DC4"/>
    <w:rsid w:val="00A4065B"/>
    <w:rsid w:val="00A4346E"/>
    <w:rsid w:val="00A44F5B"/>
    <w:rsid w:val="00A50A1A"/>
    <w:rsid w:val="00A50E26"/>
    <w:rsid w:val="00A575C3"/>
    <w:rsid w:val="00A64982"/>
    <w:rsid w:val="00A66891"/>
    <w:rsid w:val="00A75354"/>
    <w:rsid w:val="00A80E58"/>
    <w:rsid w:val="00A82D2E"/>
    <w:rsid w:val="00A927BE"/>
    <w:rsid w:val="00A979AE"/>
    <w:rsid w:val="00AA2A5D"/>
    <w:rsid w:val="00AA3048"/>
    <w:rsid w:val="00AA429B"/>
    <w:rsid w:val="00AB511F"/>
    <w:rsid w:val="00AC0120"/>
    <w:rsid w:val="00AC7729"/>
    <w:rsid w:val="00AC78F2"/>
    <w:rsid w:val="00AD02A6"/>
    <w:rsid w:val="00AD07D8"/>
    <w:rsid w:val="00AE05C4"/>
    <w:rsid w:val="00AE1529"/>
    <w:rsid w:val="00AE5E7F"/>
    <w:rsid w:val="00AF09BE"/>
    <w:rsid w:val="00AF7758"/>
    <w:rsid w:val="00B002EA"/>
    <w:rsid w:val="00B012D7"/>
    <w:rsid w:val="00B078C5"/>
    <w:rsid w:val="00B13FD0"/>
    <w:rsid w:val="00B17468"/>
    <w:rsid w:val="00B209E7"/>
    <w:rsid w:val="00B32BC1"/>
    <w:rsid w:val="00B4104A"/>
    <w:rsid w:val="00B42168"/>
    <w:rsid w:val="00B42537"/>
    <w:rsid w:val="00B42AE8"/>
    <w:rsid w:val="00B4794F"/>
    <w:rsid w:val="00B500D5"/>
    <w:rsid w:val="00B50CAA"/>
    <w:rsid w:val="00B5369D"/>
    <w:rsid w:val="00B64F33"/>
    <w:rsid w:val="00B73965"/>
    <w:rsid w:val="00B73CA2"/>
    <w:rsid w:val="00B73FF0"/>
    <w:rsid w:val="00B765AE"/>
    <w:rsid w:val="00B8598F"/>
    <w:rsid w:val="00B86AA6"/>
    <w:rsid w:val="00B9214A"/>
    <w:rsid w:val="00B92E1D"/>
    <w:rsid w:val="00B950D8"/>
    <w:rsid w:val="00B96880"/>
    <w:rsid w:val="00B974FB"/>
    <w:rsid w:val="00BA0600"/>
    <w:rsid w:val="00BA3485"/>
    <w:rsid w:val="00BB7D94"/>
    <w:rsid w:val="00BC132C"/>
    <w:rsid w:val="00BC4A23"/>
    <w:rsid w:val="00BD37B9"/>
    <w:rsid w:val="00BD68C6"/>
    <w:rsid w:val="00BE164B"/>
    <w:rsid w:val="00BE5F6E"/>
    <w:rsid w:val="00BF7AB0"/>
    <w:rsid w:val="00C00B3C"/>
    <w:rsid w:val="00C02548"/>
    <w:rsid w:val="00C02767"/>
    <w:rsid w:val="00C04705"/>
    <w:rsid w:val="00C12BFB"/>
    <w:rsid w:val="00C16497"/>
    <w:rsid w:val="00C17540"/>
    <w:rsid w:val="00C2686E"/>
    <w:rsid w:val="00C31260"/>
    <w:rsid w:val="00C319ED"/>
    <w:rsid w:val="00C31B81"/>
    <w:rsid w:val="00C31EC3"/>
    <w:rsid w:val="00C32A0A"/>
    <w:rsid w:val="00C32C53"/>
    <w:rsid w:val="00C359DF"/>
    <w:rsid w:val="00C37CD8"/>
    <w:rsid w:val="00C43F4E"/>
    <w:rsid w:val="00C46ABB"/>
    <w:rsid w:val="00C47818"/>
    <w:rsid w:val="00C47CB0"/>
    <w:rsid w:val="00C525C0"/>
    <w:rsid w:val="00C53F92"/>
    <w:rsid w:val="00C574BA"/>
    <w:rsid w:val="00C60BD6"/>
    <w:rsid w:val="00C61066"/>
    <w:rsid w:val="00C62E34"/>
    <w:rsid w:val="00C64C6C"/>
    <w:rsid w:val="00C64FA4"/>
    <w:rsid w:val="00C66955"/>
    <w:rsid w:val="00C73759"/>
    <w:rsid w:val="00C73AFE"/>
    <w:rsid w:val="00C73DEE"/>
    <w:rsid w:val="00C813FD"/>
    <w:rsid w:val="00C857AE"/>
    <w:rsid w:val="00C85952"/>
    <w:rsid w:val="00C87713"/>
    <w:rsid w:val="00C903BE"/>
    <w:rsid w:val="00C9118F"/>
    <w:rsid w:val="00C9124E"/>
    <w:rsid w:val="00C92411"/>
    <w:rsid w:val="00C94815"/>
    <w:rsid w:val="00C962F7"/>
    <w:rsid w:val="00CB2C7C"/>
    <w:rsid w:val="00CC0E5A"/>
    <w:rsid w:val="00CC41B8"/>
    <w:rsid w:val="00CC4236"/>
    <w:rsid w:val="00CC4A4A"/>
    <w:rsid w:val="00CC5CA5"/>
    <w:rsid w:val="00CC715C"/>
    <w:rsid w:val="00CE2B8A"/>
    <w:rsid w:val="00CF2C84"/>
    <w:rsid w:val="00CF5444"/>
    <w:rsid w:val="00CF5847"/>
    <w:rsid w:val="00D07335"/>
    <w:rsid w:val="00D157BD"/>
    <w:rsid w:val="00D15AAC"/>
    <w:rsid w:val="00D1632F"/>
    <w:rsid w:val="00D172F3"/>
    <w:rsid w:val="00D23BFC"/>
    <w:rsid w:val="00D30F4A"/>
    <w:rsid w:val="00D35182"/>
    <w:rsid w:val="00D4038D"/>
    <w:rsid w:val="00D429F2"/>
    <w:rsid w:val="00D462C7"/>
    <w:rsid w:val="00D50701"/>
    <w:rsid w:val="00D51855"/>
    <w:rsid w:val="00D53F5A"/>
    <w:rsid w:val="00D62B2F"/>
    <w:rsid w:val="00D63A4B"/>
    <w:rsid w:val="00D7658B"/>
    <w:rsid w:val="00D81026"/>
    <w:rsid w:val="00D81927"/>
    <w:rsid w:val="00D8288E"/>
    <w:rsid w:val="00D85713"/>
    <w:rsid w:val="00D8789C"/>
    <w:rsid w:val="00D87B66"/>
    <w:rsid w:val="00D94470"/>
    <w:rsid w:val="00D95E2C"/>
    <w:rsid w:val="00D97075"/>
    <w:rsid w:val="00DA6501"/>
    <w:rsid w:val="00DA7DF9"/>
    <w:rsid w:val="00DC02B9"/>
    <w:rsid w:val="00DC40EB"/>
    <w:rsid w:val="00DC5262"/>
    <w:rsid w:val="00DC5E9D"/>
    <w:rsid w:val="00DD3A3F"/>
    <w:rsid w:val="00DD4B96"/>
    <w:rsid w:val="00DD5F9E"/>
    <w:rsid w:val="00DD6A58"/>
    <w:rsid w:val="00DE39DA"/>
    <w:rsid w:val="00DE6812"/>
    <w:rsid w:val="00DF26A7"/>
    <w:rsid w:val="00DF4326"/>
    <w:rsid w:val="00DF66B4"/>
    <w:rsid w:val="00E03704"/>
    <w:rsid w:val="00E059B4"/>
    <w:rsid w:val="00E06217"/>
    <w:rsid w:val="00E07EE4"/>
    <w:rsid w:val="00E137CF"/>
    <w:rsid w:val="00E15015"/>
    <w:rsid w:val="00E202FA"/>
    <w:rsid w:val="00E2652A"/>
    <w:rsid w:val="00E2681E"/>
    <w:rsid w:val="00E27930"/>
    <w:rsid w:val="00E349D3"/>
    <w:rsid w:val="00E37035"/>
    <w:rsid w:val="00E42F0D"/>
    <w:rsid w:val="00E47C8E"/>
    <w:rsid w:val="00E51753"/>
    <w:rsid w:val="00E5394D"/>
    <w:rsid w:val="00E546DD"/>
    <w:rsid w:val="00E57406"/>
    <w:rsid w:val="00E6050C"/>
    <w:rsid w:val="00E649AE"/>
    <w:rsid w:val="00E77235"/>
    <w:rsid w:val="00E8385C"/>
    <w:rsid w:val="00E84109"/>
    <w:rsid w:val="00E85800"/>
    <w:rsid w:val="00E85F5D"/>
    <w:rsid w:val="00E86A0C"/>
    <w:rsid w:val="00E9150C"/>
    <w:rsid w:val="00E918F4"/>
    <w:rsid w:val="00E91E16"/>
    <w:rsid w:val="00EA2368"/>
    <w:rsid w:val="00EA2A4C"/>
    <w:rsid w:val="00EA39F1"/>
    <w:rsid w:val="00EA4F61"/>
    <w:rsid w:val="00EA78E8"/>
    <w:rsid w:val="00EB2A50"/>
    <w:rsid w:val="00EB3DBD"/>
    <w:rsid w:val="00EB5280"/>
    <w:rsid w:val="00EB5C56"/>
    <w:rsid w:val="00EB7C75"/>
    <w:rsid w:val="00EC41F6"/>
    <w:rsid w:val="00EC6C7F"/>
    <w:rsid w:val="00ED038B"/>
    <w:rsid w:val="00ED26A9"/>
    <w:rsid w:val="00ED2BB2"/>
    <w:rsid w:val="00ED3DEB"/>
    <w:rsid w:val="00EE0827"/>
    <w:rsid w:val="00EE1A1F"/>
    <w:rsid w:val="00EE2264"/>
    <w:rsid w:val="00EF3393"/>
    <w:rsid w:val="00F004F6"/>
    <w:rsid w:val="00F02F75"/>
    <w:rsid w:val="00F04593"/>
    <w:rsid w:val="00F050F9"/>
    <w:rsid w:val="00F05E11"/>
    <w:rsid w:val="00F11CEA"/>
    <w:rsid w:val="00F121B7"/>
    <w:rsid w:val="00F12696"/>
    <w:rsid w:val="00F21041"/>
    <w:rsid w:val="00F26025"/>
    <w:rsid w:val="00F3239F"/>
    <w:rsid w:val="00F325B6"/>
    <w:rsid w:val="00F32E93"/>
    <w:rsid w:val="00F34CE6"/>
    <w:rsid w:val="00F34DC8"/>
    <w:rsid w:val="00F34E22"/>
    <w:rsid w:val="00F379C6"/>
    <w:rsid w:val="00F434CE"/>
    <w:rsid w:val="00F459E5"/>
    <w:rsid w:val="00F507EF"/>
    <w:rsid w:val="00F51C6C"/>
    <w:rsid w:val="00F608C5"/>
    <w:rsid w:val="00F628DB"/>
    <w:rsid w:val="00F76F71"/>
    <w:rsid w:val="00F831E4"/>
    <w:rsid w:val="00F857FC"/>
    <w:rsid w:val="00F90840"/>
    <w:rsid w:val="00F93E72"/>
    <w:rsid w:val="00F97647"/>
    <w:rsid w:val="00FA3347"/>
    <w:rsid w:val="00FA3F72"/>
    <w:rsid w:val="00FB098A"/>
    <w:rsid w:val="00FB1CD9"/>
    <w:rsid w:val="00FC0308"/>
    <w:rsid w:val="00FC3BD5"/>
    <w:rsid w:val="00FC3ED9"/>
    <w:rsid w:val="00FC468F"/>
    <w:rsid w:val="00FC7F10"/>
    <w:rsid w:val="00FD27B9"/>
    <w:rsid w:val="00FE2046"/>
    <w:rsid w:val="00FE3FC3"/>
    <w:rsid w:val="00FE76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4F88C"/>
  <w15:chartTrackingRefBased/>
  <w15:docId w15:val="{622164D0-4AD8-46AB-AEA3-4711A91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652898"/>
    <w:pPr>
      <w:keepNext/>
      <w:spacing w:after="336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paragraph" w:customStyle="1" w:styleId="TODO">
    <w:name w:val="TODO"/>
    <w:basedOn w:val="Norml"/>
    <w:link w:val="TODOChar"/>
    <w:qFormat/>
    <w:rsid w:val="006F7EC8"/>
    <w:rPr>
      <w:b/>
      <w:color w:val="FF0000"/>
      <w:sz w:val="48"/>
      <w:u w:val="single"/>
    </w:rPr>
  </w:style>
  <w:style w:type="character" w:styleId="Jegyzethivatkozs">
    <w:name w:val="annotation reference"/>
    <w:basedOn w:val="Bekezdsalapbettpusa"/>
    <w:rsid w:val="006F7EC8"/>
    <w:rPr>
      <w:sz w:val="16"/>
      <w:szCs w:val="16"/>
    </w:rPr>
  </w:style>
  <w:style w:type="character" w:customStyle="1" w:styleId="TODOChar">
    <w:name w:val="TODO Char"/>
    <w:basedOn w:val="Bekezdsalapbettpusa"/>
    <w:link w:val="TODO"/>
    <w:rsid w:val="006F7EC8"/>
    <w:rPr>
      <w:b/>
      <w:color w:val="FF0000"/>
      <w:sz w:val="48"/>
      <w:szCs w:val="24"/>
      <w:u w:val="single"/>
      <w:lang w:eastAsia="en-US"/>
    </w:rPr>
  </w:style>
  <w:style w:type="paragraph" w:styleId="Jegyzetszveg">
    <w:name w:val="annotation text"/>
    <w:basedOn w:val="Norml"/>
    <w:link w:val="JegyzetszvegChar"/>
    <w:rsid w:val="006F7EC8"/>
    <w:pPr>
      <w:spacing w:line="240" w:lineRule="auto"/>
    </w:pPr>
    <w:rPr>
      <w:sz w:val="20"/>
      <w:szCs w:val="20"/>
    </w:rPr>
  </w:style>
  <w:style w:type="character" w:customStyle="1" w:styleId="JegyzetszvegChar">
    <w:name w:val="Jegyzetszöveg Char"/>
    <w:basedOn w:val="Bekezdsalapbettpusa"/>
    <w:link w:val="Jegyzetszveg"/>
    <w:rsid w:val="006F7EC8"/>
    <w:rPr>
      <w:lang w:eastAsia="en-US"/>
    </w:rPr>
  </w:style>
  <w:style w:type="paragraph" w:styleId="Megjegyzstrgya">
    <w:name w:val="annotation subject"/>
    <w:basedOn w:val="Jegyzetszveg"/>
    <w:next w:val="Jegyzetszveg"/>
    <w:link w:val="MegjegyzstrgyaChar"/>
    <w:rsid w:val="006F7EC8"/>
    <w:rPr>
      <w:b/>
      <w:bCs/>
    </w:rPr>
  </w:style>
  <w:style w:type="character" w:customStyle="1" w:styleId="MegjegyzstrgyaChar">
    <w:name w:val="Megjegyzés tárgya Char"/>
    <w:basedOn w:val="JegyzetszvegChar"/>
    <w:link w:val="Megjegyzstrgya"/>
    <w:rsid w:val="006F7EC8"/>
    <w:rPr>
      <w:b/>
      <w:bCs/>
      <w:lang w:eastAsia="en-US"/>
    </w:rPr>
  </w:style>
  <w:style w:type="character" w:styleId="Helyrzszveg">
    <w:name w:val="Placeholder Text"/>
    <w:basedOn w:val="Bekezdsalapbettpusa"/>
    <w:uiPriority w:val="99"/>
    <w:semiHidden/>
    <w:rsid w:val="00FA3F72"/>
    <w:rPr>
      <w:color w:val="808080"/>
    </w:rPr>
  </w:style>
  <w:style w:type="character" w:customStyle="1" w:styleId="mi">
    <w:name w:val="mi"/>
    <w:basedOn w:val="Bekezdsalapbettpusa"/>
    <w:rsid w:val="00804369"/>
  </w:style>
  <w:style w:type="character" w:customStyle="1" w:styleId="mo">
    <w:name w:val="mo"/>
    <w:basedOn w:val="Bekezdsalapbettpusa"/>
    <w:rsid w:val="00804369"/>
  </w:style>
  <w:style w:type="character" w:customStyle="1" w:styleId="mn">
    <w:name w:val="mn"/>
    <w:basedOn w:val="Bekezdsalapbettpusa"/>
    <w:rsid w:val="00804369"/>
  </w:style>
  <w:style w:type="character" w:customStyle="1" w:styleId="Cmsor1Char">
    <w:name w:val="Címsor 1 Char"/>
    <w:basedOn w:val="Bekezdsalapbettpusa"/>
    <w:link w:val="Cmsor1"/>
    <w:uiPriority w:val="9"/>
    <w:rsid w:val="00323EE1"/>
    <w:rPr>
      <w:rFonts w:cs="Arial"/>
      <w:b/>
      <w:bCs/>
      <w:kern w:val="32"/>
      <w:sz w:val="36"/>
      <w:szCs w:val="32"/>
      <w:lang w:eastAsia="en-US"/>
    </w:rPr>
  </w:style>
  <w:style w:type="paragraph" w:styleId="Irodalomjegyzk">
    <w:name w:val="Bibliography"/>
    <w:basedOn w:val="Norml"/>
    <w:next w:val="Norml"/>
    <w:uiPriority w:val="37"/>
    <w:unhideWhenUsed/>
    <w:rsid w:val="00323EE1"/>
  </w:style>
  <w:style w:type="table" w:styleId="Rcsostblzat">
    <w:name w:val="Table Grid"/>
    <w:basedOn w:val="Normltblzat"/>
    <w:rsid w:val="006622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lbChar">
    <w:name w:val="Élőláb Char"/>
    <w:basedOn w:val="Bekezdsalapbettpusa"/>
    <w:link w:val="llb"/>
    <w:uiPriority w:val="99"/>
    <w:rsid w:val="000701E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2519">
      <w:bodyDiv w:val="1"/>
      <w:marLeft w:val="0"/>
      <w:marRight w:val="0"/>
      <w:marTop w:val="0"/>
      <w:marBottom w:val="0"/>
      <w:divBdr>
        <w:top w:val="none" w:sz="0" w:space="0" w:color="auto"/>
        <w:left w:val="none" w:sz="0" w:space="0" w:color="auto"/>
        <w:bottom w:val="none" w:sz="0" w:space="0" w:color="auto"/>
        <w:right w:val="none" w:sz="0" w:space="0" w:color="auto"/>
      </w:divBdr>
    </w:div>
    <w:div w:id="7610894">
      <w:bodyDiv w:val="1"/>
      <w:marLeft w:val="0"/>
      <w:marRight w:val="0"/>
      <w:marTop w:val="0"/>
      <w:marBottom w:val="0"/>
      <w:divBdr>
        <w:top w:val="none" w:sz="0" w:space="0" w:color="auto"/>
        <w:left w:val="none" w:sz="0" w:space="0" w:color="auto"/>
        <w:bottom w:val="none" w:sz="0" w:space="0" w:color="auto"/>
        <w:right w:val="none" w:sz="0" w:space="0" w:color="auto"/>
      </w:divBdr>
    </w:div>
    <w:div w:id="14969839">
      <w:bodyDiv w:val="1"/>
      <w:marLeft w:val="0"/>
      <w:marRight w:val="0"/>
      <w:marTop w:val="0"/>
      <w:marBottom w:val="0"/>
      <w:divBdr>
        <w:top w:val="none" w:sz="0" w:space="0" w:color="auto"/>
        <w:left w:val="none" w:sz="0" w:space="0" w:color="auto"/>
        <w:bottom w:val="none" w:sz="0" w:space="0" w:color="auto"/>
        <w:right w:val="none" w:sz="0" w:space="0" w:color="auto"/>
      </w:divBdr>
    </w:div>
    <w:div w:id="15934490">
      <w:bodyDiv w:val="1"/>
      <w:marLeft w:val="0"/>
      <w:marRight w:val="0"/>
      <w:marTop w:val="0"/>
      <w:marBottom w:val="0"/>
      <w:divBdr>
        <w:top w:val="none" w:sz="0" w:space="0" w:color="auto"/>
        <w:left w:val="none" w:sz="0" w:space="0" w:color="auto"/>
        <w:bottom w:val="none" w:sz="0" w:space="0" w:color="auto"/>
        <w:right w:val="none" w:sz="0" w:space="0" w:color="auto"/>
      </w:divBdr>
    </w:div>
    <w:div w:id="20327491">
      <w:bodyDiv w:val="1"/>
      <w:marLeft w:val="0"/>
      <w:marRight w:val="0"/>
      <w:marTop w:val="0"/>
      <w:marBottom w:val="0"/>
      <w:divBdr>
        <w:top w:val="none" w:sz="0" w:space="0" w:color="auto"/>
        <w:left w:val="none" w:sz="0" w:space="0" w:color="auto"/>
        <w:bottom w:val="none" w:sz="0" w:space="0" w:color="auto"/>
        <w:right w:val="none" w:sz="0" w:space="0" w:color="auto"/>
      </w:divBdr>
    </w:div>
    <w:div w:id="23790010">
      <w:bodyDiv w:val="1"/>
      <w:marLeft w:val="0"/>
      <w:marRight w:val="0"/>
      <w:marTop w:val="0"/>
      <w:marBottom w:val="0"/>
      <w:divBdr>
        <w:top w:val="none" w:sz="0" w:space="0" w:color="auto"/>
        <w:left w:val="none" w:sz="0" w:space="0" w:color="auto"/>
        <w:bottom w:val="none" w:sz="0" w:space="0" w:color="auto"/>
        <w:right w:val="none" w:sz="0" w:space="0" w:color="auto"/>
      </w:divBdr>
    </w:div>
    <w:div w:id="24134661">
      <w:bodyDiv w:val="1"/>
      <w:marLeft w:val="0"/>
      <w:marRight w:val="0"/>
      <w:marTop w:val="0"/>
      <w:marBottom w:val="0"/>
      <w:divBdr>
        <w:top w:val="none" w:sz="0" w:space="0" w:color="auto"/>
        <w:left w:val="none" w:sz="0" w:space="0" w:color="auto"/>
        <w:bottom w:val="none" w:sz="0" w:space="0" w:color="auto"/>
        <w:right w:val="none" w:sz="0" w:space="0" w:color="auto"/>
      </w:divBdr>
    </w:div>
    <w:div w:id="29376729">
      <w:bodyDiv w:val="1"/>
      <w:marLeft w:val="0"/>
      <w:marRight w:val="0"/>
      <w:marTop w:val="0"/>
      <w:marBottom w:val="0"/>
      <w:divBdr>
        <w:top w:val="none" w:sz="0" w:space="0" w:color="auto"/>
        <w:left w:val="none" w:sz="0" w:space="0" w:color="auto"/>
        <w:bottom w:val="none" w:sz="0" w:space="0" w:color="auto"/>
        <w:right w:val="none" w:sz="0" w:space="0" w:color="auto"/>
      </w:divBdr>
    </w:div>
    <w:div w:id="46495757">
      <w:bodyDiv w:val="1"/>
      <w:marLeft w:val="0"/>
      <w:marRight w:val="0"/>
      <w:marTop w:val="0"/>
      <w:marBottom w:val="0"/>
      <w:divBdr>
        <w:top w:val="none" w:sz="0" w:space="0" w:color="auto"/>
        <w:left w:val="none" w:sz="0" w:space="0" w:color="auto"/>
        <w:bottom w:val="none" w:sz="0" w:space="0" w:color="auto"/>
        <w:right w:val="none" w:sz="0" w:space="0" w:color="auto"/>
      </w:divBdr>
    </w:div>
    <w:div w:id="47655041">
      <w:bodyDiv w:val="1"/>
      <w:marLeft w:val="0"/>
      <w:marRight w:val="0"/>
      <w:marTop w:val="0"/>
      <w:marBottom w:val="0"/>
      <w:divBdr>
        <w:top w:val="none" w:sz="0" w:space="0" w:color="auto"/>
        <w:left w:val="none" w:sz="0" w:space="0" w:color="auto"/>
        <w:bottom w:val="none" w:sz="0" w:space="0" w:color="auto"/>
        <w:right w:val="none" w:sz="0" w:space="0" w:color="auto"/>
      </w:divBdr>
    </w:div>
    <w:div w:id="48966710">
      <w:bodyDiv w:val="1"/>
      <w:marLeft w:val="0"/>
      <w:marRight w:val="0"/>
      <w:marTop w:val="0"/>
      <w:marBottom w:val="0"/>
      <w:divBdr>
        <w:top w:val="none" w:sz="0" w:space="0" w:color="auto"/>
        <w:left w:val="none" w:sz="0" w:space="0" w:color="auto"/>
        <w:bottom w:val="none" w:sz="0" w:space="0" w:color="auto"/>
        <w:right w:val="none" w:sz="0" w:space="0" w:color="auto"/>
      </w:divBdr>
    </w:div>
    <w:div w:id="52312926">
      <w:bodyDiv w:val="1"/>
      <w:marLeft w:val="0"/>
      <w:marRight w:val="0"/>
      <w:marTop w:val="0"/>
      <w:marBottom w:val="0"/>
      <w:divBdr>
        <w:top w:val="none" w:sz="0" w:space="0" w:color="auto"/>
        <w:left w:val="none" w:sz="0" w:space="0" w:color="auto"/>
        <w:bottom w:val="none" w:sz="0" w:space="0" w:color="auto"/>
        <w:right w:val="none" w:sz="0" w:space="0" w:color="auto"/>
      </w:divBdr>
    </w:div>
    <w:div w:id="54592580">
      <w:bodyDiv w:val="1"/>
      <w:marLeft w:val="0"/>
      <w:marRight w:val="0"/>
      <w:marTop w:val="0"/>
      <w:marBottom w:val="0"/>
      <w:divBdr>
        <w:top w:val="none" w:sz="0" w:space="0" w:color="auto"/>
        <w:left w:val="none" w:sz="0" w:space="0" w:color="auto"/>
        <w:bottom w:val="none" w:sz="0" w:space="0" w:color="auto"/>
        <w:right w:val="none" w:sz="0" w:space="0" w:color="auto"/>
      </w:divBdr>
    </w:div>
    <w:div w:id="55444334">
      <w:bodyDiv w:val="1"/>
      <w:marLeft w:val="0"/>
      <w:marRight w:val="0"/>
      <w:marTop w:val="0"/>
      <w:marBottom w:val="0"/>
      <w:divBdr>
        <w:top w:val="none" w:sz="0" w:space="0" w:color="auto"/>
        <w:left w:val="none" w:sz="0" w:space="0" w:color="auto"/>
        <w:bottom w:val="none" w:sz="0" w:space="0" w:color="auto"/>
        <w:right w:val="none" w:sz="0" w:space="0" w:color="auto"/>
      </w:divBdr>
    </w:div>
    <w:div w:id="67772150">
      <w:bodyDiv w:val="1"/>
      <w:marLeft w:val="0"/>
      <w:marRight w:val="0"/>
      <w:marTop w:val="0"/>
      <w:marBottom w:val="0"/>
      <w:divBdr>
        <w:top w:val="none" w:sz="0" w:space="0" w:color="auto"/>
        <w:left w:val="none" w:sz="0" w:space="0" w:color="auto"/>
        <w:bottom w:val="none" w:sz="0" w:space="0" w:color="auto"/>
        <w:right w:val="none" w:sz="0" w:space="0" w:color="auto"/>
      </w:divBdr>
    </w:div>
    <w:div w:id="70278520">
      <w:bodyDiv w:val="1"/>
      <w:marLeft w:val="0"/>
      <w:marRight w:val="0"/>
      <w:marTop w:val="0"/>
      <w:marBottom w:val="0"/>
      <w:divBdr>
        <w:top w:val="none" w:sz="0" w:space="0" w:color="auto"/>
        <w:left w:val="none" w:sz="0" w:space="0" w:color="auto"/>
        <w:bottom w:val="none" w:sz="0" w:space="0" w:color="auto"/>
        <w:right w:val="none" w:sz="0" w:space="0" w:color="auto"/>
      </w:divBdr>
    </w:div>
    <w:div w:id="78988570">
      <w:bodyDiv w:val="1"/>
      <w:marLeft w:val="0"/>
      <w:marRight w:val="0"/>
      <w:marTop w:val="0"/>
      <w:marBottom w:val="0"/>
      <w:divBdr>
        <w:top w:val="none" w:sz="0" w:space="0" w:color="auto"/>
        <w:left w:val="none" w:sz="0" w:space="0" w:color="auto"/>
        <w:bottom w:val="none" w:sz="0" w:space="0" w:color="auto"/>
        <w:right w:val="none" w:sz="0" w:space="0" w:color="auto"/>
      </w:divBdr>
    </w:div>
    <w:div w:id="97912569">
      <w:bodyDiv w:val="1"/>
      <w:marLeft w:val="0"/>
      <w:marRight w:val="0"/>
      <w:marTop w:val="0"/>
      <w:marBottom w:val="0"/>
      <w:divBdr>
        <w:top w:val="none" w:sz="0" w:space="0" w:color="auto"/>
        <w:left w:val="none" w:sz="0" w:space="0" w:color="auto"/>
        <w:bottom w:val="none" w:sz="0" w:space="0" w:color="auto"/>
        <w:right w:val="none" w:sz="0" w:space="0" w:color="auto"/>
      </w:divBdr>
    </w:div>
    <w:div w:id="108202805">
      <w:bodyDiv w:val="1"/>
      <w:marLeft w:val="0"/>
      <w:marRight w:val="0"/>
      <w:marTop w:val="0"/>
      <w:marBottom w:val="0"/>
      <w:divBdr>
        <w:top w:val="none" w:sz="0" w:space="0" w:color="auto"/>
        <w:left w:val="none" w:sz="0" w:space="0" w:color="auto"/>
        <w:bottom w:val="none" w:sz="0" w:space="0" w:color="auto"/>
        <w:right w:val="none" w:sz="0" w:space="0" w:color="auto"/>
      </w:divBdr>
    </w:div>
    <w:div w:id="109131272">
      <w:bodyDiv w:val="1"/>
      <w:marLeft w:val="0"/>
      <w:marRight w:val="0"/>
      <w:marTop w:val="0"/>
      <w:marBottom w:val="0"/>
      <w:divBdr>
        <w:top w:val="none" w:sz="0" w:space="0" w:color="auto"/>
        <w:left w:val="none" w:sz="0" w:space="0" w:color="auto"/>
        <w:bottom w:val="none" w:sz="0" w:space="0" w:color="auto"/>
        <w:right w:val="none" w:sz="0" w:space="0" w:color="auto"/>
      </w:divBdr>
    </w:div>
    <w:div w:id="109131898">
      <w:bodyDiv w:val="1"/>
      <w:marLeft w:val="0"/>
      <w:marRight w:val="0"/>
      <w:marTop w:val="0"/>
      <w:marBottom w:val="0"/>
      <w:divBdr>
        <w:top w:val="none" w:sz="0" w:space="0" w:color="auto"/>
        <w:left w:val="none" w:sz="0" w:space="0" w:color="auto"/>
        <w:bottom w:val="none" w:sz="0" w:space="0" w:color="auto"/>
        <w:right w:val="none" w:sz="0" w:space="0" w:color="auto"/>
      </w:divBdr>
    </w:div>
    <w:div w:id="110905690">
      <w:bodyDiv w:val="1"/>
      <w:marLeft w:val="0"/>
      <w:marRight w:val="0"/>
      <w:marTop w:val="0"/>
      <w:marBottom w:val="0"/>
      <w:divBdr>
        <w:top w:val="none" w:sz="0" w:space="0" w:color="auto"/>
        <w:left w:val="none" w:sz="0" w:space="0" w:color="auto"/>
        <w:bottom w:val="none" w:sz="0" w:space="0" w:color="auto"/>
        <w:right w:val="none" w:sz="0" w:space="0" w:color="auto"/>
      </w:divBdr>
    </w:div>
    <w:div w:id="130831197">
      <w:bodyDiv w:val="1"/>
      <w:marLeft w:val="0"/>
      <w:marRight w:val="0"/>
      <w:marTop w:val="0"/>
      <w:marBottom w:val="0"/>
      <w:divBdr>
        <w:top w:val="none" w:sz="0" w:space="0" w:color="auto"/>
        <w:left w:val="none" w:sz="0" w:space="0" w:color="auto"/>
        <w:bottom w:val="none" w:sz="0" w:space="0" w:color="auto"/>
        <w:right w:val="none" w:sz="0" w:space="0" w:color="auto"/>
      </w:divBdr>
    </w:div>
    <w:div w:id="138960429">
      <w:bodyDiv w:val="1"/>
      <w:marLeft w:val="0"/>
      <w:marRight w:val="0"/>
      <w:marTop w:val="0"/>
      <w:marBottom w:val="0"/>
      <w:divBdr>
        <w:top w:val="none" w:sz="0" w:space="0" w:color="auto"/>
        <w:left w:val="none" w:sz="0" w:space="0" w:color="auto"/>
        <w:bottom w:val="none" w:sz="0" w:space="0" w:color="auto"/>
        <w:right w:val="none" w:sz="0" w:space="0" w:color="auto"/>
      </w:divBdr>
    </w:div>
    <w:div w:id="139347967">
      <w:bodyDiv w:val="1"/>
      <w:marLeft w:val="0"/>
      <w:marRight w:val="0"/>
      <w:marTop w:val="0"/>
      <w:marBottom w:val="0"/>
      <w:divBdr>
        <w:top w:val="none" w:sz="0" w:space="0" w:color="auto"/>
        <w:left w:val="none" w:sz="0" w:space="0" w:color="auto"/>
        <w:bottom w:val="none" w:sz="0" w:space="0" w:color="auto"/>
        <w:right w:val="none" w:sz="0" w:space="0" w:color="auto"/>
      </w:divBdr>
    </w:div>
    <w:div w:id="142354776">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155729397">
      <w:bodyDiv w:val="1"/>
      <w:marLeft w:val="0"/>
      <w:marRight w:val="0"/>
      <w:marTop w:val="0"/>
      <w:marBottom w:val="0"/>
      <w:divBdr>
        <w:top w:val="none" w:sz="0" w:space="0" w:color="auto"/>
        <w:left w:val="none" w:sz="0" w:space="0" w:color="auto"/>
        <w:bottom w:val="none" w:sz="0" w:space="0" w:color="auto"/>
        <w:right w:val="none" w:sz="0" w:space="0" w:color="auto"/>
      </w:divBdr>
    </w:div>
    <w:div w:id="156187507">
      <w:bodyDiv w:val="1"/>
      <w:marLeft w:val="0"/>
      <w:marRight w:val="0"/>
      <w:marTop w:val="0"/>
      <w:marBottom w:val="0"/>
      <w:divBdr>
        <w:top w:val="none" w:sz="0" w:space="0" w:color="auto"/>
        <w:left w:val="none" w:sz="0" w:space="0" w:color="auto"/>
        <w:bottom w:val="none" w:sz="0" w:space="0" w:color="auto"/>
        <w:right w:val="none" w:sz="0" w:space="0" w:color="auto"/>
      </w:divBdr>
    </w:div>
    <w:div w:id="161550742">
      <w:bodyDiv w:val="1"/>
      <w:marLeft w:val="0"/>
      <w:marRight w:val="0"/>
      <w:marTop w:val="0"/>
      <w:marBottom w:val="0"/>
      <w:divBdr>
        <w:top w:val="none" w:sz="0" w:space="0" w:color="auto"/>
        <w:left w:val="none" w:sz="0" w:space="0" w:color="auto"/>
        <w:bottom w:val="none" w:sz="0" w:space="0" w:color="auto"/>
        <w:right w:val="none" w:sz="0" w:space="0" w:color="auto"/>
      </w:divBdr>
    </w:div>
    <w:div w:id="166216909">
      <w:bodyDiv w:val="1"/>
      <w:marLeft w:val="0"/>
      <w:marRight w:val="0"/>
      <w:marTop w:val="0"/>
      <w:marBottom w:val="0"/>
      <w:divBdr>
        <w:top w:val="none" w:sz="0" w:space="0" w:color="auto"/>
        <w:left w:val="none" w:sz="0" w:space="0" w:color="auto"/>
        <w:bottom w:val="none" w:sz="0" w:space="0" w:color="auto"/>
        <w:right w:val="none" w:sz="0" w:space="0" w:color="auto"/>
      </w:divBdr>
    </w:div>
    <w:div w:id="182978693">
      <w:bodyDiv w:val="1"/>
      <w:marLeft w:val="0"/>
      <w:marRight w:val="0"/>
      <w:marTop w:val="0"/>
      <w:marBottom w:val="0"/>
      <w:divBdr>
        <w:top w:val="none" w:sz="0" w:space="0" w:color="auto"/>
        <w:left w:val="none" w:sz="0" w:space="0" w:color="auto"/>
        <w:bottom w:val="none" w:sz="0" w:space="0" w:color="auto"/>
        <w:right w:val="none" w:sz="0" w:space="0" w:color="auto"/>
      </w:divBdr>
    </w:div>
    <w:div w:id="187989077">
      <w:bodyDiv w:val="1"/>
      <w:marLeft w:val="0"/>
      <w:marRight w:val="0"/>
      <w:marTop w:val="0"/>
      <w:marBottom w:val="0"/>
      <w:divBdr>
        <w:top w:val="none" w:sz="0" w:space="0" w:color="auto"/>
        <w:left w:val="none" w:sz="0" w:space="0" w:color="auto"/>
        <w:bottom w:val="none" w:sz="0" w:space="0" w:color="auto"/>
        <w:right w:val="none" w:sz="0" w:space="0" w:color="auto"/>
      </w:divBdr>
    </w:div>
    <w:div w:id="188299202">
      <w:bodyDiv w:val="1"/>
      <w:marLeft w:val="0"/>
      <w:marRight w:val="0"/>
      <w:marTop w:val="0"/>
      <w:marBottom w:val="0"/>
      <w:divBdr>
        <w:top w:val="none" w:sz="0" w:space="0" w:color="auto"/>
        <w:left w:val="none" w:sz="0" w:space="0" w:color="auto"/>
        <w:bottom w:val="none" w:sz="0" w:space="0" w:color="auto"/>
        <w:right w:val="none" w:sz="0" w:space="0" w:color="auto"/>
      </w:divBdr>
    </w:div>
    <w:div w:id="193230250">
      <w:bodyDiv w:val="1"/>
      <w:marLeft w:val="0"/>
      <w:marRight w:val="0"/>
      <w:marTop w:val="0"/>
      <w:marBottom w:val="0"/>
      <w:divBdr>
        <w:top w:val="none" w:sz="0" w:space="0" w:color="auto"/>
        <w:left w:val="none" w:sz="0" w:space="0" w:color="auto"/>
        <w:bottom w:val="none" w:sz="0" w:space="0" w:color="auto"/>
        <w:right w:val="none" w:sz="0" w:space="0" w:color="auto"/>
      </w:divBdr>
    </w:div>
    <w:div w:id="212926879">
      <w:bodyDiv w:val="1"/>
      <w:marLeft w:val="0"/>
      <w:marRight w:val="0"/>
      <w:marTop w:val="0"/>
      <w:marBottom w:val="0"/>
      <w:divBdr>
        <w:top w:val="none" w:sz="0" w:space="0" w:color="auto"/>
        <w:left w:val="none" w:sz="0" w:space="0" w:color="auto"/>
        <w:bottom w:val="none" w:sz="0" w:space="0" w:color="auto"/>
        <w:right w:val="none" w:sz="0" w:space="0" w:color="auto"/>
      </w:divBdr>
    </w:div>
    <w:div w:id="223025982">
      <w:bodyDiv w:val="1"/>
      <w:marLeft w:val="0"/>
      <w:marRight w:val="0"/>
      <w:marTop w:val="0"/>
      <w:marBottom w:val="0"/>
      <w:divBdr>
        <w:top w:val="none" w:sz="0" w:space="0" w:color="auto"/>
        <w:left w:val="none" w:sz="0" w:space="0" w:color="auto"/>
        <w:bottom w:val="none" w:sz="0" w:space="0" w:color="auto"/>
        <w:right w:val="none" w:sz="0" w:space="0" w:color="auto"/>
      </w:divBdr>
    </w:div>
    <w:div w:id="243956422">
      <w:bodyDiv w:val="1"/>
      <w:marLeft w:val="0"/>
      <w:marRight w:val="0"/>
      <w:marTop w:val="0"/>
      <w:marBottom w:val="0"/>
      <w:divBdr>
        <w:top w:val="none" w:sz="0" w:space="0" w:color="auto"/>
        <w:left w:val="none" w:sz="0" w:space="0" w:color="auto"/>
        <w:bottom w:val="none" w:sz="0" w:space="0" w:color="auto"/>
        <w:right w:val="none" w:sz="0" w:space="0" w:color="auto"/>
      </w:divBdr>
    </w:div>
    <w:div w:id="253362489">
      <w:bodyDiv w:val="1"/>
      <w:marLeft w:val="0"/>
      <w:marRight w:val="0"/>
      <w:marTop w:val="0"/>
      <w:marBottom w:val="0"/>
      <w:divBdr>
        <w:top w:val="none" w:sz="0" w:space="0" w:color="auto"/>
        <w:left w:val="none" w:sz="0" w:space="0" w:color="auto"/>
        <w:bottom w:val="none" w:sz="0" w:space="0" w:color="auto"/>
        <w:right w:val="none" w:sz="0" w:space="0" w:color="auto"/>
      </w:divBdr>
    </w:div>
    <w:div w:id="259871929">
      <w:bodyDiv w:val="1"/>
      <w:marLeft w:val="0"/>
      <w:marRight w:val="0"/>
      <w:marTop w:val="0"/>
      <w:marBottom w:val="0"/>
      <w:divBdr>
        <w:top w:val="none" w:sz="0" w:space="0" w:color="auto"/>
        <w:left w:val="none" w:sz="0" w:space="0" w:color="auto"/>
        <w:bottom w:val="none" w:sz="0" w:space="0" w:color="auto"/>
        <w:right w:val="none" w:sz="0" w:space="0" w:color="auto"/>
      </w:divBdr>
    </w:div>
    <w:div w:id="259990021">
      <w:bodyDiv w:val="1"/>
      <w:marLeft w:val="0"/>
      <w:marRight w:val="0"/>
      <w:marTop w:val="0"/>
      <w:marBottom w:val="0"/>
      <w:divBdr>
        <w:top w:val="none" w:sz="0" w:space="0" w:color="auto"/>
        <w:left w:val="none" w:sz="0" w:space="0" w:color="auto"/>
        <w:bottom w:val="none" w:sz="0" w:space="0" w:color="auto"/>
        <w:right w:val="none" w:sz="0" w:space="0" w:color="auto"/>
      </w:divBdr>
    </w:div>
    <w:div w:id="264730708">
      <w:bodyDiv w:val="1"/>
      <w:marLeft w:val="0"/>
      <w:marRight w:val="0"/>
      <w:marTop w:val="0"/>
      <w:marBottom w:val="0"/>
      <w:divBdr>
        <w:top w:val="none" w:sz="0" w:space="0" w:color="auto"/>
        <w:left w:val="none" w:sz="0" w:space="0" w:color="auto"/>
        <w:bottom w:val="none" w:sz="0" w:space="0" w:color="auto"/>
        <w:right w:val="none" w:sz="0" w:space="0" w:color="auto"/>
      </w:divBdr>
    </w:div>
    <w:div w:id="271254548">
      <w:bodyDiv w:val="1"/>
      <w:marLeft w:val="0"/>
      <w:marRight w:val="0"/>
      <w:marTop w:val="0"/>
      <w:marBottom w:val="0"/>
      <w:divBdr>
        <w:top w:val="none" w:sz="0" w:space="0" w:color="auto"/>
        <w:left w:val="none" w:sz="0" w:space="0" w:color="auto"/>
        <w:bottom w:val="none" w:sz="0" w:space="0" w:color="auto"/>
        <w:right w:val="none" w:sz="0" w:space="0" w:color="auto"/>
      </w:divBdr>
    </w:div>
    <w:div w:id="272254436">
      <w:bodyDiv w:val="1"/>
      <w:marLeft w:val="0"/>
      <w:marRight w:val="0"/>
      <w:marTop w:val="0"/>
      <w:marBottom w:val="0"/>
      <w:divBdr>
        <w:top w:val="none" w:sz="0" w:space="0" w:color="auto"/>
        <w:left w:val="none" w:sz="0" w:space="0" w:color="auto"/>
        <w:bottom w:val="none" w:sz="0" w:space="0" w:color="auto"/>
        <w:right w:val="none" w:sz="0" w:space="0" w:color="auto"/>
      </w:divBdr>
    </w:div>
    <w:div w:id="278875850">
      <w:bodyDiv w:val="1"/>
      <w:marLeft w:val="0"/>
      <w:marRight w:val="0"/>
      <w:marTop w:val="0"/>
      <w:marBottom w:val="0"/>
      <w:divBdr>
        <w:top w:val="none" w:sz="0" w:space="0" w:color="auto"/>
        <w:left w:val="none" w:sz="0" w:space="0" w:color="auto"/>
        <w:bottom w:val="none" w:sz="0" w:space="0" w:color="auto"/>
        <w:right w:val="none" w:sz="0" w:space="0" w:color="auto"/>
      </w:divBdr>
    </w:div>
    <w:div w:id="280963003">
      <w:bodyDiv w:val="1"/>
      <w:marLeft w:val="0"/>
      <w:marRight w:val="0"/>
      <w:marTop w:val="0"/>
      <w:marBottom w:val="0"/>
      <w:divBdr>
        <w:top w:val="none" w:sz="0" w:space="0" w:color="auto"/>
        <w:left w:val="none" w:sz="0" w:space="0" w:color="auto"/>
        <w:bottom w:val="none" w:sz="0" w:space="0" w:color="auto"/>
        <w:right w:val="none" w:sz="0" w:space="0" w:color="auto"/>
      </w:divBdr>
    </w:div>
    <w:div w:id="286393838">
      <w:bodyDiv w:val="1"/>
      <w:marLeft w:val="0"/>
      <w:marRight w:val="0"/>
      <w:marTop w:val="0"/>
      <w:marBottom w:val="0"/>
      <w:divBdr>
        <w:top w:val="none" w:sz="0" w:space="0" w:color="auto"/>
        <w:left w:val="none" w:sz="0" w:space="0" w:color="auto"/>
        <w:bottom w:val="none" w:sz="0" w:space="0" w:color="auto"/>
        <w:right w:val="none" w:sz="0" w:space="0" w:color="auto"/>
      </w:divBdr>
    </w:div>
    <w:div w:id="287009028">
      <w:bodyDiv w:val="1"/>
      <w:marLeft w:val="0"/>
      <w:marRight w:val="0"/>
      <w:marTop w:val="0"/>
      <w:marBottom w:val="0"/>
      <w:divBdr>
        <w:top w:val="none" w:sz="0" w:space="0" w:color="auto"/>
        <w:left w:val="none" w:sz="0" w:space="0" w:color="auto"/>
        <w:bottom w:val="none" w:sz="0" w:space="0" w:color="auto"/>
        <w:right w:val="none" w:sz="0" w:space="0" w:color="auto"/>
      </w:divBdr>
    </w:div>
    <w:div w:id="295334949">
      <w:bodyDiv w:val="1"/>
      <w:marLeft w:val="0"/>
      <w:marRight w:val="0"/>
      <w:marTop w:val="0"/>
      <w:marBottom w:val="0"/>
      <w:divBdr>
        <w:top w:val="none" w:sz="0" w:space="0" w:color="auto"/>
        <w:left w:val="none" w:sz="0" w:space="0" w:color="auto"/>
        <w:bottom w:val="none" w:sz="0" w:space="0" w:color="auto"/>
        <w:right w:val="none" w:sz="0" w:space="0" w:color="auto"/>
      </w:divBdr>
    </w:div>
    <w:div w:id="306666016">
      <w:bodyDiv w:val="1"/>
      <w:marLeft w:val="0"/>
      <w:marRight w:val="0"/>
      <w:marTop w:val="0"/>
      <w:marBottom w:val="0"/>
      <w:divBdr>
        <w:top w:val="none" w:sz="0" w:space="0" w:color="auto"/>
        <w:left w:val="none" w:sz="0" w:space="0" w:color="auto"/>
        <w:bottom w:val="none" w:sz="0" w:space="0" w:color="auto"/>
        <w:right w:val="none" w:sz="0" w:space="0" w:color="auto"/>
      </w:divBdr>
    </w:div>
    <w:div w:id="311182485">
      <w:bodyDiv w:val="1"/>
      <w:marLeft w:val="0"/>
      <w:marRight w:val="0"/>
      <w:marTop w:val="0"/>
      <w:marBottom w:val="0"/>
      <w:divBdr>
        <w:top w:val="none" w:sz="0" w:space="0" w:color="auto"/>
        <w:left w:val="none" w:sz="0" w:space="0" w:color="auto"/>
        <w:bottom w:val="none" w:sz="0" w:space="0" w:color="auto"/>
        <w:right w:val="none" w:sz="0" w:space="0" w:color="auto"/>
      </w:divBdr>
    </w:div>
    <w:div w:id="318194831">
      <w:bodyDiv w:val="1"/>
      <w:marLeft w:val="0"/>
      <w:marRight w:val="0"/>
      <w:marTop w:val="0"/>
      <w:marBottom w:val="0"/>
      <w:divBdr>
        <w:top w:val="none" w:sz="0" w:space="0" w:color="auto"/>
        <w:left w:val="none" w:sz="0" w:space="0" w:color="auto"/>
        <w:bottom w:val="none" w:sz="0" w:space="0" w:color="auto"/>
        <w:right w:val="none" w:sz="0" w:space="0" w:color="auto"/>
      </w:divBdr>
    </w:div>
    <w:div w:id="319964418">
      <w:bodyDiv w:val="1"/>
      <w:marLeft w:val="0"/>
      <w:marRight w:val="0"/>
      <w:marTop w:val="0"/>
      <w:marBottom w:val="0"/>
      <w:divBdr>
        <w:top w:val="none" w:sz="0" w:space="0" w:color="auto"/>
        <w:left w:val="none" w:sz="0" w:space="0" w:color="auto"/>
        <w:bottom w:val="none" w:sz="0" w:space="0" w:color="auto"/>
        <w:right w:val="none" w:sz="0" w:space="0" w:color="auto"/>
      </w:divBdr>
    </w:div>
    <w:div w:id="329791729">
      <w:bodyDiv w:val="1"/>
      <w:marLeft w:val="0"/>
      <w:marRight w:val="0"/>
      <w:marTop w:val="0"/>
      <w:marBottom w:val="0"/>
      <w:divBdr>
        <w:top w:val="none" w:sz="0" w:space="0" w:color="auto"/>
        <w:left w:val="none" w:sz="0" w:space="0" w:color="auto"/>
        <w:bottom w:val="none" w:sz="0" w:space="0" w:color="auto"/>
        <w:right w:val="none" w:sz="0" w:space="0" w:color="auto"/>
      </w:divBdr>
    </w:div>
    <w:div w:id="331185567">
      <w:bodyDiv w:val="1"/>
      <w:marLeft w:val="0"/>
      <w:marRight w:val="0"/>
      <w:marTop w:val="0"/>
      <w:marBottom w:val="0"/>
      <w:divBdr>
        <w:top w:val="none" w:sz="0" w:space="0" w:color="auto"/>
        <w:left w:val="none" w:sz="0" w:space="0" w:color="auto"/>
        <w:bottom w:val="none" w:sz="0" w:space="0" w:color="auto"/>
        <w:right w:val="none" w:sz="0" w:space="0" w:color="auto"/>
      </w:divBdr>
    </w:div>
    <w:div w:id="336465254">
      <w:bodyDiv w:val="1"/>
      <w:marLeft w:val="0"/>
      <w:marRight w:val="0"/>
      <w:marTop w:val="0"/>
      <w:marBottom w:val="0"/>
      <w:divBdr>
        <w:top w:val="none" w:sz="0" w:space="0" w:color="auto"/>
        <w:left w:val="none" w:sz="0" w:space="0" w:color="auto"/>
        <w:bottom w:val="none" w:sz="0" w:space="0" w:color="auto"/>
        <w:right w:val="none" w:sz="0" w:space="0" w:color="auto"/>
      </w:divBdr>
    </w:div>
    <w:div w:id="340401359">
      <w:bodyDiv w:val="1"/>
      <w:marLeft w:val="0"/>
      <w:marRight w:val="0"/>
      <w:marTop w:val="0"/>
      <w:marBottom w:val="0"/>
      <w:divBdr>
        <w:top w:val="none" w:sz="0" w:space="0" w:color="auto"/>
        <w:left w:val="none" w:sz="0" w:space="0" w:color="auto"/>
        <w:bottom w:val="none" w:sz="0" w:space="0" w:color="auto"/>
        <w:right w:val="none" w:sz="0" w:space="0" w:color="auto"/>
      </w:divBdr>
    </w:div>
    <w:div w:id="344090219">
      <w:bodyDiv w:val="1"/>
      <w:marLeft w:val="0"/>
      <w:marRight w:val="0"/>
      <w:marTop w:val="0"/>
      <w:marBottom w:val="0"/>
      <w:divBdr>
        <w:top w:val="none" w:sz="0" w:space="0" w:color="auto"/>
        <w:left w:val="none" w:sz="0" w:space="0" w:color="auto"/>
        <w:bottom w:val="none" w:sz="0" w:space="0" w:color="auto"/>
        <w:right w:val="none" w:sz="0" w:space="0" w:color="auto"/>
      </w:divBdr>
    </w:div>
    <w:div w:id="348332836">
      <w:bodyDiv w:val="1"/>
      <w:marLeft w:val="0"/>
      <w:marRight w:val="0"/>
      <w:marTop w:val="0"/>
      <w:marBottom w:val="0"/>
      <w:divBdr>
        <w:top w:val="none" w:sz="0" w:space="0" w:color="auto"/>
        <w:left w:val="none" w:sz="0" w:space="0" w:color="auto"/>
        <w:bottom w:val="none" w:sz="0" w:space="0" w:color="auto"/>
        <w:right w:val="none" w:sz="0" w:space="0" w:color="auto"/>
      </w:divBdr>
    </w:div>
    <w:div w:id="348607168">
      <w:bodyDiv w:val="1"/>
      <w:marLeft w:val="0"/>
      <w:marRight w:val="0"/>
      <w:marTop w:val="0"/>
      <w:marBottom w:val="0"/>
      <w:divBdr>
        <w:top w:val="none" w:sz="0" w:space="0" w:color="auto"/>
        <w:left w:val="none" w:sz="0" w:space="0" w:color="auto"/>
        <w:bottom w:val="none" w:sz="0" w:space="0" w:color="auto"/>
        <w:right w:val="none" w:sz="0" w:space="0" w:color="auto"/>
      </w:divBdr>
    </w:div>
    <w:div w:id="367224928">
      <w:bodyDiv w:val="1"/>
      <w:marLeft w:val="0"/>
      <w:marRight w:val="0"/>
      <w:marTop w:val="0"/>
      <w:marBottom w:val="0"/>
      <w:divBdr>
        <w:top w:val="none" w:sz="0" w:space="0" w:color="auto"/>
        <w:left w:val="none" w:sz="0" w:space="0" w:color="auto"/>
        <w:bottom w:val="none" w:sz="0" w:space="0" w:color="auto"/>
        <w:right w:val="none" w:sz="0" w:space="0" w:color="auto"/>
      </w:divBdr>
    </w:div>
    <w:div w:id="383216803">
      <w:bodyDiv w:val="1"/>
      <w:marLeft w:val="0"/>
      <w:marRight w:val="0"/>
      <w:marTop w:val="0"/>
      <w:marBottom w:val="0"/>
      <w:divBdr>
        <w:top w:val="none" w:sz="0" w:space="0" w:color="auto"/>
        <w:left w:val="none" w:sz="0" w:space="0" w:color="auto"/>
        <w:bottom w:val="none" w:sz="0" w:space="0" w:color="auto"/>
        <w:right w:val="none" w:sz="0" w:space="0" w:color="auto"/>
      </w:divBdr>
    </w:div>
    <w:div w:id="384525377">
      <w:bodyDiv w:val="1"/>
      <w:marLeft w:val="0"/>
      <w:marRight w:val="0"/>
      <w:marTop w:val="0"/>
      <w:marBottom w:val="0"/>
      <w:divBdr>
        <w:top w:val="none" w:sz="0" w:space="0" w:color="auto"/>
        <w:left w:val="none" w:sz="0" w:space="0" w:color="auto"/>
        <w:bottom w:val="none" w:sz="0" w:space="0" w:color="auto"/>
        <w:right w:val="none" w:sz="0" w:space="0" w:color="auto"/>
      </w:divBdr>
    </w:div>
    <w:div w:id="385838850">
      <w:bodyDiv w:val="1"/>
      <w:marLeft w:val="0"/>
      <w:marRight w:val="0"/>
      <w:marTop w:val="0"/>
      <w:marBottom w:val="0"/>
      <w:divBdr>
        <w:top w:val="none" w:sz="0" w:space="0" w:color="auto"/>
        <w:left w:val="none" w:sz="0" w:space="0" w:color="auto"/>
        <w:bottom w:val="none" w:sz="0" w:space="0" w:color="auto"/>
        <w:right w:val="none" w:sz="0" w:space="0" w:color="auto"/>
      </w:divBdr>
    </w:div>
    <w:div w:id="386337795">
      <w:bodyDiv w:val="1"/>
      <w:marLeft w:val="0"/>
      <w:marRight w:val="0"/>
      <w:marTop w:val="0"/>
      <w:marBottom w:val="0"/>
      <w:divBdr>
        <w:top w:val="none" w:sz="0" w:space="0" w:color="auto"/>
        <w:left w:val="none" w:sz="0" w:space="0" w:color="auto"/>
        <w:bottom w:val="none" w:sz="0" w:space="0" w:color="auto"/>
        <w:right w:val="none" w:sz="0" w:space="0" w:color="auto"/>
      </w:divBdr>
    </w:div>
    <w:div w:id="396706351">
      <w:bodyDiv w:val="1"/>
      <w:marLeft w:val="0"/>
      <w:marRight w:val="0"/>
      <w:marTop w:val="0"/>
      <w:marBottom w:val="0"/>
      <w:divBdr>
        <w:top w:val="none" w:sz="0" w:space="0" w:color="auto"/>
        <w:left w:val="none" w:sz="0" w:space="0" w:color="auto"/>
        <w:bottom w:val="none" w:sz="0" w:space="0" w:color="auto"/>
        <w:right w:val="none" w:sz="0" w:space="0" w:color="auto"/>
      </w:divBdr>
    </w:div>
    <w:div w:id="399014196">
      <w:bodyDiv w:val="1"/>
      <w:marLeft w:val="0"/>
      <w:marRight w:val="0"/>
      <w:marTop w:val="0"/>
      <w:marBottom w:val="0"/>
      <w:divBdr>
        <w:top w:val="none" w:sz="0" w:space="0" w:color="auto"/>
        <w:left w:val="none" w:sz="0" w:space="0" w:color="auto"/>
        <w:bottom w:val="none" w:sz="0" w:space="0" w:color="auto"/>
        <w:right w:val="none" w:sz="0" w:space="0" w:color="auto"/>
      </w:divBdr>
    </w:div>
    <w:div w:id="401104359">
      <w:bodyDiv w:val="1"/>
      <w:marLeft w:val="0"/>
      <w:marRight w:val="0"/>
      <w:marTop w:val="0"/>
      <w:marBottom w:val="0"/>
      <w:divBdr>
        <w:top w:val="none" w:sz="0" w:space="0" w:color="auto"/>
        <w:left w:val="none" w:sz="0" w:space="0" w:color="auto"/>
        <w:bottom w:val="none" w:sz="0" w:space="0" w:color="auto"/>
        <w:right w:val="none" w:sz="0" w:space="0" w:color="auto"/>
      </w:divBdr>
    </w:div>
    <w:div w:id="402412943">
      <w:bodyDiv w:val="1"/>
      <w:marLeft w:val="0"/>
      <w:marRight w:val="0"/>
      <w:marTop w:val="0"/>
      <w:marBottom w:val="0"/>
      <w:divBdr>
        <w:top w:val="none" w:sz="0" w:space="0" w:color="auto"/>
        <w:left w:val="none" w:sz="0" w:space="0" w:color="auto"/>
        <w:bottom w:val="none" w:sz="0" w:space="0" w:color="auto"/>
        <w:right w:val="none" w:sz="0" w:space="0" w:color="auto"/>
      </w:divBdr>
    </w:div>
    <w:div w:id="404958040">
      <w:bodyDiv w:val="1"/>
      <w:marLeft w:val="0"/>
      <w:marRight w:val="0"/>
      <w:marTop w:val="0"/>
      <w:marBottom w:val="0"/>
      <w:divBdr>
        <w:top w:val="none" w:sz="0" w:space="0" w:color="auto"/>
        <w:left w:val="none" w:sz="0" w:space="0" w:color="auto"/>
        <w:bottom w:val="none" w:sz="0" w:space="0" w:color="auto"/>
        <w:right w:val="none" w:sz="0" w:space="0" w:color="auto"/>
      </w:divBdr>
    </w:div>
    <w:div w:id="412163103">
      <w:bodyDiv w:val="1"/>
      <w:marLeft w:val="0"/>
      <w:marRight w:val="0"/>
      <w:marTop w:val="0"/>
      <w:marBottom w:val="0"/>
      <w:divBdr>
        <w:top w:val="none" w:sz="0" w:space="0" w:color="auto"/>
        <w:left w:val="none" w:sz="0" w:space="0" w:color="auto"/>
        <w:bottom w:val="none" w:sz="0" w:space="0" w:color="auto"/>
        <w:right w:val="none" w:sz="0" w:space="0" w:color="auto"/>
      </w:divBdr>
    </w:div>
    <w:div w:id="417482303">
      <w:bodyDiv w:val="1"/>
      <w:marLeft w:val="0"/>
      <w:marRight w:val="0"/>
      <w:marTop w:val="0"/>
      <w:marBottom w:val="0"/>
      <w:divBdr>
        <w:top w:val="none" w:sz="0" w:space="0" w:color="auto"/>
        <w:left w:val="none" w:sz="0" w:space="0" w:color="auto"/>
        <w:bottom w:val="none" w:sz="0" w:space="0" w:color="auto"/>
        <w:right w:val="none" w:sz="0" w:space="0" w:color="auto"/>
      </w:divBdr>
    </w:div>
    <w:div w:id="435296819">
      <w:bodyDiv w:val="1"/>
      <w:marLeft w:val="0"/>
      <w:marRight w:val="0"/>
      <w:marTop w:val="0"/>
      <w:marBottom w:val="0"/>
      <w:divBdr>
        <w:top w:val="none" w:sz="0" w:space="0" w:color="auto"/>
        <w:left w:val="none" w:sz="0" w:space="0" w:color="auto"/>
        <w:bottom w:val="none" w:sz="0" w:space="0" w:color="auto"/>
        <w:right w:val="none" w:sz="0" w:space="0" w:color="auto"/>
      </w:divBdr>
    </w:div>
    <w:div w:id="437531431">
      <w:bodyDiv w:val="1"/>
      <w:marLeft w:val="0"/>
      <w:marRight w:val="0"/>
      <w:marTop w:val="0"/>
      <w:marBottom w:val="0"/>
      <w:divBdr>
        <w:top w:val="none" w:sz="0" w:space="0" w:color="auto"/>
        <w:left w:val="none" w:sz="0" w:space="0" w:color="auto"/>
        <w:bottom w:val="none" w:sz="0" w:space="0" w:color="auto"/>
        <w:right w:val="none" w:sz="0" w:space="0" w:color="auto"/>
      </w:divBdr>
    </w:div>
    <w:div w:id="442574563">
      <w:bodyDiv w:val="1"/>
      <w:marLeft w:val="0"/>
      <w:marRight w:val="0"/>
      <w:marTop w:val="0"/>
      <w:marBottom w:val="0"/>
      <w:divBdr>
        <w:top w:val="none" w:sz="0" w:space="0" w:color="auto"/>
        <w:left w:val="none" w:sz="0" w:space="0" w:color="auto"/>
        <w:bottom w:val="none" w:sz="0" w:space="0" w:color="auto"/>
        <w:right w:val="none" w:sz="0" w:space="0" w:color="auto"/>
      </w:divBdr>
    </w:div>
    <w:div w:id="446706178">
      <w:bodyDiv w:val="1"/>
      <w:marLeft w:val="0"/>
      <w:marRight w:val="0"/>
      <w:marTop w:val="0"/>
      <w:marBottom w:val="0"/>
      <w:divBdr>
        <w:top w:val="none" w:sz="0" w:space="0" w:color="auto"/>
        <w:left w:val="none" w:sz="0" w:space="0" w:color="auto"/>
        <w:bottom w:val="none" w:sz="0" w:space="0" w:color="auto"/>
        <w:right w:val="none" w:sz="0" w:space="0" w:color="auto"/>
      </w:divBdr>
    </w:div>
    <w:div w:id="451897689">
      <w:bodyDiv w:val="1"/>
      <w:marLeft w:val="0"/>
      <w:marRight w:val="0"/>
      <w:marTop w:val="0"/>
      <w:marBottom w:val="0"/>
      <w:divBdr>
        <w:top w:val="none" w:sz="0" w:space="0" w:color="auto"/>
        <w:left w:val="none" w:sz="0" w:space="0" w:color="auto"/>
        <w:bottom w:val="none" w:sz="0" w:space="0" w:color="auto"/>
        <w:right w:val="none" w:sz="0" w:space="0" w:color="auto"/>
      </w:divBdr>
    </w:div>
    <w:div w:id="453063032">
      <w:bodyDiv w:val="1"/>
      <w:marLeft w:val="0"/>
      <w:marRight w:val="0"/>
      <w:marTop w:val="0"/>
      <w:marBottom w:val="0"/>
      <w:divBdr>
        <w:top w:val="none" w:sz="0" w:space="0" w:color="auto"/>
        <w:left w:val="none" w:sz="0" w:space="0" w:color="auto"/>
        <w:bottom w:val="none" w:sz="0" w:space="0" w:color="auto"/>
        <w:right w:val="none" w:sz="0" w:space="0" w:color="auto"/>
      </w:divBdr>
    </w:div>
    <w:div w:id="457530002">
      <w:bodyDiv w:val="1"/>
      <w:marLeft w:val="0"/>
      <w:marRight w:val="0"/>
      <w:marTop w:val="0"/>
      <w:marBottom w:val="0"/>
      <w:divBdr>
        <w:top w:val="none" w:sz="0" w:space="0" w:color="auto"/>
        <w:left w:val="none" w:sz="0" w:space="0" w:color="auto"/>
        <w:bottom w:val="none" w:sz="0" w:space="0" w:color="auto"/>
        <w:right w:val="none" w:sz="0" w:space="0" w:color="auto"/>
      </w:divBdr>
    </w:div>
    <w:div w:id="459225967">
      <w:bodyDiv w:val="1"/>
      <w:marLeft w:val="0"/>
      <w:marRight w:val="0"/>
      <w:marTop w:val="0"/>
      <w:marBottom w:val="0"/>
      <w:divBdr>
        <w:top w:val="none" w:sz="0" w:space="0" w:color="auto"/>
        <w:left w:val="none" w:sz="0" w:space="0" w:color="auto"/>
        <w:bottom w:val="none" w:sz="0" w:space="0" w:color="auto"/>
        <w:right w:val="none" w:sz="0" w:space="0" w:color="auto"/>
      </w:divBdr>
    </w:div>
    <w:div w:id="473252101">
      <w:bodyDiv w:val="1"/>
      <w:marLeft w:val="0"/>
      <w:marRight w:val="0"/>
      <w:marTop w:val="0"/>
      <w:marBottom w:val="0"/>
      <w:divBdr>
        <w:top w:val="none" w:sz="0" w:space="0" w:color="auto"/>
        <w:left w:val="none" w:sz="0" w:space="0" w:color="auto"/>
        <w:bottom w:val="none" w:sz="0" w:space="0" w:color="auto"/>
        <w:right w:val="none" w:sz="0" w:space="0" w:color="auto"/>
      </w:divBdr>
    </w:div>
    <w:div w:id="473376256">
      <w:bodyDiv w:val="1"/>
      <w:marLeft w:val="0"/>
      <w:marRight w:val="0"/>
      <w:marTop w:val="0"/>
      <w:marBottom w:val="0"/>
      <w:divBdr>
        <w:top w:val="none" w:sz="0" w:space="0" w:color="auto"/>
        <w:left w:val="none" w:sz="0" w:space="0" w:color="auto"/>
        <w:bottom w:val="none" w:sz="0" w:space="0" w:color="auto"/>
        <w:right w:val="none" w:sz="0" w:space="0" w:color="auto"/>
      </w:divBdr>
    </w:div>
    <w:div w:id="484514761">
      <w:bodyDiv w:val="1"/>
      <w:marLeft w:val="0"/>
      <w:marRight w:val="0"/>
      <w:marTop w:val="0"/>
      <w:marBottom w:val="0"/>
      <w:divBdr>
        <w:top w:val="none" w:sz="0" w:space="0" w:color="auto"/>
        <w:left w:val="none" w:sz="0" w:space="0" w:color="auto"/>
        <w:bottom w:val="none" w:sz="0" w:space="0" w:color="auto"/>
        <w:right w:val="none" w:sz="0" w:space="0" w:color="auto"/>
      </w:divBdr>
    </w:div>
    <w:div w:id="501044986">
      <w:bodyDiv w:val="1"/>
      <w:marLeft w:val="0"/>
      <w:marRight w:val="0"/>
      <w:marTop w:val="0"/>
      <w:marBottom w:val="0"/>
      <w:divBdr>
        <w:top w:val="none" w:sz="0" w:space="0" w:color="auto"/>
        <w:left w:val="none" w:sz="0" w:space="0" w:color="auto"/>
        <w:bottom w:val="none" w:sz="0" w:space="0" w:color="auto"/>
        <w:right w:val="none" w:sz="0" w:space="0" w:color="auto"/>
      </w:divBdr>
    </w:div>
    <w:div w:id="519125391">
      <w:bodyDiv w:val="1"/>
      <w:marLeft w:val="0"/>
      <w:marRight w:val="0"/>
      <w:marTop w:val="0"/>
      <w:marBottom w:val="0"/>
      <w:divBdr>
        <w:top w:val="none" w:sz="0" w:space="0" w:color="auto"/>
        <w:left w:val="none" w:sz="0" w:space="0" w:color="auto"/>
        <w:bottom w:val="none" w:sz="0" w:space="0" w:color="auto"/>
        <w:right w:val="none" w:sz="0" w:space="0" w:color="auto"/>
      </w:divBdr>
    </w:div>
    <w:div w:id="523370887">
      <w:bodyDiv w:val="1"/>
      <w:marLeft w:val="0"/>
      <w:marRight w:val="0"/>
      <w:marTop w:val="0"/>
      <w:marBottom w:val="0"/>
      <w:divBdr>
        <w:top w:val="none" w:sz="0" w:space="0" w:color="auto"/>
        <w:left w:val="none" w:sz="0" w:space="0" w:color="auto"/>
        <w:bottom w:val="none" w:sz="0" w:space="0" w:color="auto"/>
        <w:right w:val="none" w:sz="0" w:space="0" w:color="auto"/>
      </w:divBdr>
    </w:div>
    <w:div w:id="524295863">
      <w:bodyDiv w:val="1"/>
      <w:marLeft w:val="0"/>
      <w:marRight w:val="0"/>
      <w:marTop w:val="0"/>
      <w:marBottom w:val="0"/>
      <w:divBdr>
        <w:top w:val="none" w:sz="0" w:space="0" w:color="auto"/>
        <w:left w:val="none" w:sz="0" w:space="0" w:color="auto"/>
        <w:bottom w:val="none" w:sz="0" w:space="0" w:color="auto"/>
        <w:right w:val="none" w:sz="0" w:space="0" w:color="auto"/>
      </w:divBdr>
    </w:div>
    <w:div w:id="526913772">
      <w:bodyDiv w:val="1"/>
      <w:marLeft w:val="0"/>
      <w:marRight w:val="0"/>
      <w:marTop w:val="0"/>
      <w:marBottom w:val="0"/>
      <w:divBdr>
        <w:top w:val="none" w:sz="0" w:space="0" w:color="auto"/>
        <w:left w:val="none" w:sz="0" w:space="0" w:color="auto"/>
        <w:bottom w:val="none" w:sz="0" w:space="0" w:color="auto"/>
        <w:right w:val="none" w:sz="0" w:space="0" w:color="auto"/>
      </w:divBdr>
    </w:div>
    <w:div w:id="528759454">
      <w:bodyDiv w:val="1"/>
      <w:marLeft w:val="0"/>
      <w:marRight w:val="0"/>
      <w:marTop w:val="0"/>
      <w:marBottom w:val="0"/>
      <w:divBdr>
        <w:top w:val="none" w:sz="0" w:space="0" w:color="auto"/>
        <w:left w:val="none" w:sz="0" w:space="0" w:color="auto"/>
        <w:bottom w:val="none" w:sz="0" w:space="0" w:color="auto"/>
        <w:right w:val="none" w:sz="0" w:space="0" w:color="auto"/>
      </w:divBdr>
    </w:div>
    <w:div w:id="534848379">
      <w:bodyDiv w:val="1"/>
      <w:marLeft w:val="0"/>
      <w:marRight w:val="0"/>
      <w:marTop w:val="0"/>
      <w:marBottom w:val="0"/>
      <w:divBdr>
        <w:top w:val="none" w:sz="0" w:space="0" w:color="auto"/>
        <w:left w:val="none" w:sz="0" w:space="0" w:color="auto"/>
        <w:bottom w:val="none" w:sz="0" w:space="0" w:color="auto"/>
        <w:right w:val="none" w:sz="0" w:space="0" w:color="auto"/>
      </w:divBdr>
    </w:div>
    <w:div w:id="538517137">
      <w:bodyDiv w:val="1"/>
      <w:marLeft w:val="0"/>
      <w:marRight w:val="0"/>
      <w:marTop w:val="0"/>
      <w:marBottom w:val="0"/>
      <w:divBdr>
        <w:top w:val="none" w:sz="0" w:space="0" w:color="auto"/>
        <w:left w:val="none" w:sz="0" w:space="0" w:color="auto"/>
        <w:bottom w:val="none" w:sz="0" w:space="0" w:color="auto"/>
        <w:right w:val="none" w:sz="0" w:space="0" w:color="auto"/>
      </w:divBdr>
    </w:div>
    <w:div w:id="544832041">
      <w:bodyDiv w:val="1"/>
      <w:marLeft w:val="0"/>
      <w:marRight w:val="0"/>
      <w:marTop w:val="0"/>
      <w:marBottom w:val="0"/>
      <w:divBdr>
        <w:top w:val="none" w:sz="0" w:space="0" w:color="auto"/>
        <w:left w:val="none" w:sz="0" w:space="0" w:color="auto"/>
        <w:bottom w:val="none" w:sz="0" w:space="0" w:color="auto"/>
        <w:right w:val="none" w:sz="0" w:space="0" w:color="auto"/>
      </w:divBdr>
    </w:div>
    <w:div w:id="546340204">
      <w:bodyDiv w:val="1"/>
      <w:marLeft w:val="0"/>
      <w:marRight w:val="0"/>
      <w:marTop w:val="0"/>
      <w:marBottom w:val="0"/>
      <w:divBdr>
        <w:top w:val="none" w:sz="0" w:space="0" w:color="auto"/>
        <w:left w:val="none" w:sz="0" w:space="0" w:color="auto"/>
        <w:bottom w:val="none" w:sz="0" w:space="0" w:color="auto"/>
        <w:right w:val="none" w:sz="0" w:space="0" w:color="auto"/>
      </w:divBdr>
    </w:div>
    <w:div w:id="548155287">
      <w:bodyDiv w:val="1"/>
      <w:marLeft w:val="0"/>
      <w:marRight w:val="0"/>
      <w:marTop w:val="0"/>
      <w:marBottom w:val="0"/>
      <w:divBdr>
        <w:top w:val="none" w:sz="0" w:space="0" w:color="auto"/>
        <w:left w:val="none" w:sz="0" w:space="0" w:color="auto"/>
        <w:bottom w:val="none" w:sz="0" w:space="0" w:color="auto"/>
        <w:right w:val="none" w:sz="0" w:space="0" w:color="auto"/>
      </w:divBdr>
    </w:div>
    <w:div w:id="556160959">
      <w:bodyDiv w:val="1"/>
      <w:marLeft w:val="0"/>
      <w:marRight w:val="0"/>
      <w:marTop w:val="0"/>
      <w:marBottom w:val="0"/>
      <w:divBdr>
        <w:top w:val="none" w:sz="0" w:space="0" w:color="auto"/>
        <w:left w:val="none" w:sz="0" w:space="0" w:color="auto"/>
        <w:bottom w:val="none" w:sz="0" w:space="0" w:color="auto"/>
        <w:right w:val="none" w:sz="0" w:space="0" w:color="auto"/>
      </w:divBdr>
    </w:div>
    <w:div w:id="567152620">
      <w:bodyDiv w:val="1"/>
      <w:marLeft w:val="0"/>
      <w:marRight w:val="0"/>
      <w:marTop w:val="0"/>
      <w:marBottom w:val="0"/>
      <w:divBdr>
        <w:top w:val="none" w:sz="0" w:space="0" w:color="auto"/>
        <w:left w:val="none" w:sz="0" w:space="0" w:color="auto"/>
        <w:bottom w:val="none" w:sz="0" w:space="0" w:color="auto"/>
        <w:right w:val="none" w:sz="0" w:space="0" w:color="auto"/>
      </w:divBdr>
    </w:div>
    <w:div w:id="571741052">
      <w:bodyDiv w:val="1"/>
      <w:marLeft w:val="0"/>
      <w:marRight w:val="0"/>
      <w:marTop w:val="0"/>
      <w:marBottom w:val="0"/>
      <w:divBdr>
        <w:top w:val="none" w:sz="0" w:space="0" w:color="auto"/>
        <w:left w:val="none" w:sz="0" w:space="0" w:color="auto"/>
        <w:bottom w:val="none" w:sz="0" w:space="0" w:color="auto"/>
        <w:right w:val="none" w:sz="0" w:space="0" w:color="auto"/>
      </w:divBdr>
    </w:div>
    <w:div w:id="578054254">
      <w:bodyDiv w:val="1"/>
      <w:marLeft w:val="0"/>
      <w:marRight w:val="0"/>
      <w:marTop w:val="0"/>
      <w:marBottom w:val="0"/>
      <w:divBdr>
        <w:top w:val="none" w:sz="0" w:space="0" w:color="auto"/>
        <w:left w:val="none" w:sz="0" w:space="0" w:color="auto"/>
        <w:bottom w:val="none" w:sz="0" w:space="0" w:color="auto"/>
        <w:right w:val="none" w:sz="0" w:space="0" w:color="auto"/>
      </w:divBdr>
    </w:div>
    <w:div w:id="585574924">
      <w:bodyDiv w:val="1"/>
      <w:marLeft w:val="0"/>
      <w:marRight w:val="0"/>
      <w:marTop w:val="0"/>
      <w:marBottom w:val="0"/>
      <w:divBdr>
        <w:top w:val="none" w:sz="0" w:space="0" w:color="auto"/>
        <w:left w:val="none" w:sz="0" w:space="0" w:color="auto"/>
        <w:bottom w:val="none" w:sz="0" w:space="0" w:color="auto"/>
        <w:right w:val="none" w:sz="0" w:space="0" w:color="auto"/>
      </w:divBdr>
    </w:div>
    <w:div w:id="604339850">
      <w:bodyDiv w:val="1"/>
      <w:marLeft w:val="0"/>
      <w:marRight w:val="0"/>
      <w:marTop w:val="0"/>
      <w:marBottom w:val="0"/>
      <w:divBdr>
        <w:top w:val="none" w:sz="0" w:space="0" w:color="auto"/>
        <w:left w:val="none" w:sz="0" w:space="0" w:color="auto"/>
        <w:bottom w:val="none" w:sz="0" w:space="0" w:color="auto"/>
        <w:right w:val="none" w:sz="0" w:space="0" w:color="auto"/>
      </w:divBdr>
    </w:div>
    <w:div w:id="613830962">
      <w:bodyDiv w:val="1"/>
      <w:marLeft w:val="0"/>
      <w:marRight w:val="0"/>
      <w:marTop w:val="0"/>
      <w:marBottom w:val="0"/>
      <w:divBdr>
        <w:top w:val="none" w:sz="0" w:space="0" w:color="auto"/>
        <w:left w:val="none" w:sz="0" w:space="0" w:color="auto"/>
        <w:bottom w:val="none" w:sz="0" w:space="0" w:color="auto"/>
        <w:right w:val="none" w:sz="0" w:space="0" w:color="auto"/>
      </w:divBdr>
    </w:div>
    <w:div w:id="614751009">
      <w:bodyDiv w:val="1"/>
      <w:marLeft w:val="0"/>
      <w:marRight w:val="0"/>
      <w:marTop w:val="0"/>
      <w:marBottom w:val="0"/>
      <w:divBdr>
        <w:top w:val="none" w:sz="0" w:space="0" w:color="auto"/>
        <w:left w:val="none" w:sz="0" w:space="0" w:color="auto"/>
        <w:bottom w:val="none" w:sz="0" w:space="0" w:color="auto"/>
        <w:right w:val="none" w:sz="0" w:space="0" w:color="auto"/>
      </w:divBdr>
    </w:div>
    <w:div w:id="624000830">
      <w:bodyDiv w:val="1"/>
      <w:marLeft w:val="0"/>
      <w:marRight w:val="0"/>
      <w:marTop w:val="0"/>
      <w:marBottom w:val="0"/>
      <w:divBdr>
        <w:top w:val="none" w:sz="0" w:space="0" w:color="auto"/>
        <w:left w:val="none" w:sz="0" w:space="0" w:color="auto"/>
        <w:bottom w:val="none" w:sz="0" w:space="0" w:color="auto"/>
        <w:right w:val="none" w:sz="0" w:space="0" w:color="auto"/>
      </w:divBdr>
    </w:div>
    <w:div w:id="624627274">
      <w:bodyDiv w:val="1"/>
      <w:marLeft w:val="0"/>
      <w:marRight w:val="0"/>
      <w:marTop w:val="0"/>
      <w:marBottom w:val="0"/>
      <w:divBdr>
        <w:top w:val="none" w:sz="0" w:space="0" w:color="auto"/>
        <w:left w:val="none" w:sz="0" w:space="0" w:color="auto"/>
        <w:bottom w:val="none" w:sz="0" w:space="0" w:color="auto"/>
        <w:right w:val="none" w:sz="0" w:space="0" w:color="auto"/>
      </w:divBdr>
    </w:div>
    <w:div w:id="641888254">
      <w:bodyDiv w:val="1"/>
      <w:marLeft w:val="0"/>
      <w:marRight w:val="0"/>
      <w:marTop w:val="0"/>
      <w:marBottom w:val="0"/>
      <w:divBdr>
        <w:top w:val="none" w:sz="0" w:space="0" w:color="auto"/>
        <w:left w:val="none" w:sz="0" w:space="0" w:color="auto"/>
        <w:bottom w:val="none" w:sz="0" w:space="0" w:color="auto"/>
        <w:right w:val="none" w:sz="0" w:space="0" w:color="auto"/>
      </w:divBdr>
    </w:div>
    <w:div w:id="644702700">
      <w:bodyDiv w:val="1"/>
      <w:marLeft w:val="0"/>
      <w:marRight w:val="0"/>
      <w:marTop w:val="0"/>
      <w:marBottom w:val="0"/>
      <w:divBdr>
        <w:top w:val="none" w:sz="0" w:space="0" w:color="auto"/>
        <w:left w:val="none" w:sz="0" w:space="0" w:color="auto"/>
        <w:bottom w:val="none" w:sz="0" w:space="0" w:color="auto"/>
        <w:right w:val="none" w:sz="0" w:space="0" w:color="auto"/>
      </w:divBdr>
    </w:div>
    <w:div w:id="648100720">
      <w:bodyDiv w:val="1"/>
      <w:marLeft w:val="0"/>
      <w:marRight w:val="0"/>
      <w:marTop w:val="0"/>
      <w:marBottom w:val="0"/>
      <w:divBdr>
        <w:top w:val="none" w:sz="0" w:space="0" w:color="auto"/>
        <w:left w:val="none" w:sz="0" w:space="0" w:color="auto"/>
        <w:bottom w:val="none" w:sz="0" w:space="0" w:color="auto"/>
        <w:right w:val="none" w:sz="0" w:space="0" w:color="auto"/>
      </w:divBdr>
    </w:div>
    <w:div w:id="657654231">
      <w:bodyDiv w:val="1"/>
      <w:marLeft w:val="0"/>
      <w:marRight w:val="0"/>
      <w:marTop w:val="0"/>
      <w:marBottom w:val="0"/>
      <w:divBdr>
        <w:top w:val="none" w:sz="0" w:space="0" w:color="auto"/>
        <w:left w:val="none" w:sz="0" w:space="0" w:color="auto"/>
        <w:bottom w:val="none" w:sz="0" w:space="0" w:color="auto"/>
        <w:right w:val="none" w:sz="0" w:space="0" w:color="auto"/>
      </w:divBdr>
    </w:div>
    <w:div w:id="661590704">
      <w:bodyDiv w:val="1"/>
      <w:marLeft w:val="0"/>
      <w:marRight w:val="0"/>
      <w:marTop w:val="0"/>
      <w:marBottom w:val="0"/>
      <w:divBdr>
        <w:top w:val="none" w:sz="0" w:space="0" w:color="auto"/>
        <w:left w:val="none" w:sz="0" w:space="0" w:color="auto"/>
        <w:bottom w:val="none" w:sz="0" w:space="0" w:color="auto"/>
        <w:right w:val="none" w:sz="0" w:space="0" w:color="auto"/>
      </w:divBdr>
    </w:div>
    <w:div w:id="663431024">
      <w:bodyDiv w:val="1"/>
      <w:marLeft w:val="0"/>
      <w:marRight w:val="0"/>
      <w:marTop w:val="0"/>
      <w:marBottom w:val="0"/>
      <w:divBdr>
        <w:top w:val="none" w:sz="0" w:space="0" w:color="auto"/>
        <w:left w:val="none" w:sz="0" w:space="0" w:color="auto"/>
        <w:bottom w:val="none" w:sz="0" w:space="0" w:color="auto"/>
        <w:right w:val="none" w:sz="0" w:space="0" w:color="auto"/>
      </w:divBdr>
    </w:div>
    <w:div w:id="667832939">
      <w:bodyDiv w:val="1"/>
      <w:marLeft w:val="0"/>
      <w:marRight w:val="0"/>
      <w:marTop w:val="0"/>
      <w:marBottom w:val="0"/>
      <w:divBdr>
        <w:top w:val="none" w:sz="0" w:space="0" w:color="auto"/>
        <w:left w:val="none" w:sz="0" w:space="0" w:color="auto"/>
        <w:bottom w:val="none" w:sz="0" w:space="0" w:color="auto"/>
        <w:right w:val="none" w:sz="0" w:space="0" w:color="auto"/>
      </w:divBdr>
    </w:div>
    <w:div w:id="668412844">
      <w:bodyDiv w:val="1"/>
      <w:marLeft w:val="0"/>
      <w:marRight w:val="0"/>
      <w:marTop w:val="0"/>
      <w:marBottom w:val="0"/>
      <w:divBdr>
        <w:top w:val="none" w:sz="0" w:space="0" w:color="auto"/>
        <w:left w:val="none" w:sz="0" w:space="0" w:color="auto"/>
        <w:bottom w:val="none" w:sz="0" w:space="0" w:color="auto"/>
        <w:right w:val="none" w:sz="0" w:space="0" w:color="auto"/>
      </w:divBdr>
    </w:div>
    <w:div w:id="673268275">
      <w:bodyDiv w:val="1"/>
      <w:marLeft w:val="0"/>
      <w:marRight w:val="0"/>
      <w:marTop w:val="0"/>
      <w:marBottom w:val="0"/>
      <w:divBdr>
        <w:top w:val="none" w:sz="0" w:space="0" w:color="auto"/>
        <w:left w:val="none" w:sz="0" w:space="0" w:color="auto"/>
        <w:bottom w:val="none" w:sz="0" w:space="0" w:color="auto"/>
        <w:right w:val="none" w:sz="0" w:space="0" w:color="auto"/>
      </w:divBdr>
    </w:div>
    <w:div w:id="677584504">
      <w:bodyDiv w:val="1"/>
      <w:marLeft w:val="0"/>
      <w:marRight w:val="0"/>
      <w:marTop w:val="0"/>
      <w:marBottom w:val="0"/>
      <w:divBdr>
        <w:top w:val="none" w:sz="0" w:space="0" w:color="auto"/>
        <w:left w:val="none" w:sz="0" w:space="0" w:color="auto"/>
        <w:bottom w:val="none" w:sz="0" w:space="0" w:color="auto"/>
        <w:right w:val="none" w:sz="0" w:space="0" w:color="auto"/>
      </w:divBdr>
    </w:div>
    <w:div w:id="678503995">
      <w:bodyDiv w:val="1"/>
      <w:marLeft w:val="0"/>
      <w:marRight w:val="0"/>
      <w:marTop w:val="0"/>
      <w:marBottom w:val="0"/>
      <w:divBdr>
        <w:top w:val="none" w:sz="0" w:space="0" w:color="auto"/>
        <w:left w:val="none" w:sz="0" w:space="0" w:color="auto"/>
        <w:bottom w:val="none" w:sz="0" w:space="0" w:color="auto"/>
        <w:right w:val="none" w:sz="0" w:space="0" w:color="auto"/>
      </w:divBdr>
    </w:div>
    <w:div w:id="691687262">
      <w:bodyDiv w:val="1"/>
      <w:marLeft w:val="0"/>
      <w:marRight w:val="0"/>
      <w:marTop w:val="0"/>
      <w:marBottom w:val="0"/>
      <w:divBdr>
        <w:top w:val="none" w:sz="0" w:space="0" w:color="auto"/>
        <w:left w:val="none" w:sz="0" w:space="0" w:color="auto"/>
        <w:bottom w:val="none" w:sz="0" w:space="0" w:color="auto"/>
        <w:right w:val="none" w:sz="0" w:space="0" w:color="auto"/>
      </w:divBdr>
    </w:div>
    <w:div w:id="704909685">
      <w:bodyDiv w:val="1"/>
      <w:marLeft w:val="0"/>
      <w:marRight w:val="0"/>
      <w:marTop w:val="0"/>
      <w:marBottom w:val="0"/>
      <w:divBdr>
        <w:top w:val="none" w:sz="0" w:space="0" w:color="auto"/>
        <w:left w:val="none" w:sz="0" w:space="0" w:color="auto"/>
        <w:bottom w:val="none" w:sz="0" w:space="0" w:color="auto"/>
        <w:right w:val="none" w:sz="0" w:space="0" w:color="auto"/>
      </w:divBdr>
    </w:div>
    <w:div w:id="718477998">
      <w:bodyDiv w:val="1"/>
      <w:marLeft w:val="0"/>
      <w:marRight w:val="0"/>
      <w:marTop w:val="0"/>
      <w:marBottom w:val="0"/>
      <w:divBdr>
        <w:top w:val="none" w:sz="0" w:space="0" w:color="auto"/>
        <w:left w:val="none" w:sz="0" w:space="0" w:color="auto"/>
        <w:bottom w:val="none" w:sz="0" w:space="0" w:color="auto"/>
        <w:right w:val="none" w:sz="0" w:space="0" w:color="auto"/>
      </w:divBdr>
    </w:div>
    <w:div w:id="723795626">
      <w:bodyDiv w:val="1"/>
      <w:marLeft w:val="0"/>
      <w:marRight w:val="0"/>
      <w:marTop w:val="0"/>
      <w:marBottom w:val="0"/>
      <w:divBdr>
        <w:top w:val="none" w:sz="0" w:space="0" w:color="auto"/>
        <w:left w:val="none" w:sz="0" w:space="0" w:color="auto"/>
        <w:bottom w:val="none" w:sz="0" w:space="0" w:color="auto"/>
        <w:right w:val="none" w:sz="0" w:space="0" w:color="auto"/>
      </w:divBdr>
    </w:div>
    <w:div w:id="734085421">
      <w:bodyDiv w:val="1"/>
      <w:marLeft w:val="0"/>
      <w:marRight w:val="0"/>
      <w:marTop w:val="0"/>
      <w:marBottom w:val="0"/>
      <w:divBdr>
        <w:top w:val="none" w:sz="0" w:space="0" w:color="auto"/>
        <w:left w:val="none" w:sz="0" w:space="0" w:color="auto"/>
        <w:bottom w:val="none" w:sz="0" w:space="0" w:color="auto"/>
        <w:right w:val="none" w:sz="0" w:space="0" w:color="auto"/>
      </w:divBdr>
    </w:div>
    <w:div w:id="737018369">
      <w:bodyDiv w:val="1"/>
      <w:marLeft w:val="0"/>
      <w:marRight w:val="0"/>
      <w:marTop w:val="0"/>
      <w:marBottom w:val="0"/>
      <w:divBdr>
        <w:top w:val="none" w:sz="0" w:space="0" w:color="auto"/>
        <w:left w:val="none" w:sz="0" w:space="0" w:color="auto"/>
        <w:bottom w:val="none" w:sz="0" w:space="0" w:color="auto"/>
        <w:right w:val="none" w:sz="0" w:space="0" w:color="auto"/>
      </w:divBdr>
    </w:div>
    <w:div w:id="745614955">
      <w:bodyDiv w:val="1"/>
      <w:marLeft w:val="0"/>
      <w:marRight w:val="0"/>
      <w:marTop w:val="0"/>
      <w:marBottom w:val="0"/>
      <w:divBdr>
        <w:top w:val="none" w:sz="0" w:space="0" w:color="auto"/>
        <w:left w:val="none" w:sz="0" w:space="0" w:color="auto"/>
        <w:bottom w:val="none" w:sz="0" w:space="0" w:color="auto"/>
        <w:right w:val="none" w:sz="0" w:space="0" w:color="auto"/>
      </w:divBdr>
    </w:div>
    <w:div w:id="761611369">
      <w:bodyDiv w:val="1"/>
      <w:marLeft w:val="0"/>
      <w:marRight w:val="0"/>
      <w:marTop w:val="0"/>
      <w:marBottom w:val="0"/>
      <w:divBdr>
        <w:top w:val="none" w:sz="0" w:space="0" w:color="auto"/>
        <w:left w:val="none" w:sz="0" w:space="0" w:color="auto"/>
        <w:bottom w:val="none" w:sz="0" w:space="0" w:color="auto"/>
        <w:right w:val="none" w:sz="0" w:space="0" w:color="auto"/>
      </w:divBdr>
    </w:div>
    <w:div w:id="766316711">
      <w:bodyDiv w:val="1"/>
      <w:marLeft w:val="0"/>
      <w:marRight w:val="0"/>
      <w:marTop w:val="0"/>
      <w:marBottom w:val="0"/>
      <w:divBdr>
        <w:top w:val="none" w:sz="0" w:space="0" w:color="auto"/>
        <w:left w:val="none" w:sz="0" w:space="0" w:color="auto"/>
        <w:bottom w:val="none" w:sz="0" w:space="0" w:color="auto"/>
        <w:right w:val="none" w:sz="0" w:space="0" w:color="auto"/>
      </w:divBdr>
    </w:div>
    <w:div w:id="767233819">
      <w:bodyDiv w:val="1"/>
      <w:marLeft w:val="0"/>
      <w:marRight w:val="0"/>
      <w:marTop w:val="0"/>
      <w:marBottom w:val="0"/>
      <w:divBdr>
        <w:top w:val="none" w:sz="0" w:space="0" w:color="auto"/>
        <w:left w:val="none" w:sz="0" w:space="0" w:color="auto"/>
        <w:bottom w:val="none" w:sz="0" w:space="0" w:color="auto"/>
        <w:right w:val="none" w:sz="0" w:space="0" w:color="auto"/>
      </w:divBdr>
    </w:div>
    <w:div w:id="768699550">
      <w:bodyDiv w:val="1"/>
      <w:marLeft w:val="0"/>
      <w:marRight w:val="0"/>
      <w:marTop w:val="0"/>
      <w:marBottom w:val="0"/>
      <w:divBdr>
        <w:top w:val="none" w:sz="0" w:space="0" w:color="auto"/>
        <w:left w:val="none" w:sz="0" w:space="0" w:color="auto"/>
        <w:bottom w:val="none" w:sz="0" w:space="0" w:color="auto"/>
        <w:right w:val="none" w:sz="0" w:space="0" w:color="auto"/>
      </w:divBdr>
    </w:div>
    <w:div w:id="782577398">
      <w:bodyDiv w:val="1"/>
      <w:marLeft w:val="0"/>
      <w:marRight w:val="0"/>
      <w:marTop w:val="0"/>
      <w:marBottom w:val="0"/>
      <w:divBdr>
        <w:top w:val="none" w:sz="0" w:space="0" w:color="auto"/>
        <w:left w:val="none" w:sz="0" w:space="0" w:color="auto"/>
        <w:bottom w:val="none" w:sz="0" w:space="0" w:color="auto"/>
        <w:right w:val="none" w:sz="0" w:space="0" w:color="auto"/>
      </w:divBdr>
    </w:div>
    <w:div w:id="796069469">
      <w:bodyDiv w:val="1"/>
      <w:marLeft w:val="0"/>
      <w:marRight w:val="0"/>
      <w:marTop w:val="0"/>
      <w:marBottom w:val="0"/>
      <w:divBdr>
        <w:top w:val="none" w:sz="0" w:space="0" w:color="auto"/>
        <w:left w:val="none" w:sz="0" w:space="0" w:color="auto"/>
        <w:bottom w:val="none" w:sz="0" w:space="0" w:color="auto"/>
        <w:right w:val="none" w:sz="0" w:space="0" w:color="auto"/>
      </w:divBdr>
    </w:div>
    <w:div w:id="805507222">
      <w:bodyDiv w:val="1"/>
      <w:marLeft w:val="0"/>
      <w:marRight w:val="0"/>
      <w:marTop w:val="0"/>
      <w:marBottom w:val="0"/>
      <w:divBdr>
        <w:top w:val="none" w:sz="0" w:space="0" w:color="auto"/>
        <w:left w:val="none" w:sz="0" w:space="0" w:color="auto"/>
        <w:bottom w:val="none" w:sz="0" w:space="0" w:color="auto"/>
        <w:right w:val="none" w:sz="0" w:space="0" w:color="auto"/>
      </w:divBdr>
    </w:div>
    <w:div w:id="818958314">
      <w:bodyDiv w:val="1"/>
      <w:marLeft w:val="0"/>
      <w:marRight w:val="0"/>
      <w:marTop w:val="0"/>
      <w:marBottom w:val="0"/>
      <w:divBdr>
        <w:top w:val="none" w:sz="0" w:space="0" w:color="auto"/>
        <w:left w:val="none" w:sz="0" w:space="0" w:color="auto"/>
        <w:bottom w:val="none" w:sz="0" w:space="0" w:color="auto"/>
        <w:right w:val="none" w:sz="0" w:space="0" w:color="auto"/>
      </w:divBdr>
    </w:div>
    <w:div w:id="821579259">
      <w:bodyDiv w:val="1"/>
      <w:marLeft w:val="0"/>
      <w:marRight w:val="0"/>
      <w:marTop w:val="0"/>
      <w:marBottom w:val="0"/>
      <w:divBdr>
        <w:top w:val="none" w:sz="0" w:space="0" w:color="auto"/>
        <w:left w:val="none" w:sz="0" w:space="0" w:color="auto"/>
        <w:bottom w:val="none" w:sz="0" w:space="0" w:color="auto"/>
        <w:right w:val="none" w:sz="0" w:space="0" w:color="auto"/>
      </w:divBdr>
    </w:div>
    <w:div w:id="832456536">
      <w:bodyDiv w:val="1"/>
      <w:marLeft w:val="0"/>
      <w:marRight w:val="0"/>
      <w:marTop w:val="0"/>
      <w:marBottom w:val="0"/>
      <w:divBdr>
        <w:top w:val="none" w:sz="0" w:space="0" w:color="auto"/>
        <w:left w:val="none" w:sz="0" w:space="0" w:color="auto"/>
        <w:bottom w:val="none" w:sz="0" w:space="0" w:color="auto"/>
        <w:right w:val="none" w:sz="0" w:space="0" w:color="auto"/>
      </w:divBdr>
    </w:div>
    <w:div w:id="835615028">
      <w:bodyDiv w:val="1"/>
      <w:marLeft w:val="0"/>
      <w:marRight w:val="0"/>
      <w:marTop w:val="0"/>
      <w:marBottom w:val="0"/>
      <w:divBdr>
        <w:top w:val="none" w:sz="0" w:space="0" w:color="auto"/>
        <w:left w:val="none" w:sz="0" w:space="0" w:color="auto"/>
        <w:bottom w:val="none" w:sz="0" w:space="0" w:color="auto"/>
        <w:right w:val="none" w:sz="0" w:space="0" w:color="auto"/>
      </w:divBdr>
    </w:div>
    <w:div w:id="839539076">
      <w:bodyDiv w:val="1"/>
      <w:marLeft w:val="0"/>
      <w:marRight w:val="0"/>
      <w:marTop w:val="0"/>
      <w:marBottom w:val="0"/>
      <w:divBdr>
        <w:top w:val="none" w:sz="0" w:space="0" w:color="auto"/>
        <w:left w:val="none" w:sz="0" w:space="0" w:color="auto"/>
        <w:bottom w:val="none" w:sz="0" w:space="0" w:color="auto"/>
        <w:right w:val="none" w:sz="0" w:space="0" w:color="auto"/>
      </w:divBdr>
    </w:div>
    <w:div w:id="849565722">
      <w:bodyDiv w:val="1"/>
      <w:marLeft w:val="0"/>
      <w:marRight w:val="0"/>
      <w:marTop w:val="0"/>
      <w:marBottom w:val="0"/>
      <w:divBdr>
        <w:top w:val="none" w:sz="0" w:space="0" w:color="auto"/>
        <w:left w:val="none" w:sz="0" w:space="0" w:color="auto"/>
        <w:bottom w:val="none" w:sz="0" w:space="0" w:color="auto"/>
        <w:right w:val="none" w:sz="0" w:space="0" w:color="auto"/>
      </w:divBdr>
    </w:div>
    <w:div w:id="850492168">
      <w:bodyDiv w:val="1"/>
      <w:marLeft w:val="0"/>
      <w:marRight w:val="0"/>
      <w:marTop w:val="0"/>
      <w:marBottom w:val="0"/>
      <w:divBdr>
        <w:top w:val="none" w:sz="0" w:space="0" w:color="auto"/>
        <w:left w:val="none" w:sz="0" w:space="0" w:color="auto"/>
        <w:bottom w:val="none" w:sz="0" w:space="0" w:color="auto"/>
        <w:right w:val="none" w:sz="0" w:space="0" w:color="auto"/>
      </w:divBdr>
    </w:div>
    <w:div w:id="851458360">
      <w:bodyDiv w:val="1"/>
      <w:marLeft w:val="0"/>
      <w:marRight w:val="0"/>
      <w:marTop w:val="0"/>
      <w:marBottom w:val="0"/>
      <w:divBdr>
        <w:top w:val="none" w:sz="0" w:space="0" w:color="auto"/>
        <w:left w:val="none" w:sz="0" w:space="0" w:color="auto"/>
        <w:bottom w:val="none" w:sz="0" w:space="0" w:color="auto"/>
        <w:right w:val="none" w:sz="0" w:space="0" w:color="auto"/>
      </w:divBdr>
    </w:div>
    <w:div w:id="854274236">
      <w:bodyDiv w:val="1"/>
      <w:marLeft w:val="0"/>
      <w:marRight w:val="0"/>
      <w:marTop w:val="0"/>
      <w:marBottom w:val="0"/>
      <w:divBdr>
        <w:top w:val="none" w:sz="0" w:space="0" w:color="auto"/>
        <w:left w:val="none" w:sz="0" w:space="0" w:color="auto"/>
        <w:bottom w:val="none" w:sz="0" w:space="0" w:color="auto"/>
        <w:right w:val="none" w:sz="0" w:space="0" w:color="auto"/>
      </w:divBdr>
    </w:div>
    <w:div w:id="857352487">
      <w:bodyDiv w:val="1"/>
      <w:marLeft w:val="0"/>
      <w:marRight w:val="0"/>
      <w:marTop w:val="0"/>
      <w:marBottom w:val="0"/>
      <w:divBdr>
        <w:top w:val="none" w:sz="0" w:space="0" w:color="auto"/>
        <w:left w:val="none" w:sz="0" w:space="0" w:color="auto"/>
        <w:bottom w:val="none" w:sz="0" w:space="0" w:color="auto"/>
        <w:right w:val="none" w:sz="0" w:space="0" w:color="auto"/>
      </w:divBdr>
    </w:div>
    <w:div w:id="857620003">
      <w:bodyDiv w:val="1"/>
      <w:marLeft w:val="0"/>
      <w:marRight w:val="0"/>
      <w:marTop w:val="0"/>
      <w:marBottom w:val="0"/>
      <w:divBdr>
        <w:top w:val="none" w:sz="0" w:space="0" w:color="auto"/>
        <w:left w:val="none" w:sz="0" w:space="0" w:color="auto"/>
        <w:bottom w:val="none" w:sz="0" w:space="0" w:color="auto"/>
        <w:right w:val="none" w:sz="0" w:space="0" w:color="auto"/>
      </w:divBdr>
    </w:div>
    <w:div w:id="864900789">
      <w:bodyDiv w:val="1"/>
      <w:marLeft w:val="0"/>
      <w:marRight w:val="0"/>
      <w:marTop w:val="0"/>
      <w:marBottom w:val="0"/>
      <w:divBdr>
        <w:top w:val="none" w:sz="0" w:space="0" w:color="auto"/>
        <w:left w:val="none" w:sz="0" w:space="0" w:color="auto"/>
        <w:bottom w:val="none" w:sz="0" w:space="0" w:color="auto"/>
        <w:right w:val="none" w:sz="0" w:space="0" w:color="auto"/>
      </w:divBdr>
    </w:div>
    <w:div w:id="864944948">
      <w:bodyDiv w:val="1"/>
      <w:marLeft w:val="0"/>
      <w:marRight w:val="0"/>
      <w:marTop w:val="0"/>
      <w:marBottom w:val="0"/>
      <w:divBdr>
        <w:top w:val="none" w:sz="0" w:space="0" w:color="auto"/>
        <w:left w:val="none" w:sz="0" w:space="0" w:color="auto"/>
        <w:bottom w:val="none" w:sz="0" w:space="0" w:color="auto"/>
        <w:right w:val="none" w:sz="0" w:space="0" w:color="auto"/>
      </w:divBdr>
    </w:div>
    <w:div w:id="873736293">
      <w:bodyDiv w:val="1"/>
      <w:marLeft w:val="0"/>
      <w:marRight w:val="0"/>
      <w:marTop w:val="0"/>
      <w:marBottom w:val="0"/>
      <w:divBdr>
        <w:top w:val="none" w:sz="0" w:space="0" w:color="auto"/>
        <w:left w:val="none" w:sz="0" w:space="0" w:color="auto"/>
        <w:bottom w:val="none" w:sz="0" w:space="0" w:color="auto"/>
        <w:right w:val="none" w:sz="0" w:space="0" w:color="auto"/>
      </w:divBdr>
    </w:div>
    <w:div w:id="889075516">
      <w:bodyDiv w:val="1"/>
      <w:marLeft w:val="0"/>
      <w:marRight w:val="0"/>
      <w:marTop w:val="0"/>
      <w:marBottom w:val="0"/>
      <w:divBdr>
        <w:top w:val="none" w:sz="0" w:space="0" w:color="auto"/>
        <w:left w:val="none" w:sz="0" w:space="0" w:color="auto"/>
        <w:bottom w:val="none" w:sz="0" w:space="0" w:color="auto"/>
        <w:right w:val="none" w:sz="0" w:space="0" w:color="auto"/>
      </w:divBdr>
    </w:div>
    <w:div w:id="901061252">
      <w:bodyDiv w:val="1"/>
      <w:marLeft w:val="0"/>
      <w:marRight w:val="0"/>
      <w:marTop w:val="0"/>
      <w:marBottom w:val="0"/>
      <w:divBdr>
        <w:top w:val="none" w:sz="0" w:space="0" w:color="auto"/>
        <w:left w:val="none" w:sz="0" w:space="0" w:color="auto"/>
        <w:bottom w:val="none" w:sz="0" w:space="0" w:color="auto"/>
        <w:right w:val="none" w:sz="0" w:space="0" w:color="auto"/>
      </w:divBdr>
    </w:div>
    <w:div w:id="902373186">
      <w:bodyDiv w:val="1"/>
      <w:marLeft w:val="0"/>
      <w:marRight w:val="0"/>
      <w:marTop w:val="0"/>
      <w:marBottom w:val="0"/>
      <w:divBdr>
        <w:top w:val="none" w:sz="0" w:space="0" w:color="auto"/>
        <w:left w:val="none" w:sz="0" w:space="0" w:color="auto"/>
        <w:bottom w:val="none" w:sz="0" w:space="0" w:color="auto"/>
        <w:right w:val="none" w:sz="0" w:space="0" w:color="auto"/>
      </w:divBdr>
    </w:div>
    <w:div w:id="908617325">
      <w:bodyDiv w:val="1"/>
      <w:marLeft w:val="0"/>
      <w:marRight w:val="0"/>
      <w:marTop w:val="0"/>
      <w:marBottom w:val="0"/>
      <w:divBdr>
        <w:top w:val="none" w:sz="0" w:space="0" w:color="auto"/>
        <w:left w:val="none" w:sz="0" w:space="0" w:color="auto"/>
        <w:bottom w:val="none" w:sz="0" w:space="0" w:color="auto"/>
        <w:right w:val="none" w:sz="0" w:space="0" w:color="auto"/>
      </w:divBdr>
    </w:div>
    <w:div w:id="912424855">
      <w:bodyDiv w:val="1"/>
      <w:marLeft w:val="0"/>
      <w:marRight w:val="0"/>
      <w:marTop w:val="0"/>
      <w:marBottom w:val="0"/>
      <w:divBdr>
        <w:top w:val="none" w:sz="0" w:space="0" w:color="auto"/>
        <w:left w:val="none" w:sz="0" w:space="0" w:color="auto"/>
        <w:bottom w:val="none" w:sz="0" w:space="0" w:color="auto"/>
        <w:right w:val="none" w:sz="0" w:space="0" w:color="auto"/>
      </w:divBdr>
    </w:div>
    <w:div w:id="923883335">
      <w:bodyDiv w:val="1"/>
      <w:marLeft w:val="0"/>
      <w:marRight w:val="0"/>
      <w:marTop w:val="0"/>
      <w:marBottom w:val="0"/>
      <w:divBdr>
        <w:top w:val="none" w:sz="0" w:space="0" w:color="auto"/>
        <w:left w:val="none" w:sz="0" w:space="0" w:color="auto"/>
        <w:bottom w:val="none" w:sz="0" w:space="0" w:color="auto"/>
        <w:right w:val="none" w:sz="0" w:space="0" w:color="auto"/>
      </w:divBdr>
    </w:div>
    <w:div w:id="938954196">
      <w:bodyDiv w:val="1"/>
      <w:marLeft w:val="0"/>
      <w:marRight w:val="0"/>
      <w:marTop w:val="0"/>
      <w:marBottom w:val="0"/>
      <w:divBdr>
        <w:top w:val="none" w:sz="0" w:space="0" w:color="auto"/>
        <w:left w:val="none" w:sz="0" w:space="0" w:color="auto"/>
        <w:bottom w:val="none" w:sz="0" w:space="0" w:color="auto"/>
        <w:right w:val="none" w:sz="0" w:space="0" w:color="auto"/>
      </w:divBdr>
    </w:div>
    <w:div w:id="940188642">
      <w:bodyDiv w:val="1"/>
      <w:marLeft w:val="0"/>
      <w:marRight w:val="0"/>
      <w:marTop w:val="0"/>
      <w:marBottom w:val="0"/>
      <w:divBdr>
        <w:top w:val="none" w:sz="0" w:space="0" w:color="auto"/>
        <w:left w:val="none" w:sz="0" w:space="0" w:color="auto"/>
        <w:bottom w:val="none" w:sz="0" w:space="0" w:color="auto"/>
        <w:right w:val="none" w:sz="0" w:space="0" w:color="auto"/>
      </w:divBdr>
    </w:div>
    <w:div w:id="948197658">
      <w:bodyDiv w:val="1"/>
      <w:marLeft w:val="0"/>
      <w:marRight w:val="0"/>
      <w:marTop w:val="0"/>
      <w:marBottom w:val="0"/>
      <w:divBdr>
        <w:top w:val="none" w:sz="0" w:space="0" w:color="auto"/>
        <w:left w:val="none" w:sz="0" w:space="0" w:color="auto"/>
        <w:bottom w:val="none" w:sz="0" w:space="0" w:color="auto"/>
        <w:right w:val="none" w:sz="0" w:space="0" w:color="auto"/>
      </w:divBdr>
    </w:div>
    <w:div w:id="955911154">
      <w:bodyDiv w:val="1"/>
      <w:marLeft w:val="0"/>
      <w:marRight w:val="0"/>
      <w:marTop w:val="0"/>
      <w:marBottom w:val="0"/>
      <w:divBdr>
        <w:top w:val="none" w:sz="0" w:space="0" w:color="auto"/>
        <w:left w:val="none" w:sz="0" w:space="0" w:color="auto"/>
        <w:bottom w:val="none" w:sz="0" w:space="0" w:color="auto"/>
        <w:right w:val="none" w:sz="0" w:space="0" w:color="auto"/>
      </w:divBdr>
    </w:div>
    <w:div w:id="957839388">
      <w:bodyDiv w:val="1"/>
      <w:marLeft w:val="0"/>
      <w:marRight w:val="0"/>
      <w:marTop w:val="0"/>
      <w:marBottom w:val="0"/>
      <w:divBdr>
        <w:top w:val="none" w:sz="0" w:space="0" w:color="auto"/>
        <w:left w:val="none" w:sz="0" w:space="0" w:color="auto"/>
        <w:bottom w:val="none" w:sz="0" w:space="0" w:color="auto"/>
        <w:right w:val="none" w:sz="0" w:space="0" w:color="auto"/>
      </w:divBdr>
    </w:div>
    <w:div w:id="957955265">
      <w:bodyDiv w:val="1"/>
      <w:marLeft w:val="0"/>
      <w:marRight w:val="0"/>
      <w:marTop w:val="0"/>
      <w:marBottom w:val="0"/>
      <w:divBdr>
        <w:top w:val="none" w:sz="0" w:space="0" w:color="auto"/>
        <w:left w:val="none" w:sz="0" w:space="0" w:color="auto"/>
        <w:bottom w:val="none" w:sz="0" w:space="0" w:color="auto"/>
        <w:right w:val="none" w:sz="0" w:space="0" w:color="auto"/>
      </w:divBdr>
    </w:div>
    <w:div w:id="958072199">
      <w:bodyDiv w:val="1"/>
      <w:marLeft w:val="0"/>
      <w:marRight w:val="0"/>
      <w:marTop w:val="0"/>
      <w:marBottom w:val="0"/>
      <w:divBdr>
        <w:top w:val="none" w:sz="0" w:space="0" w:color="auto"/>
        <w:left w:val="none" w:sz="0" w:space="0" w:color="auto"/>
        <w:bottom w:val="none" w:sz="0" w:space="0" w:color="auto"/>
        <w:right w:val="none" w:sz="0" w:space="0" w:color="auto"/>
      </w:divBdr>
    </w:div>
    <w:div w:id="968587296">
      <w:bodyDiv w:val="1"/>
      <w:marLeft w:val="0"/>
      <w:marRight w:val="0"/>
      <w:marTop w:val="0"/>
      <w:marBottom w:val="0"/>
      <w:divBdr>
        <w:top w:val="none" w:sz="0" w:space="0" w:color="auto"/>
        <w:left w:val="none" w:sz="0" w:space="0" w:color="auto"/>
        <w:bottom w:val="none" w:sz="0" w:space="0" w:color="auto"/>
        <w:right w:val="none" w:sz="0" w:space="0" w:color="auto"/>
      </w:divBdr>
    </w:div>
    <w:div w:id="977874850">
      <w:bodyDiv w:val="1"/>
      <w:marLeft w:val="0"/>
      <w:marRight w:val="0"/>
      <w:marTop w:val="0"/>
      <w:marBottom w:val="0"/>
      <w:divBdr>
        <w:top w:val="none" w:sz="0" w:space="0" w:color="auto"/>
        <w:left w:val="none" w:sz="0" w:space="0" w:color="auto"/>
        <w:bottom w:val="none" w:sz="0" w:space="0" w:color="auto"/>
        <w:right w:val="none" w:sz="0" w:space="0" w:color="auto"/>
      </w:divBdr>
    </w:div>
    <w:div w:id="983969893">
      <w:bodyDiv w:val="1"/>
      <w:marLeft w:val="0"/>
      <w:marRight w:val="0"/>
      <w:marTop w:val="0"/>
      <w:marBottom w:val="0"/>
      <w:divBdr>
        <w:top w:val="none" w:sz="0" w:space="0" w:color="auto"/>
        <w:left w:val="none" w:sz="0" w:space="0" w:color="auto"/>
        <w:bottom w:val="none" w:sz="0" w:space="0" w:color="auto"/>
        <w:right w:val="none" w:sz="0" w:space="0" w:color="auto"/>
      </w:divBdr>
    </w:div>
    <w:div w:id="984042273">
      <w:bodyDiv w:val="1"/>
      <w:marLeft w:val="0"/>
      <w:marRight w:val="0"/>
      <w:marTop w:val="0"/>
      <w:marBottom w:val="0"/>
      <w:divBdr>
        <w:top w:val="none" w:sz="0" w:space="0" w:color="auto"/>
        <w:left w:val="none" w:sz="0" w:space="0" w:color="auto"/>
        <w:bottom w:val="none" w:sz="0" w:space="0" w:color="auto"/>
        <w:right w:val="none" w:sz="0" w:space="0" w:color="auto"/>
      </w:divBdr>
    </w:div>
    <w:div w:id="986006970">
      <w:bodyDiv w:val="1"/>
      <w:marLeft w:val="0"/>
      <w:marRight w:val="0"/>
      <w:marTop w:val="0"/>
      <w:marBottom w:val="0"/>
      <w:divBdr>
        <w:top w:val="none" w:sz="0" w:space="0" w:color="auto"/>
        <w:left w:val="none" w:sz="0" w:space="0" w:color="auto"/>
        <w:bottom w:val="none" w:sz="0" w:space="0" w:color="auto"/>
        <w:right w:val="none" w:sz="0" w:space="0" w:color="auto"/>
      </w:divBdr>
    </w:div>
    <w:div w:id="992684902">
      <w:bodyDiv w:val="1"/>
      <w:marLeft w:val="0"/>
      <w:marRight w:val="0"/>
      <w:marTop w:val="0"/>
      <w:marBottom w:val="0"/>
      <w:divBdr>
        <w:top w:val="none" w:sz="0" w:space="0" w:color="auto"/>
        <w:left w:val="none" w:sz="0" w:space="0" w:color="auto"/>
        <w:bottom w:val="none" w:sz="0" w:space="0" w:color="auto"/>
        <w:right w:val="none" w:sz="0" w:space="0" w:color="auto"/>
      </w:divBdr>
    </w:div>
    <w:div w:id="992878551">
      <w:bodyDiv w:val="1"/>
      <w:marLeft w:val="0"/>
      <w:marRight w:val="0"/>
      <w:marTop w:val="0"/>
      <w:marBottom w:val="0"/>
      <w:divBdr>
        <w:top w:val="none" w:sz="0" w:space="0" w:color="auto"/>
        <w:left w:val="none" w:sz="0" w:space="0" w:color="auto"/>
        <w:bottom w:val="none" w:sz="0" w:space="0" w:color="auto"/>
        <w:right w:val="none" w:sz="0" w:space="0" w:color="auto"/>
      </w:divBdr>
    </w:div>
    <w:div w:id="996764217">
      <w:bodyDiv w:val="1"/>
      <w:marLeft w:val="0"/>
      <w:marRight w:val="0"/>
      <w:marTop w:val="0"/>
      <w:marBottom w:val="0"/>
      <w:divBdr>
        <w:top w:val="none" w:sz="0" w:space="0" w:color="auto"/>
        <w:left w:val="none" w:sz="0" w:space="0" w:color="auto"/>
        <w:bottom w:val="none" w:sz="0" w:space="0" w:color="auto"/>
        <w:right w:val="none" w:sz="0" w:space="0" w:color="auto"/>
      </w:divBdr>
    </w:div>
    <w:div w:id="997460500">
      <w:bodyDiv w:val="1"/>
      <w:marLeft w:val="0"/>
      <w:marRight w:val="0"/>
      <w:marTop w:val="0"/>
      <w:marBottom w:val="0"/>
      <w:divBdr>
        <w:top w:val="none" w:sz="0" w:space="0" w:color="auto"/>
        <w:left w:val="none" w:sz="0" w:space="0" w:color="auto"/>
        <w:bottom w:val="none" w:sz="0" w:space="0" w:color="auto"/>
        <w:right w:val="none" w:sz="0" w:space="0" w:color="auto"/>
      </w:divBdr>
    </w:div>
    <w:div w:id="1000624132">
      <w:bodyDiv w:val="1"/>
      <w:marLeft w:val="0"/>
      <w:marRight w:val="0"/>
      <w:marTop w:val="0"/>
      <w:marBottom w:val="0"/>
      <w:divBdr>
        <w:top w:val="none" w:sz="0" w:space="0" w:color="auto"/>
        <w:left w:val="none" w:sz="0" w:space="0" w:color="auto"/>
        <w:bottom w:val="none" w:sz="0" w:space="0" w:color="auto"/>
        <w:right w:val="none" w:sz="0" w:space="0" w:color="auto"/>
      </w:divBdr>
    </w:div>
    <w:div w:id="1002120081">
      <w:bodyDiv w:val="1"/>
      <w:marLeft w:val="0"/>
      <w:marRight w:val="0"/>
      <w:marTop w:val="0"/>
      <w:marBottom w:val="0"/>
      <w:divBdr>
        <w:top w:val="none" w:sz="0" w:space="0" w:color="auto"/>
        <w:left w:val="none" w:sz="0" w:space="0" w:color="auto"/>
        <w:bottom w:val="none" w:sz="0" w:space="0" w:color="auto"/>
        <w:right w:val="none" w:sz="0" w:space="0" w:color="auto"/>
      </w:divBdr>
    </w:div>
    <w:div w:id="1003163793">
      <w:bodyDiv w:val="1"/>
      <w:marLeft w:val="0"/>
      <w:marRight w:val="0"/>
      <w:marTop w:val="0"/>
      <w:marBottom w:val="0"/>
      <w:divBdr>
        <w:top w:val="none" w:sz="0" w:space="0" w:color="auto"/>
        <w:left w:val="none" w:sz="0" w:space="0" w:color="auto"/>
        <w:bottom w:val="none" w:sz="0" w:space="0" w:color="auto"/>
        <w:right w:val="none" w:sz="0" w:space="0" w:color="auto"/>
      </w:divBdr>
    </w:div>
    <w:div w:id="1003432556">
      <w:bodyDiv w:val="1"/>
      <w:marLeft w:val="0"/>
      <w:marRight w:val="0"/>
      <w:marTop w:val="0"/>
      <w:marBottom w:val="0"/>
      <w:divBdr>
        <w:top w:val="none" w:sz="0" w:space="0" w:color="auto"/>
        <w:left w:val="none" w:sz="0" w:space="0" w:color="auto"/>
        <w:bottom w:val="none" w:sz="0" w:space="0" w:color="auto"/>
        <w:right w:val="none" w:sz="0" w:space="0" w:color="auto"/>
      </w:divBdr>
    </w:div>
    <w:div w:id="1012535880">
      <w:bodyDiv w:val="1"/>
      <w:marLeft w:val="0"/>
      <w:marRight w:val="0"/>
      <w:marTop w:val="0"/>
      <w:marBottom w:val="0"/>
      <w:divBdr>
        <w:top w:val="none" w:sz="0" w:space="0" w:color="auto"/>
        <w:left w:val="none" w:sz="0" w:space="0" w:color="auto"/>
        <w:bottom w:val="none" w:sz="0" w:space="0" w:color="auto"/>
        <w:right w:val="none" w:sz="0" w:space="0" w:color="auto"/>
      </w:divBdr>
    </w:div>
    <w:div w:id="1013072041">
      <w:bodyDiv w:val="1"/>
      <w:marLeft w:val="0"/>
      <w:marRight w:val="0"/>
      <w:marTop w:val="0"/>
      <w:marBottom w:val="0"/>
      <w:divBdr>
        <w:top w:val="none" w:sz="0" w:space="0" w:color="auto"/>
        <w:left w:val="none" w:sz="0" w:space="0" w:color="auto"/>
        <w:bottom w:val="none" w:sz="0" w:space="0" w:color="auto"/>
        <w:right w:val="none" w:sz="0" w:space="0" w:color="auto"/>
      </w:divBdr>
    </w:div>
    <w:div w:id="1013998049">
      <w:bodyDiv w:val="1"/>
      <w:marLeft w:val="0"/>
      <w:marRight w:val="0"/>
      <w:marTop w:val="0"/>
      <w:marBottom w:val="0"/>
      <w:divBdr>
        <w:top w:val="none" w:sz="0" w:space="0" w:color="auto"/>
        <w:left w:val="none" w:sz="0" w:space="0" w:color="auto"/>
        <w:bottom w:val="none" w:sz="0" w:space="0" w:color="auto"/>
        <w:right w:val="none" w:sz="0" w:space="0" w:color="auto"/>
      </w:divBdr>
    </w:div>
    <w:div w:id="1019089265">
      <w:bodyDiv w:val="1"/>
      <w:marLeft w:val="0"/>
      <w:marRight w:val="0"/>
      <w:marTop w:val="0"/>
      <w:marBottom w:val="0"/>
      <w:divBdr>
        <w:top w:val="none" w:sz="0" w:space="0" w:color="auto"/>
        <w:left w:val="none" w:sz="0" w:space="0" w:color="auto"/>
        <w:bottom w:val="none" w:sz="0" w:space="0" w:color="auto"/>
        <w:right w:val="none" w:sz="0" w:space="0" w:color="auto"/>
      </w:divBdr>
    </w:div>
    <w:div w:id="1047025910">
      <w:bodyDiv w:val="1"/>
      <w:marLeft w:val="0"/>
      <w:marRight w:val="0"/>
      <w:marTop w:val="0"/>
      <w:marBottom w:val="0"/>
      <w:divBdr>
        <w:top w:val="none" w:sz="0" w:space="0" w:color="auto"/>
        <w:left w:val="none" w:sz="0" w:space="0" w:color="auto"/>
        <w:bottom w:val="none" w:sz="0" w:space="0" w:color="auto"/>
        <w:right w:val="none" w:sz="0" w:space="0" w:color="auto"/>
      </w:divBdr>
    </w:div>
    <w:div w:id="10487975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8839728">
      <w:bodyDiv w:val="1"/>
      <w:marLeft w:val="0"/>
      <w:marRight w:val="0"/>
      <w:marTop w:val="0"/>
      <w:marBottom w:val="0"/>
      <w:divBdr>
        <w:top w:val="none" w:sz="0" w:space="0" w:color="auto"/>
        <w:left w:val="none" w:sz="0" w:space="0" w:color="auto"/>
        <w:bottom w:val="none" w:sz="0" w:space="0" w:color="auto"/>
        <w:right w:val="none" w:sz="0" w:space="0" w:color="auto"/>
      </w:divBdr>
    </w:div>
    <w:div w:id="1073818996">
      <w:bodyDiv w:val="1"/>
      <w:marLeft w:val="0"/>
      <w:marRight w:val="0"/>
      <w:marTop w:val="0"/>
      <w:marBottom w:val="0"/>
      <w:divBdr>
        <w:top w:val="none" w:sz="0" w:space="0" w:color="auto"/>
        <w:left w:val="none" w:sz="0" w:space="0" w:color="auto"/>
        <w:bottom w:val="none" w:sz="0" w:space="0" w:color="auto"/>
        <w:right w:val="none" w:sz="0" w:space="0" w:color="auto"/>
      </w:divBdr>
    </w:div>
    <w:div w:id="1077361559">
      <w:bodyDiv w:val="1"/>
      <w:marLeft w:val="0"/>
      <w:marRight w:val="0"/>
      <w:marTop w:val="0"/>
      <w:marBottom w:val="0"/>
      <w:divBdr>
        <w:top w:val="none" w:sz="0" w:space="0" w:color="auto"/>
        <w:left w:val="none" w:sz="0" w:space="0" w:color="auto"/>
        <w:bottom w:val="none" w:sz="0" w:space="0" w:color="auto"/>
        <w:right w:val="none" w:sz="0" w:space="0" w:color="auto"/>
      </w:divBdr>
    </w:div>
    <w:div w:id="1089161674">
      <w:bodyDiv w:val="1"/>
      <w:marLeft w:val="0"/>
      <w:marRight w:val="0"/>
      <w:marTop w:val="0"/>
      <w:marBottom w:val="0"/>
      <w:divBdr>
        <w:top w:val="none" w:sz="0" w:space="0" w:color="auto"/>
        <w:left w:val="none" w:sz="0" w:space="0" w:color="auto"/>
        <w:bottom w:val="none" w:sz="0" w:space="0" w:color="auto"/>
        <w:right w:val="none" w:sz="0" w:space="0" w:color="auto"/>
      </w:divBdr>
    </w:div>
    <w:div w:id="1093088806">
      <w:bodyDiv w:val="1"/>
      <w:marLeft w:val="0"/>
      <w:marRight w:val="0"/>
      <w:marTop w:val="0"/>
      <w:marBottom w:val="0"/>
      <w:divBdr>
        <w:top w:val="none" w:sz="0" w:space="0" w:color="auto"/>
        <w:left w:val="none" w:sz="0" w:space="0" w:color="auto"/>
        <w:bottom w:val="none" w:sz="0" w:space="0" w:color="auto"/>
        <w:right w:val="none" w:sz="0" w:space="0" w:color="auto"/>
      </w:divBdr>
    </w:div>
    <w:div w:id="1097410845">
      <w:bodyDiv w:val="1"/>
      <w:marLeft w:val="0"/>
      <w:marRight w:val="0"/>
      <w:marTop w:val="0"/>
      <w:marBottom w:val="0"/>
      <w:divBdr>
        <w:top w:val="none" w:sz="0" w:space="0" w:color="auto"/>
        <w:left w:val="none" w:sz="0" w:space="0" w:color="auto"/>
        <w:bottom w:val="none" w:sz="0" w:space="0" w:color="auto"/>
        <w:right w:val="none" w:sz="0" w:space="0" w:color="auto"/>
      </w:divBdr>
    </w:div>
    <w:div w:id="1107113834">
      <w:bodyDiv w:val="1"/>
      <w:marLeft w:val="0"/>
      <w:marRight w:val="0"/>
      <w:marTop w:val="0"/>
      <w:marBottom w:val="0"/>
      <w:divBdr>
        <w:top w:val="none" w:sz="0" w:space="0" w:color="auto"/>
        <w:left w:val="none" w:sz="0" w:space="0" w:color="auto"/>
        <w:bottom w:val="none" w:sz="0" w:space="0" w:color="auto"/>
        <w:right w:val="none" w:sz="0" w:space="0" w:color="auto"/>
      </w:divBdr>
    </w:div>
    <w:div w:id="1127046677">
      <w:bodyDiv w:val="1"/>
      <w:marLeft w:val="0"/>
      <w:marRight w:val="0"/>
      <w:marTop w:val="0"/>
      <w:marBottom w:val="0"/>
      <w:divBdr>
        <w:top w:val="none" w:sz="0" w:space="0" w:color="auto"/>
        <w:left w:val="none" w:sz="0" w:space="0" w:color="auto"/>
        <w:bottom w:val="none" w:sz="0" w:space="0" w:color="auto"/>
        <w:right w:val="none" w:sz="0" w:space="0" w:color="auto"/>
      </w:divBdr>
    </w:div>
    <w:div w:id="1130712024">
      <w:bodyDiv w:val="1"/>
      <w:marLeft w:val="0"/>
      <w:marRight w:val="0"/>
      <w:marTop w:val="0"/>
      <w:marBottom w:val="0"/>
      <w:divBdr>
        <w:top w:val="none" w:sz="0" w:space="0" w:color="auto"/>
        <w:left w:val="none" w:sz="0" w:space="0" w:color="auto"/>
        <w:bottom w:val="none" w:sz="0" w:space="0" w:color="auto"/>
        <w:right w:val="none" w:sz="0" w:space="0" w:color="auto"/>
      </w:divBdr>
    </w:div>
    <w:div w:id="1143962105">
      <w:bodyDiv w:val="1"/>
      <w:marLeft w:val="0"/>
      <w:marRight w:val="0"/>
      <w:marTop w:val="0"/>
      <w:marBottom w:val="0"/>
      <w:divBdr>
        <w:top w:val="none" w:sz="0" w:space="0" w:color="auto"/>
        <w:left w:val="none" w:sz="0" w:space="0" w:color="auto"/>
        <w:bottom w:val="none" w:sz="0" w:space="0" w:color="auto"/>
        <w:right w:val="none" w:sz="0" w:space="0" w:color="auto"/>
      </w:divBdr>
    </w:div>
    <w:div w:id="1144662566">
      <w:bodyDiv w:val="1"/>
      <w:marLeft w:val="0"/>
      <w:marRight w:val="0"/>
      <w:marTop w:val="0"/>
      <w:marBottom w:val="0"/>
      <w:divBdr>
        <w:top w:val="none" w:sz="0" w:space="0" w:color="auto"/>
        <w:left w:val="none" w:sz="0" w:space="0" w:color="auto"/>
        <w:bottom w:val="none" w:sz="0" w:space="0" w:color="auto"/>
        <w:right w:val="none" w:sz="0" w:space="0" w:color="auto"/>
      </w:divBdr>
    </w:div>
    <w:div w:id="1146358367">
      <w:bodyDiv w:val="1"/>
      <w:marLeft w:val="0"/>
      <w:marRight w:val="0"/>
      <w:marTop w:val="0"/>
      <w:marBottom w:val="0"/>
      <w:divBdr>
        <w:top w:val="none" w:sz="0" w:space="0" w:color="auto"/>
        <w:left w:val="none" w:sz="0" w:space="0" w:color="auto"/>
        <w:bottom w:val="none" w:sz="0" w:space="0" w:color="auto"/>
        <w:right w:val="none" w:sz="0" w:space="0" w:color="auto"/>
      </w:divBdr>
    </w:div>
    <w:div w:id="1155024280">
      <w:bodyDiv w:val="1"/>
      <w:marLeft w:val="0"/>
      <w:marRight w:val="0"/>
      <w:marTop w:val="0"/>
      <w:marBottom w:val="0"/>
      <w:divBdr>
        <w:top w:val="none" w:sz="0" w:space="0" w:color="auto"/>
        <w:left w:val="none" w:sz="0" w:space="0" w:color="auto"/>
        <w:bottom w:val="none" w:sz="0" w:space="0" w:color="auto"/>
        <w:right w:val="none" w:sz="0" w:space="0" w:color="auto"/>
      </w:divBdr>
    </w:div>
    <w:div w:id="1166549882">
      <w:bodyDiv w:val="1"/>
      <w:marLeft w:val="0"/>
      <w:marRight w:val="0"/>
      <w:marTop w:val="0"/>
      <w:marBottom w:val="0"/>
      <w:divBdr>
        <w:top w:val="none" w:sz="0" w:space="0" w:color="auto"/>
        <w:left w:val="none" w:sz="0" w:space="0" w:color="auto"/>
        <w:bottom w:val="none" w:sz="0" w:space="0" w:color="auto"/>
        <w:right w:val="none" w:sz="0" w:space="0" w:color="auto"/>
      </w:divBdr>
    </w:div>
    <w:div w:id="1180923225">
      <w:bodyDiv w:val="1"/>
      <w:marLeft w:val="0"/>
      <w:marRight w:val="0"/>
      <w:marTop w:val="0"/>
      <w:marBottom w:val="0"/>
      <w:divBdr>
        <w:top w:val="none" w:sz="0" w:space="0" w:color="auto"/>
        <w:left w:val="none" w:sz="0" w:space="0" w:color="auto"/>
        <w:bottom w:val="none" w:sz="0" w:space="0" w:color="auto"/>
        <w:right w:val="none" w:sz="0" w:space="0" w:color="auto"/>
      </w:divBdr>
    </w:div>
    <w:div w:id="1184202263">
      <w:bodyDiv w:val="1"/>
      <w:marLeft w:val="0"/>
      <w:marRight w:val="0"/>
      <w:marTop w:val="0"/>
      <w:marBottom w:val="0"/>
      <w:divBdr>
        <w:top w:val="none" w:sz="0" w:space="0" w:color="auto"/>
        <w:left w:val="none" w:sz="0" w:space="0" w:color="auto"/>
        <w:bottom w:val="none" w:sz="0" w:space="0" w:color="auto"/>
        <w:right w:val="none" w:sz="0" w:space="0" w:color="auto"/>
      </w:divBdr>
    </w:div>
    <w:div w:id="1186675609">
      <w:bodyDiv w:val="1"/>
      <w:marLeft w:val="0"/>
      <w:marRight w:val="0"/>
      <w:marTop w:val="0"/>
      <w:marBottom w:val="0"/>
      <w:divBdr>
        <w:top w:val="none" w:sz="0" w:space="0" w:color="auto"/>
        <w:left w:val="none" w:sz="0" w:space="0" w:color="auto"/>
        <w:bottom w:val="none" w:sz="0" w:space="0" w:color="auto"/>
        <w:right w:val="none" w:sz="0" w:space="0" w:color="auto"/>
      </w:divBdr>
    </w:div>
    <w:div w:id="1188325894">
      <w:bodyDiv w:val="1"/>
      <w:marLeft w:val="0"/>
      <w:marRight w:val="0"/>
      <w:marTop w:val="0"/>
      <w:marBottom w:val="0"/>
      <w:divBdr>
        <w:top w:val="none" w:sz="0" w:space="0" w:color="auto"/>
        <w:left w:val="none" w:sz="0" w:space="0" w:color="auto"/>
        <w:bottom w:val="none" w:sz="0" w:space="0" w:color="auto"/>
        <w:right w:val="none" w:sz="0" w:space="0" w:color="auto"/>
      </w:divBdr>
    </w:div>
    <w:div w:id="1188330184">
      <w:bodyDiv w:val="1"/>
      <w:marLeft w:val="0"/>
      <w:marRight w:val="0"/>
      <w:marTop w:val="0"/>
      <w:marBottom w:val="0"/>
      <w:divBdr>
        <w:top w:val="none" w:sz="0" w:space="0" w:color="auto"/>
        <w:left w:val="none" w:sz="0" w:space="0" w:color="auto"/>
        <w:bottom w:val="none" w:sz="0" w:space="0" w:color="auto"/>
        <w:right w:val="none" w:sz="0" w:space="0" w:color="auto"/>
      </w:divBdr>
    </w:div>
    <w:div w:id="1189954538">
      <w:bodyDiv w:val="1"/>
      <w:marLeft w:val="0"/>
      <w:marRight w:val="0"/>
      <w:marTop w:val="0"/>
      <w:marBottom w:val="0"/>
      <w:divBdr>
        <w:top w:val="none" w:sz="0" w:space="0" w:color="auto"/>
        <w:left w:val="none" w:sz="0" w:space="0" w:color="auto"/>
        <w:bottom w:val="none" w:sz="0" w:space="0" w:color="auto"/>
        <w:right w:val="none" w:sz="0" w:space="0" w:color="auto"/>
      </w:divBdr>
    </w:div>
    <w:div w:id="1190333379">
      <w:bodyDiv w:val="1"/>
      <w:marLeft w:val="0"/>
      <w:marRight w:val="0"/>
      <w:marTop w:val="0"/>
      <w:marBottom w:val="0"/>
      <w:divBdr>
        <w:top w:val="none" w:sz="0" w:space="0" w:color="auto"/>
        <w:left w:val="none" w:sz="0" w:space="0" w:color="auto"/>
        <w:bottom w:val="none" w:sz="0" w:space="0" w:color="auto"/>
        <w:right w:val="none" w:sz="0" w:space="0" w:color="auto"/>
      </w:divBdr>
    </w:div>
    <w:div w:id="1190528155">
      <w:bodyDiv w:val="1"/>
      <w:marLeft w:val="0"/>
      <w:marRight w:val="0"/>
      <w:marTop w:val="0"/>
      <w:marBottom w:val="0"/>
      <w:divBdr>
        <w:top w:val="none" w:sz="0" w:space="0" w:color="auto"/>
        <w:left w:val="none" w:sz="0" w:space="0" w:color="auto"/>
        <w:bottom w:val="none" w:sz="0" w:space="0" w:color="auto"/>
        <w:right w:val="none" w:sz="0" w:space="0" w:color="auto"/>
      </w:divBdr>
    </w:div>
    <w:div w:id="1196844620">
      <w:bodyDiv w:val="1"/>
      <w:marLeft w:val="0"/>
      <w:marRight w:val="0"/>
      <w:marTop w:val="0"/>
      <w:marBottom w:val="0"/>
      <w:divBdr>
        <w:top w:val="none" w:sz="0" w:space="0" w:color="auto"/>
        <w:left w:val="none" w:sz="0" w:space="0" w:color="auto"/>
        <w:bottom w:val="none" w:sz="0" w:space="0" w:color="auto"/>
        <w:right w:val="none" w:sz="0" w:space="0" w:color="auto"/>
      </w:divBdr>
    </w:div>
    <w:div w:id="1199394049">
      <w:bodyDiv w:val="1"/>
      <w:marLeft w:val="0"/>
      <w:marRight w:val="0"/>
      <w:marTop w:val="0"/>
      <w:marBottom w:val="0"/>
      <w:divBdr>
        <w:top w:val="none" w:sz="0" w:space="0" w:color="auto"/>
        <w:left w:val="none" w:sz="0" w:space="0" w:color="auto"/>
        <w:bottom w:val="none" w:sz="0" w:space="0" w:color="auto"/>
        <w:right w:val="none" w:sz="0" w:space="0" w:color="auto"/>
      </w:divBdr>
    </w:div>
    <w:div w:id="1200121190">
      <w:bodyDiv w:val="1"/>
      <w:marLeft w:val="0"/>
      <w:marRight w:val="0"/>
      <w:marTop w:val="0"/>
      <w:marBottom w:val="0"/>
      <w:divBdr>
        <w:top w:val="none" w:sz="0" w:space="0" w:color="auto"/>
        <w:left w:val="none" w:sz="0" w:space="0" w:color="auto"/>
        <w:bottom w:val="none" w:sz="0" w:space="0" w:color="auto"/>
        <w:right w:val="none" w:sz="0" w:space="0" w:color="auto"/>
      </w:divBdr>
    </w:div>
    <w:div w:id="1202400407">
      <w:bodyDiv w:val="1"/>
      <w:marLeft w:val="0"/>
      <w:marRight w:val="0"/>
      <w:marTop w:val="0"/>
      <w:marBottom w:val="0"/>
      <w:divBdr>
        <w:top w:val="none" w:sz="0" w:space="0" w:color="auto"/>
        <w:left w:val="none" w:sz="0" w:space="0" w:color="auto"/>
        <w:bottom w:val="none" w:sz="0" w:space="0" w:color="auto"/>
        <w:right w:val="none" w:sz="0" w:space="0" w:color="auto"/>
      </w:divBdr>
    </w:div>
    <w:div w:id="1210264871">
      <w:bodyDiv w:val="1"/>
      <w:marLeft w:val="0"/>
      <w:marRight w:val="0"/>
      <w:marTop w:val="0"/>
      <w:marBottom w:val="0"/>
      <w:divBdr>
        <w:top w:val="none" w:sz="0" w:space="0" w:color="auto"/>
        <w:left w:val="none" w:sz="0" w:space="0" w:color="auto"/>
        <w:bottom w:val="none" w:sz="0" w:space="0" w:color="auto"/>
        <w:right w:val="none" w:sz="0" w:space="0" w:color="auto"/>
      </w:divBdr>
    </w:div>
    <w:div w:id="1211259662">
      <w:bodyDiv w:val="1"/>
      <w:marLeft w:val="0"/>
      <w:marRight w:val="0"/>
      <w:marTop w:val="0"/>
      <w:marBottom w:val="0"/>
      <w:divBdr>
        <w:top w:val="none" w:sz="0" w:space="0" w:color="auto"/>
        <w:left w:val="none" w:sz="0" w:space="0" w:color="auto"/>
        <w:bottom w:val="none" w:sz="0" w:space="0" w:color="auto"/>
        <w:right w:val="none" w:sz="0" w:space="0" w:color="auto"/>
      </w:divBdr>
    </w:div>
    <w:div w:id="1218203202">
      <w:bodyDiv w:val="1"/>
      <w:marLeft w:val="0"/>
      <w:marRight w:val="0"/>
      <w:marTop w:val="0"/>
      <w:marBottom w:val="0"/>
      <w:divBdr>
        <w:top w:val="none" w:sz="0" w:space="0" w:color="auto"/>
        <w:left w:val="none" w:sz="0" w:space="0" w:color="auto"/>
        <w:bottom w:val="none" w:sz="0" w:space="0" w:color="auto"/>
        <w:right w:val="none" w:sz="0" w:space="0" w:color="auto"/>
      </w:divBdr>
    </w:div>
    <w:div w:id="1227571232">
      <w:bodyDiv w:val="1"/>
      <w:marLeft w:val="0"/>
      <w:marRight w:val="0"/>
      <w:marTop w:val="0"/>
      <w:marBottom w:val="0"/>
      <w:divBdr>
        <w:top w:val="none" w:sz="0" w:space="0" w:color="auto"/>
        <w:left w:val="none" w:sz="0" w:space="0" w:color="auto"/>
        <w:bottom w:val="none" w:sz="0" w:space="0" w:color="auto"/>
        <w:right w:val="none" w:sz="0" w:space="0" w:color="auto"/>
      </w:divBdr>
    </w:div>
    <w:div w:id="1230774327">
      <w:bodyDiv w:val="1"/>
      <w:marLeft w:val="0"/>
      <w:marRight w:val="0"/>
      <w:marTop w:val="0"/>
      <w:marBottom w:val="0"/>
      <w:divBdr>
        <w:top w:val="none" w:sz="0" w:space="0" w:color="auto"/>
        <w:left w:val="none" w:sz="0" w:space="0" w:color="auto"/>
        <w:bottom w:val="none" w:sz="0" w:space="0" w:color="auto"/>
        <w:right w:val="none" w:sz="0" w:space="0" w:color="auto"/>
      </w:divBdr>
    </w:div>
    <w:div w:id="1230922951">
      <w:bodyDiv w:val="1"/>
      <w:marLeft w:val="0"/>
      <w:marRight w:val="0"/>
      <w:marTop w:val="0"/>
      <w:marBottom w:val="0"/>
      <w:divBdr>
        <w:top w:val="none" w:sz="0" w:space="0" w:color="auto"/>
        <w:left w:val="none" w:sz="0" w:space="0" w:color="auto"/>
        <w:bottom w:val="none" w:sz="0" w:space="0" w:color="auto"/>
        <w:right w:val="none" w:sz="0" w:space="0" w:color="auto"/>
      </w:divBdr>
    </w:div>
    <w:div w:id="1235239494">
      <w:bodyDiv w:val="1"/>
      <w:marLeft w:val="0"/>
      <w:marRight w:val="0"/>
      <w:marTop w:val="0"/>
      <w:marBottom w:val="0"/>
      <w:divBdr>
        <w:top w:val="none" w:sz="0" w:space="0" w:color="auto"/>
        <w:left w:val="none" w:sz="0" w:space="0" w:color="auto"/>
        <w:bottom w:val="none" w:sz="0" w:space="0" w:color="auto"/>
        <w:right w:val="none" w:sz="0" w:space="0" w:color="auto"/>
      </w:divBdr>
    </w:div>
    <w:div w:id="1237087221">
      <w:bodyDiv w:val="1"/>
      <w:marLeft w:val="0"/>
      <w:marRight w:val="0"/>
      <w:marTop w:val="0"/>
      <w:marBottom w:val="0"/>
      <w:divBdr>
        <w:top w:val="none" w:sz="0" w:space="0" w:color="auto"/>
        <w:left w:val="none" w:sz="0" w:space="0" w:color="auto"/>
        <w:bottom w:val="none" w:sz="0" w:space="0" w:color="auto"/>
        <w:right w:val="none" w:sz="0" w:space="0" w:color="auto"/>
      </w:divBdr>
    </w:div>
    <w:div w:id="1242980309">
      <w:bodyDiv w:val="1"/>
      <w:marLeft w:val="0"/>
      <w:marRight w:val="0"/>
      <w:marTop w:val="0"/>
      <w:marBottom w:val="0"/>
      <w:divBdr>
        <w:top w:val="none" w:sz="0" w:space="0" w:color="auto"/>
        <w:left w:val="none" w:sz="0" w:space="0" w:color="auto"/>
        <w:bottom w:val="none" w:sz="0" w:space="0" w:color="auto"/>
        <w:right w:val="none" w:sz="0" w:space="0" w:color="auto"/>
      </w:divBdr>
    </w:div>
    <w:div w:id="1254896083">
      <w:bodyDiv w:val="1"/>
      <w:marLeft w:val="0"/>
      <w:marRight w:val="0"/>
      <w:marTop w:val="0"/>
      <w:marBottom w:val="0"/>
      <w:divBdr>
        <w:top w:val="none" w:sz="0" w:space="0" w:color="auto"/>
        <w:left w:val="none" w:sz="0" w:space="0" w:color="auto"/>
        <w:bottom w:val="none" w:sz="0" w:space="0" w:color="auto"/>
        <w:right w:val="none" w:sz="0" w:space="0" w:color="auto"/>
      </w:divBdr>
    </w:div>
    <w:div w:id="1256480387">
      <w:bodyDiv w:val="1"/>
      <w:marLeft w:val="0"/>
      <w:marRight w:val="0"/>
      <w:marTop w:val="0"/>
      <w:marBottom w:val="0"/>
      <w:divBdr>
        <w:top w:val="none" w:sz="0" w:space="0" w:color="auto"/>
        <w:left w:val="none" w:sz="0" w:space="0" w:color="auto"/>
        <w:bottom w:val="none" w:sz="0" w:space="0" w:color="auto"/>
        <w:right w:val="none" w:sz="0" w:space="0" w:color="auto"/>
      </w:divBdr>
    </w:div>
    <w:div w:id="1257667111">
      <w:bodyDiv w:val="1"/>
      <w:marLeft w:val="0"/>
      <w:marRight w:val="0"/>
      <w:marTop w:val="0"/>
      <w:marBottom w:val="0"/>
      <w:divBdr>
        <w:top w:val="none" w:sz="0" w:space="0" w:color="auto"/>
        <w:left w:val="none" w:sz="0" w:space="0" w:color="auto"/>
        <w:bottom w:val="none" w:sz="0" w:space="0" w:color="auto"/>
        <w:right w:val="none" w:sz="0" w:space="0" w:color="auto"/>
      </w:divBdr>
    </w:div>
    <w:div w:id="1275022611">
      <w:bodyDiv w:val="1"/>
      <w:marLeft w:val="0"/>
      <w:marRight w:val="0"/>
      <w:marTop w:val="0"/>
      <w:marBottom w:val="0"/>
      <w:divBdr>
        <w:top w:val="none" w:sz="0" w:space="0" w:color="auto"/>
        <w:left w:val="none" w:sz="0" w:space="0" w:color="auto"/>
        <w:bottom w:val="none" w:sz="0" w:space="0" w:color="auto"/>
        <w:right w:val="none" w:sz="0" w:space="0" w:color="auto"/>
      </w:divBdr>
    </w:div>
    <w:div w:id="1279872990">
      <w:bodyDiv w:val="1"/>
      <w:marLeft w:val="0"/>
      <w:marRight w:val="0"/>
      <w:marTop w:val="0"/>
      <w:marBottom w:val="0"/>
      <w:divBdr>
        <w:top w:val="none" w:sz="0" w:space="0" w:color="auto"/>
        <w:left w:val="none" w:sz="0" w:space="0" w:color="auto"/>
        <w:bottom w:val="none" w:sz="0" w:space="0" w:color="auto"/>
        <w:right w:val="none" w:sz="0" w:space="0" w:color="auto"/>
      </w:divBdr>
    </w:div>
    <w:div w:id="1285967032">
      <w:bodyDiv w:val="1"/>
      <w:marLeft w:val="0"/>
      <w:marRight w:val="0"/>
      <w:marTop w:val="0"/>
      <w:marBottom w:val="0"/>
      <w:divBdr>
        <w:top w:val="none" w:sz="0" w:space="0" w:color="auto"/>
        <w:left w:val="none" w:sz="0" w:space="0" w:color="auto"/>
        <w:bottom w:val="none" w:sz="0" w:space="0" w:color="auto"/>
        <w:right w:val="none" w:sz="0" w:space="0" w:color="auto"/>
      </w:divBdr>
    </w:div>
    <w:div w:id="1287202731">
      <w:bodyDiv w:val="1"/>
      <w:marLeft w:val="0"/>
      <w:marRight w:val="0"/>
      <w:marTop w:val="0"/>
      <w:marBottom w:val="0"/>
      <w:divBdr>
        <w:top w:val="none" w:sz="0" w:space="0" w:color="auto"/>
        <w:left w:val="none" w:sz="0" w:space="0" w:color="auto"/>
        <w:bottom w:val="none" w:sz="0" w:space="0" w:color="auto"/>
        <w:right w:val="none" w:sz="0" w:space="0" w:color="auto"/>
      </w:divBdr>
    </w:div>
    <w:div w:id="1289900139">
      <w:bodyDiv w:val="1"/>
      <w:marLeft w:val="0"/>
      <w:marRight w:val="0"/>
      <w:marTop w:val="0"/>
      <w:marBottom w:val="0"/>
      <w:divBdr>
        <w:top w:val="none" w:sz="0" w:space="0" w:color="auto"/>
        <w:left w:val="none" w:sz="0" w:space="0" w:color="auto"/>
        <w:bottom w:val="none" w:sz="0" w:space="0" w:color="auto"/>
        <w:right w:val="none" w:sz="0" w:space="0" w:color="auto"/>
      </w:divBdr>
    </w:div>
    <w:div w:id="1294486815">
      <w:bodyDiv w:val="1"/>
      <w:marLeft w:val="0"/>
      <w:marRight w:val="0"/>
      <w:marTop w:val="0"/>
      <w:marBottom w:val="0"/>
      <w:divBdr>
        <w:top w:val="none" w:sz="0" w:space="0" w:color="auto"/>
        <w:left w:val="none" w:sz="0" w:space="0" w:color="auto"/>
        <w:bottom w:val="none" w:sz="0" w:space="0" w:color="auto"/>
        <w:right w:val="none" w:sz="0" w:space="0" w:color="auto"/>
      </w:divBdr>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
    <w:div w:id="1306468707">
      <w:bodyDiv w:val="1"/>
      <w:marLeft w:val="0"/>
      <w:marRight w:val="0"/>
      <w:marTop w:val="0"/>
      <w:marBottom w:val="0"/>
      <w:divBdr>
        <w:top w:val="none" w:sz="0" w:space="0" w:color="auto"/>
        <w:left w:val="none" w:sz="0" w:space="0" w:color="auto"/>
        <w:bottom w:val="none" w:sz="0" w:space="0" w:color="auto"/>
        <w:right w:val="none" w:sz="0" w:space="0" w:color="auto"/>
      </w:divBdr>
    </w:div>
    <w:div w:id="1313024979">
      <w:bodyDiv w:val="1"/>
      <w:marLeft w:val="0"/>
      <w:marRight w:val="0"/>
      <w:marTop w:val="0"/>
      <w:marBottom w:val="0"/>
      <w:divBdr>
        <w:top w:val="none" w:sz="0" w:space="0" w:color="auto"/>
        <w:left w:val="none" w:sz="0" w:space="0" w:color="auto"/>
        <w:bottom w:val="none" w:sz="0" w:space="0" w:color="auto"/>
        <w:right w:val="none" w:sz="0" w:space="0" w:color="auto"/>
      </w:divBdr>
    </w:div>
    <w:div w:id="1324703697">
      <w:bodyDiv w:val="1"/>
      <w:marLeft w:val="0"/>
      <w:marRight w:val="0"/>
      <w:marTop w:val="0"/>
      <w:marBottom w:val="0"/>
      <w:divBdr>
        <w:top w:val="none" w:sz="0" w:space="0" w:color="auto"/>
        <w:left w:val="none" w:sz="0" w:space="0" w:color="auto"/>
        <w:bottom w:val="none" w:sz="0" w:space="0" w:color="auto"/>
        <w:right w:val="none" w:sz="0" w:space="0" w:color="auto"/>
      </w:divBdr>
    </w:div>
    <w:div w:id="1339578430">
      <w:bodyDiv w:val="1"/>
      <w:marLeft w:val="0"/>
      <w:marRight w:val="0"/>
      <w:marTop w:val="0"/>
      <w:marBottom w:val="0"/>
      <w:divBdr>
        <w:top w:val="none" w:sz="0" w:space="0" w:color="auto"/>
        <w:left w:val="none" w:sz="0" w:space="0" w:color="auto"/>
        <w:bottom w:val="none" w:sz="0" w:space="0" w:color="auto"/>
        <w:right w:val="none" w:sz="0" w:space="0" w:color="auto"/>
      </w:divBdr>
    </w:div>
    <w:div w:id="1341615446">
      <w:bodyDiv w:val="1"/>
      <w:marLeft w:val="0"/>
      <w:marRight w:val="0"/>
      <w:marTop w:val="0"/>
      <w:marBottom w:val="0"/>
      <w:divBdr>
        <w:top w:val="none" w:sz="0" w:space="0" w:color="auto"/>
        <w:left w:val="none" w:sz="0" w:space="0" w:color="auto"/>
        <w:bottom w:val="none" w:sz="0" w:space="0" w:color="auto"/>
        <w:right w:val="none" w:sz="0" w:space="0" w:color="auto"/>
      </w:divBdr>
    </w:div>
    <w:div w:id="1344627353">
      <w:bodyDiv w:val="1"/>
      <w:marLeft w:val="0"/>
      <w:marRight w:val="0"/>
      <w:marTop w:val="0"/>
      <w:marBottom w:val="0"/>
      <w:divBdr>
        <w:top w:val="none" w:sz="0" w:space="0" w:color="auto"/>
        <w:left w:val="none" w:sz="0" w:space="0" w:color="auto"/>
        <w:bottom w:val="none" w:sz="0" w:space="0" w:color="auto"/>
        <w:right w:val="none" w:sz="0" w:space="0" w:color="auto"/>
      </w:divBdr>
    </w:div>
    <w:div w:id="1347708282">
      <w:bodyDiv w:val="1"/>
      <w:marLeft w:val="0"/>
      <w:marRight w:val="0"/>
      <w:marTop w:val="0"/>
      <w:marBottom w:val="0"/>
      <w:divBdr>
        <w:top w:val="none" w:sz="0" w:space="0" w:color="auto"/>
        <w:left w:val="none" w:sz="0" w:space="0" w:color="auto"/>
        <w:bottom w:val="none" w:sz="0" w:space="0" w:color="auto"/>
        <w:right w:val="none" w:sz="0" w:space="0" w:color="auto"/>
      </w:divBdr>
    </w:div>
    <w:div w:id="1355691456">
      <w:bodyDiv w:val="1"/>
      <w:marLeft w:val="0"/>
      <w:marRight w:val="0"/>
      <w:marTop w:val="0"/>
      <w:marBottom w:val="0"/>
      <w:divBdr>
        <w:top w:val="none" w:sz="0" w:space="0" w:color="auto"/>
        <w:left w:val="none" w:sz="0" w:space="0" w:color="auto"/>
        <w:bottom w:val="none" w:sz="0" w:space="0" w:color="auto"/>
        <w:right w:val="none" w:sz="0" w:space="0" w:color="auto"/>
      </w:divBdr>
    </w:div>
    <w:div w:id="1356922928">
      <w:bodyDiv w:val="1"/>
      <w:marLeft w:val="0"/>
      <w:marRight w:val="0"/>
      <w:marTop w:val="0"/>
      <w:marBottom w:val="0"/>
      <w:divBdr>
        <w:top w:val="none" w:sz="0" w:space="0" w:color="auto"/>
        <w:left w:val="none" w:sz="0" w:space="0" w:color="auto"/>
        <w:bottom w:val="none" w:sz="0" w:space="0" w:color="auto"/>
        <w:right w:val="none" w:sz="0" w:space="0" w:color="auto"/>
      </w:divBdr>
    </w:div>
    <w:div w:id="1364792515">
      <w:bodyDiv w:val="1"/>
      <w:marLeft w:val="0"/>
      <w:marRight w:val="0"/>
      <w:marTop w:val="0"/>
      <w:marBottom w:val="0"/>
      <w:divBdr>
        <w:top w:val="none" w:sz="0" w:space="0" w:color="auto"/>
        <w:left w:val="none" w:sz="0" w:space="0" w:color="auto"/>
        <w:bottom w:val="none" w:sz="0" w:space="0" w:color="auto"/>
        <w:right w:val="none" w:sz="0" w:space="0" w:color="auto"/>
      </w:divBdr>
    </w:div>
    <w:div w:id="1382249375">
      <w:bodyDiv w:val="1"/>
      <w:marLeft w:val="0"/>
      <w:marRight w:val="0"/>
      <w:marTop w:val="0"/>
      <w:marBottom w:val="0"/>
      <w:divBdr>
        <w:top w:val="none" w:sz="0" w:space="0" w:color="auto"/>
        <w:left w:val="none" w:sz="0" w:space="0" w:color="auto"/>
        <w:bottom w:val="none" w:sz="0" w:space="0" w:color="auto"/>
        <w:right w:val="none" w:sz="0" w:space="0" w:color="auto"/>
      </w:divBdr>
    </w:div>
    <w:div w:id="1382710908">
      <w:bodyDiv w:val="1"/>
      <w:marLeft w:val="0"/>
      <w:marRight w:val="0"/>
      <w:marTop w:val="0"/>
      <w:marBottom w:val="0"/>
      <w:divBdr>
        <w:top w:val="none" w:sz="0" w:space="0" w:color="auto"/>
        <w:left w:val="none" w:sz="0" w:space="0" w:color="auto"/>
        <w:bottom w:val="none" w:sz="0" w:space="0" w:color="auto"/>
        <w:right w:val="none" w:sz="0" w:space="0" w:color="auto"/>
      </w:divBdr>
    </w:div>
    <w:div w:id="1382751025">
      <w:bodyDiv w:val="1"/>
      <w:marLeft w:val="0"/>
      <w:marRight w:val="0"/>
      <w:marTop w:val="0"/>
      <w:marBottom w:val="0"/>
      <w:divBdr>
        <w:top w:val="none" w:sz="0" w:space="0" w:color="auto"/>
        <w:left w:val="none" w:sz="0" w:space="0" w:color="auto"/>
        <w:bottom w:val="none" w:sz="0" w:space="0" w:color="auto"/>
        <w:right w:val="none" w:sz="0" w:space="0" w:color="auto"/>
      </w:divBdr>
    </w:div>
    <w:div w:id="1392314644">
      <w:bodyDiv w:val="1"/>
      <w:marLeft w:val="0"/>
      <w:marRight w:val="0"/>
      <w:marTop w:val="0"/>
      <w:marBottom w:val="0"/>
      <w:divBdr>
        <w:top w:val="none" w:sz="0" w:space="0" w:color="auto"/>
        <w:left w:val="none" w:sz="0" w:space="0" w:color="auto"/>
        <w:bottom w:val="none" w:sz="0" w:space="0" w:color="auto"/>
        <w:right w:val="none" w:sz="0" w:space="0" w:color="auto"/>
      </w:divBdr>
    </w:div>
    <w:div w:id="1393894731">
      <w:bodyDiv w:val="1"/>
      <w:marLeft w:val="0"/>
      <w:marRight w:val="0"/>
      <w:marTop w:val="0"/>
      <w:marBottom w:val="0"/>
      <w:divBdr>
        <w:top w:val="none" w:sz="0" w:space="0" w:color="auto"/>
        <w:left w:val="none" w:sz="0" w:space="0" w:color="auto"/>
        <w:bottom w:val="none" w:sz="0" w:space="0" w:color="auto"/>
        <w:right w:val="none" w:sz="0" w:space="0" w:color="auto"/>
      </w:divBdr>
    </w:div>
    <w:div w:id="1399933818">
      <w:bodyDiv w:val="1"/>
      <w:marLeft w:val="0"/>
      <w:marRight w:val="0"/>
      <w:marTop w:val="0"/>
      <w:marBottom w:val="0"/>
      <w:divBdr>
        <w:top w:val="none" w:sz="0" w:space="0" w:color="auto"/>
        <w:left w:val="none" w:sz="0" w:space="0" w:color="auto"/>
        <w:bottom w:val="none" w:sz="0" w:space="0" w:color="auto"/>
        <w:right w:val="none" w:sz="0" w:space="0" w:color="auto"/>
      </w:divBdr>
    </w:div>
    <w:div w:id="1404836515">
      <w:bodyDiv w:val="1"/>
      <w:marLeft w:val="0"/>
      <w:marRight w:val="0"/>
      <w:marTop w:val="0"/>
      <w:marBottom w:val="0"/>
      <w:divBdr>
        <w:top w:val="none" w:sz="0" w:space="0" w:color="auto"/>
        <w:left w:val="none" w:sz="0" w:space="0" w:color="auto"/>
        <w:bottom w:val="none" w:sz="0" w:space="0" w:color="auto"/>
        <w:right w:val="none" w:sz="0" w:space="0" w:color="auto"/>
      </w:divBdr>
    </w:div>
    <w:div w:id="1413089754">
      <w:bodyDiv w:val="1"/>
      <w:marLeft w:val="0"/>
      <w:marRight w:val="0"/>
      <w:marTop w:val="0"/>
      <w:marBottom w:val="0"/>
      <w:divBdr>
        <w:top w:val="none" w:sz="0" w:space="0" w:color="auto"/>
        <w:left w:val="none" w:sz="0" w:space="0" w:color="auto"/>
        <w:bottom w:val="none" w:sz="0" w:space="0" w:color="auto"/>
        <w:right w:val="none" w:sz="0" w:space="0" w:color="auto"/>
      </w:divBdr>
    </w:div>
    <w:div w:id="1414085003">
      <w:bodyDiv w:val="1"/>
      <w:marLeft w:val="0"/>
      <w:marRight w:val="0"/>
      <w:marTop w:val="0"/>
      <w:marBottom w:val="0"/>
      <w:divBdr>
        <w:top w:val="none" w:sz="0" w:space="0" w:color="auto"/>
        <w:left w:val="none" w:sz="0" w:space="0" w:color="auto"/>
        <w:bottom w:val="none" w:sz="0" w:space="0" w:color="auto"/>
        <w:right w:val="none" w:sz="0" w:space="0" w:color="auto"/>
      </w:divBdr>
    </w:div>
    <w:div w:id="1418861458">
      <w:bodyDiv w:val="1"/>
      <w:marLeft w:val="0"/>
      <w:marRight w:val="0"/>
      <w:marTop w:val="0"/>
      <w:marBottom w:val="0"/>
      <w:divBdr>
        <w:top w:val="none" w:sz="0" w:space="0" w:color="auto"/>
        <w:left w:val="none" w:sz="0" w:space="0" w:color="auto"/>
        <w:bottom w:val="none" w:sz="0" w:space="0" w:color="auto"/>
        <w:right w:val="none" w:sz="0" w:space="0" w:color="auto"/>
      </w:divBdr>
    </w:div>
    <w:div w:id="1419476547">
      <w:bodyDiv w:val="1"/>
      <w:marLeft w:val="0"/>
      <w:marRight w:val="0"/>
      <w:marTop w:val="0"/>
      <w:marBottom w:val="0"/>
      <w:divBdr>
        <w:top w:val="none" w:sz="0" w:space="0" w:color="auto"/>
        <w:left w:val="none" w:sz="0" w:space="0" w:color="auto"/>
        <w:bottom w:val="none" w:sz="0" w:space="0" w:color="auto"/>
        <w:right w:val="none" w:sz="0" w:space="0" w:color="auto"/>
      </w:divBdr>
    </w:div>
    <w:div w:id="1419904482">
      <w:bodyDiv w:val="1"/>
      <w:marLeft w:val="0"/>
      <w:marRight w:val="0"/>
      <w:marTop w:val="0"/>
      <w:marBottom w:val="0"/>
      <w:divBdr>
        <w:top w:val="none" w:sz="0" w:space="0" w:color="auto"/>
        <w:left w:val="none" w:sz="0" w:space="0" w:color="auto"/>
        <w:bottom w:val="none" w:sz="0" w:space="0" w:color="auto"/>
        <w:right w:val="none" w:sz="0" w:space="0" w:color="auto"/>
      </w:divBdr>
    </w:div>
    <w:div w:id="1420716624">
      <w:bodyDiv w:val="1"/>
      <w:marLeft w:val="0"/>
      <w:marRight w:val="0"/>
      <w:marTop w:val="0"/>
      <w:marBottom w:val="0"/>
      <w:divBdr>
        <w:top w:val="none" w:sz="0" w:space="0" w:color="auto"/>
        <w:left w:val="none" w:sz="0" w:space="0" w:color="auto"/>
        <w:bottom w:val="none" w:sz="0" w:space="0" w:color="auto"/>
        <w:right w:val="none" w:sz="0" w:space="0" w:color="auto"/>
      </w:divBdr>
    </w:div>
    <w:div w:id="1436747699">
      <w:bodyDiv w:val="1"/>
      <w:marLeft w:val="0"/>
      <w:marRight w:val="0"/>
      <w:marTop w:val="0"/>
      <w:marBottom w:val="0"/>
      <w:divBdr>
        <w:top w:val="none" w:sz="0" w:space="0" w:color="auto"/>
        <w:left w:val="none" w:sz="0" w:space="0" w:color="auto"/>
        <w:bottom w:val="none" w:sz="0" w:space="0" w:color="auto"/>
        <w:right w:val="none" w:sz="0" w:space="0" w:color="auto"/>
      </w:divBdr>
    </w:div>
    <w:div w:id="1443379554">
      <w:bodyDiv w:val="1"/>
      <w:marLeft w:val="0"/>
      <w:marRight w:val="0"/>
      <w:marTop w:val="0"/>
      <w:marBottom w:val="0"/>
      <w:divBdr>
        <w:top w:val="none" w:sz="0" w:space="0" w:color="auto"/>
        <w:left w:val="none" w:sz="0" w:space="0" w:color="auto"/>
        <w:bottom w:val="none" w:sz="0" w:space="0" w:color="auto"/>
        <w:right w:val="none" w:sz="0" w:space="0" w:color="auto"/>
      </w:divBdr>
    </w:div>
    <w:div w:id="1444303704">
      <w:bodyDiv w:val="1"/>
      <w:marLeft w:val="0"/>
      <w:marRight w:val="0"/>
      <w:marTop w:val="0"/>
      <w:marBottom w:val="0"/>
      <w:divBdr>
        <w:top w:val="none" w:sz="0" w:space="0" w:color="auto"/>
        <w:left w:val="none" w:sz="0" w:space="0" w:color="auto"/>
        <w:bottom w:val="none" w:sz="0" w:space="0" w:color="auto"/>
        <w:right w:val="none" w:sz="0" w:space="0" w:color="auto"/>
      </w:divBdr>
    </w:div>
    <w:div w:id="1446581856">
      <w:bodyDiv w:val="1"/>
      <w:marLeft w:val="0"/>
      <w:marRight w:val="0"/>
      <w:marTop w:val="0"/>
      <w:marBottom w:val="0"/>
      <w:divBdr>
        <w:top w:val="none" w:sz="0" w:space="0" w:color="auto"/>
        <w:left w:val="none" w:sz="0" w:space="0" w:color="auto"/>
        <w:bottom w:val="none" w:sz="0" w:space="0" w:color="auto"/>
        <w:right w:val="none" w:sz="0" w:space="0" w:color="auto"/>
      </w:divBdr>
    </w:div>
    <w:div w:id="1447502135">
      <w:bodyDiv w:val="1"/>
      <w:marLeft w:val="0"/>
      <w:marRight w:val="0"/>
      <w:marTop w:val="0"/>
      <w:marBottom w:val="0"/>
      <w:divBdr>
        <w:top w:val="none" w:sz="0" w:space="0" w:color="auto"/>
        <w:left w:val="none" w:sz="0" w:space="0" w:color="auto"/>
        <w:bottom w:val="none" w:sz="0" w:space="0" w:color="auto"/>
        <w:right w:val="none" w:sz="0" w:space="0" w:color="auto"/>
      </w:divBdr>
    </w:div>
    <w:div w:id="1448312790">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62117612">
      <w:bodyDiv w:val="1"/>
      <w:marLeft w:val="0"/>
      <w:marRight w:val="0"/>
      <w:marTop w:val="0"/>
      <w:marBottom w:val="0"/>
      <w:divBdr>
        <w:top w:val="none" w:sz="0" w:space="0" w:color="auto"/>
        <w:left w:val="none" w:sz="0" w:space="0" w:color="auto"/>
        <w:bottom w:val="none" w:sz="0" w:space="0" w:color="auto"/>
        <w:right w:val="none" w:sz="0" w:space="0" w:color="auto"/>
      </w:divBdr>
    </w:div>
    <w:div w:id="1468933266">
      <w:bodyDiv w:val="1"/>
      <w:marLeft w:val="0"/>
      <w:marRight w:val="0"/>
      <w:marTop w:val="0"/>
      <w:marBottom w:val="0"/>
      <w:divBdr>
        <w:top w:val="none" w:sz="0" w:space="0" w:color="auto"/>
        <w:left w:val="none" w:sz="0" w:space="0" w:color="auto"/>
        <w:bottom w:val="none" w:sz="0" w:space="0" w:color="auto"/>
        <w:right w:val="none" w:sz="0" w:space="0" w:color="auto"/>
      </w:divBdr>
    </w:div>
    <w:div w:id="1470395325">
      <w:bodyDiv w:val="1"/>
      <w:marLeft w:val="0"/>
      <w:marRight w:val="0"/>
      <w:marTop w:val="0"/>
      <w:marBottom w:val="0"/>
      <w:divBdr>
        <w:top w:val="none" w:sz="0" w:space="0" w:color="auto"/>
        <w:left w:val="none" w:sz="0" w:space="0" w:color="auto"/>
        <w:bottom w:val="none" w:sz="0" w:space="0" w:color="auto"/>
        <w:right w:val="none" w:sz="0" w:space="0" w:color="auto"/>
      </w:divBdr>
    </w:div>
    <w:div w:id="1472207577">
      <w:bodyDiv w:val="1"/>
      <w:marLeft w:val="0"/>
      <w:marRight w:val="0"/>
      <w:marTop w:val="0"/>
      <w:marBottom w:val="0"/>
      <w:divBdr>
        <w:top w:val="none" w:sz="0" w:space="0" w:color="auto"/>
        <w:left w:val="none" w:sz="0" w:space="0" w:color="auto"/>
        <w:bottom w:val="none" w:sz="0" w:space="0" w:color="auto"/>
        <w:right w:val="none" w:sz="0" w:space="0" w:color="auto"/>
      </w:divBdr>
    </w:div>
    <w:div w:id="1490169236">
      <w:bodyDiv w:val="1"/>
      <w:marLeft w:val="0"/>
      <w:marRight w:val="0"/>
      <w:marTop w:val="0"/>
      <w:marBottom w:val="0"/>
      <w:divBdr>
        <w:top w:val="none" w:sz="0" w:space="0" w:color="auto"/>
        <w:left w:val="none" w:sz="0" w:space="0" w:color="auto"/>
        <w:bottom w:val="none" w:sz="0" w:space="0" w:color="auto"/>
        <w:right w:val="none" w:sz="0" w:space="0" w:color="auto"/>
      </w:divBdr>
    </w:div>
    <w:div w:id="1490829463">
      <w:bodyDiv w:val="1"/>
      <w:marLeft w:val="0"/>
      <w:marRight w:val="0"/>
      <w:marTop w:val="0"/>
      <w:marBottom w:val="0"/>
      <w:divBdr>
        <w:top w:val="none" w:sz="0" w:space="0" w:color="auto"/>
        <w:left w:val="none" w:sz="0" w:space="0" w:color="auto"/>
        <w:bottom w:val="none" w:sz="0" w:space="0" w:color="auto"/>
        <w:right w:val="none" w:sz="0" w:space="0" w:color="auto"/>
      </w:divBdr>
    </w:div>
    <w:div w:id="1492409710">
      <w:bodyDiv w:val="1"/>
      <w:marLeft w:val="0"/>
      <w:marRight w:val="0"/>
      <w:marTop w:val="0"/>
      <w:marBottom w:val="0"/>
      <w:divBdr>
        <w:top w:val="none" w:sz="0" w:space="0" w:color="auto"/>
        <w:left w:val="none" w:sz="0" w:space="0" w:color="auto"/>
        <w:bottom w:val="none" w:sz="0" w:space="0" w:color="auto"/>
        <w:right w:val="none" w:sz="0" w:space="0" w:color="auto"/>
      </w:divBdr>
    </w:div>
    <w:div w:id="1499232379">
      <w:bodyDiv w:val="1"/>
      <w:marLeft w:val="0"/>
      <w:marRight w:val="0"/>
      <w:marTop w:val="0"/>
      <w:marBottom w:val="0"/>
      <w:divBdr>
        <w:top w:val="none" w:sz="0" w:space="0" w:color="auto"/>
        <w:left w:val="none" w:sz="0" w:space="0" w:color="auto"/>
        <w:bottom w:val="none" w:sz="0" w:space="0" w:color="auto"/>
        <w:right w:val="none" w:sz="0" w:space="0" w:color="auto"/>
      </w:divBdr>
    </w:div>
    <w:div w:id="1500732369">
      <w:bodyDiv w:val="1"/>
      <w:marLeft w:val="0"/>
      <w:marRight w:val="0"/>
      <w:marTop w:val="0"/>
      <w:marBottom w:val="0"/>
      <w:divBdr>
        <w:top w:val="none" w:sz="0" w:space="0" w:color="auto"/>
        <w:left w:val="none" w:sz="0" w:space="0" w:color="auto"/>
        <w:bottom w:val="none" w:sz="0" w:space="0" w:color="auto"/>
        <w:right w:val="none" w:sz="0" w:space="0" w:color="auto"/>
      </w:divBdr>
    </w:div>
    <w:div w:id="1504474026">
      <w:bodyDiv w:val="1"/>
      <w:marLeft w:val="0"/>
      <w:marRight w:val="0"/>
      <w:marTop w:val="0"/>
      <w:marBottom w:val="0"/>
      <w:divBdr>
        <w:top w:val="none" w:sz="0" w:space="0" w:color="auto"/>
        <w:left w:val="none" w:sz="0" w:space="0" w:color="auto"/>
        <w:bottom w:val="none" w:sz="0" w:space="0" w:color="auto"/>
        <w:right w:val="none" w:sz="0" w:space="0" w:color="auto"/>
      </w:divBdr>
    </w:div>
    <w:div w:id="1507667971">
      <w:bodyDiv w:val="1"/>
      <w:marLeft w:val="0"/>
      <w:marRight w:val="0"/>
      <w:marTop w:val="0"/>
      <w:marBottom w:val="0"/>
      <w:divBdr>
        <w:top w:val="none" w:sz="0" w:space="0" w:color="auto"/>
        <w:left w:val="none" w:sz="0" w:space="0" w:color="auto"/>
        <w:bottom w:val="none" w:sz="0" w:space="0" w:color="auto"/>
        <w:right w:val="none" w:sz="0" w:space="0" w:color="auto"/>
      </w:divBdr>
    </w:div>
    <w:div w:id="1511943408">
      <w:bodyDiv w:val="1"/>
      <w:marLeft w:val="0"/>
      <w:marRight w:val="0"/>
      <w:marTop w:val="0"/>
      <w:marBottom w:val="0"/>
      <w:divBdr>
        <w:top w:val="none" w:sz="0" w:space="0" w:color="auto"/>
        <w:left w:val="none" w:sz="0" w:space="0" w:color="auto"/>
        <w:bottom w:val="none" w:sz="0" w:space="0" w:color="auto"/>
        <w:right w:val="none" w:sz="0" w:space="0" w:color="auto"/>
      </w:divBdr>
    </w:div>
    <w:div w:id="1512798556">
      <w:bodyDiv w:val="1"/>
      <w:marLeft w:val="0"/>
      <w:marRight w:val="0"/>
      <w:marTop w:val="0"/>
      <w:marBottom w:val="0"/>
      <w:divBdr>
        <w:top w:val="none" w:sz="0" w:space="0" w:color="auto"/>
        <w:left w:val="none" w:sz="0" w:space="0" w:color="auto"/>
        <w:bottom w:val="none" w:sz="0" w:space="0" w:color="auto"/>
        <w:right w:val="none" w:sz="0" w:space="0" w:color="auto"/>
      </w:divBdr>
    </w:div>
    <w:div w:id="1518931302">
      <w:bodyDiv w:val="1"/>
      <w:marLeft w:val="0"/>
      <w:marRight w:val="0"/>
      <w:marTop w:val="0"/>
      <w:marBottom w:val="0"/>
      <w:divBdr>
        <w:top w:val="none" w:sz="0" w:space="0" w:color="auto"/>
        <w:left w:val="none" w:sz="0" w:space="0" w:color="auto"/>
        <w:bottom w:val="none" w:sz="0" w:space="0" w:color="auto"/>
        <w:right w:val="none" w:sz="0" w:space="0" w:color="auto"/>
      </w:divBdr>
    </w:div>
    <w:div w:id="1525678686">
      <w:bodyDiv w:val="1"/>
      <w:marLeft w:val="0"/>
      <w:marRight w:val="0"/>
      <w:marTop w:val="0"/>
      <w:marBottom w:val="0"/>
      <w:divBdr>
        <w:top w:val="none" w:sz="0" w:space="0" w:color="auto"/>
        <w:left w:val="none" w:sz="0" w:space="0" w:color="auto"/>
        <w:bottom w:val="none" w:sz="0" w:space="0" w:color="auto"/>
        <w:right w:val="none" w:sz="0" w:space="0" w:color="auto"/>
      </w:divBdr>
    </w:div>
    <w:div w:id="1527981480">
      <w:bodyDiv w:val="1"/>
      <w:marLeft w:val="0"/>
      <w:marRight w:val="0"/>
      <w:marTop w:val="0"/>
      <w:marBottom w:val="0"/>
      <w:divBdr>
        <w:top w:val="none" w:sz="0" w:space="0" w:color="auto"/>
        <w:left w:val="none" w:sz="0" w:space="0" w:color="auto"/>
        <w:bottom w:val="none" w:sz="0" w:space="0" w:color="auto"/>
        <w:right w:val="none" w:sz="0" w:space="0" w:color="auto"/>
      </w:divBdr>
    </w:div>
    <w:div w:id="1535076797">
      <w:bodyDiv w:val="1"/>
      <w:marLeft w:val="0"/>
      <w:marRight w:val="0"/>
      <w:marTop w:val="0"/>
      <w:marBottom w:val="0"/>
      <w:divBdr>
        <w:top w:val="none" w:sz="0" w:space="0" w:color="auto"/>
        <w:left w:val="none" w:sz="0" w:space="0" w:color="auto"/>
        <w:bottom w:val="none" w:sz="0" w:space="0" w:color="auto"/>
        <w:right w:val="none" w:sz="0" w:space="0" w:color="auto"/>
      </w:divBdr>
    </w:div>
    <w:div w:id="1538393876">
      <w:bodyDiv w:val="1"/>
      <w:marLeft w:val="0"/>
      <w:marRight w:val="0"/>
      <w:marTop w:val="0"/>
      <w:marBottom w:val="0"/>
      <w:divBdr>
        <w:top w:val="none" w:sz="0" w:space="0" w:color="auto"/>
        <w:left w:val="none" w:sz="0" w:space="0" w:color="auto"/>
        <w:bottom w:val="none" w:sz="0" w:space="0" w:color="auto"/>
        <w:right w:val="none" w:sz="0" w:space="0" w:color="auto"/>
      </w:divBdr>
    </w:div>
    <w:div w:id="1556887690">
      <w:bodyDiv w:val="1"/>
      <w:marLeft w:val="0"/>
      <w:marRight w:val="0"/>
      <w:marTop w:val="0"/>
      <w:marBottom w:val="0"/>
      <w:divBdr>
        <w:top w:val="none" w:sz="0" w:space="0" w:color="auto"/>
        <w:left w:val="none" w:sz="0" w:space="0" w:color="auto"/>
        <w:bottom w:val="none" w:sz="0" w:space="0" w:color="auto"/>
        <w:right w:val="none" w:sz="0" w:space="0" w:color="auto"/>
      </w:divBdr>
    </w:div>
    <w:div w:id="1559320502">
      <w:bodyDiv w:val="1"/>
      <w:marLeft w:val="0"/>
      <w:marRight w:val="0"/>
      <w:marTop w:val="0"/>
      <w:marBottom w:val="0"/>
      <w:divBdr>
        <w:top w:val="none" w:sz="0" w:space="0" w:color="auto"/>
        <w:left w:val="none" w:sz="0" w:space="0" w:color="auto"/>
        <w:bottom w:val="none" w:sz="0" w:space="0" w:color="auto"/>
        <w:right w:val="none" w:sz="0" w:space="0" w:color="auto"/>
      </w:divBdr>
    </w:div>
    <w:div w:id="1568953284">
      <w:bodyDiv w:val="1"/>
      <w:marLeft w:val="0"/>
      <w:marRight w:val="0"/>
      <w:marTop w:val="0"/>
      <w:marBottom w:val="0"/>
      <w:divBdr>
        <w:top w:val="none" w:sz="0" w:space="0" w:color="auto"/>
        <w:left w:val="none" w:sz="0" w:space="0" w:color="auto"/>
        <w:bottom w:val="none" w:sz="0" w:space="0" w:color="auto"/>
        <w:right w:val="none" w:sz="0" w:space="0" w:color="auto"/>
      </w:divBdr>
    </w:div>
    <w:div w:id="1571647030">
      <w:bodyDiv w:val="1"/>
      <w:marLeft w:val="0"/>
      <w:marRight w:val="0"/>
      <w:marTop w:val="0"/>
      <w:marBottom w:val="0"/>
      <w:divBdr>
        <w:top w:val="none" w:sz="0" w:space="0" w:color="auto"/>
        <w:left w:val="none" w:sz="0" w:space="0" w:color="auto"/>
        <w:bottom w:val="none" w:sz="0" w:space="0" w:color="auto"/>
        <w:right w:val="none" w:sz="0" w:space="0" w:color="auto"/>
      </w:divBdr>
    </w:div>
    <w:div w:id="1581059917">
      <w:bodyDiv w:val="1"/>
      <w:marLeft w:val="0"/>
      <w:marRight w:val="0"/>
      <w:marTop w:val="0"/>
      <w:marBottom w:val="0"/>
      <w:divBdr>
        <w:top w:val="none" w:sz="0" w:space="0" w:color="auto"/>
        <w:left w:val="none" w:sz="0" w:space="0" w:color="auto"/>
        <w:bottom w:val="none" w:sz="0" w:space="0" w:color="auto"/>
        <w:right w:val="none" w:sz="0" w:space="0" w:color="auto"/>
      </w:divBdr>
    </w:div>
    <w:div w:id="1585450393">
      <w:bodyDiv w:val="1"/>
      <w:marLeft w:val="0"/>
      <w:marRight w:val="0"/>
      <w:marTop w:val="0"/>
      <w:marBottom w:val="0"/>
      <w:divBdr>
        <w:top w:val="none" w:sz="0" w:space="0" w:color="auto"/>
        <w:left w:val="none" w:sz="0" w:space="0" w:color="auto"/>
        <w:bottom w:val="none" w:sz="0" w:space="0" w:color="auto"/>
        <w:right w:val="none" w:sz="0" w:space="0" w:color="auto"/>
      </w:divBdr>
    </w:div>
    <w:div w:id="1590888464">
      <w:bodyDiv w:val="1"/>
      <w:marLeft w:val="0"/>
      <w:marRight w:val="0"/>
      <w:marTop w:val="0"/>
      <w:marBottom w:val="0"/>
      <w:divBdr>
        <w:top w:val="none" w:sz="0" w:space="0" w:color="auto"/>
        <w:left w:val="none" w:sz="0" w:space="0" w:color="auto"/>
        <w:bottom w:val="none" w:sz="0" w:space="0" w:color="auto"/>
        <w:right w:val="none" w:sz="0" w:space="0" w:color="auto"/>
      </w:divBdr>
    </w:div>
    <w:div w:id="1592003261">
      <w:bodyDiv w:val="1"/>
      <w:marLeft w:val="0"/>
      <w:marRight w:val="0"/>
      <w:marTop w:val="0"/>
      <w:marBottom w:val="0"/>
      <w:divBdr>
        <w:top w:val="none" w:sz="0" w:space="0" w:color="auto"/>
        <w:left w:val="none" w:sz="0" w:space="0" w:color="auto"/>
        <w:bottom w:val="none" w:sz="0" w:space="0" w:color="auto"/>
        <w:right w:val="none" w:sz="0" w:space="0" w:color="auto"/>
      </w:divBdr>
    </w:div>
    <w:div w:id="1596744225">
      <w:bodyDiv w:val="1"/>
      <w:marLeft w:val="0"/>
      <w:marRight w:val="0"/>
      <w:marTop w:val="0"/>
      <w:marBottom w:val="0"/>
      <w:divBdr>
        <w:top w:val="none" w:sz="0" w:space="0" w:color="auto"/>
        <w:left w:val="none" w:sz="0" w:space="0" w:color="auto"/>
        <w:bottom w:val="none" w:sz="0" w:space="0" w:color="auto"/>
        <w:right w:val="none" w:sz="0" w:space="0" w:color="auto"/>
      </w:divBdr>
    </w:div>
    <w:div w:id="1599411997">
      <w:bodyDiv w:val="1"/>
      <w:marLeft w:val="0"/>
      <w:marRight w:val="0"/>
      <w:marTop w:val="0"/>
      <w:marBottom w:val="0"/>
      <w:divBdr>
        <w:top w:val="none" w:sz="0" w:space="0" w:color="auto"/>
        <w:left w:val="none" w:sz="0" w:space="0" w:color="auto"/>
        <w:bottom w:val="none" w:sz="0" w:space="0" w:color="auto"/>
        <w:right w:val="none" w:sz="0" w:space="0" w:color="auto"/>
      </w:divBdr>
    </w:div>
    <w:div w:id="1606771309">
      <w:bodyDiv w:val="1"/>
      <w:marLeft w:val="0"/>
      <w:marRight w:val="0"/>
      <w:marTop w:val="0"/>
      <w:marBottom w:val="0"/>
      <w:divBdr>
        <w:top w:val="none" w:sz="0" w:space="0" w:color="auto"/>
        <w:left w:val="none" w:sz="0" w:space="0" w:color="auto"/>
        <w:bottom w:val="none" w:sz="0" w:space="0" w:color="auto"/>
        <w:right w:val="none" w:sz="0" w:space="0" w:color="auto"/>
      </w:divBdr>
    </w:div>
    <w:div w:id="1621378710">
      <w:bodyDiv w:val="1"/>
      <w:marLeft w:val="0"/>
      <w:marRight w:val="0"/>
      <w:marTop w:val="0"/>
      <w:marBottom w:val="0"/>
      <w:divBdr>
        <w:top w:val="none" w:sz="0" w:space="0" w:color="auto"/>
        <w:left w:val="none" w:sz="0" w:space="0" w:color="auto"/>
        <w:bottom w:val="none" w:sz="0" w:space="0" w:color="auto"/>
        <w:right w:val="none" w:sz="0" w:space="0" w:color="auto"/>
      </w:divBdr>
    </w:div>
    <w:div w:id="1621765334">
      <w:bodyDiv w:val="1"/>
      <w:marLeft w:val="0"/>
      <w:marRight w:val="0"/>
      <w:marTop w:val="0"/>
      <w:marBottom w:val="0"/>
      <w:divBdr>
        <w:top w:val="none" w:sz="0" w:space="0" w:color="auto"/>
        <w:left w:val="none" w:sz="0" w:space="0" w:color="auto"/>
        <w:bottom w:val="none" w:sz="0" w:space="0" w:color="auto"/>
        <w:right w:val="none" w:sz="0" w:space="0" w:color="auto"/>
      </w:divBdr>
    </w:div>
    <w:div w:id="1623615374">
      <w:bodyDiv w:val="1"/>
      <w:marLeft w:val="0"/>
      <w:marRight w:val="0"/>
      <w:marTop w:val="0"/>
      <w:marBottom w:val="0"/>
      <w:divBdr>
        <w:top w:val="none" w:sz="0" w:space="0" w:color="auto"/>
        <w:left w:val="none" w:sz="0" w:space="0" w:color="auto"/>
        <w:bottom w:val="none" w:sz="0" w:space="0" w:color="auto"/>
        <w:right w:val="none" w:sz="0" w:space="0" w:color="auto"/>
      </w:divBdr>
    </w:div>
    <w:div w:id="1627735472">
      <w:bodyDiv w:val="1"/>
      <w:marLeft w:val="0"/>
      <w:marRight w:val="0"/>
      <w:marTop w:val="0"/>
      <w:marBottom w:val="0"/>
      <w:divBdr>
        <w:top w:val="none" w:sz="0" w:space="0" w:color="auto"/>
        <w:left w:val="none" w:sz="0" w:space="0" w:color="auto"/>
        <w:bottom w:val="none" w:sz="0" w:space="0" w:color="auto"/>
        <w:right w:val="none" w:sz="0" w:space="0" w:color="auto"/>
      </w:divBdr>
    </w:div>
    <w:div w:id="1638414831">
      <w:bodyDiv w:val="1"/>
      <w:marLeft w:val="0"/>
      <w:marRight w:val="0"/>
      <w:marTop w:val="0"/>
      <w:marBottom w:val="0"/>
      <w:divBdr>
        <w:top w:val="none" w:sz="0" w:space="0" w:color="auto"/>
        <w:left w:val="none" w:sz="0" w:space="0" w:color="auto"/>
        <w:bottom w:val="none" w:sz="0" w:space="0" w:color="auto"/>
        <w:right w:val="none" w:sz="0" w:space="0" w:color="auto"/>
      </w:divBdr>
    </w:div>
    <w:div w:id="1642299166">
      <w:bodyDiv w:val="1"/>
      <w:marLeft w:val="0"/>
      <w:marRight w:val="0"/>
      <w:marTop w:val="0"/>
      <w:marBottom w:val="0"/>
      <w:divBdr>
        <w:top w:val="none" w:sz="0" w:space="0" w:color="auto"/>
        <w:left w:val="none" w:sz="0" w:space="0" w:color="auto"/>
        <w:bottom w:val="none" w:sz="0" w:space="0" w:color="auto"/>
        <w:right w:val="none" w:sz="0" w:space="0" w:color="auto"/>
      </w:divBdr>
    </w:div>
    <w:div w:id="1643072581">
      <w:bodyDiv w:val="1"/>
      <w:marLeft w:val="0"/>
      <w:marRight w:val="0"/>
      <w:marTop w:val="0"/>
      <w:marBottom w:val="0"/>
      <w:divBdr>
        <w:top w:val="none" w:sz="0" w:space="0" w:color="auto"/>
        <w:left w:val="none" w:sz="0" w:space="0" w:color="auto"/>
        <w:bottom w:val="none" w:sz="0" w:space="0" w:color="auto"/>
        <w:right w:val="none" w:sz="0" w:space="0" w:color="auto"/>
      </w:divBdr>
    </w:div>
    <w:div w:id="1643999280">
      <w:bodyDiv w:val="1"/>
      <w:marLeft w:val="0"/>
      <w:marRight w:val="0"/>
      <w:marTop w:val="0"/>
      <w:marBottom w:val="0"/>
      <w:divBdr>
        <w:top w:val="none" w:sz="0" w:space="0" w:color="auto"/>
        <w:left w:val="none" w:sz="0" w:space="0" w:color="auto"/>
        <w:bottom w:val="none" w:sz="0" w:space="0" w:color="auto"/>
        <w:right w:val="none" w:sz="0" w:space="0" w:color="auto"/>
      </w:divBdr>
    </w:div>
    <w:div w:id="1650786460">
      <w:bodyDiv w:val="1"/>
      <w:marLeft w:val="0"/>
      <w:marRight w:val="0"/>
      <w:marTop w:val="0"/>
      <w:marBottom w:val="0"/>
      <w:divBdr>
        <w:top w:val="none" w:sz="0" w:space="0" w:color="auto"/>
        <w:left w:val="none" w:sz="0" w:space="0" w:color="auto"/>
        <w:bottom w:val="none" w:sz="0" w:space="0" w:color="auto"/>
        <w:right w:val="none" w:sz="0" w:space="0" w:color="auto"/>
      </w:divBdr>
    </w:div>
    <w:div w:id="1654330996">
      <w:bodyDiv w:val="1"/>
      <w:marLeft w:val="0"/>
      <w:marRight w:val="0"/>
      <w:marTop w:val="0"/>
      <w:marBottom w:val="0"/>
      <w:divBdr>
        <w:top w:val="none" w:sz="0" w:space="0" w:color="auto"/>
        <w:left w:val="none" w:sz="0" w:space="0" w:color="auto"/>
        <w:bottom w:val="none" w:sz="0" w:space="0" w:color="auto"/>
        <w:right w:val="none" w:sz="0" w:space="0" w:color="auto"/>
      </w:divBdr>
    </w:div>
    <w:div w:id="1659531329">
      <w:bodyDiv w:val="1"/>
      <w:marLeft w:val="0"/>
      <w:marRight w:val="0"/>
      <w:marTop w:val="0"/>
      <w:marBottom w:val="0"/>
      <w:divBdr>
        <w:top w:val="none" w:sz="0" w:space="0" w:color="auto"/>
        <w:left w:val="none" w:sz="0" w:space="0" w:color="auto"/>
        <w:bottom w:val="none" w:sz="0" w:space="0" w:color="auto"/>
        <w:right w:val="none" w:sz="0" w:space="0" w:color="auto"/>
      </w:divBdr>
    </w:div>
    <w:div w:id="1662344313">
      <w:bodyDiv w:val="1"/>
      <w:marLeft w:val="0"/>
      <w:marRight w:val="0"/>
      <w:marTop w:val="0"/>
      <w:marBottom w:val="0"/>
      <w:divBdr>
        <w:top w:val="none" w:sz="0" w:space="0" w:color="auto"/>
        <w:left w:val="none" w:sz="0" w:space="0" w:color="auto"/>
        <w:bottom w:val="none" w:sz="0" w:space="0" w:color="auto"/>
        <w:right w:val="none" w:sz="0" w:space="0" w:color="auto"/>
      </w:divBdr>
    </w:div>
    <w:div w:id="1663894750">
      <w:bodyDiv w:val="1"/>
      <w:marLeft w:val="0"/>
      <w:marRight w:val="0"/>
      <w:marTop w:val="0"/>
      <w:marBottom w:val="0"/>
      <w:divBdr>
        <w:top w:val="none" w:sz="0" w:space="0" w:color="auto"/>
        <w:left w:val="none" w:sz="0" w:space="0" w:color="auto"/>
        <w:bottom w:val="none" w:sz="0" w:space="0" w:color="auto"/>
        <w:right w:val="none" w:sz="0" w:space="0" w:color="auto"/>
      </w:divBdr>
    </w:div>
    <w:div w:id="1666349955">
      <w:bodyDiv w:val="1"/>
      <w:marLeft w:val="0"/>
      <w:marRight w:val="0"/>
      <w:marTop w:val="0"/>
      <w:marBottom w:val="0"/>
      <w:divBdr>
        <w:top w:val="none" w:sz="0" w:space="0" w:color="auto"/>
        <w:left w:val="none" w:sz="0" w:space="0" w:color="auto"/>
        <w:bottom w:val="none" w:sz="0" w:space="0" w:color="auto"/>
        <w:right w:val="none" w:sz="0" w:space="0" w:color="auto"/>
      </w:divBdr>
    </w:div>
    <w:div w:id="1668944129">
      <w:bodyDiv w:val="1"/>
      <w:marLeft w:val="0"/>
      <w:marRight w:val="0"/>
      <w:marTop w:val="0"/>
      <w:marBottom w:val="0"/>
      <w:divBdr>
        <w:top w:val="none" w:sz="0" w:space="0" w:color="auto"/>
        <w:left w:val="none" w:sz="0" w:space="0" w:color="auto"/>
        <w:bottom w:val="none" w:sz="0" w:space="0" w:color="auto"/>
        <w:right w:val="none" w:sz="0" w:space="0" w:color="auto"/>
      </w:divBdr>
    </w:div>
    <w:div w:id="1671715790">
      <w:bodyDiv w:val="1"/>
      <w:marLeft w:val="0"/>
      <w:marRight w:val="0"/>
      <w:marTop w:val="0"/>
      <w:marBottom w:val="0"/>
      <w:divBdr>
        <w:top w:val="none" w:sz="0" w:space="0" w:color="auto"/>
        <w:left w:val="none" w:sz="0" w:space="0" w:color="auto"/>
        <w:bottom w:val="none" w:sz="0" w:space="0" w:color="auto"/>
        <w:right w:val="none" w:sz="0" w:space="0" w:color="auto"/>
      </w:divBdr>
    </w:div>
    <w:div w:id="1677538363">
      <w:bodyDiv w:val="1"/>
      <w:marLeft w:val="0"/>
      <w:marRight w:val="0"/>
      <w:marTop w:val="0"/>
      <w:marBottom w:val="0"/>
      <w:divBdr>
        <w:top w:val="none" w:sz="0" w:space="0" w:color="auto"/>
        <w:left w:val="none" w:sz="0" w:space="0" w:color="auto"/>
        <w:bottom w:val="none" w:sz="0" w:space="0" w:color="auto"/>
        <w:right w:val="none" w:sz="0" w:space="0" w:color="auto"/>
      </w:divBdr>
    </w:div>
    <w:div w:id="1679195738">
      <w:bodyDiv w:val="1"/>
      <w:marLeft w:val="0"/>
      <w:marRight w:val="0"/>
      <w:marTop w:val="0"/>
      <w:marBottom w:val="0"/>
      <w:divBdr>
        <w:top w:val="none" w:sz="0" w:space="0" w:color="auto"/>
        <w:left w:val="none" w:sz="0" w:space="0" w:color="auto"/>
        <w:bottom w:val="none" w:sz="0" w:space="0" w:color="auto"/>
        <w:right w:val="none" w:sz="0" w:space="0" w:color="auto"/>
      </w:divBdr>
    </w:div>
    <w:div w:id="1683707228">
      <w:bodyDiv w:val="1"/>
      <w:marLeft w:val="0"/>
      <w:marRight w:val="0"/>
      <w:marTop w:val="0"/>
      <w:marBottom w:val="0"/>
      <w:divBdr>
        <w:top w:val="none" w:sz="0" w:space="0" w:color="auto"/>
        <w:left w:val="none" w:sz="0" w:space="0" w:color="auto"/>
        <w:bottom w:val="none" w:sz="0" w:space="0" w:color="auto"/>
        <w:right w:val="none" w:sz="0" w:space="0" w:color="auto"/>
      </w:divBdr>
    </w:div>
    <w:div w:id="1688747431">
      <w:bodyDiv w:val="1"/>
      <w:marLeft w:val="0"/>
      <w:marRight w:val="0"/>
      <w:marTop w:val="0"/>
      <w:marBottom w:val="0"/>
      <w:divBdr>
        <w:top w:val="none" w:sz="0" w:space="0" w:color="auto"/>
        <w:left w:val="none" w:sz="0" w:space="0" w:color="auto"/>
        <w:bottom w:val="none" w:sz="0" w:space="0" w:color="auto"/>
        <w:right w:val="none" w:sz="0" w:space="0" w:color="auto"/>
      </w:divBdr>
    </w:div>
    <w:div w:id="1693920191">
      <w:bodyDiv w:val="1"/>
      <w:marLeft w:val="0"/>
      <w:marRight w:val="0"/>
      <w:marTop w:val="0"/>
      <w:marBottom w:val="0"/>
      <w:divBdr>
        <w:top w:val="none" w:sz="0" w:space="0" w:color="auto"/>
        <w:left w:val="none" w:sz="0" w:space="0" w:color="auto"/>
        <w:bottom w:val="none" w:sz="0" w:space="0" w:color="auto"/>
        <w:right w:val="none" w:sz="0" w:space="0" w:color="auto"/>
      </w:divBdr>
    </w:div>
    <w:div w:id="1693994302">
      <w:bodyDiv w:val="1"/>
      <w:marLeft w:val="0"/>
      <w:marRight w:val="0"/>
      <w:marTop w:val="0"/>
      <w:marBottom w:val="0"/>
      <w:divBdr>
        <w:top w:val="none" w:sz="0" w:space="0" w:color="auto"/>
        <w:left w:val="none" w:sz="0" w:space="0" w:color="auto"/>
        <w:bottom w:val="none" w:sz="0" w:space="0" w:color="auto"/>
        <w:right w:val="none" w:sz="0" w:space="0" w:color="auto"/>
      </w:divBdr>
    </w:div>
    <w:div w:id="1696619133">
      <w:bodyDiv w:val="1"/>
      <w:marLeft w:val="0"/>
      <w:marRight w:val="0"/>
      <w:marTop w:val="0"/>
      <w:marBottom w:val="0"/>
      <w:divBdr>
        <w:top w:val="none" w:sz="0" w:space="0" w:color="auto"/>
        <w:left w:val="none" w:sz="0" w:space="0" w:color="auto"/>
        <w:bottom w:val="none" w:sz="0" w:space="0" w:color="auto"/>
        <w:right w:val="none" w:sz="0" w:space="0" w:color="auto"/>
      </w:divBdr>
    </w:div>
    <w:div w:id="1705594049">
      <w:bodyDiv w:val="1"/>
      <w:marLeft w:val="0"/>
      <w:marRight w:val="0"/>
      <w:marTop w:val="0"/>
      <w:marBottom w:val="0"/>
      <w:divBdr>
        <w:top w:val="none" w:sz="0" w:space="0" w:color="auto"/>
        <w:left w:val="none" w:sz="0" w:space="0" w:color="auto"/>
        <w:bottom w:val="none" w:sz="0" w:space="0" w:color="auto"/>
        <w:right w:val="none" w:sz="0" w:space="0" w:color="auto"/>
      </w:divBdr>
    </w:div>
    <w:div w:id="1710253050">
      <w:bodyDiv w:val="1"/>
      <w:marLeft w:val="0"/>
      <w:marRight w:val="0"/>
      <w:marTop w:val="0"/>
      <w:marBottom w:val="0"/>
      <w:divBdr>
        <w:top w:val="none" w:sz="0" w:space="0" w:color="auto"/>
        <w:left w:val="none" w:sz="0" w:space="0" w:color="auto"/>
        <w:bottom w:val="none" w:sz="0" w:space="0" w:color="auto"/>
        <w:right w:val="none" w:sz="0" w:space="0" w:color="auto"/>
      </w:divBdr>
    </w:div>
    <w:div w:id="1712336781">
      <w:bodyDiv w:val="1"/>
      <w:marLeft w:val="0"/>
      <w:marRight w:val="0"/>
      <w:marTop w:val="0"/>
      <w:marBottom w:val="0"/>
      <w:divBdr>
        <w:top w:val="none" w:sz="0" w:space="0" w:color="auto"/>
        <w:left w:val="none" w:sz="0" w:space="0" w:color="auto"/>
        <w:bottom w:val="none" w:sz="0" w:space="0" w:color="auto"/>
        <w:right w:val="none" w:sz="0" w:space="0" w:color="auto"/>
      </w:divBdr>
    </w:div>
    <w:div w:id="1713114799">
      <w:bodyDiv w:val="1"/>
      <w:marLeft w:val="0"/>
      <w:marRight w:val="0"/>
      <w:marTop w:val="0"/>
      <w:marBottom w:val="0"/>
      <w:divBdr>
        <w:top w:val="none" w:sz="0" w:space="0" w:color="auto"/>
        <w:left w:val="none" w:sz="0" w:space="0" w:color="auto"/>
        <w:bottom w:val="none" w:sz="0" w:space="0" w:color="auto"/>
        <w:right w:val="none" w:sz="0" w:space="0" w:color="auto"/>
      </w:divBdr>
    </w:div>
    <w:div w:id="1726681183">
      <w:bodyDiv w:val="1"/>
      <w:marLeft w:val="0"/>
      <w:marRight w:val="0"/>
      <w:marTop w:val="0"/>
      <w:marBottom w:val="0"/>
      <w:divBdr>
        <w:top w:val="none" w:sz="0" w:space="0" w:color="auto"/>
        <w:left w:val="none" w:sz="0" w:space="0" w:color="auto"/>
        <w:bottom w:val="none" w:sz="0" w:space="0" w:color="auto"/>
        <w:right w:val="none" w:sz="0" w:space="0" w:color="auto"/>
      </w:divBdr>
    </w:div>
    <w:div w:id="1744720298">
      <w:bodyDiv w:val="1"/>
      <w:marLeft w:val="0"/>
      <w:marRight w:val="0"/>
      <w:marTop w:val="0"/>
      <w:marBottom w:val="0"/>
      <w:divBdr>
        <w:top w:val="none" w:sz="0" w:space="0" w:color="auto"/>
        <w:left w:val="none" w:sz="0" w:space="0" w:color="auto"/>
        <w:bottom w:val="none" w:sz="0" w:space="0" w:color="auto"/>
        <w:right w:val="none" w:sz="0" w:space="0" w:color="auto"/>
      </w:divBdr>
    </w:div>
    <w:div w:id="1747796141">
      <w:bodyDiv w:val="1"/>
      <w:marLeft w:val="0"/>
      <w:marRight w:val="0"/>
      <w:marTop w:val="0"/>
      <w:marBottom w:val="0"/>
      <w:divBdr>
        <w:top w:val="none" w:sz="0" w:space="0" w:color="auto"/>
        <w:left w:val="none" w:sz="0" w:space="0" w:color="auto"/>
        <w:bottom w:val="none" w:sz="0" w:space="0" w:color="auto"/>
        <w:right w:val="none" w:sz="0" w:space="0" w:color="auto"/>
      </w:divBdr>
    </w:div>
    <w:div w:id="1752775740">
      <w:bodyDiv w:val="1"/>
      <w:marLeft w:val="0"/>
      <w:marRight w:val="0"/>
      <w:marTop w:val="0"/>
      <w:marBottom w:val="0"/>
      <w:divBdr>
        <w:top w:val="none" w:sz="0" w:space="0" w:color="auto"/>
        <w:left w:val="none" w:sz="0" w:space="0" w:color="auto"/>
        <w:bottom w:val="none" w:sz="0" w:space="0" w:color="auto"/>
        <w:right w:val="none" w:sz="0" w:space="0" w:color="auto"/>
      </w:divBdr>
    </w:div>
    <w:div w:id="1758746797">
      <w:bodyDiv w:val="1"/>
      <w:marLeft w:val="0"/>
      <w:marRight w:val="0"/>
      <w:marTop w:val="0"/>
      <w:marBottom w:val="0"/>
      <w:divBdr>
        <w:top w:val="none" w:sz="0" w:space="0" w:color="auto"/>
        <w:left w:val="none" w:sz="0" w:space="0" w:color="auto"/>
        <w:bottom w:val="none" w:sz="0" w:space="0" w:color="auto"/>
        <w:right w:val="none" w:sz="0" w:space="0" w:color="auto"/>
      </w:divBdr>
    </w:div>
    <w:div w:id="1762335154">
      <w:bodyDiv w:val="1"/>
      <w:marLeft w:val="0"/>
      <w:marRight w:val="0"/>
      <w:marTop w:val="0"/>
      <w:marBottom w:val="0"/>
      <w:divBdr>
        <w:top w:val="none" w:sz="0" w:space="0" w:color="auto"/>
        <w:left w:val="none" w:sz="0" w:space="0" w:color="auto"/>
        <w:bottom w:val="none" w:sz="0" w:space="0" w:color="auto"/>
        <w:right w:val="none" w:sz="0" w:space="0" w:color="auto"/>
      </w:divBdr>
    </w:div>
    <w:div w:id="1765304398">
      <w:bodyDiv w:val="1"/>
      <w:marLeft w:val="0"/>
      <w:marRight w:val="0"/>
      <w:marTop w:val="0"/>
      <w:marBottom w:val="0"/>
      <w:divBdr>
        <w:top w:val="none" w:sz="0" w:space="0" w:color="auto"/>
        <w:left w:val="none" w:sz="0" w:space="0" w:color="auto"/>
        <w:bottom w:val="none" w:sz="0" w:space="0" w:color="auto"/>
        <w:right w:val="none" w:sz="0" w:space="0" w:color="auto"/>
      </w:divBdr>
    </w:div>
    <w:div w:id="1768034716">
      <w:bodyDiv w:val="1"/>
      <w:marLeft w:val="0"/>
      <w:marRight w:val="0"/>
      <w:marTop w:val="0"/>
      <w:marBottom w:val="0"/>
      <w:divBdr>
        <w:top w:val="none" w:sz="0" w:space="0" w:color="auto"/>
        <w:left w:val="none" w:sz="0" w:space="0" w:color="auto"/>
        <w:bottom w:val="none" w:sz="0" w:space="0" w:color="auto"/>
        <w:right w:val="none" w:sz="0" w:space="0" w:color="auto"/>
      </w:divBdr>
    </w:div>
    <w:div w:id="1773280782">
      <w:bodyDiv w:val="1"/>
      <w:marLeft w:val="0"/>
      <w:marRight w:val="0"/>
      <w:marTop w:val="0"/>
      <w:marBottom w:val="0"/>
      <w:divBdr>
        <w:top w:val="none" w:sz="0" w:space="0" w:color="auto"/>
        <w:left w:val="none" w:sz="0" w:space="0" w:color="auto"/>
        <w:bottom w:val="none" w:sz="0" w:space="0" w:color="auto"/>
        <w:right w:val="none" w:sz="0" w:space="0" w:color="auto"/>
      </w:divBdr>
    </w:div>
    <w:div w:id="1779399946">
      <w:bodyDiv w:val="1"/>
      <w:marLeft w:val="0"/>
      <w:marRight w:val="0"/>
      <w:marTop w:val="0"/>
      <w:marBottom w:val="0"/>
      <w:divBdr>
        <w:top w:val="none" w:sz="0" w:space="0" w:color="auto"/>
        <w:left w:val="none" w:sz="0" w:space="0" w:color="auto"/>
        <w:bottom w:val="none" w:sz="0" w:space="0" w:color="auto"/>
        <w:right w:val="none" w:sz="0" w:space="0" w:color="auto"/>
      </w:divBdr>
    </w:div>
    <w:div w:id="1798797832">
      <w:bodyDiv w:val="1"/>
      <w:marLeft w:val="0"/>
      <w:marRight w:val="0"/>
      <w:marTop w:val="0"/>
      <w:marBottom w:val="0"/>
      <w:divBdr>
        <w:top w:val="none" w:sz="0" w:space="0" w:color="auto"/>
        <w:left w:val="none" w:sz="0" w:space="0" w:color="auto"/>
        <w:bottom w:val="none" w:sz="0" w:space="0" w:color="auto"/>
        <w:right w:val="none" w:sz="0" w:space="0" w:color="auto"/>
      </w:divBdr>
    </w:div>
    <w:div w:id="1802531000">
      <w:bodyDiv w:val="1"/>
      <w:marLeft w:val="0"/>
      <w:marRight w:val="0"/>
      <w:marTop w:val="0"/>
      <w:marBottom w:val="0"/>
      <w:divBdr>
        <w:top w:val="none" w:sz="0" w:space="0" w:color="auto"/>
        <w:left w:val="none" w:sz="0" w:space="0" w:color="auto"/>
        <w:bottom w:val="none" w:sz="0" w:space="0" w:color="auto"/>
        <w:right w:val="none" w:sz="0" w:space="0" w:color="auto"/>
      </w:divBdr>
    </w:div>
    <w:div w:id="1815684178">
      <w:bodyDiv w:val="1"/>
      <w:marLeft w:val="0"/>
      <w:marRight w:val="0"/>
      <w:marTop w:val="0"/>
      <w:marBottom w:val="0"/>
      <w:divBdr>
        <w:top w:val="none" w:sz="0" w:space="0" w:color="auto"/>
        <w:left w:val="none" w:sz="0" w:space="0" w:color="auto"/>
        <w:bottom w:val="none" w:sz="0" w:space="0" w:color="auto"/>
        <w:right w:val="none" w:sz="0" w:space="0" w:color="auto"/>
      </w:divBdr>
    </w:div>
    <w:div w:id="1822579736">
      <w:bodyDiv w:val="1"/>
      <w:marLeft w:val="0"/>
      <w:marRight w:val="0"/>
      <w:marTop w:val="0"/>
      <w:marBottom w:val="0"/>
      <w:divBdr>
        <w:top w:val="none" w:sz="0" w:space="0" w:color="auto"/>
        <w:left w:val="none" w:sz="0" w:space="0" w:color="auto"/>
        <w:bottom w:val="none" w:sz="0" w:space="0" w:color="auto"/>
        <w:right w:val="none" w:sz="0" w:space="0" w:color="auto"/>
      </w:divBdr>
    </w:div>
    <w:div w:id="1825585869">
      <w:bodyDiv w:val="1"/>
      <w:marLeft w:val="0"/>
      <w:marRight w:val="0"/>
      <w:marTop w:val="0"/>
      <w:marBottom w:val="0"/>
      <w:divBdr>
        <w:top w:val="none" w:sz="0" w:space="0" w:color="auto"/>
        <w:left w:val="none" w:sz="0" w:space="0" w:color="auto"/>
        <w:bottom w:val="none" w:sz="0" w:space="0" w:color="auto"/>
        <w:right w:val="none" w:sz="0" w:space="0" w:color="auto"/>
      </w:divBdr>
    </w:div>
    <w:div w:id="1836604598">
      <w:bodyDiv w:val="1"/>
      <w:marLeft w:val="0"/>
      <w:marRight w:val="0"/>
      <w:marTop w:val="0"/>
      <w:marBottom w:val="0"/>
      <w:divBdr>
        <w:top w:val="none" w:sz="0" w:space="0" w:color="auto"/>
        <w:left w:val="none" w:sz="0" w:space="0" w:color="auto"/>
        <w:bottom w:val="none" w:sz="0" w:space="0" w:color="auto"/>
        <w:right w:val="none" w:sz="0" w:space="0" w:color="auto"/>
      </w:divBdr>
    </w:div>
    <w:div w:id="1841770174">
      <w:bodyDiv w:val="1"/>
      <w:marLeft w:val="0"/>
      <w:marRight w:val="0"/>
      <w:marTop w:val="0"/>
      <w:marBottom w:val="0"/>
      <w:divBdr>
        <w:top w:val="none" w:sz="0" w:space="0" w:color="auto"/>
        <w:left w:val="none" w:sz="0" w:space="0" w:color="auto"/>
        <w:bottom w:val="none" w:sz="0" w:space="0" w:color="auto"/>
        <w:right w:val="none" w:sz="0" w:space="0" w:color="auto"/>
      </w:divBdr>
    </w:div>
    <w:div w:id="1857229120">
      <w:bodyDiv w:val="1"/>
      <w:marLeft w:val="0"/>
      <w:marRight w:val="0"/>
      <w:marTop w:val="0"/>
      <w:marBottom w:val="0"/>
      <w:divBdr>
        <w:top w:val="none" w:sz="0" w:space="0" w:color="auto"/>
        <w:left w:val="none" w:sz="0" w:space="0" w:color="auto"/>
        <w:bottom w:val="none" w:sz="0" w:space="0" w:color="auto"/>
        <w:right w:val="none" w:sz="0" w:space="0" w:color="auto"/>
      </w:divBdr>
    </w:div>
    <w:div w:id="1861700696">
      <w:bodyDiv w:val="1"/>
      <w:marLeft w:val="0"/>
      <w:marRight w:val="0"/>
      <w:marTop w:val="0"/>
      <w:marBottom w:val="0"/>
      <w:divBdr>
        <w:top w:val="none" w:sz="0" w:space="0" w:color="auto"/>
        <w:left w:val="none" w:sz="0" w:space="0" w:color="auto"/>
        <w:bottom w:val="none" w:sz="0" w:space="0" w:color="auto"/>
        <w:right w:val="none" w:sz="0" w:space="0" w:color="auto"/>
      </w:divBdr>
    </w:div>
    <w:div w:id="1864321830">
      <w:bodyDiv w:val="1"/>
      <w:marLeft w:val="0"/>
      <w:marRight w:val="0"/>
      <w:marTop w:val="0"/>
      <w:marBottom w:val="0"/>
      <w:divBdr>
        <w:top w:val="none" w:sz="0" w:space="0" w:color="auto"/>
        <w:left w:val="none" w:sz="0" w:space="0" w:color="auto"/>
        <w:bottom w:val="none" w:sz="0" w:space="0" w:color="auto"/>
        <w:right w:val="none" w:sz="0" w:space="0" w:color="auto"/>
      </w:divBdr>
    </w:div>
    <w:div w:id="1894462254">
      <w:bodyDiv w:val="1"/>
      <w:marLeft w:val="0"/>
      <w:marRight w:val="0"/>
      <w:marTop w:val="0"/>
      <w:marBottom w:val="0"/>
      <w:divBdr>
        <w:top w:val="none" w:sz="0" w:space="0" w:color="auto"/>
        <w:left w:val="none" w:sz="0" w:space="0" w:color="auto"/>
        <w:bottom w:val="none" w:sz="0" w:space="0" w:color="auto"/>
        <w:right w:val="none" w:sz="0" w:space="0" w:color="auto"/>
      </w:divBdr>
    </w:div>
    <w:div w:id="1899364361">
      <w:bodyDiv w:val="1"/>
      <w:marLeft w:val="0"/>
      <w:marRight w:val="0"/>
      <w:marTop w:val="0"/>
      <w:marBottom w:val="0"/>
      <w:divBdr>
        <w:top w:val="none" w:sz="0" w:space="0" w:color="auto"/>
        <w:left w:val="none" w:sz="0" w:space="0" w:color="auto"/>
        <w:bottom w:val="none" w:sz="0" w:space="0" w:color="auto"/>
        <w:right w:val="none" w:sz="0" w:space="0" w:color="auto"/>
      </w:divBdr>
    </w:div>
    <w:div w:id="1900094274">
      <w:bodyDiv w:val="1"/>
      <w:marLeft w:val="0"/>
      <w:marRight w:val="0"/>
      <w:marTop w:val="0"/>
      <w:marBottom w:val="0"/>
      <w:divBdr>
        <w:top w:val="none" w:sz="0" w:space="0" w:color="auto"/>
        <w:left w:val="none" w:sz="0" w:space="0" w:color="auto"/>
        <w:bottom w:val="none" w:sz="0" w:space="0" w:color="auto"/>
        <w:right w:val="none" w:sz="0" w:space="0" w:color="auto"/>
      </w:divBdr>
    </w:div>
    <w:div w:id="1905145770">
      <w:bodyDiv w:val="1"/>
      <w:marLeft w:val="0"/>
      <w:marRight w:val="0"/>
      <w:marTop w:val="0"/>
      <w:marBottom w:val="0"/>
      <w:divBdr>
        <w:top w:val="none" w:sz="0" w:space="0" w:color="auto"/>
        <w:left w:val="none" w:sz="0" w:space="0" w:color="auto"/>
        <w:bottom w:val="none" w:sz="0" w:space="0" w:color="auto"/>
        <w:right w:val="none" w:sz="0" w:space="0" w:color="auto"/>
      </w:divBdr>
    </w:div>
    <w:div w:id="1909462784">
      <w:bodyDiv w:val="1"/>
      <w:marLeft w:val="0"/>
      <w:marRight w:val="0"/>
      <w:marTop w:val="0"/>
      <w:marBottom w:val="0"/>
      <w:divBdr>
        <w:top w:val="none" w:sz="0" w:space="0" w:color="auto"/>
        <w:left w:val="none" w:sz="0" w:space="0" w:color="auto"/>
        <w:bottom w:val="none" w:sz="0" w:space="0" w:color="auto"/>
        <w:right w:val="none" w:sz="0" w:space="0" w:color="auto"/>
      </w:divBdr>
    </w:div>
    <w:div w:id="1913811196">
      <w:bodyDiv w:val="1"/>
      <w:marLeft w:val="0"/>
      <w:marRight w:val="0"/>
      <w:marTop w:val="0"/>
      <w:marBottom w:val="0"/>
      <w:divBdr>
        <w:top w:val="none" w:sz="0" w:space="0" w:color="auto"/>
        <w:left w:val="none" w:sz="0" w:space="0" w:color="auto"/>
        <w:bottom w:val="none" w:sz="0" w:space="0" w:color="auto"/>
        <w:right w:val="none" w:sz="0" w:space="0" w:color="auto"/>
      </w:divBdr>
    </w:div>
    <w:div w:id="1915777652">
      <w:bodyDiv w:val="1"/>
      <w:marLeft w:val="0"/>
      <w:marRight w:val="0"/>
      <w:marTop w:val="0"/>
      <w:marBottom w:val="0"/>
      <w:divBdr>
        <w:top w:val="none" w:sz="0" w:space="0" w:color="auto"/>
        <w:left w:val="none" w:sz="0" w:space="0" w:color="auto"/>
        <w:bottom w:val="none" w:sz="0" w:space="0" w:color="auto"/>
        <w:right w:val="none" w:sz="0" w:space="0" w:color="auto"/>
      </w:divBdr>
    </w:div>
    <w:div w:id="1927493185">
      <w:bodyDiv w:val="1"/>
      <w:marLeft w:val="0"/>
      <w:marRight w:val="0"/>
      <w:marTop w:val="0"/>
      <w:marBottom w:val="0"/>
      <w:divBdr>
        <w:top w:val="none" w:sz="0" w:space="0" w:color="auto"/>
        <w:left w:val="none" w:sz="0" w:space="0" w:color="auto"/>
        <w:bottom w:val="none" w:sz="0" w:space="0" w:color="auto"/>
        <w:right w:val="none" w:sz="0" w:space="0" w:color="auto"/>
      </w:divBdr>
    </w:div>
    <w:div w:id="1930120163">
      <w:bodyDiv w:val="1"/>
      <w:marLeft w:val="0"/>
      <w:marRight w:val="0"/>
      <w:marTop w:val="0"/>
      <w:marBottom w:val="0"/>
      <w:divBdr>
        <w:top w:val="none" w:sz="0" w:space="0" w:color="auto"/>
        <w:left w:val="none" w:sz="0" w:space="0" w:color="auto"/>
        <w:bottom w:val="none" w:sz="0" w:space="0" w:color="auto"/>
        <w:right w:val="none" w:sz="0" w:space="0" w:color="auto"/>
      </w:divBdr>
    </w:div>
    <w:div w:id="1932007988">
      <w:bodyDiv w:val="1"/>
      <w:marLeft w:val="0"/>
      <w:marRight w:val="0"/>
      <w:marTop w:val="0"/>
      <w:marBottom w:val="0"/>
      <w:divBdr>
        <w:top w:val="none" w:sz="0" w:space="0" w:color="auto"/>
        <w:left w:val="none" w:sz="0" w:space="0" w:color="auto"/>
        <w:bottom w:val="none" w:sz="0" w:space="0" w:color="auto"/>
        <w:right w:val="none" w:sz="0" w:space="0" w:color="auto"/>
      </w:divBdr>
    </w:div>
    <w:div w:id="1940480139">
      <w:bodyDiv w:val="1"/>
      <w:marLeft w:val="0"/>
      <w:marRight w:val="0"/>
      <w:marTop w:val="0"/>
      <w:marBottom w:val="0"/>
      <w:divBdr>
        <w:top w:val="none" w:sz="0" w:space="0" w:color="auto"/>
        <w:left w:val="none" w:sz="0" w:space="0" w:color="auto"/>
        <w:bottom w:val="none" w:sz="0" w:space="0" w:color="auto"/>
        <w:right w:val="none" w:sz="0" w:space="0" w:color="auto"/>
      </w:divBdr>
    </w:div>
    <w:div w:id="1942950284">
      <w:bodyDiv w:val="1"/>
      <w:marLeft w:val="0"/>
      <w:marRight w:val="0"/>
      <w:marTop w:val="0"/>
      <w:marBottom w:val="0"/>
      <w:divBdr>
        <w:top w:val="none" w:sz="0" w:space="0" w:color="auto"/>
        <w:left w:val="none" w:sz="0" w:space="0" w:color="auto"/>
        <w:bottom w:val="none" w:sz="0" w:space="0" w:color="auto"/>
        <w:right w:val="none" w:sz="0" w:space="0" w:color="auto"/>
      </w:divBdr>
    </w:div>
    <w:div w:id="1946762987">
      <w:bodyDiv w:val="1"/>
      <w:marLeft w:val="0"/>
      <w:marRight w:val="0"/>
      <w:marTop w:val="0"/>
      <w:marBottom w:val="0"/>
      <w:divBdr>
        <w:top w:val="none" w:sz="0" w:space="0" w:color="auto"/>
        <w:left w:val="none" w:sz="0" w:space="0" w:color="auto"/>
        <w:bottom w:val="none" w:sz="0" w:space="0" w:color="auto"/>
        <w:right w:val="none" w:sz="0" w:space="0" w:color="auto"/>
      </w:divBdr>
    </w:div>
    <w:div w:id="1956866799">
      <w:bodyDiv w:val="1"/>
      <w:marLeft w:val="0"/>
      <w:marRight w:val="0"/>
      <w:marTop w:val="0"/>
      <w:marBottom w:val="0"/>
      <w:divBdr>
        <w:top w:val="none" w:sz="0" w:space="0" w:color="auto"/>
        <w:left w:val="none" w:sz="0" w:space="0" w:color="auto"/>
        <w:bottom w:val="none" w:sz="0" w:space="0" w:color="auto"/>
        <w:right w:val="none" w:sz="0" w:space="0" w:color="auto"/>
      </w:divBdr>
    </w:div>
    <w:div w:id="1966160610">
      <w:bodyDiv w:val="1"/>
      <w:marLeft w:val="0"/>
      <w:marRight w:val="0"/>
      <w:marTop w:val="0"/>
      <w:marBottom w:val="0"/>
      <w:divBdr>
        <w:top w:val="none" w:sz="0" w:space="0" w:color="auto"/>
        <w:left w:val="none" w:sz="0" w:space="0" w:color="auto"/>
        <w:bottom w:val="none" w:sz="0" w:space="0" w:color="auto"/>
        <w:right w:val="none" w:sz="0" w:space="0" w:color="auto"/>
      </w:divBdr>
    </w:div>
    <w:div w:id="1985351709">
      <w:bodyDiv w:val="1"/>
      <w:marLeft w:val="0"/>
      <w:marRight w:val="0"/>
      <w:marTop w:val="0"/>
      <w:marBottom w:val="0"/>
      <w:divBdr>
        <w:top w:val="none" w:sz="0" w:space="0" w:color="auto"/>
        <w:left w:val="none" w:sz="0" w:space="0" w:color="auto"/>
        <w:bottom w:val="none" w:sz="0" w:space="0" w:color="auto"/>
        <w:right w:val="none" w:sz="0" w:space="0" w:color="auto"/>
      </w:divBdr>
    </w:div>
    <w:div w:id="1985890073">
      <w:bodyDiv w:val="1"/>
      <w:marLeft w:val="0"/>
      <w:marRight w:val="0"/>
      <w:marTop w:val="0"/>
      <w:marBottom w:val="0"/>
      <w:divBdr>
        <w:top w:val="none" w:sz="0" w:space="0" w:color="auto"/>
        <w:left w:val="none" w:sz="0" w:space="0" w:color="auto"/>
        <w:bottom w:val="none" w:sz="0" w:space="0" w:color="auto"/>
        <w:right w:val="none" w:sz="0" w:space="0" w:color="auto"/>
      </w:divBdr>
    </w:div>
    <w:div w:id="1986817928">
      <w:bodyDiv w:val="1"/>
      <w:marLeft w:val="0"/>
      <w:marRight w:val="0"/>
      <w:marTop w:val="0"/>
      <w:marBottom w:val="0"/>
      <w:divBdr>
        <w:top w:val="none" w:sz="0" w:space="0" w:color="auto"/>
        <w:left w:val="none" w:sz="0" w:space="0" w:color="auto"/>
        <w:bottom w:val="none" w:sz="0" w:space="0" w:color="auto"/>
        <w:right w:val="none" w:sz="0" w:space="0" w:color="auto"/>
      </w:divBdr>
    </w:div>
    <w:div w:id="1988045606">
      <w:bodyDiv w:val="1"/>
      <w:marLeft w:val="0"/>
      <w:marRight w:val="0"/>
      <w:marTop w:val="0"/>
      <w:marBottom w:val="0"/>
      <w:divBdr>
        <w:top w:val="none" w:sz="0" w:space="0" w:color="auto"/>
        <w:left w:val="none" w:sz="0" w:space="0" w:color="auto"/>
        <w:bottom w:val="none" w:sz="0" w:space="0" w:color="auto"/>
        <w:right w:val="none" w:sz="0" w:space="0" w:color="auto"/>
      </w:divBdr>
    </w:div>
    <w:div w:id="1994018770">
      <w:bodyDiv w:val="1"/>
      <w:marLeft w:val="0"/>
      <w:marRight w:val="0"/>
      <w:marTop w:val="0"/>
      <w:marBottom w:val="0"/>
      <w:divBdr>
        <w:top w:val="none" w:sz="0" w:space="0" w:color="auto"/>
        <w:left w:val="none" w:sz="0" w:space="0" w:color="auto"/>
        <w:bottom w:val="none" w:sz="0" w:space="0" w:color="auto"/>
        <w:right w:val="none" w:sz="0" w:space="0" w:color="auto"/>
      </w:divBdr>
    </w:div>
    <w:div w:id="1998991129">
      <w:bodyDiv w:val="1"/>
      <w:marLeft w:val="0"/>
      <w:marRight w:val="0"/>
      <w:marTop w:val="0"/>
      <w:marBottom w:val="0"/>
      <w:divBdr>
        <w:top w:val="none" w:sz="0" w:space="0" w:color="auto"/>
        <w:left w:val="none" w:sz="0" w:space="0" w:color="auto"/>
        <w:bottom w:val="none" w:sz="0" w:space="0" w:color="auto"/>
        <w:right w:val="none" w:sz="0" w:space="0" w:color="auto"/>
      </w:divBdr>
    </w:div>
    <w:div w:id="1999649966">
      <w:bodyDiv w:val="1"/>
      <w:marLeft w:val="0"/>
      <w:marRight w:val="0"/>
      <w:marTop w:val="0"/>
      <w:marBottom w:val="0"/>
      <w:divBdr>
        <w:top w:val="none" w:sz="0" w:space="0" w:color="auto"/>
        <w:left w:val="none" w:sz="0" w:space="0" w:color="auto"/>
        <w:bottom w:val="none" w:sz="0" w:space="0" w:color="auto"/>
        <w:right w:val="none" w:sz="0" w:space="0" w:color="auto"/>
      </w:divBdr>
    </w:div>
    <w:div w:id="2002780659">
      <w:bodyDiv w:val="1"/>
      <w:marLeft w:val="0"/>
      <w:marRight w:val="0"/>
      <w:marTop w:val="0"/>
      <w:marBottom w:val="0"/>
      <w:divBdr>
        <w:top w:val="none" w:sz="0" w:space="0" w:color="auto"/>
        <w:left w:val="none" w:sz="0" w:space="0" w:color="auto"/>
        <w:bottom w:val="none" w:sz="0" w:space="0" w:color="auto"/>
        <w:right w:val="none" w:sz="0" w:space="0" w:color="auto"/>
      </w:divBdr>
    </w:div>
    <w:div w:id="2020499700">
      <w:bodyDiv w:val="1"/>
      <w:marLeft w:val="0"/>
      <w:marRight w:val="0"/>
      <w:marTop w:val="0"/>
      <w:marBottom w:val="0"/>
      <w:divBdr>
        <w:top w:val="none" w:sz="0" w:space="0" w:color="auto"/>
        <w:left w:val="none" w:sz="0" w:space="0" w:color="auto"/>
        <w:bottom w:val="none" w:sz="0" w:space="0" w:color="auto"/>
        <w:right w:val="none" w:sz="0" w:space="0" w:color="auto"/>
      </w:divBdr>
    </w:div>
    <w:div w:id="2022005887">
      <w:bodyDiv w:val="1"/>
      <w:marLeft w:val="0"/>
      <w:marRight w:val="0"/>
      <w:marTop w:val="0"/>
      <w:marBottom w:val="0"/>
      <w:divBdr>
        <w:top w:val="none" w:sz="0" w:space="0" w:color="auto"/>
        <w:left w:val="none" w:sz="0" w:space="0" w:color="auto"/>
        <w:bottom w:val="none" w:sz="0" w:space="0" w:color="auto"/>
        <w:right w:val="none" w:sz="0" w:space="0" w:color="auto"/>
      </w:divBdr>
    </w:div>
    <w:div w:id="2035646444">
      <w:bodyDiv w:val="1"/>
      <w:marLeft w:val="0"/>
      <w:marRight w:val="0"/>
      <w:marTop w:val="0"/>
      <w:marBottom w:val="0"/>
      <w:divBdr>
        <w:top w:val="none" w:sz="0" w:space="0" w:color="auto"/>
        <w:left w:val="none" w:sz="0" w:space="0" w:color="auto"/>
        <w:bottom w:val="none" w:sz="0" w:space="0" w:color="auto"/>
        <w:right w:val="none" w:sz="0" w:space="0" w:color="auto"/>
      </w:divBdr>
    </w:div>
    <w:div w:id="2036269798">
      <w:bodyDiv w:val="1"/>
      <w:marLeft w:val="0"/>
      <w:marRight w:val="0"/>
      <w:marTop w:val="0"/>
      <w:marBottom w:val="0"/>
      <w:divBdr>
        <w:top w:val="none" w:sz="0" w:space="0" w:color="auto"/>
        <w:left w:val="none" w:sz="0" w:space="0" w:color="auto"/>
        <w:bottom w:val="none" w:sz="0" w:space="0" w:color="auto"/>
        <w:right w:val="none" w:sz="0" w:space="0" w:color="auto"/>
      </w:divBdr>
    </w:div>
    <w:div w:id="2041517033">
      <w:bodyDiv w:val="1"/>
      <w:marLeft w:val="0"/>
      <w:marRight w:val="0"/>
      <w:marTop w:val="0"/>
      <w:marBottom w:val="0"/>
      <w:divBdr>
        <w:top w:val="none" w:sz="0" w:space="0" w:color="auto"/>
        <w:left w:val="none" w:sz="0" w:space="0" w:color="auto"/>
        <w:bottom w:val="none" w:sz="0" w:space="0" w:color="auto"/>
        <w:right w:val="none" w:sz="0" w:space="0" w:color="auto"/>
      </w:divBdr>
    </w:div>
    <w:div w:id="2050714320">
      <w:bodyDiv w:val="1"/>
      <w:marLeft w:val="0"/>
      <w:marRight w:val="0"/>
      <w:marTop w:val="0"/>
      <w:marBottom w:val="0"/>
      <w:divBdr>
        <w:top w:val="none" w:sz="0" w:space="0" w:color="auto"/>
        <w:left w:val="none" w:sz="0" w:space="0" w:color="auto"/>
        <w:bottom w:val="none" w:sz="0" w:space="0" w:color="auto"/>
        <w:right w:val="none" w:sz="0" w:space="0" w:color="auto"/>
      </w:divBdr>
    </w:div>
    <w:div w:id="2052874789">
      <w:bodyDiv w:val="1"/>
      <w:marLeft w:val="0"/>
      <w:marRight w:val="0"/>
      <w:marTop w:val="0"/>
      <w:marBottom w:val="0"/>
      <w:divBdr>
        <w:top w:val="none" w:sz="0" w:space="0" w:color="auto"/>
        <w:left w:val="none" w:sz="0" w:space="0" w:color="auto"/>
        <w:bottom w:val="none" w:sz="0" w:space="0" w:color="auto"/>
        <w:right w:val="none" w:sz="0" w:space="0" w:color="auto"/>
      </w:divBdr>
    </w:div>
    <w:div w:id="2054310549">
      <w:bodyDiv w:val="1"/>
      <w:marLeft w:val="0"/>
      <w:marRight w:val="0"/>
      <w:marTop w:val="0"/>
      <w:marBottom w:val="0"/>
      <w:divBdr>
        <w:top w:val="none" w:sz="0" w:space="0" w:color="auto"/>
        <w:left w:val="none" w:sz="0" w:space="0" w:color="auto"/>
        <w:bottom w:val="none" w:sz="0" w:space="0" w:color="auto"/>
        <w:right w:val="none" w:sz="0" w:space="0" w:color="auto"/>
      </w:divBdr>
    </w:div>
    <w:div w:id="2061633327">
      <w:bodyDiv w:val="1"/>
      <w:marLeft w:val="0"/>
      <w:marRight w:val="0"/>
      <w:marTop w:val="0"/>
      <w:marBottom w:val="0"/>
      <w:divBdr>
        <w:top w:val="none" w:sz="0" w:space="0" w:color="auto"/>
        <w:left w:val="none" w:sz="0" w:space="0" w:color="auto"/>
        <w:bottom w:val="none" w:sz="0" w:space="0" w:color="auto"/>
        <w:right w:val="none" w:sz="0" w:space="0" w:color="auto"/>
      </w:divBdr>
    </w:div>
    <w:div w:id="2069843165">
      <w:bodyDiv w:val="1"/>
      <w:marLeft w:val="0"/>
      <w:marRight w:val="0"/>
      <w:marTop w:val="0"/>
      <w:marBottom w:val="0"/>
      <w:divBdr>
        <w:top w:val="none" w:sz="0" w:space="0" w:color="auto"/>
        <w:left w:val="none" w:sz="0" w:space="0" w:color="auto"/>
        <w:bottom w:val="none" w:sz="0" w:space="0" w:color="auto"/>
        <w:right w:val="none" w:sz="0" w:space="0" w:color="auto"/>
      </w:divBdr>
    </w:div>
    <w:div w:id="2073263473">
      <w:bodyDiv w:val="1"/>
      <w:marLeft w:val="0"/>
      <w:marRight w:val="0"/>
      <w:marTop w:val="0"/>
      <w:marBottom w:val="0"/>
      <w:divBdr>
        <w:top w:val="none" w:sz="0" w:space="0" w:color="auto"/>
        <w:left w:val="none" w:sz="0" w:space="0" w:color="auto"/>
        <w:bottom w:val="none" w:sz="0" w:space="0" w:color="auto"/>
        <w:right w:val="none" w:sz="0" w:space="0" w:color="auto"/>
      </w:divBdr>
    </w:div>
    <w:div w:id="2083942839">
      <w:bodyDiv w:val="1"/>
      <w:marLeft w:val="0"/>
      <w:marRight w:val="0"/>
      <w:marTop w:val="0"/>
      <w:marBottom w:val="0"/>
      <w:divBdr>
        <w:top w:val="none" w:sz="0" w:space="0" w:color="auto"/>
        <w:left w:val="none" w:sz="0" w:space="0" w:color="auto"/>
        <w:bottom w:val="none" w:sz="0" w:space="0" w:color="auto"/>
        <w:right w:val="none" w:sz="0" w:space="0" w:color="auto"/>
      </w:divBdr>
    </w:div>
    <w:div w:id="2090887271">
      <w:bodyDiv w:val="1"/>
      <w:marLeft w:val="0"/>
      <w:marRight w:val="0"/>
      <w:marTop w:val="0"/>
      <w:marBottom w:val="0"/>
      <w:divBdr>
        <w:top w:val="none" w:sz="0" w:space="0" w:color="auto"/>
        <w:left w:val="none" w:sz="0" w:space="0" w:color="auto"/>
        <w:bottom w:val="none" w:sz="0" w:space="0" w:color="auto"/>
        <w:right w:val="none" w:sz="0" w:space="0" w:color="auto"/>
      </w:divBdr>
    </w:div>
    <w:div w:id="2099906688">
      <w:bodyDiv w:val="1"/>
      <w:marLeft w:val="0"/>
      <w:marRight w:val="0"/>
      <w:marTop w:val="0"/>
      <w:marBottom w:val="0"/>
      <w:divBdr>
        <w:top w:val="none" w:sz="0" w:space="0" w:color="auto"/>
        <w:left w:val="none" w:sz="0" w:space="0" w:color="auto"/>
        <w:bottom w:val="none" w:sz="0" w:space="0" w:color="auto"/>
        <w:right w:val="none" w:sz="0" w:space="0" w:color="auto"/>
      </w:divBdr>
    </w:div>
    <w:div w:id="2108887491">
      <w:bodyDiv w:val="1"/>
      <w:marLeft w:val="0"/>
      <w:marRight w:val="0"/>
      <w:marTop w:val="0"/>
      <w:marBottom w:val="0"/>
      <w:divBdr>
        <w:top w:val="none" w:sz="0" w:space="0" w:color="auto"/>
        <w:left w:val="none" w:sz="0" w:space="0" w:color="auto"/>
        <w:bottom w:val="none" w:sz="0" w:space="0" w:color="auto"/>
        <w:right w:val="none" w:sz="0" w:space="0" w:color="auto"/>
      </w:divBdr>
    </w:div>
    <w:div w:id="2111702773">
      <w:bodyDiv w:val="1"/>
      <w:marLeft w:val="0"/>
      <w:marRight w:val="0"/>
      <w:marTop w:val="0"/>
      <w:marBottom w:val="0"/>
      <w:divBdr>
        <w:top w:val="none" w:sz="0" w:space="0" w:color="auto"/>
        <w:left w:val="none" w:sz="0" w:space="0" w:color="auto"/>
        <w:bottom w:val="none" w:sz="0" w:space="0" w:color="auto"/>
        <w:right w:val="none" w:sz="0" w:space="0" w:color="auto"/>
      </w:divBdr>
    </w:div>
    <w:div w:id="2115712662">
      <w:bodyDiv w:val="1"/>
      <w:marLeft w:val="0"/>
      <w:marRight w:val="0"/>
      <w:marTop w:val="0"/>
      <w:marBottom w:val="0"/>
      <w:divBdr>
        <w:top w:val="none" w:sz="0" w:space="0" w:color="auto"/>
        <w:left w:val="none" w:sz="0" w:space="0" w:color="auto"/>
        <w:bottom w:val="none" w:sz="0" w:space="0" w:color="auto"/>
        <w:right w:val="none" w:sz="0" w:space="0" w:color="auto"/>
      </w:divBdr>
    </w:div>
    <w:div w:id="2131706312">
      <w:bodyDiv w:val="1"/>
      <w:marLeft w:val="0"/>
      <w:marRight w:val="0"/>
      <w:marTop w:val="0"/>
      <w:marBottom w:val="0"/>
      <w:divBdr>
        <w:top w:val="none" w:sz="0" w:space="0" w:color="auto"/>
        <w:left w:val="none" w:sz="0" w:space="0" w:color="auto"/>
        <w:bottom w:val="none" w:sz="0" w:space="0" w:color="auto"/>
        <w:right w:val="none" w:sz="0" w:space="0" w:color="auto"/>
      </w:divBdr>
    </w:div>
    <w:div w:id="2133983238">
      <w:bodyDiv w:val="1"/>
      <w:marLeft w:val="0"/>
      <w:marRight w:val="0"/>
      <w:marTop w:val="0"/>
      <w:marBottom w:val="0"/>
      <w:divBdr>
        <w:top w:val="none" w:sz="0" w:space="0" w:color="auto"/>
        <w:left w:val="none" w:sz="0" w:space="0" w:color="auto"/>
        <w:bottom w:val="none" w:sz="0" w:space="0" w:color="auto"/>
        <w:right w:val="none" w:sz="0" w:space="0" w:color="auto"/>
      </w:divBdr>
    </w:div>
    <w:div w:id="2134203082">
      <w:bodyDiv w:val="1"/>
      <w:marLeft w:val="0"/>
      <w:marRight w:val="0"/>
      <w:marTop w:val="0"/>
      <w:marBottom w:val="0"/>
      <w:divBdr>
        <w:top w:val="none" w:sz="0" w:space="0" w:color="auto"/>
        <w:left w:val="none" w:sz="0" w:space="0" w:color="auto"/>
        <w:bottom w:val="none" w:sz="0" w:space="0" w:color="auto"/>
        <w:right w:val="none" w:sz="0" w:space="0" w:color="auto"/>
      </w:divBdr>
    </w:div>
    <w:div w:id="2140880611">
      <w:bodyDiv w:val="1"/>
      <w:marLeft w:val="0"/>
      <w:marRight w:val="0"/>
      <w:marTop w:val="0"/>
      <w:marBottom w:val="0"/>
      <w:divBdr>
        <w:top w:val="none" w:sz="0" w:space="0" w:color="auto"/>
        <w:left w:val="none" w:sz="0" w:space="0" w:color="auto"/>
        <w:bottom w:val="none" w:sz="0" w:space="0" w:color="auto"/>
        <w:right w:val="none" w:sz="0" w:space="0" w:color="auto"/>
      </w:divBdr>
    </w:div>
    <w:div w:id="2142503794">
      <w:bodyDiv w:val="1"/>
      <w:marLeft w:val="0"/>
      <w:marRight w:val="0"/>
      <w:marTop w:val="0"/>
      <w:marBottom w:val="0"/>
      <w:divBdr>
        <w:top w:val="none" w:sz="0" w:space="0" w:color="auto"/>
        <w:left w:val="none" w:sz="0" w:space="0" w:color="auto"/>
        <w:bottom w:val="none" w:sz="0" w:space="0" w:color="auto"/>
        <w:right w:val="none" w:sz="0" w:space="0" w:color="auto"/>
      </w:divBdr>
    </w:div>
    <w:div w:id="21435016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58"/>
    <w:rsid w:val="005567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5567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Dav16</b:Tag>
    <b:SourceType>JournalArticle</b:SourceType>
    <b:Guid>{685BBF20-696F-464E-834C-39F88EC7FE87}</b:Guid>
    <b:Title>Mastering the game of Go with deep</b:Title>
    <b:Year>2016.</b:Year>
    <b:YearAccessed>2017</b:YearAccessed>
    <b:MonthAccessed>11</b:MonthAccessed>
    <b:DayAccessed>23</b:DayAccessed>
    <b:URL>https://deepmind.com/research/alphago/</b:URL>
    <b:Author>
      <b:Author>
        <b:NameList>
          <b:Person>
            <b:Last>Silver</b:Last>
            <b:First>David</b:First>
          </b:Person>
          <b:Person>
            <b:Last>Huang</b:Last>
            <b:First>Aja</b:First>
          </b:Person>
        </b:NameList>
      </b:Author>
    </b:Author>
    <b:JournalName>Nature</b:JournalName>
    <b:Pages>484–489.</b:Pages>
    <b:Issue>529.</b:Issue>
    <b:RefOrder>1</b:RefOrder>
  </b:Source>
  <b:Source>
    <b:Tag>Sil17</b:Tag>
    <b:SourceType>DocumentFromInternetSite</b:SourceType>
    <b:Guid>{10219547-68CE-4BDA-9F98-02DD83DC296A}</b:Guid>
    <b:Title>The UCL Department of Computer Science</b:Title>
    <b:YearAccessed>2017.</b:YearAccessed>
    <b:MonthAccessed>11.</b:MonthAccessed>
    <b:DayAccessed>23.</b:DayAccessed>
    <b:URL>http://www0.cs.ucl.ac.uk/staff/d.silver/web/Teaching_files/MDP.pdf</b:URL>
    <b:Author>
      <b:Author>
        <b:NameList>
          <b:Person>
            <b:Last>Silver</b:Last>
            <b:First>David</b:First>
          </b:Person>
        </b:NameList>
      </b:Author>
    </b:Author>
    <b:RefOrder>2</b:RefOrder>
  </b:Source>
  <b:Source>
    <b:Tag>Chr92</b:Tag>
    <b:SourceType>JournalArticle</b:SourceType>
    <b:Guid>{8668656C-571F-49D7-BE57-7918DE3C7D0B}</b:Guid>
    <b:Title>Q-learning</b:Title>
    <b:Year>1992.</b:Year>
    <b:JournalName>Machine Learning</b:JournalName>
    <b:Pages>279–292.</b:Pages>
    <b:Issue>8.</b:Issue>
    <b:Author>
      <b:Author>
        <b:NameList>
          <b:Person>
            <b:Last>Watkins</b:Last>
            <b:First>Christopher</b:First>
            <b:Middle>J. C. H.</b:Middle>
          </b:Person>
          <b:Person>
            <b:Last>Dayan</b:Last>
            <b:First>Peter</b:First>
          </b:Person>
        </b:NameList>
      </b:Author>
    </b:Author>
    <b:RefOrder>4</b:RefOrder>
  </b:Source>
  <b:Source>
    <b:Tag>Mak06</b:Tag>
    <b:SourceType>DocumentFromInternetSite</b:SourceType>
    <b:Guid>{46CDBB9A-B62B-48F5-A7DF-412AAED26FC5}</b:Guid>
    <b:Title>Webpage of Computer Science Department</b:Title>
    <b:Year>2006.</b:Year>
    <b:Author>
      <b:Author>
        <b:NameList>
          <b:Person>
            <b:Last>Makin</b:Last>
            <b:First>J.G.</b:First>
          </b:Person>
        </b:NameList>
      </b:Author>
    </b:Author>
    <b:Month>2.</b:Month>
    <b:Day>15.</b:Day>
    <b:YearAccessed>2017.</b:YearAccessed>
    <b:MonthAccessed>11.</b:MonthAccessed>
    <b:DayAccessed>23.</b:DayAccessed>
    <b:URL>http://www.cs.cornell.edu/courses/cs5740/2016sp/resources/backprop.pdf</b:URL>
    <b:RefOrder>10</b:RefOrder>
  </b:Source>
  <b:Source>
    <b:Tag>Kin15</b:Tag>
    <b:SourceType>ConferenceProceedings</b:SourceType>
    <b:Guid>{C23CF73D-DEC4-47D0-B300-C031CC3BDAD7}</b:Guid>
    <b:Author>
      <b:Author>
        <b:NameList>
          <b:Person>
            <b:Last>Kingma</b:Last>
            <b:First>Diederik</b:First>
            <b:Middle>P.</b:Middle>
          </b:Person>
          <b:Person>
            <b:Last>Ba</b:Last>
            <b:First>Jimmy</b:First>
            <b:Middle>Lei</b:Middle>
          </b:Person>
        </b:NameList>
      </b:Author>
    </b:Author>
    <b:Title>ADAM: A METHOD FOR STOCHASTIC OPTIMIZATION</b:Title>
    <b:Year>2015</b:Year>
    <b:ConferenceName>International Conference on Learning Representations</b:ConferenceName>
    <b:RefOrder>11</b:RefOrder>
  </b:Source>
  <b:Source>
    <b:Tag>Vol15</b:Tag>
    <b:SourceType>JournalArticle</b:SourceType>
    <b:Guid>{ED10A9B0-EC9D-4928-9530-88EC3DF5211E}</b:Guid>
    <b:Title>Human-level control through deep reinforcement</b:Title>
    <b:Year>2015.</b:Year>
    <b:Author>
      <b:Author>
        <b:NameList>
          <b:Person>
            <b:Last>Mnih</b:Last>
            <b:First>Volodymyr</b:First>
          </b:Person>
          <b:Person>
            <b:Last>Kavukcuoglu</b:Last>
            <b:First>Koray</b:First>
          </b:Person>
          <b:Person>
            <b:Last>Silver</b:Last>
            <b:First>David</b:First>
          </b:Person>
        </b:NameList>
      </b:Author>
    </b:Author>
    <b:JournalName>Nature</b:JournalName>
    <b:Pages>529–533.</b:Pages>
    <b:Issue>518.</b:Issue>
    <b:RefOrder>15</b:RefOrder>
  </b:Source>
  <b:Source>
    <b:Tag>Has16</b:Tag>
    <b:SourceType>ConferenceProceedings</b:SourceType>
    <b:Guid>{9E81A2A9-7F6F-49C9-B12E-A42646F2B192}</b:Guid>
    <b:Author>
      <b:Author>
        <b:NameList>
          <b:Person>
            <b:Last>Hasselt</b:Last>
            <b:First>Hado</b:First>
            <b:Middle>van</b:Middle>
          </b:Person>
          <b:Person>
            <b:Last>Guez</b:Last>
            <b:First>Arthur</b:First>
          </b:Person>
          <b:Person>
            <b:Last>Silver</b:Last>
            <b:First>David</b:First>
          </b:Person>
        </b:NameList>
      </b:Author>
    </b:Author>
    <b:Title>Deep Reinforcement Learning with Double Q-learning</b:Title>
    <b:Year>2016.</b:Year>
    <b:ConferenceName>Thirtieth AAAI Conference on Artificial Intelligence (AAAI-16)</b:ConferenceName>
    <b:RefOrder>16</b:RefOrder>
  </b:Source>
  <b:Source>
    <b:Tag>Goo17</b:Tag>
    <b:SourceType>InternetSite</b:SourceType>
    <b:Guid>{F3FDCA94-40B3-4082-9A8B-6FB415D86F76}</b:Guid>
    <b:Title>Tensorflow</b:Title>
    <b:Author>
      <b:Author>
        <b:NameList>
          <b:Person>
            <b:Last>Google</b:Last>
          </b:Person>
        </b:NameList>
      </b:Author>
    </b:Author>
    <b:ProductionCompany>Google</b:ProductionCompany>
    <b:YearAccessed>2017.</b:YearAccessed>
    <b:MonthAccessed>11.</b:MonthAccessed>
    <b:DayAccessed>23.</b:DayAccessed>
    <b:URL>https://www.tensorflow.org/api_docs/python/</b:URL>
    <b:RefOrder>24</b:RefOrder>
  </b:Source>
  <b:Source>
    <b:Tag>Mic03</b:Tag>
    <b:SourceType>Misc</b:SourceType>
    <b:Guid>{E903DC79-E080-4E2B-86F7-24CE2FE33473}</b:Guid>
    <b:Title>PhD dissertation: Multiagent Learning in the Presence of Agents with Limitations</b:Title>
    <b:Year>2003</b:Year>
    <b:Author>
      <b:Author>
        <b:NameList>
          <b:Person>
            <b:Last>Bowling</b:Last>
            <b:First>Michael</b:First>
          </b:Person>
        </b:NameList>
      </b:Author>
    </b:Author>
    <b:City>Pittsburgh</b:City>
    <b:RefOrder>19</b:RefOrder>
  </b:Source>
  <b:Source>
    <b:Tag>Jas17</b:Tag>
    <b:SourceType>DocumentFromInternetSite</b:SourceType>
    <b:Guid>{B155886C-B47D-4896-AA83-47BEE4D7021C}</b:Guid>
    <b:Title>University of California, Berkeley</b:Title>
    <b:Author>
      <b:Author>
        <b:NameList>
          <b:Person>
            <b:Last>Kong</b:Last>
            <b:First>Jason</b:First>
          </b:Person>
          <b:Person>
            <b:Last>Pfeiffer</b:Last>
            <b:First>Mark</b:First>
          </b:Person>
          <b:Person>
            <b:Last>Schildbach</b:Last>
            <b:First>Georg</b:First>
          </b:Person>
          <b:Person>
            <b:Last>Borrelli</b:Last>
            <b:First>Francesco</b:First>
          </b:Person>
        </b:NameList>
      </b:Author>
    </b:Author>
    <b:YearAccessed>2017</b:YearAccessed>
    <b:MonthAccessed>11.</b:MonthAccessed>
    <b:DayAccessed>23</b:DayAccessed>
    <b:URL>http://www.me.berkeley.edu/~frborrel/pdfpub/IV_KinematicMPC_jason.pdf</b:URL>
    <b:RefOrder>20</b:RefOrder>
  </b:Source>
  <b:Source>
    <b:Tag>Aya17</b:Tag>
    <b:SourceType>JournalArticle</b:SourceType>
    <b:Guid>{280259BA-AB2F-4E4F-A8C8-163D4DAEC85D}</b:Guid>
    <b:Title>Learning to Strike Accurately with DQN-based</b:Title>
    <b:Year>2017.</b:Year>
    <b:Author>
      <b:Author>
        <b:NameList>
          <b:Person>
            <b:Last>Taitler</b:Last>
            <b:First>Ayal</b:First>
          </b:Person>
          <b:Person>
            <b:Last>Shimkin</b:Last>
            <b:First>Nahum</b:First>
          </b:Person>
        </b:NameList>
      </b:Author>
    </b:Author>
    <b:JournalName>International Journal of Mathematical Models and Methods in Applied Sciences </b:JournalName>
    <b:Pages>158-169.</b:Pages>
    <b:Issue>11.</b:Issue>
    <b:RefOrder>23</b:RefOrder>
  </b:Source>
  <b:Source>
    <b:Tag>Tim16</b:Tag>
    <b:SourceType>ConferenceProceedings</b:SourceType>
    <b:Guid>{C930169D-D1D3-4D8D-BF89-81DFDD0632C4}</b:Guid>
    <b:Title>Continous control with deep reinforcement learning</b:Title>
    <b:Year>2016.</b:Year>
    <b:Author>
      <b:Author>
        <b:NameList>
          <b:Person>
            <b:Last>Lillicrap</b:Last>
            <b:First>Timothy</b:First>
            <b:Middle>P.</b:Middle>
          </b:Person>
          <b:Person>
            <b:Last>Hunt</b:Last>
            <b:First>Jonathan</b:First>
            <b:Middle>J.</b:Middle>
          </b:Person>
        </b:NameList>
      </b:Author>
    </b:Author>
    <b:ConferenceName>ICLR</b:ConferenceName>
    <b:RefOrder>17</b:RefOrder>
  </b:Source>
  <b:Source>
    <b:Tag>Tom16</b:Tag>
    <b:SourceType>ConferenceProceedings</b:SourceType>
    <b:Guid>{10ACDF16-A597-415F-AF7F-96D52EAC44E8}</b:Guid>
    <b:Author>
      <b:Author>
        <b:NameList>
          <b:Person>
            <b:Last>Schaul</b:Last>
            <b:First>Tom</b:First>
          </b:Person>
          <b:Person>
            <b:Last>Quan</b:Last>
            <b:First>John</b:First>
          </b:Person>
          <b:Person>
            <b:Last>Antonoglou</b:Last>
            <b:First>Ioannis</b:First>
          </b:Person>
          <b:Person>
            <b:Last>Silver</b:Last>
            <b:First>David</b:First>
          </b:Person>
        </b:NameList>
      </b:Author>
    </b:Author>
    <b:Title>Proritised experience replay</b:Title>
    <b:Year>2016.</b:Year>
    <b:ConferenceName>ICLR</b:ConferenceName>
    <b:RefOrder>22</b:RefOrder>
  </b:Source>
  <b:Source>
    <b:Tag>Jac16</b:Tag>
    <b:SourceType>Misc</b:SourceType>
    <b:Guid>{7ABC1779-E574-4D61-A702-5F3E265A2602}</b:Guid>
    <b:Title>Faulty Reward Functions in the Wild</b:Title>
    <b:Year>2016.</b:Year>
    <b:City>OpenAI blog</b:City>
    <b:Publisher>OpenAI</b:Publisher>
    <b:YearAccessed>2017.</b:YearAccessed>
    <b:MonthAccessed>11.</b:MonthAccessed>
    <b:DayAccessed>24.</b:DayAccessed>
    <b:URL>https://blog.openai.com/faulty-reward-functions/</b:URL>
    <b:Author>
      <b:Author>
        <b:NameList>
          <b:Person>
            <b:Last>Clark</b:Last>
            <b:First>Jack</b:First>
          </b:Person>
          <b:Person>
            <b:Last>Amodei</b:Last>
            <b:First>Dario</b:First>
          </b:Person>
        </b:NameList>
      </b:Author>
    </b:Author>
    <b:RefOrder>21</b:RefOrder>
  </b:Source>
  <b:Source>
    <b:Tag>Haa16</b:Tag>
    <b:SourceType>Misc</b:SourceType>
    <b:Guid>{C47EF9B7-C99F-4B5F-86FB-9E47FC2C1B3B}</b:Guid>
    <b:Author>
      <b:Author>
        <b:NameList>
          <b:Person>
            <b:Last>Haanstra</b:Last>
            <b:First>Ben</b:First>
          </b:Person>
        </b:NameList>
      </b:Author>
    </b:Author>
    <b:Title>Reinforcement Learning 101</b:Title>
    <b:Year>2016</b:Year>
    <b:URL>https://kofzor.github.io/Reinforcement_Learning_101/</b:URL>
    <b:RefOrder>3</b:RefOrder>
  </b:Source>
  <b:Source>
    <b:Tag>Ede17</b:Tag>
    <b:SourceType>InternetSite</b:SourceType>
    <b:Guid>{DC14CAF7-8813-477A-8F2F-D7E9CFAF268C}</b:Guid>
    <b:Title>University of Sydney: Reinforcement Learning</b:Title>
    <b:Author>
      <b:Author>
        <b:NameList>
          <b:Person>
            <b:Last>Eden</b:Last>
            <b:First>Tim</b:First>
          </b:Person>
          <b:Person>
            <b:Last>Knittel</b:Last>
            <b:First>Anthony</b:First>
          </b:Person>
          <b:Person>
            <b:Last>Uffelen</b:Last>
            <b:First>Raphael</b:First>
            <b:Middle>van</b:Middle>
          </b:Person>
        </b:NameList>
      </b:Author>
    </b:Author>
    <b:YearAccessed>2017.</b:YearAccessed>
    <b:MonthAccessed>11.</b:MonthAccessed>
    <b:DayAccessed>24.</b:DayAccessed>
    <b:URL>http://www.cse.unsw.edu.au/~cs9417ml/RL1/algorithms.html</b:URL>
    <b:RefOrder>6</b:RefOrder>
  </b:Source>
  <b:Source>
    <b:Tag>Sil171</b:Tag>
    <b:SourceType>Misc</b:SourceType>
    <b:Guid>{A86A080F-445D-41BA-B37F-7A567E2A5A6D}</b:Guid>
    <b:Author>
      <b:Author>
        <b:NameList>
          <b:Person>
            <b:Last>Silver</b:Last>
            <b:First>David</b:First>
          </b:Person>
        </b:NameList>
      </b:Author>
    </b:Author>
    <b:Title>Reinforcement Learning lecture slides: Policy Gradient Methods</b:Title>
    <b:YearAccessed>2017.</b:YearAccessed>
    <b:MonthAccessed>11.</b:MonthAccessed>
    <b:DayAccessed>24.</b:DayAccessed>
    <b:URL>http://www0.cs.ucl.ac.uk/staff/D.Silver/web/Teaching_files/pg.pdf</b:URL>
    <b:RefOrder>5</b:RefOrder>
  </b:Source>
  <b:Source>
    <b:Tag>Tap15</b:Tag>
    <b:SourceType>Misc</b:SourceType>
    <b:Guid>{522E17CB-8C04-4D7D-A7A8-39E4FA2DC883}</b:Guid>
    <b:Author>
      <b:Author>
        <b:NameList>
          <b:Person>
            <b:Last>Sau</b:Last>
            <b:First>Tapan</b:First>
          </b:Person>
        </b:NameList>
      </b:Author>
    </b:Author>
    <b:Title>BREATH ACETONE-BASED NON-INVASIVE DETECTION OF BLOOD GLUCOSE LEVELS</b:Title>
    <b:Year>2015</b:Year>
    <b:RefOrder>7</b:RefOrder>
  </b:Source>
  <b:Source>
    <b:Tag>Kar</b:Tag>
    <b:SourceType>ElectronicSource</b:SourceType>
    <b:Guid>{66847A6D-A7DB-4C7B-9C87-F24C068EC8A7}</b:Guid>
    <b:Title>CS231n Convolutional Neural Networks for Visual Recognition lecture notes</b:Title>
    <b:YearAccessed>2017.</b:YearAccessed>
    <b:MonthAccessed>11.</b:MonthAccessed>
    <b:DayAccessed>24.</b:DayAccessed>
    <b:URL>http://cs231n.github.io/neural-networks-1/</b:URL>
    <b:Author>
      <b:Author>
        <b:NameList>
          <b:Person>
            <b:Last>Karpathy</b:Last>
            <b:First>Andrej</b:First>
          </b:Person>
        </b:NameList>
      </b:Author>
    </b:Author>
    <b:RefOrder>8</b:RefOrder>
  </b:Source>
  <b:Source>
    <b:Tag>Wol</b:Tag>
    <b:SourceType>DocumentFromInternetSite</b:SourceType>
    <b:Guid>{E76933C3-9EC8-43B8-B7D8-3DD76FD8C7CC}</b:Guid>
    <b:Title>Wolfram Mathworld</b:Title>
    <b:URL>http://mathworld.wolfram.com/SigmoidFunction.html</b:URL>
    <b:RefOrder>25</b:RefOrder>
  </b:Source>
  <b:Source>
    <b:Tag>Wol1</b:Tag>
    <b:SourceType>InternetSite</b:SourceType>
    <b:Guid>{D5473FFD-B27A-45F9-A693-2B41E215A4D2}</b:Guid>
    <b:Title>Wolfram Mathworld</b:Title>
    <b:URL>http://mathworld.wolfram.com/HyperbolicTangent.html</b:URL>
    <b:RefOrder>26</b:RefOrder>
  </b:Source>
  <b:Source>
    <b:Tag>Quo17</b:Tag>
    <b:SourceType>InternetSite</b:SourceType>
    <b:Guid>{5636EE3F-2CC4-4230-9B65-8D7E89ABE7A0}</b:Guid>
    <b:Title>Quora</b:Title>
    <b:YearAccessed>2017.</b:YearAccessed>
    <b:MonthAccessed>11.</b:MonthAccessed>
    <b:DayAccessed>24.</b:DayAccessed>
    <b:URL>https://algorithmsdatascience.quora.com/ReLu-compared-against-Sigmoid-Softmax-Tanh</b:URL>
    <b:RefOrder>9</b:RefOrder>
  </b:Source>
  <b:Source>
    <b:Tag>PEN14</b:Tag>
    <b:SourceType>InternetSite</b:SourceType>
    <b:Guid>{46018D2A-1032-4ED8-96C1-107E24CCE6F0}</b:Guid>
    <b:Title>PENG'S BLOG: Fully-connected, locally-connected and shared weights layer in neural networks easy explained</b:Title>
    <b:Year>2014.</b:Year>
    <b:YearAccessed>2017</b:YearAccessed>
    <b:MonthAccessed>11.</b:MonthAccessed>
    <b:DayAccessed>24.</b:DayAccessed>
    <b:URL>https://pennlio.wordpress.com/2014/04/11/fully-connected-locally-connected-and-shared-weights-layer-in-neural-networks/</b:URL>
    <b:RefOrder>12</b:RefOrder>
  </b:Source>
  <b:Source>
    <b:Tag>1711</b:Tag>
    <b:SourceType>InternetSite</b:SourceType>
    <b:Guid>{FB378551-A9F2-4512-A757-0E71C16D34E5}</b:Guid>
    <b:YearAccessed>2017.</b:YearAccessed>
    <b:MonthAccessed>11.</b:MonthAccessed>
    <b:DayAccessed>24.</b:DayAccessed>
    <b:URL>https://i.stack.imgur.com/GvsBA.jpg</b:URL>
    <b:RefOrder>13</b:RefOrder>
  </b:Source>
  <b:Source>
    <b:Tag>htt</b:Tag>
    <b:SourceType>InternetSite</b:SourceType>
    <b:Guid>{4694EC82-7FE6-4624-9AD1-C413519069E0}</b:Guid>
    <b:URL>http://cs231n.github.io/convolutional-networks/#pool</b:URL>
    <b:RefOrder>14</b:RefOrder>
  </b:Source>
  <b:Source>
    <b:Tag>htt1</b:Tag>
    <b:SourceType>InternetSite</b:SourceType>
    <b:Guid>{3BBCB482-543F-4974-8783-7A8C19653531}</b:Guid>
    <b:URL>https://www.revolvy.com/main/index.php?s=Heuristic%20(computer%20science)</b:URL>
    <b:RefOrder>18</b:RefOrder>
  </b:Source>
</b:Sources>
</file>

<file path=customXml/itemProps1.xml><?xml version="1.0" encoding="utf-8"?>
<ds:datastoreItem xmlns:ds="http://schemas.openxmlformats.org/officeDocument/2006/customXml" ds:itemID="{50C50B1D-1220-4C69-A383-49C5065E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26407</TotalTime>
  <Pages>57</Pages>
  <Words>10365</Words>
  <Characters>71524</Characters>
  <Application>Microsoft Office Word</Application>
  <DocSecurity>0</DocSecurity>
  <Lines>596</Lines>
  <Paragraphs>163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Irányítástechnika és Informatika Tanszék</Company>
  <LinksUpToDate>false</LinksUpToDate>
  <CharactersWithSpaces>81726</CharactersWithSpaces>
  <SharedDoc>false</SharedDoc>
  <HLinks>
    <vt:vector size="78" baseType="variant">
      <vt:variant>
        <vt:i4>2293851</vt:i4>
      </vt:variant>
      <vt:variant>
        <vt:i4>93</vt:i4>
      </vt:variant>
      <vt:variant>
        <vt:i4>0</vt:i4>
      </vt:variant>
      <vt:variant>
        <vt:i4>5</vt:i4>
      </vt:variant>
      <vt:variant>
        <vt:lpwstr>http://en.wikipedia.org/wiki/Evaluation_strategy</vt:lpwstr>
      </vt:variant>
      <vt:variant>
        <vt:lpwstr/>
      </vt:variant>
      <vt:variant>
        <vt:i4>2818103</vt:i4>
      </vt:variant>
      <vt:variant>
        <vt:i4>90</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VERSENYAUTÓ PÁLYAÍVÉNEK TERVEZÉSE MESTERSÉGES INTELLIGENCIA MÓDSZEREKKEL</dc:title>
  <dc:subject>VERSENYAUTÓ PÁLYAÍVÉNEK TERVEZÉSE MESTERSÉGES INTELLIGENCIA MÓDSZEREKKEL</dc:subject>
  <dc:creator>Fehér Gergő</dc:creator>
  <cp:keywords/>
  <dc:description/>
  <cp:lastModifiedBy>Gergo</cp:lastModifiedBy>
  <cp:revision>328</cp:revision>
  <cp:lastPrinted>2002-07-08T12:51:00Z</cp:lastPrinted>
  <dcterms:created xsi:type="dcterms:W3CDTF">2017-11-05T18:34:00Z</dcterms:created>
  <dcterms:modified xsi:type="dcterms:W3CDTF">2017-11-24T22:51:00Z</dcterms:modified>
</cp:coreProperties>
</file>