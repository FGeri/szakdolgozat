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75B9CD" w14:textId="77777777" w:rsidR="0090541F" w:rsidRDefault="0090541F" w:rsidP="0090541F">
      <w:pPr>
        <w:pStyle w:val="tmutatcm"/>
      </w:pPr>
      <w:r>
        <w:t xml:space="preserve">Általános </w:t>
      </w:r>
      <w:proofErr w:type="gramStart"/>
      <w:r>
        <w:t>információk</w:t>
      </w:r>
      <w:proofErr w:type="gramEnd"/>
    </w:p>
    <w:p w14:paraId="1F65E330" w14:textId="77777777" w:rsidR="00C2686E" w:rsidRPr="00C2686E" w:rsidRDefault="0090541F" w:rsidP="0090541F">
      <w:pPr>
        <w:pStyle w:val="tmutat"/>
      </w:pPr>
      <w:r>
        <w:t>A</w:t>
      </w:r>
      <w:r w:rsidR="00C2686E" w:rsidRPr="00C2686E">
        <w:t xml:space="preserve"> diplomaterv szerkezete</w:t>
      </w:r>
      <w:r>
        <w:t>:</w:t>
      </w:r>
    </w:p>
    <w:p w14:paraId="22C969A1" w14:textId="77777777" w:rsidR="00C2686E" w:rsidRPr="00267677" w:rsidRDefault="00C2686E" w:rsidP="00C53F92">
      <w:pPr>
        <w:pStyle w:val="tmutat"/>
        <w:numPr>
          <w:ilvl w:val="0"/>
          <w:numId w:val="8"/>
        </w:numPr>
        <w:ind w:left="714" w:hanging="357"/>
        <w:contextualSpacing/>
      </w:pPr>
      <w:r w:rsidRPr="00C2686E">
        <w:t>Diplomaterv feladatkiírás</w:t>
      </w:r>
    </w:p>
    <w:p w14:paraId="23E5FA04" w14:textId="77777777" w:rsidR="00C2686E" w:rsidRPr="00267677" w:rsidRDefault="00C2686E" w:rsidP="00C53F92">
      <w:pPr>
        <w:pStyle w:val="tmutat"/>
        <w:numPr>
          <w:ilvl w:val="0"/>
          <w:numId w:val="8"/>
        </w:numPr>
        <w:ind w:left="714" w:hanging="357"/>
        <w:contextualSpacing/>
      </w:pPr>
      <w:r w:rsidRPr="00C2686E">
        <w:t>Címoldal</w:t>
      </w:r>
    </w:p>
    <w:p w14:paraId="48B52B97" w14:textId="77777777" w:rsidR="00C2686E" w:rsidRPr="00267677" w:rsidRDefault="00C2686E" w:rsidP="00C53F92">
      <w:pPr>
        <w:pStyle w:val="tmutat"/>
        <w:numPr>
          <w:ilvl w:val="0"/>
          <w:numId w:val="8"/>
        </w:numPr>
        <w:ind w:left="714" w:hanging="357"/>
        <w:contextualSpacing/>
      </w:pPr>
      <w:r w:rsidRPr="00C2686E">
        <w:t>Tartalomjegyzék</w:t>
      </w:r>
    </w:p>
    <w:p w14:paraId="69562C46" w14:textId="77777777" w:rsidR="00681E99" w:rsidRPr="00267677" w:rsidRDefault="00681E99" w:rsidP="00C53F92">
      <w:pPr>
        <w:pStyle w:val="tmutat"/>
        <w:numPr>
          <w:ilvl w:val="0"/>
          <w:numId w:val="8"/>
        </w:numPr>
        <w:ind w:left="714" w:hanging="357"/>
        <w:contextualSpacing/>
      </w:pPr>
      <w:r w:rsidRPr="00C2686E">
        <w:t>A diplomatervező nyilatkozata az önálló munkáról</w:t>
      </w:r>
      <w:r>
        <w:t xml:space="preserve"> és az elektronikus adatok kezeléséről</w:t>
      </w:r>
    </w:p>
    <w:p w14:paraId="29ED7344" w14:textId="77777777" w:rsidR="00C2686E" w:rsidRPr="00267677" w:rsidRDefault="000A7483" w:rsidP="00C53F92">
      <w:pPr>
        <w:pStyle w:val="tmutat"/>
        <w:numPr>
          <w:ilvl w:val="0"/>
          <w:numId w:val="8"/>
        </w:numPr>
        <w:ind w:left="714" w:hanging="357"/>
        <w:contextualSpacing/>
      </w:pPr>
      <w:r>
        <w:t>T</w:t>
      </w:r>
      <w:r w:rsidR="00C2686E" w:rsidRPr="00C2686E">
        <w:t>artalmi összefoglaló magyarul és angolul</w:t>
      </w:r>
    </w:p>
    <w:p w14:paraId="156BB885" w14:textId="77777777" w:rsidR="00C2686E" w:rsidRPr="00267677" w:rsidRDefault="00C2686E" w:rsidP="00C53F92">
      <w:pPr>
        <w:pStyle w:val="tmutat"/>
        <w:numPr>
          <w:ilvl w:val="0"/>
          <w:numId w:val="8"/>
        </w:numPr>
        <w:ind w:left="714" w:hanging="357"/>
        <w:contextualSpacing/>
      </w:pPr>
      <w:r w:rsidRPr="00C2686E">
        <w:t>Bevezetés: a feladat értelmezése, a tervezés célja, a feladat indokoltsága, a diplomaterv felépítésének rövid összefoglalása</w:t>
      </w:r>
    </w:p>
    <w:p w14:paraId="60927E5C" w14:textId="77777777" w:rsidR="00C2686E" w:rsidRPr="00267677" w:rsidRDefault="00C2686E" w:rsidP="00C53F92">
      <w:pPr>
        <w:pStyle w:val="tmutat"/>
        <w:numPr>
          <w:ilvl w:val="0"/>
          <w:numId w:val="8"/>
        </w:numPr>
        <w:ind w:left="714" w:hanging="357"/>
        <w:contextualSpacing/>
      </w:pPr>
      <w:r w:rsidRPr="00C2686E">
        <w:t>A feladatkiírás pontosítása és részletes elemzése</w:t>
      </w:r>
    </w:p>
    <w:p w14:paraId="6F068A87" w14:textId="77777777" w:rsidR="00C2686E" w:rsidRPr="00267677" w:rsidRDefault="00C2686E" w:rsidP="00C53F92">
      <w:pPr>
        <w:pStyle w:val="tmutat"/>
        <w:numPr>
          <w:ilvl w:val="0"/>
          <w:numId w:val="8"/>
        </w:numPr>
        <w:ind w:left="714" w:hanging="357"/>
        <w:contextualSpacing/>
      </w:pPr>
      <w:r w:rsidRPr="00C2686E">
        <w:t>Előzmények (irodalomkutatás, hasonló alkotások), az ezekből levonható következtetések</w:t>
      </w:r>
    </w:p>
    <w:p w14:paraId="68FD4797" w14:textId="77777777" w:rsidR="00C2686E" w:rsidRPr="00267677" w:rsidRDefault="00C2686E" w:rsidP="00C53F92">
      <w:pPr>
        <w:pStyle w:val="tmutat"/>
        <w:numPr>
          <w:ilvl w:val="0"/>
          <w:numId w:val="8"/>
        </w:numPr>
        <w:ind w:left="714" w:hanging="357"/>
        <w:contextualSpacing/>
      </w:pPr>
      <w:r w:rsidRPr="00C2686E">
        <w:t>A tervezés részletes leírása, a döntési lehetőségek értékelése és a választott megoldások indoklása</w:t>
      </w:r>
    </w:p>
    <w:p w14:paraId="57B05115" w14:textId="77777777" w:rsidR="00C2686E" w:rsidRPr="00267677" w:rsidRDefault="00C2686E" w:rsidP="00C53F92">
      <w:pPr>
        <w:pStyle w:val="tmutat"/>
        <w:numPr>
          <w:ilvl w:val="0"/>
          <w:numId w:val="8"/>
        </w:numPr>
        <w:ind w:left="714" w:hanging="357"/>
        <w:contextualSpacing/>
      </w:pPr>
      <w:r w:rsidRPr="00C2686E">
        <w:t>A megtervezett műszaki alkotás értékelése, kritikai elemzése, továbbfejlesztési lehetőségek</w:t>
      </w:r>
    </w:p>
    <w:p w14:paraId="22237BAE" w14:textId="77777777" w:rsidR="00C2686E" w:rsidRPr="00267677" w:rsidRDefault="00C2686E" w:rsidP="00C53F92">
      <w:pPr>
        <w:pStyle w:val="tmutat"/>
        <w:numPr>
          <w:ilvl w:val="0"/>
          <w:numId w:val="8"/>
        </w:numPr>
        <w:ind w:left="714" w:hanging="357"/>
        <w:contextualSpacing/>
      </w:pPr>
      <w:r w:rsidRPr="00C2686E">
        <w:t>Esetleges köszönetnyilvánítások</w:t>
      </w:r>
    </w:p>
    <w:p w14:paraId="464C8F03" w14:textId="77777777" w:rsidR="00C2686E" w:rsidRPr="00267677" w:rsidRDefault="00C2686E" w:rsidP="00C53F92">
      <w:pPr>
        <w:pStyle w:val="tmutat"/>
        <w:numPr>
          <w:ilvl w:val="0"/>
          <w:numId w:val="8"/>
        </w:numPr>
        <w:ind w:left="714" w:hanging="357"/>
        <w:contextualSpacing/>
      </w:pPr>
      <w:r w:rsidRPr="00C2686E">
        <w:t>Részletesés pontos irodalomjegyzék</w:t>
      </w:r>
    </w:p>
    <w:p w14:paraId="021746E7" w14:textId="77777777" w:rsidR="00C2686E" w:rsidRPr="00267677" w:rsidRDefault="00C2686E" w:rsidP="00C53F92">
      <w:pPr>
        <w:pStyle w:val="tmutat"/>
        <w:numPr>
          <w:ilvl w:val="0"/>
          <w:numId w:val="8"/>
        </w:numPr>
        <w:ind w:left="714" w:hanging="357"/>
      </w:pPr>
      <w:proofErr w:type="gramStart"/>
      <w:r w:rsidRPr="00C2686E">
        <w:t>Függelék(</w:t>
      </w:r>
      <w:proofErr w:type="gramEnd"/>
      <w:r w:rsidRPr="00C2686E">
        <w:t>ek)</w:t>
      </w:r>
    </w:p>
    <w:p w14:paraId="5207B31B" w14:textId="77777777" w:rsidR="00C2686E" w:rsidRPr="00C2686E" w:rsidRDefault="00C2686E" w:rsidP="0090541F">
      <w:pPr>
        <w:pStyle w:val="tmutat"/>
      </w:pPr>
      <w:r w:rsidRPr="00C2686E">
        <w:t xml:space="preserve">Felhasználható a </w:t>
      </w:r>
      <w:r>
        <w:t>következő oldaltól kezdődő</w:t>
      </w:r>
      <w:r w:rsidRPr="00C2686E">
        <w:t xml:space="preserve"> </w:t>
      </w:r>
      <w:r w:rsidRPr="006F512E">
        <w:rPr>
          <w:rStyle w:val="tmutatkiemels"/>
        </w:rPr>
        <w:t>Diplomaterv sablon</w:t>
      </w:r>
      <w:r w:rsidRPr="00C2686E">
        <w:t xml:space="preserve"> </w:t>
      </w:r>
      <w:proofErr w:type="gramStart"/>
      <w:r w:rsidRPr="00C2686E">
        <w:t>dokumentum</w:t>
      </w:r>
      <w:proofErr w:type="gramEnd"/>
      <w:r w:rsidRPr="00C2686E">
        <w:t xml:space="preserve"> tartalma. Ügyeljen a </w:t>
      </w:r>
      <w:proofErr w:type="gramStart"/>
      <w:r w:rsidRPr="00C2686E">
        <w:t>konzulens</w:t>
      </w:r>
      <w:proofErr w:type="gramEnd"/>
      <w:r w:rsidRPr="00C2686E">
        <w:t xml:space="preserve"> nevét és a beadás évét jelölő szövegdobozokra, mert azokra külön ki kell adni a frissítést.</w:t>
      </w:r>
      <w:r>
        <w:t xml:space="preserve"> A mezők tartalma a sablonban a </w:t>
      </w:r>
      <w:proofErr w:type="gramStart"/>
      <w:r>
        <w:t>dokumentum</w:t>
      </w:r>
      <w:proofErr w:type="gramEnd"/>
      <w:r>
        <w:t xml:space="preserve"> adatlapja alapján automatikusan kerül kitöltésre.</w:t>
      </w:r>
    </w:p>
    <w:p w14:paraId="0C6EEC94" w14:textId="77777777" w:rsidR="00C2686E" w:rsidRPr="00C2686E" w:rsidRDefault="00C2686E" w:rsidP="0090541F">
      <w:pPr>
        <w:pStyle w:val="tmutat"/>
      </w:pPr>
      <w:r w:rsidRPr="00C2686E">
        <w:t>A diplomaterv szabványos méretű A4-es lapokra kerüljön. Az oldalak tükörmargóval készüljenek (mindenhol 2.5cm, baloldalon 1cm-es kötéssel). Az alapértelmezett betűkészlet a 12 pontos Times New Roman, másfeles sorközzel.</w:t>
      </w:r>
    </w:p>
    <w:p w14:paraId="1676A51D" w14:textId="77777777" w:rsidR="00C2686E" w:rsidRPr="00C2686E" w:rsidRDefault="00C2686E" w:rsidP="0090541F">
      <w:pPr>
        <w:pStyle w:val="tmutat"/>
      </w:pPr>
      <w:r w:rsidRPr="00C2686E">
        <w:t>Minden oldalon - az első négy szerkezeti elem kivételével - szerepelnie kell az oldalszámnak.</w:t>
      </w:r>
    </w:p>
    <w:p w14:paraId="60A8F79D" w14:textId="77777777" w:rsidR="00C2686E" w:rsidRPr="00C2686E" w:rsidRDefault="00C2686E" w:rsidP="0090541F">
      <w:pPr>
        <w:pStyle w:val="tmutat"/>
      </w:pPr>
      <w:r w:rsidRPr="00C2686E">
        <w:t xml:space="preserve">A fejezeteket decimális beosztással kell ellátni. Az ábrákat a megfelelő helyre be kell illeszteni, fejezetenként decimális számmal és kifejező címmel kell ellátni. A fejezeteket decimális aláosztással számozzuk, </w:t>
      </w:r>
      <w:proofErr w:type="gramStart"/>
      <w:r w:rsidRPr="00C2686E">
        <w:t>maximálisan</w:t>
      </w:r>
      <w:proofErr w:type="gramEnd"/>
      <w:r w:rsidRPr="00C2686E">
        <w:t xml:space="preserve"> 3 aláosztás mélységben (pl. 2.3.4.1.). Az ábrákat, táblázatokat és képleteket célszerű fejezetenként külön számozni (pl. 2.4. ábra, 4.2 táblázat vagy képletnél (3.2)). A fejezetcímeket igazítsuk balra, a normál szövegnél viszont használjunk sorkiegyenlítést. Az ábrákat, táblázatokat és a hozzájuk tartozó címet igazítsuk középre. A cím a jelölt rész alatt helyezkedjen el.</w:t>
      </w:r>
    </w:p>
    <w:p w14:paraId="4D303713" w14:textId="77777777" w:rsidR="00C2686E" w:rsidRPr="00C2686E" w:rsidRDefault="00C2686E" w:rsidP="0090541F">
      <w:pPr>
        <w:pStyle w:val="tmutat"/>
      </w:pPr>
      <w:r w:rsidRPr="00C2686E">
        <w:t>A képeket lehetőleg rajzoló programmal készítsék el</w:t>
      </w:r>
      <w:r>
        <w:t>, az egyenleteket egyenlet-szerkesztő segítségével írják le</w:t>
      </w:r>
      <w:r w:rsidRPr="00C2686E">
        <w:t>.</w:t>
      </w:r>
    </w:p>
    <w:p w14:paraId="4DBDA31A" w14:textId="77777777" w:rsidR="00C2686E" w:rsidRDefault="00C2686E" w:rsidP="0090541F">
      <w:pPr>
        <w:pStyle w:val="tmutat"/>
      </w:pPr>
      <w:r w:rsidRPr="00C2686E">
        <w:t xml:space="preserve">Az irodalomjegyzék szövegközi hivatkozása történhet a Harvard-rendszerben (a szerző és az évszám megadásával) vagy sorszámozva. A teljes lista névsor szerinti sorrendben a szöveg végén szerepeljen (sorszámozott irodalmi hivatkozások esetén hivatkozási sorrendben). A szakirodalmi források címeit azonban mindig az eredeti nyelven kell megadni, esetleg zárójelben a fordítással. A listában szereplő valamennyi publikációra hivatkozni kell a szövegben. Minden publikáció a szerzők után a következő adatok szerepelnek: folyóirat cikkeknél a pontos cím, a folyóirat címe, évfolyam, szám, oldalszám tól-ig. A folyóirat címeket csak akkor rövidítsük, ha azok nagyon közismertek vagy nagyon hosszúak. Internet hivatkozások megadásakor fontos, hogy az elérési út előtt megadjuk az oldal tulajdonosát és tartalmát (mivel a </w:t>
      </w:r>
      <w:proofErr w:type="gramStart"/>
      <w:r w:rsidRPr="00C2686E">
        <w:t>link</w:t>
      </w:r>
      <w:proofErr w:type="gramEnd"/>
      <w:r w:rsidRPr="00C2686E">
        <w:t xml:space="preserve"> egy idő után akár elérhetetlenné is válhat), valamint az elérés időpontját.</w:t>
      </w:r>
    </w:p>
    <w:p w14:paraId="7F26F60E" w14:textId="77777777" w:rsidR="000A7483" w:rsidRPr="006F512E" w:rsidRDefault="00C2686E" w:rsidP="0090541F">
      <w:pPr>
        <w:pStyle w:val="tmutat"/>
        <w:rPr>
          <w:rStyle w:val="tmutatfontos"/>
        </w:rPr>
      </w:pPr>
      <w:r w:rsidRPr="006F512E">
        <w:rPr>
          <w:rStyle w:val="tmutatfontos"/>
        </w:rPr>
        <w:t>Fontos:</w:t>
      </w:r>
    </w:p>
    <w:p w14:paraId="14BA8095" w14:textId="77777777" w:rsidR="00C2686E" w:rsidRPr="003A4CDB" w:rsidRDefault="00C2686E" w:rsidP="00C53F92">
      <w:pPr>
        <w:pStyle w:val="tmutat"/>
        <w:numPr>
          <w:ilvl w:val="0"/>
          <w:numId w:val="10"/>
        </w:numPr>
      </w:pPr>
      <w:r w:rsidRPr="003A4CDB">
        <w:t xml:space="preserve">a szakdolgozat készítő/diplomatervező nyilatkozata (a </w:t>
      </w:r>
      <w:r w:rsidR="00410924" w:rsidRPr="003A4CDB">
        <w:t>jelen sablonban</w:t>
      </w:r>
      <w:r w:rsidRPr="003A4CDB">
        <w:t xml:space="preserve"> szereplő szövegtartalommal) </w:t>
      </w:r>
      <w:r w:rsidR="00410924" w:rsidRPr="003A4CDB">
        <w:t xml:space="preserve">kötelező </w:t>
      </w:r>
      <w:r w:rsidRPr="003A4CDB">
        <w:t>előírás</w:t>
      </w:r>
      <w:r w:rsidR="00410924" w:rsidRPr="003A4CDB">
        <w:t xml:space="preserve"> Karunkon</w:t>
      </w:r>
      <w:r w:rsidR="000062F4" w:rsidRPr="003A4CDB">
        <w:t>,</w:t>
      </w:r>
      <w:r w:rsidRPr="003A4CDB">
        <w:t xml:space="preserve"> ennek hiányában a </w:t>
      </w:r>
      <w:r w:rsidR="00410924" w:rsidRPr="003A4CDB">
        <w:t>szakdolgozat/</w:t>
      </w:r>
      <w:r w:rsidRPr="003A4CDB">
        <w:t xml:space="preserve">diplomaterv </w:t>
      </w:r>
      <w:r w:rsidR="000062F4" w:rsidRPr="003A4CDB">
        <w:t>nem bírálható és nem védhető</w:t>
      </w:r>
      <w:r w:rsidR="00410924" w:rsidRPr="003A4CDB">
        <w:t>!</w:t>
      </w:r>
    </w:p>
    <w:p w14:paraId="51E39398" w14:textId="77777777" w:rsidR="000A7483" w:rsidRPr="003A4CDB" w:rsidRDefault="000A7483" w:rsidP="00C53F92">
      <w:pPr>
        <w:pStyle w:val="tmutat"/>
        <w:numPr>
          <w:ilvl w:val="0"/>
          <w:numId w:val="12"/>
        </w:numPr>
      </w:pPr>
      <w:r w:rsidRPr="003A4CDB">
        <w:t>mind a dolgozat, mind a melléklet</w:t>
      </w:r>
      <w:r w:rsidR="000062F4" w:rsidRPr="003A4CDB">
        <w:t xml:space="preserve"> </w:t>
      </w:r>
      <w:proofErr w:type="gramStart"/>
      <w:r w:rsidR="000062F4" w:rsidRPr="003A4CDB">
        <w:t>maximálisan</w:t>
      </w:r>
      <w:proofErr w:type="gramEnd"/>
      <w:r w:rsidR="000062F4" w:rsidRPr="003A4CDB">
        <w:t xml:space="preserve"> 15 MB méretű lehet</w:t>
      </w:r>
      <w:r w:rsidRPr="003A4CDB">
        <w:t>!</w:t>
      </w:r>
    </w:p>
    <w:p w14:paraId="22A2024A" w14:textId="77777777" w:rsidR="00C2686E" w:rsidRPr="00C2686E" w:rsidRDefault="00C2686E" w:rsidP="006F512E">
      <w:pPr>
        <w:pStyle w:val="tmutat"/>
      </w:pPr>
      <w:r>
        <w:t xml:space="preserve">Jó munkát, sikeres szakdolgozat </w:t>
      </w:r>
      <w:proofErr w:type="gramStart"/>
      <w:r>
        <w:t>készítést</w:t>
      </w:r>
      <w:proofErr w:type="gramEnd"/>
      <w:r>
        <w:t xml:space="preserve"> ill. </w:t>
      </w:r>
      <w:r w:rsidRPr="006F512E">
        <w:t>diplomatervezést</w:t>
      </w:r>
      <w:r>
        <w:t xml:space="preserve"> kívánunk!</w:t>
      </w:r>
    </w:p>
    <w:p w14:paraId="3C3EA314" w14:textId="77777777" w:rsidR="00816BCB" w:rsidRPr="00B50CAA" w:rsidRDefault="00816BCB" w:rsidP="00816BCB">
      <w:pPr>
        <w:pStyle w:val="Nyilatkozatcm"/>
      </w:pPr>
      <w:r w:rsidRPr="00B50CAA">
        <w:lastRenderedPageBreak/>
        <w:t>FELADATKIÍRÁS</w:t>
      </w:r>
    </w:p>
    <w:p w14:paraId="4A031A12"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 xml:space="preserve">tanszéki </w:t>
      </w:r>
      <w:proofErr w:type="gramStart"/>
      <w:r w:rsidRPr="00350AEC">
        <w:t>adminisztrációban</w:t>
      </w:r>
      <w:proofErr w:type="gramEnd"/>
      <w:r w:rsidRPr="00350AEC">
        <w:t xml:space="preserve">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740BFC47" w14:textId="77777777" w:rsidR="0063585C" w:rsidRPr="004851C7" w:rsidRDefault="00816BCB" w:rsidP="00D429F2">
      <w:pPr>
        <w:pStyle w:val="Cmlaplog"/>
      </w:pPr>
      <w:r>
        <w:br w:type="page"/>
      </w:r>
      <w:r w:rsidR="006B6E74" w:rsidRPr="004851C7">
        <w:rPr>
          <w:noProof/>
          <w:lang w:eastAsia="hu-HU"/>
        </w:rPr>
        <w:lastRenderedPageBreak/>
        <w:drawing>
          <wp:inline distT="0" distB="0" distL="0" distR="0" wp14:anchorId="16F81581" wp14:editId="465DC403">
            <wp:extent cx="1935480"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5480" cy="541020"/>
                    </a:xfrm>
                    <a:prstGeom prst="rect">
                      <a:avLst/>
                    </a:prstGeom>
                    <a:noFill/>
                    <a:ln>
                      <a:noFill/>
                    </a:ln>
                  </pic:spPr>
                </pic:pic>
              </a:graphicData>
            </a:graphic>
          </wp:inline>
        </w:drawing>
      </w:r>
    </w:p>
    <w:p w14:paraId="0ADA2489" w14:textId="77777777" w:rsidR="004851C7" w:rsidRPr="004851C7" w:rsidRDefault="004851C7" w:rsidP="00D429F2">
      <w:pPr>
        <w:pStyle w:val="Cmlapegyetem"/>
      </w:pPr>
      <w:r w:rsidRPr="004851C7">
        <w:t>Budapesti Műszaki és Gazdaságtudományi Egyetem</w:t>
      </w:r>
    </w:p>
    <w:p w14:paraId="6DB84F3E" w14:textId="77777777" w:rsidR="004851C7" w:rsidRPr="004851C7" w:rsidRDefault="004851C7" w:rsidP="00D429F2">
      <w:pPr>
        <w:pStyle w:val="Cmlapkarstanszk"/>
      </w:pPr>
      <w:r w:rsidRPr="004851C7">
        <w:t>Villamosmérnöki és Informatikai Kar</w:t>
      </w:r>
    </w:p>
    <w:p w14:paraId="52C4F58F" w14:textId="77777777" w:rsidR="004851C7" w:rsidRDefault="007213E6" w:rsidP="00D429F2">
      <w:pPr>
        <w:pStyle w:val="Cmlapkarstanszk"/>
      </w:pPr>
      <w:fldSimple w:instr=" DOCPROPERTY  Company  \* MERGEFORMAT ">
        <w:r w:rsidR="00652898">
          <w:t>Irányítástechnika</w:t>
        </w:r>
        <w:r w:rsidR="006A1B7F">
          <w:t xml:space="preserve"> és </w:t>
        </w:r>
        <w:r w:rsidR="00652898">
          <w:t>Informatika</w:t>
        </w:r>
        <w:r w:rsidR="006A1B7F">
          <w:t xml:space="preserve"> Tanszék</w:t>
        </w:r>
      </w:fldSimple>
    </w:p>
    <w:p w14:paraId="690D487D" w14:textId="77777777" w:rsidR="004851C7" w:rsidRDefault="004851C7"/>
    <w:p w14:paraId="3DA2BF93" w14:textId="77777777" w:rsidR="004851C7" w:rsidRDefault="004851C7"/>
    <w:p w14:paraId="279C2DEA" w14:textId="77777777" w:rsidR="004851C7" w:rsidRDefault="004851C7"/>
    <w:p w14:paraId="2D9A36BC" w14:textId="77777777" w:rsidR="004851C7" w:rsidRDefault="004851C7"/>
    <w:p w14:paraId="1032A424" w14:textId="77777777" w:rsidR="004851C7" w:rsidRDefault="004851C7"/>
    <w:p w14:paraId="01CFA464" w14:textId="77777777" w:rsidR="004851C7" w:rsidRDefault="004851C7"/>
    <w:p w14:paraId="15E2435B" w14:textId="77777777" w:rsidR="004851C7" w:rsidRPr="00B50CAA" w:rsidRDefault="004851C7"/>
    <w:p w14:paraId="243EC84A" w14:textId="77777777" w:rsidR="0063585C" w:rsidRPr="00B50CAA" w:rsidRDefault="00652898" w:rsidP="00171054">
      <w:pPr>
        <w:pStyle w:val="Cmlapszerz"/>
      </w:pPr>
      <w:r>
        <w:t>Fehér Gergő</w:t>
      </w:r>
    </w:p>
    <w:p w14:paraId="17967B47" w14:textId="77777777" w:rsidR="0063585C" w:rsidRPr="00B50CAA" w:rsidRDefault="00652898" w:rsidP="00652898">
      <w:pPr>
        <w:pStyle w:val="Cm"/>
      </w:pPr>
      <w:r w:rsidRPr="00652898">
        <w:t>Versenyautó pályaívének tervezése mesterséges intelligencia módszerekkel</w:t>
      </w:r>
    </w:p>
    <w:p w14:paraId="030415B5" w14:textId="77777777" w:rsidR="0063585C" w:rsidRPr="00D429F2" w:rsidRDefault="006B6E74" w:rsidP="009C1C93">
      <w:pPr>
        <w:pStyle w:val="Alcm"/>
      </w:pPr>
      <w:r w:rsidRPr="00D429F2">
        <w:rPr>
          <w:lang w:eastAsia="hu-HU"/>
        </w:rPr>
        <mc:AlternateContent>
          <mc:Choice Requires="wps">
            <w:drawing>
              <wp:anchor distT="0" distB="0" distL="114300" distR="114300" simplePos="0" relativeHeight="251657728" behindDoc="0" locked="0" layoutInCell="1" allowOverlap="1" wp14:anchorId="1635923D" wp14:editId="2037FE43">
                <wp:simplePos x="0" y="0"/>
                <wp:positionH relativeFrom="page">
                  <wp:posOffset>2602865</wp:posOffset>
                </wp:positionH>
                <wp:positionV relativeFrom="paragraph">
                  <wp:posOffset>362585</wp:posOffset>
                </wp:positionV>
                <wp:extent cx="2879725" cy="1028700"/>
                <wp:effectExtent l="2540" t="3175" r="3810" b="0"/>
                <wp:wrapNone/>
                <wp:docPr id="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8DCEEE" w14:textId="77777777" w:rsidR="00271961" w:rsidRDefault="00271961" w:rsidP="00171054">
                            <w:pPr>
                              <w:keepLines/>
                              <w:spacing w:after="0"/>
                              <w:ind w:firstLine="0"/>
                              <w:jc w:val="center"/>
                              <w:rPr>
                                <w:smallCaps/>
                              </w:rPr>
                            </w:pPr>
                            <w:proofErr w:type="gramStart"/>
                            <w:r>
                              <w:rPr>
                                <w:smallCaps/>
                              </w:rPr>
                              <w:t>Konzulens</w:t>
                            </w:r>
                            <w:proofErr w:type="gramEnd"/>
                          </w:p>
                          <w:p w14:paraId="15482601" w14:textId="77777777" w:rsidR="00271961" w:rsidRDefault="00271961" w:rsidP="00171054">
                            <w:pPr>
                              <w:pStyle w:val="Cmlapszerz"/>
                            </w:pPr>
                            <w:fldSimple w:instr=" DOCPROPERTY &quot;Manager&quot;  \* MERGEFORMAT ">
                              <w:r>
                                <w:t>Dr. Harmati István</w:t>
                              </w:r>
                            </w:fldSimple>
                          </w:p>
                          <w:p w14:paraId="0BE6A7EB" w14:textId="2155E506" w:rsidR="00271961" w:rsidRDefault="00271961" w:rsidP="009C1C93">
                            <w:pPr>
                              <w:spacing w:after="0"/>
                              <w:ind w:firstLine="0"/>
                              <w:jc w:val="center"/>
                            </w:pPr>
                            <w:r>
                              <w:t xml:space="preserve">BUDAPEST, </w:t>
                            </w:r>
                            <w:r>
                              <w:fldChar w:fldCharType="begin"/>
                            </w:r>
                            <w:r>
                              <w:instrText xml:space="preserve"> DATE \@ "yyyy" \* MERGEFORMAT </w:instrText>
                            </w:r>
                            <w:r>
                              <w:fldChar w:fldCharType="separate"/>
                            </w:r>
                            <w:r>
                              <w:rPr>
                                <w:noProof/>
                              </w:rPr>
                              <w:t>2017</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35923D"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" stroked="f">
                <v:textbox>
                  <w:txbxContent>
                    <w:p w14:paraId="028DCEEE" w14:textId="77777777" w:rsidR="00271961" w:rsidRDefault="00271961" w:rsidP="00171054">
                      <w:pPr>
                        <w:keepLines/>
                        <w:spacing w:after="0"/>
                        <w:ind w:firstLine="0"/>
                        <w:jc w:val="center"/>
                        <w:rPr>
                          <w:smallCaps/>
                        </w:rPr>
                      </w:pPr>
                      <w:proofErr w:type="gramStart"/>
                      <w:r>
                        <w:rPr>
                          <w:smallCaps/>
                        </w:rPr>
                        <w:t>Konzulens</w:t>
                      </w:r>
                      <w:proofErr w:type="gramEnd"/>
                    </w:p>
                    <w:p w14:paraId="15482601" w14:textId="77777777" w:rsidR="00271961" w:rsidRDefault="00271961" w:rsidP="00171054">
                      <w:pPr>
                        <w:pStyle w:val="Cmlapszerz"/>
                      </w:pPr>
                      <w:fldSimple w:instr=" DOCPROPERTY &quot;Manager&quot;  \* MERGEFORMAT ">
                        <w:r>
                          <w:t>Dr. Harmati István</w:t>
                        </w:r>
                      </w:fldSimple>
                    </w:p>
                    <w:p w14:paraId="0BE6A7EB" w14:textId="2155E506" w:rsidR="00271961" w:rsidRDefault="00271961" w:rsidP="009C1C93">
                      <w:pPr>
                        <w:spacing w:after="0"/>
                        <w:ind w:firstLine="0"/>
                        <w:jc w:val="center"/>
                      </w:pPr>
                      <w:r>
                        <w:t xml:space="preserve">BUDAPEST, </w:t>
                      </w:r>
                      <w:r>
                        <w:fldChar w:fldCharType="begin"/>
                      </w:r>
                      <w:r>
                        <w:instrText xml:space="preserve"> DATE \@ "yyyy" \* MERGEFORMAT </w:instrText>
                      </w:r>
                      <w:r>
                        <w:fldChar w:fldCharType="separate"/>
                      </w:r>
                      <w:r>
                        <w:rPr>
                          <w:noProof/>
                        </w:rPr>
                        <w:t>2017</w:t>
                      </w:r>
                      <w:r>
                        <w:fldChar w:fldCharType="end"/>
                      </w:r>
                    </w:p>
                  </w:txbxContent>
                </v:textbox>
                <w10:wrap anchorx="page"/>
              </v:shape>
            </w:pict>
          </mc:Fallback>
        </mc:AlternateContent>
      </w:r>
    </w:p>
    <w:p w14:paraId="4EC17C19" w14:textId="77777777" w:rsidR="0063585C" w:rsidRPr="00B50CAA" w:rsidRDefault="0063585C" w:rsidP="00B96880">
      <w:pPr>
        <w:pStyle w:val="Fejezetcmtartalomjegyzknlkl"/>
      </w:pPr>
      <w:r w:rsidRPr="00B50CAA">
        <w:lastRenderedPageBreak/>
        <w:t>Tartalomjegyzék</w:t>
      </w:r>
    </w:p>
    <w:p w14:paraId="42B52072" w14:textId="1B1511AD" w:rsidR="00271961"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498975249" w:history="1">
        <w:r w:rsidR="00271961" w:rsidRPr="00CE2499">
          <w:rPr>
            <w:rStyle w:val="Hiperhivatkozs"/>
            <w:noProof/>
          </w:rPr>
          <w:t>Összefoglaló</w:t>
        </w:r>
        <w:r w:rsidR="00271961">
          <w:rPr>
            <w:noProof/>
            <w:webHidden/>
          </w:rPr>
          <w:tab/>
        </w:r>
        <w:r w:rsidR="00271961">
          <w:rPr>
            <w:noProof/>
            <w:webHidden/>
          </w:rPr>
          <w:fldChar w:fldCharType="begin"/>
        </w:r>
        <w:r w:rsidR="00271961">
          <w:rPr>
            <w:noProof/>
            <w:webHidden/>
          </w:rPr>
          <w:instrText xml:space="preserve"> PAGEREF _Toc498975249 \h </w:instrText>
        </w:r>
        <w:r w:rsidR="00271961">
          <w:rPr>
            <w:noProof/>
            <w:webHidden/>
          </w:rPr>
        </w:r>
        <w:r w:rsidR="00271961">
          <w:rPr>
            <w:noProof/>
            <w:webHidden/>
          </w:rPr>
          <w:fldChar w:fldCharType="separate"/>
        </w:r>
        <w:r w:rsidR="00271961">
          <w:rPr>
            <w:noProof/>
            <w:webHidden/>
          </w:rPr>
          <w:t>7</w:t>
        </w:r>
        <w:r w:rsidR="00271961">
          <w:rPr>
            <w:noProof/>
            <w:webHidden/>
          </w:rPr>
          <w:fldChar w:fldCharType="end"/>
        </w:r>
      </w:hyperlink>
    </w:p>
    <w:p w14:paraId="39AA8E5B" w14:textId="7F236663" w:rsidR="00271961" w:rsidRDefault="00271961">
      <w:pPr>
        <w:pStyle w:val="TJ1"/>
        <w:rPr>
          <w:rFonts w:asciiTheme="minorHAnsi" w:eastAsiaTheme="minorEastAsia" w:hAnsiTheme="minorHAnsi" w:cstheme="minorBidi"/>
          <w:b w:val="0"/>
          <w:noProof/>
          <w:sz w:val="22"/>
          <w:szCs w:val="22"/>
          <w:lang w:eastAsia="hu-HU"/>
        </w:rPr>
      </w:pPr>
      <w:hyperlink w:anchor="_Toc498975250" w:history="1">
        <w:r w:rsidRPr="00CE2499">
          <w:rPr>
            <w:rStyle w:val="Hiperhivatkozs"/>
            <w:noProof/>
          </w:rPr>
          <w:t>Abstract</w:t>
        </w:r>
        <w:r>
          <w:rPr>
            <w:noProof/>
            <w:webHidden/>
          </w:rPr>
          <w:tab/>
        </w:r>
        <w:r>
          <w:rPr>
            <w:noProof/>
            <w:webHidden/>
          </w:rPr>
          <w:fldChar w:fldCharType="begin"/>
        </w:r>
        <w:r>
          <w:rPr>
            <w:noProof/>
            <w:webHidden/>
          </w:rPr>
          <w:instrText xml:space="preserve"> PAGEREF _Toc498975250 \h </w:instrText>
        </w:r>
        <w:r>
          <w:rPr>
            <w:noProof/>
            <w:webHidden/>
          </w:rPr>
        </w:r>
        <w:r>
          <w:rPr>
            <w:noProof/>
            <w:webHidden/>
          </w:rPr>
          <w:fldChar w:fldCharType="separate"/>
        </w:r>
        <w:r>
          <w:rPr>
            <w:noProof/>
            <w:webHidden/>
          </w:rPr>
          <w:t>8</w:t>
        </w:r>
        <w:r>
          <w:rPr>
            <w:noProof/>
            <w:webHidden/>
          </w:rPr>
          <w:fldChar w:fldCharType="end"/>
        </w:r>
      </w:hyperlink>
    </w:p>
    <w:p w14:paraId="5F2403D6" w14:textId="28D65A16" w:rsidR="00271961" w:rsidRDefault="00271961">
      <w:pPr>
        <w:pStyle w:val="TJ1"/>
        <w:rPr>
          <w:rFonts w:asciiTheme="minorHAnsi" w:eastAsiaTheme="minorEastAsia" w:hAnsiTheme="minorHAnsi" w:cstheme="minorBidi"/>
          <w:b w:val="0"/>
          <w:noProof/>
          <w:sz w:val="22"/>
          <w:szCs w:val="22"/>
          <w:lang w:eastAsia="hu-HU"/>
        </w:rPr>
      </w:pPr>
      <w:hyperlink w:anchor="_Toc498975251" w:history="1">
        <w:r w:rsidRPr="00CE2499">
          <w:rPr>
            <w:rStyle w:val="Hiperhivatkozs"/>
            <w:noProof/>
          </w:rPr>
          <w:t>1 Bevezetés</w:t>
        </w:r>
        <w:r>
          <w:rPr>
            <w:noProof/>
            <w:webHidden/>
          </w:rPr>
          <w:tab/>
        </w:r>
        <w:r>
          <w:rPr>
            <w:noProof/>
            <w:webHidden/>
          </w:rPr>
          <w:fldChar w:fldCharType="begin"/>
        </w:r>
        <w:r>
          <w:rPr>
            <w:noProof/>
            <w:webHidden/>
          </w:rPr>
          <w:instrText xml:space="preserve"> PAGEREF _Toc498975251 \h </w:instrText>
        </w:r>
        <w:r>
          <w:rPr>
            <w:noProof/>
            <w:webHidden/>
          </w:rPr>
        </w:r>
        <w:r>
          <w:rPr>
            <w:noProof/>
            <w:webHidden/>
          </w:rPr>
          <w:fldChar w:fldCharType="separate"/>
        </w:r>
        <w:r>
          <w:rPr>
            <w:noProof/>
            <w:webHidden/>
          </w:rPr>
          <w:t>9</w:t>
        </w:r>
        <w:r>
          <w:rPr>
            <w:noProof/>
            <w:webHidden/>
          </w:rPr>
          <w:fldChar w:fldCharType="end"/>
        </w:r>
      </w:hyperlink>
    </w:p>
    <w:p w14:paraId="03B40D3A" w14:textId="56B639D7" w:rsidR="00271961" w:rsidRDefault="00271961">
      <w:pPr>
        <w:pStyle w:val="TJ1"/>
        <w:rPr>
          <w:rFonts w:asciiTheme="minorHAnsi" w:eastAsiaTheme="minorEastAsia" w:hAnsiTheme="minorHAnsi" w:cstheme="minorBidi"/>
          <w:b w:val="0"/>
          <w:noProof/>
          <w:sz w:val="22"/>
          <w:szCs w:val="22"/>
          <w:lang w:eastAsia="hu-HU"/>
        </w:rPr>
      </w:pPr>
      <w:hyperlink w:anchor="_Toc498975252" w:history="1">
        <w:r w:rsidRPr="00CE2499">
          <w:rPr>
            <w:rStyle w:val="Hiperhivatkozs"/>
            <w:noProof/>
          </w:rPr>
          <w:t>2 Elméleti háttér</w:t>
        </w:r>
        <w:r>
          <w:rPr>
            <w:noProof/>
            <w:webHidden/>
          </w:rPr>
          <w:tab/>
        </w:r>
        <w:r>
          <w:rPr>
            <w:noProof/>
            <w:webHidden/>
          </w:rPr>
          <w:fldChar w:fldCharType="begin"/>
        </w:r>
        <w:r>
          <w:rPr>
            <w:noProof/>
            <w:webHidden/>
          </w:rPr>
          <w:instrText xml:space="preserve"> PAGEREF _Toc498975252 \h </w:instrText>
        </w:r>
        <w:r>
          <w:rPr>
            <w:noProof/>
            <w:webHidden/>
          </w:rPr>
        </w:r>
        <w:r>
          <w:rPr>
            <w:noProof/>
            <w:webHidden/>
          </w:rPr>
          <w:fldChar w:fldCharType="separate"/>
        </w:r>
        <w:r>
          <w:rPr>
            <w:noProof/>
            <w:webHidden/>
          </w:rPr>
          <w:t>10</w:t>
        </w:r>
        <w:r>
          <w:rPr>
            <w:noProof/>
            <w:webHidden/>
          </w:rPr>
          <w:fldChar w:fldCharType="end"/>
        </w:r>
      </w:hyperlink>
    </w:p>
    <w:p w14:paraId="2D6C0D70" w14:textId="6D210CDE" w:rsidR="00271961" w:rsidRDefault="00271961">
      <w:pPr>
        <w:pStyle w:val="TJ2"/>
        <w:tabs>
          <w:tab w:val="right" w:leader="dot" w:pos="8494"/>
        </w:tabs>
        <w:rPr>
          <w:rFonts w:asciiTheme="minorHAnsi" w:eastAsiaTheme="minorEastAsia" w:hAnsiTheme="minorHAnsi" w:cstheme="minorBidi"/>
          <w:noProof/>
          <w:sz w:val="22"/>
          <w:szCs w:val="22"/>
          <w:lang w:eastAsia="hu-HU"/>
        </w:rPr>
      </w:pPr>
      <w:hyperlink w:anchor="_Toc498975253" w:history="1">
        <w:r w:rsidRPr="00CE2499">
          <w:rPr>
            <w:rStyle w:val="Hiperhivatkozs"/>
            <w:noProof/>
          </w:rPr>
          <w:t>2.1 Megerősítéses tanulás</w:t>
        </w:r>
        <w:r>
          <w:rPr>
            <w:noProof/>
            <w:webHidden/>
          </w:rPr>
          <w:tab/>
        </w:r>
        <w:r>
          <w:rPr>
            <w:noProof/>
            <w:webHidden/>
          </w:rPr>
          <w:fldChar w:fldCharType="begin"/>
        </w:r>
        <w:r>
          <w:rPr>
            <w:noProof/>
            <w:webHidden/>
          </w:rPr>
          <w:instrText xml:space="preserve"> PAGEREF _Toc498975253 \h </w:instrText>
        </w:r>
        <w:r>
          <w:rPr>
            <w:noProof/>
            <w:webHidden/>
          </w:rPr>
        </w:r>
        <w:r>
          <w:rPr>
            <w:noProof/>
            <w:webHidden/>
          </w:rPr>
          <w:fldChar w:fldCharType="separate"/>
        </w:r>
        <w:r>
          <w:rPr>
            <w:noProof/>
            <w:webHidden/>
          </w:rPr>
          <w:t>10</w:t>
        </w:r>
        <w:r>
          <w:rPr>
            <w:noProof/>
            <w:webHidden/>
          </w:rPr>
          <w:fldChar w:fldCharType="end"/>
        </w:r>
      </w:hyperlink>
    </w:p>
    <w:p w14:paraId="254C5157" w14:textId="24A4373B" w:rsidR="00271961" w:rsidRDefault="00271961">
      <w:pPr>
        <w:pStyle w:val="TJ3"/>
        <w:tabs>
          <w:tab w:val="right" w:leader="dot" w:pos="8494"/>
        </w:tabs>
        <w:rPr>
          <w:rFonts w:asciiTheme="minorHAnsi" w:eastAsiaTheme="minorEastAsia" w:hAnsiTheme="minorHAnsi" w:cstheme="minorBidi"/>
          <w:noProof/>
          <w:sz w:val="22"/>
          <w:szCs w:val="22"/>
          <w:lang w:eastAsia="hu-HU"/>
        </w:rPr>
      </w:pPr>
      <w:hyperlink w:anchor="_Toc498975254" w:history="1">
        <w:r w:rsidRPr="00CE2499">
          <w:rPr>
            <w:rStyle w:val="Hiperhivatkozs"/>
            <w:noProof/>
          </w:rPr>
          <w:t>2.1.1 Markovi döntési folyamat</w:t>
        </w:r>
        <w:r>
          <w:rPr>
            <w:noProof/>
            <w:webHidden/>
          </w:rPr>
          <w:tab/>
        </w:r>
        <w:r>
          <w:rPr>
            <w:noProof/>
            <w:webHidden/>
          </w:rPr>
          <w:fldChar w:fldCharType="begin"/>
        </w:r>
        <w:r>
          <w:rPr>
            <w:noProof/>
            <w:webHidden/>
          </w:rPr>
          <w:instrText xml:space="preserve"> PAGEREF _Toc498975254 \h </w:instrText>
        </w:r>
        <w:r>
          <w:rPr>
            <w:noProof/>
            <w:webHidden/>
          </w:rPr>
        </w:r>
        <w:r>
          <w:rPr>
            <w:noProof/>
            <w:webHidden/>
          </w:rPr>
          <w:fldChar w:fldCharType="separate"/>
        </w:r>
        <w:r>
          <w:rPr>
            <w:noProof/>
            <w:webHidden/>
          </w:rPr>
          <w:t>10</w:t>
        </w:r>
        <w:r>
          <w:rPr>
            <w:noProof/>
            <w:webHidden/>
          </w:rPr>
          <w:fldChar w:fldCharType="end"/>
        </w:r>
      </w:hyperlink>
    </w:p>
    <w:p w14:paraId="7BD92D4D" w14:textId="079BDF0E" w:rsidR="00271961" w:rsidRDefault="00271961">
      <w:pPr>
        <w:pStyle w:val="TJ3"/>
        <w:tabs>
          <w:tab w:val="right" w:leader="dot" w:pos="8494"/>
        </w:tabs>
        <w:rPr>
          <w:rFonts w:asciiTheme="minorHAnsi" w:eastAsiaTheme="minorEastAsia" w:hAnsiTheme="minorHAnsi" w:cstheme="minorBidi"/>
          <w:noProof/>
          <w:sz w:val="22"/>
          <w:szCs w:val="22"/>
          <w:lang w:eastAsia="hu-HU"/>
        </w:rPr>
      </w:pPr>
      <w:hyperlink w:anchor="_Toc498975255" w:history="1">
        <w:r w:rsidRPr="00CE2499">
          <w:rPr>
            <w:rStyle w:val="Hiperhivatkozs"/>
            <w:noProof/>
          </w:rPr>
          <w:t>2.1.2 Algoritmusok kategorizálása</w:t>
        </w:r>
        <w:r>
          <w:rPr>
            <w:noProof/>
            <w:webHidden/>
          </w:rPr>
          <w:tab/>
        </w:r>
        <w:r>
          <w:rPr>
            <w:noProof/>
            <w:webHidden/>
          </w:rPr>
          <w:fldChar w:fldCharType="begin"/>
        </w:r>
        <w:r>
          <w:rPr>
            <w:noProof/>
            <w:webHidden/>
          </w:rPr>
          <w:instrText xml:space="preserve"> PAGEREF _Toc498975255 \h </w:instrText>
        </w:r>
        <w:r>
          <w:rPr>
            <w:noProof/>
            <w:webHidden/>
          </w:rPr>
        </w:r>
        <w:r>
          <w:rPr>
            <w:noProof/>
            <w:webHidden/>
          </w:rPr>
          <w:fldChar w:fldCharType="separate"/>
        </w:r>
        <w:r>
          <w:rPr>
            <w:noProof/>
            <w:webHidden/>
          </w:rPr>
          <w:t>12</w:t>
        </w:r>
        <w:r>
          <w:rPr>
            <w:noProof/>
            <w:webHidden/>
          </w:rPr>
          <w:fldChar w:fldCharType="end"/>
        </w:r>
      </w:hyperlink>
    </w:p>
    <w:p w14:paraId="55ABD3BD" w14:textId="0B16473D" w:rsidR="00271961" w:rsidRDefault="00271961">
      <w:pPr>
        <w:pStyle w:val="TJ3"/>
        <w:tabs>
          <w:tab w:val="right" w:leader="dot" w:pos="8494"/>
        </w:tabs>
        <w:rPr>
          <w:rFonts w:asciiTheme="minorHAnsi" w:eastAsiaTheme="minorEastAsia" w:hAnsiTheme="minorHAnsi" w:cstheme="minorBidi"/>
          <w:noProof/>
          <w:sz w:val="22"/>
          <w:szCs w:val="22"/>
          <w:lang w:eastAsia="hu-HU"/>
        </w:rPr>
      </w:pPr>
      <w:hyperlink w:anchor="_Toc498975256" w:history="1">
        <w:r w:rsidRPr="00CE2499">
          <w:rPr>
            <w:rStyle w:val="Hiperhivatkozs"/>
            <w:noProof/>
          </w:rPr>
          <w:t>2.1.3 Exploration, exploitation dilemma</w:t>
        </w:r>
        <w:r>
          <w:rPr>
            <w:noProof/>
            <w:webHidden/>
          </w:rPr>
          <w:tab/>
        </w:r>
        <w:r>
          <w:rPr>
            <w:noProof/>
            <w:webHidden/>
          </w:rPr>
          <w:fldChar w:fldCharType="begin"/>
        </w:r>
        <w:r>
          <w:rPr>
            <w:noProof/>
            <w:webHidden/>
          </w:rPr>
          <w:instrText xml:space="preserve"> PAGEREF _Toc498975256 \h </w:instrText>
        </w:r>
        <w:r>
          <w:rPr>
            <w:noProof/>
            <w:webHidden/>
          </w:rPr>
        </w:r>
        <w:r>
          <w:rPr>
            <w:noProof/>
            <w:webHidden/>
          </w:rPr>
          <w:fldChar w:fldCharType="separate"/>
        </w:r>
        <w:r>
          <w:rPr>
            <w:noProof/>
            <w:webHidden/>
          </w:rPr>
          <w:t>14</w:t>
        </w:r>
        <w:r>
          <w:rPr>
            <w:noProof/>
            <w:webHidden/>
          </w:rPr>
          <w:fldChar w:fldCharType="end"/>
        </w:r>
      </w:hyperlink>
    </w:p>
    <w:p w14:paraId="3BE6E1BC" w14:textId="1533103B" w:rsidR="00271961" w:rsidRDefault="00271961">
      <w:pPr>
        <w:pStyle w:val="TJ3"/>
        <w:tabs>
          <w:tab w:val="right" w:leader="dot" w:pos="8494"/>
        </w:tabs>
        <w:rPr>
          <w:rFonts w:asciiTheme="minorHAnsi" w:eastAsiaTheme="minorEastAsia" w:hAnsiTheme="minorHAnsi" w:cstheme="minorBidi"/>
          <w:noProof/>
          <w:sz w:val="22"/>
          <w:szCs w:val="22"/>
          <w:lang w:eastAsia="hu-HU"/>
        </w:rPr>
      </w:pPr>
      <w:hyperlink w:anchor="_Toc498975257" w:history="1">
        <w:r w:rsidRPr="00CE2499">
          <w:rPr>
            <w:rStyle w:val="Hiperhivatkozs"/>
            <w:noProof/>
          </w:rPr>
          <w:t>2.1.4 Elterjedt felderítő függvények</w:t>
        </w:r>
        <w:r>
          <w:rPr>
            <w:noProof/>
            <w:webHidden/>
          </w:rPr>
          <w:tab/>
        </w:r>
        <w:r>
          <w:rPr>
            <w:noProof/>
            <w:webHidden/>
          </w:rPr>
          <w:fldChar w:fldCharType="begin"/>
        </w:r>
        <w:r>
          <w:rPr>
            <w:noProof/>
            <w:webHidden/>
          </w:rPr>
          <w:instrText xml:space="preserve"> PAGEREF _Toc498975257 \h </w:instrText>
        </w:r>
        <w:r>
          <w:rPr>
            <w:noProof/>
            <w:webHidden/>
          </w:rPr>
        </w:r>
        <w:r>
          <w:rPr>
            <w:noProof/>
            <w:webHidden/>
          </w:rPr>
          <w:fldChar w:fldCharType="separate"/>
        </w:r>
        <w:r>
          <w:rPr>
            <w:noProof/>
            <w:webHidden/>
          </w:rPr>
          <w:t>14</w:t>
        </w:r>
        <w:r>
          <w:rPr>
            <w:noProof/>
            <w:webHidden/>
          </w:rPr>
          <w:fldChar w:fldCharType="end"/>
        </w:r>
      </w:hyperlink>
    </w:p>
    <w:p w14:paraId="236ECE9A" w14:textId="3F6F1DD8" w:rsidR="00271961" w:rsidRDefault="00271961">
      <w:pPr>
        <w:pStyle w:val="TJ2"/>
        <w:tabs>
          <w:tab w:val="right" w:leader="dot" w:pos="8494"/>
        </w:tabs>
        <w:rPr>
          <w:rFonts w:asciiTheme="minorHAnsi" w:eastAsiaTheme="minorEastAsia" w:hAnsiTheme="minorHAnsi" w:cstheme="minorBidi"/>
          <w:noProof/>
          <w:sz w:val="22"/>
          <w:szCs w:val="22"/>
          <w:lang w:eastAsia="hu-HU"/>
        </w:rPr>
      </w:pPr>
      <w:hyperlink w:anchor="_Toc498975258" w:history="1">
        <w:r w:rsidRPr="00CE2499">
          <w:rPr>
            <w:rStyle w:val="Hiperhivatkozs"/>
            <w:noProof/>
          </w:rPr>
          <w:t>2.2 Neurális hálózatok</w:t>
        </w:r>
        <w:r>
          <w:rPr>
            <w:noProof/>
            <w:webHidden/>
          </w:rPr>
          <w:tab/>
        </w:r>
        <w:r>
          <w:rPr>
            <w:noProof/>
            <w:webHidden/>
          </w:rPr>
          <w:fldChar w:fldCharType="begin"/>
        </w:r>
        <w:r>
          <w:rPr>
            <w:noProof/>
            <w:webHidden/>
          </w:rPr>
          <w:instrText xml:space="preserve"> PAGEREF _Toc498975258 \h </w:instrText>
        </w:r>
        <w:r>
          <w:rPr>
            <w:noProof/>
            <w:webHidden/>
          </w:rPr>
        </w:r>
        <w:r>
          <w:rPr>
            <w:noProof/>
            <w:webHidden/>
          </w:rPr>
          <w:fldChar w:fldCharType="separate"/>
        </w:r>
        <w:r>
          <w:rPr>
            <w:noProof/>
            <w:webHidden/>
          </w:rPr>
          <w:t>15</w:t>
        </w:r>
        <w:r>
          <w:rPr>
            <w:noProof/>
            <w:webHidden/>
          </w:rPr>
          <w:fldChar w:fldCharType="end"/>
        </w:r>
      </w:hyperlink>
    </w:p>
    <w:p w14:paraId="6CF8B399" w14:textId="3561D482" w:rsidR="00271961" w:rsidRDefault="00271961">
      <w:pPr>
        <w:pStyle w:val="TJ3"/>
        <w:tabs>
          <w:tab w:val="right" w:leader="dot" w:pos="8494"/>
        </w:tabs>
        <w:rPr>
          <w:rFonts w:asciiTheme="minorHAnsi" w:eastAsiaTheme="minorEastAsia" w:hAnsiTheme="minorHAnsi" w:cstheme="minorBidi"/>
          <w:noProof/>
          <w:sz w:val="22"/>
          <w:szCs w:val="22"/>
          <w:lang w:eastAsia="hu-HU"/>
        </w:rPr>
      </w:pPr>
      <w:hyperlink w:anchor="_Toc498975259" w:history="1">
        <w:r w:rsidRPr="00CE2499">
          <w:rPr>
            <w:rStyle w:val="Hiperhivatkozs"/>
            <w:noProof/>
          </w:rPr>
          <w:t>2.2.1 Neurális hálózatok felépítése</w:t>
        </w:r>
        <w:r>
          <w:rPr>
            <w:noProof/>
            <w:webHidden/>
          </w:rPr>
          <w:tab/>
        </w:r>
        <w:r>
          <w:rPr>
            <w:noProof/>
            <w:webHidden/>
          </w:rPr>
          <w:fldChar w:fldCharType="begin"/>
        </w:r>
        <w:r>
          <w:rPr>
            <w:noProof/>
            <w:webHidden/>
          </w:rPr>
          <w:instrText xml:space="preserve"> PAGEREF _Toc498975259 \h </w:instrText>
        </w:r>
        <w:r>
          <w:rPr>
            <w:noProof/>
            <w:webHidden/>
          </w:rPr>
        </w:r>
        <w:r>
          <w:rPr>
            <w:noProof/>
            <w:webHidden/>
          </w:rPr>
          <w:fldChar w:fldCharType="separate"/>
        </w:r>
        <w:r>
          <w:rPr>
            <w:noProof/>
            <w:webHidden/>
          </w:rPr>
          <w:t>15</w:t>
        </w:r>
        <w:r>
          <w:rPr>
            <w:noProof/>
            <w:webHidden/>
          </w:rPr>
          <w:fldChar w:fldCharType="end"/>
        </w:r>
      </w:hyperlink>
    </w:p>
    <w:p w14:paraId="1C0EE3A1" w14:textId="14AB8B91" w:rsidR="00271961" w:rsidRDefault="00271961">
      <w:pPr>
        <w:pStyle w:val="TJ3"/>
        <w:tabs>
          <w:tab w:val="right" w:leader="dot" w:pos="8494"/>
        </w:tabs>
        <w:rPr>
          <w:rFonts w:asciiTheme="minorHAnsi" w:eastAsiaTheme="minorEastAsia" w:hAnsiTheme="minorHAnsi" w:cstheme="minorBidi"/>
          <w:noProof/>
          <w:sz w:val="22"/>
          <w:szCs w:val="22"/>
          <w:lang w:eastAsia="hu-HU"/>
        </w:rPr>
      </w:pPr>
      <w:hyperlink w:anchor="_Toc498975260" w:history="1">
        <w:r w:rsidRPr="00CE2499">
          <w:rPr>
            <w:rStyle w:val="Hiperhivatkozs"/>
            <w:noProof/>
          </w:rPr>
          <w:t>2.2.2 Aktivációs függvény szerepe és főbb típusai</w:t>
        </w:r>
        <w:r>
          <w:rPr>
            <w:noProof/>
            <w:webHidden/>
          </w:rPr>
          <w:tab/>
        </w:r>
        <w:r>
          <w:rPr>
            <w:noProof/>
            <w:webHidden/>
          </w:rPr>
          <w:fldChar w:fldCharType="begin"/>
        </w:r>
        <w:r>
          <w:rPr>
            <w:noProof/>
            <w:webHidden/>
          </w:rPr>
          <w:instrText xml:space="preserve"> PAGEREF _Toc498975260 \h </w:instrText>
        </w:r>
        <w:r>
          <w:rPr>
            <w:noProof/>
            <w:webHidden/>
          </w:rPr>
        </w:r>
        <w:r>
          <w:rPr>
            <w:noProof/>
            <w:webHidden/>
          </w:rPr>
          <w:fldChar w:fldCharType="separate"/>
        </w:r>
        <w:r>
          <w:rPr>
            <w:noProof/>
            <w:webHidden/>
          </w:rPr>
          <w:t>17</w:t>
        </w:r>
        <w:r>
          <w:rPr>
            <w:noProof/>
            <w:webHidden/>
          </w:rPr>
          <w:fldChar w:fldCharType="end"/>
        </w:r>
      </w:hyperlink>
    </w:p>
    <w:p w14:paraId="023F5276" w14:textId="0BF21B3D" w:rsidR="00271961" w:rsidRDefault="00271961">
      <w:pPr>
        <w:pStyle w:val="TJ3"/>
        <w:tabs>
          <w:tab w:val="right" w:leader="dot" w:pos="8494"/>
        </w:tabs>
        <w:rPr>
          <w:rFonts w:asciiTheme="minorHAnsi" w:eastAsiaTheme="minorEastAsia" w:hAnsiTheme="minorHAnsi" w:cstheme="minorBidi"/>
          <w:noProof/>
          <w:sz w:val="22"/>
          <w:szCs w:val="22"/>
          <w:lang w:eastAsia="hu-HU"/>
        </w:rPr>
      </w:pPr>
      <w:hyperlink w:anchor="_Toc498975261" w:history="1">
        <w:r w:rsidRPr="00CE2499">
          <w:rPr>
            <w:rStyle w:val="Hiperhivatkozs"/>
            <w:noProof/>
          </w:rPr>
          <w:t>2.2.3 Költség függvények</w:t>
        </w:r>
        <w:r>
          <w:rPr>
            <w:noProof/>
            <w:webHidden/>
          </w:rPr>
          <w:tab/>
        </w:r>
        <w:r>
          <w:rPr>
            <w:noProof/>
            <w:webHidden/>
          </w:rPr>
          <w:fldChar w:fldCharType="begin"/>
        </w:r>
        <w:r>
          <w:rPr>
            <w:noProof/>
            <w:webHidden/>
          </w:rPr>
          <w:instrText xml:space="preserve"> PAGEREF _Toc498975261 \h </w:instrText>
        </w:r>
        <w:r>
          <w:rPr>
            <w:noProof/>
            <w:webHidden/>
          </w:rPr>
        </w:r>
        <w:r>
          <w:rPr>
            <w:noProof/>
            <w:webHidden/>
          </w:rPr>
          <w:fldChar w:fldCharType="separate"/>
        </w:r>
        <w:r>
          <w:rPr>
            <w:noProof/>
            <w:webHidden/>
          </w:rPr>
          <w:t>18</w:t>
        </w:r>
        <w:r>
          <w:rPr>
            <w:noProof/>
            <w:webHidden/>
          </w:rPr>
          <w:fldChar w:fldCharType="end"/>
        </w:r>
      </w:hyperlink>
    </w:p>
    <w:p w14:paraId="524B2A78" w14:textId="6B57EF04" w:rsidR="00271961" w:rsidRDefault="00271961">
      <w:pPr>
        <w:pStyle w:val="TJ3"/>
        <w:tabs>
          <w:tab w:val="right" w:leader="dot" w:pos="8494"/>
        </w:tabs>
        <w:rPr>
          <w:rFonts w:asciiTheme="minorHAnsi" w:eastAsiaTheme="minorEastAsia" w:hAnsiTheme="minorHAnsi" w:cstheme="minorBidi"/>
          <w:noProof/>
          <w:sz w:val="22"/>
          <w:szCs w:val="22"/>
          <w:lang w:eastAsia="hu-HU"/>
        </w:rPr>
      </w:pPr>
      <w:hyperlink w:anchor="_Toc498975262" w:history="1">
        <w:r w:rsidRPr="00CE2499">
          <w:rPr>
            <w:rStyle w:val="Hiperhivatkozs"/>
            <w:noProof/>
          </w:rPr>
          <w:t>2.2.4 Hálózat tanítása és optimalizálás</w:t>
        </w:r>
        <w:r>
          <w:rPr>
            <w:noProof/>
            <w:webHidden/>
          </w:rPr>
          <w:tab/>
        </w:r>
        <w:r>
          <w:rPr>
            <w:noProof/>
            <w:webHidden/>
          </w:rPr>
          <w:fldChar w:fldCharType="begin"/>
        </w:r>
        <w:r>
          <w:rPr>
            <w:noProof/>
            <w:webHidden/>
          </w:rPr>
          <w:instrText xml:space="preserve"> PAGEREF _Toc498975262 \h </w:instrText>
        </w:r>
        <w:r>
          <w:rPr>
            <w:noProof/>
            <w:webHidden/>
          </w:rPr>
        </w:r>
        <w:r>
          <w:rPr>
            <w:noProof/>
            <w:webHidden/>
          </w:rPr>
          <w:fldChar w:fldCharType="separate"/>
        </w:r>
        <w:r>
          <w:rPr>
            <w:noProof/>
            <w:webHidden/>
          </w:rPr>
          <w:t>19</w:t>
        </w:r>
        <w:r>
          <w:rPr>
            <w:noProof/>
            <w:webHidden/>
          </w:rPr>
          <w:fldChar w:fldCharType="end"/>
        </w:r>
      </w:hyperlink>
    </w:p>
    <w:p w14:paraId="28A920E1" w14:textId="3D641C6B" w:rsidR="00271961" w:rsidRDefault="00271961">
      <w:pPr>
        <w:pStyle w:val="TJ3"/>
        <w:tabs>
          <w:tab w:val="right" w:leader="dot" w:pos="8494"/>
        </w:tabs>
        <w:rPr>
          <w:rFonts w:asciiTheme="minorHAnsi" w:eastAsiaTheme="minorEastAsia" w:hAnsiTheme="minorHAnsi" w:cstheme="minorBidi"/>
          <w:noProof/>
          <w:sz w:val="22"/>
          <w:szCs w:val="22"/>
          <w:lang w:eastAsia="hu-HU"/>
        </w:rPr>
      </w:pPr>
      <w:hyperlink w:anchor="_Toc498975263" w:history="1">
        <w:r w:rsidRPr="00CE2499">
          <w:rPr>
            <w:rStyle w:val="Hiperhivatkozs"/>
            <w:noProof/>
          </w:rPr>
          <w:t>2.2.5 Neurális hálózatok típusai</w:t>
        </w:r>
        <w:r>
          <w:rPr>
            <w:noProof/>
            <w:webHidden/>
          </w:rPr>
          <w:tab/>
        </w:r>
        <w:r>
          <w:rPr>
            <w:noProof/>
            <w:webHidden/>
          </w:rPr>
          <w:fldChar w:fldCharType="begin"/>
        </w:r>
        <w:r>
          <w:rPr>
            <w:noProof/>
            <w:webHidden/>
          </w:rPr>
          <w:instrText xml:space="preserve"> PAGEREF _Toc498975263 \h </w:instrText>
        </w:r>
        <w:r>
          <w:rPr>
            <w:noProof/>
            <w:webHidden/>
          </w:rPr>
        </w:r>
        <w:r>
          <w:rPr>
            <w:noProof/>
            <w:webHidden/>
          </w:rPr>
          <w:fldChar w:fldCharType="separate"/>
        </w:r>
        <w:r>
          <w:rPr>
            <w:noProof/>
            <w:webHidden/>
          </w:rPr>
          <w:t>20</w:t>
        </w:r>
        <w:r>
          <w:rPr>
            <w:noProof/>
            <w:webHidden/>
          </w:rPr>
          <w:fldChar w:fldCharType="end"/>
        </w:r>
      </w:hyperlink>
    </w:p>
    <w:p w14:paraId="7B5F15B3" w14:textId="6CED9003" w:rsidR="00271961" w:rsidRDefault="00271961">
      <w:pPr>
        <w:pStyle w:val="TJ2"/>
        <w:tabs>
          <w:tab w:val="right" w:leader="dot" w:pos="8494"/>
        </w:tabs>
        <w:rPr>
          <w:rFonts w:asciiTheme="minorHAnsi" w:eastAsiaTheme="minorEastAsia" w:hAnsiTheme="minorHAnsi" w:cstheme="minorBidi"/>
          <w:noProof/>
          <w:sz w:val="22"/>
          <w:szCs w:val="22"/>
          <w:lang w:eastAsia="hu-HU"/>
        </w:rPr>
      </w:pPr>
      <w:hyperlink w:anchor="_Toc498975264" w:history="1">
        <w:r w:rsidRPr="00CE2499">
          <w:rPr>
            <w:rStyle w:val="Hiperhivatkozs"/>
            <w:noProof/>
          </w:rPr>
          <w:t>2.3 Deep reinfocement learning</w:t>
        </w:r>
        <w:r>
          <w:rPr>
            <w:noProof/>
            <w:webHidden/>
          </w:rPr>
          <w:tab/>
        </w:r>
        <w:r>
          <w:rPr>
            <w:noProof/>
            <w:webHidden/>
          </w:rPr>
          <w:fldChar w:fldCharType="begin"/>
        </w:r>
        <w:r>
          <w:rPr>
            <w:noProof/>
            <w:webHidden/>
          </w:rPr>
          <w:instrText xml:space="preserve"> PAGEREF _Toc498975264 \h </w:instrText>
        </w:r>
        <w:r>
          <w:rPr>
            <w:noProof/>
            <w:webHidden/>
          </w:rPr>
        </w:r>
        <w:r>
          <w:rPr>
            <w:noProof/>
            <w:webHidden/>
          </w:rPr>
          <w:fldChar w:fldCharType="separate"/>
        </w:r>
        <w:r>
          <w:rPr>
            <w:noProof/>
            <w:webHidden/>
          </w:rPr>
          <w:t>22</w:t>
        </w:r>
        <w:r>
          <w:rPr>
            <w:noProof/>
            <w:webHidden/>
          </w:rPr>
          <w:fldChar w:fldCharType="end"/>
        </w:r>
      </w:hyperlink>
    </w:p>
    <w:p w14:paraId="09D07C8D" w14:textId="7106C640" w:rsidR="00271961" w:rsidRDefault="00271961">
      <w:pPr>
        <w:pStyle w:val="TJ3"/>
        <w:tabs>
          <w:tab w:val="right" w:leader="dot" w:pos="8494"/>
        </w:tabs>
        <w:rPr>
          <w:rFonts w:asciiTheme="minorHAnsi" w:eastAsiaTheme="minorEastAsia" w:hAnsiTheme="minorHAnsi" w:cstheme="minorBidi"/>
          <w:noProof/>
          <w:sz w:val="22"/>
          <w:szCs w:val="22"/>
          <w:lang w:eastAsia="hu-HU"/>
        </w:rPr>
      </w:pPr>
      <w:hyperlink w:anchor="_Toc498975265" w:history="1">
        <w:r w:rsidRPr="00CE2499">
          <w:rPr>
            <w:rStyle w:val="Hiperhivatkozs"/>
            <w:noProof/>
          </w:rPr>
          <w:t>2.3.1 Motiváció</w:t>
        </w:r>
        <w:r>
          <w:rPr>
            <w:noProof/>
            <w:webHidden/>
          </w:rPr>
          <w:tab/>
        </w:r>
        <w:r>
          <w:rPr>
            <w:noProof/>
            <w:webHidden/>
          </w:rPr>
          <w:fldChar w:fldCharType="begin"/>
        </w:r>
        <w:r>
          <w:rPr>
            <w:noProof/>
            <w:webHidden/>
          </w:rPr>
          <w:instrText xml:space="preserve"> PAGEREF _Toc498975265 \h </w:instrText>
        </w:r>
        <w:r>
          <w:rPr>
            <w:noProof/>
            <w:webHidden/>
          </w:rPr>
        </w:r>
        <w:r>
          <w:rPr>
            <w:noProof/>
            <w:webHidden/>
          </w:rPr>
          <w:fldChar w:fldCharType="separate"/>
        </w:r>
        <w:r>
          <w:rPr>
            <w:noProof/>
            <w:webHidden/>
          </w:rPr>
          <w:t>22</w:t>
        </w:r>
        <w:r>
          <w:rPr>
            <w:noProof/>
            <w:webHidden/>
          </w:rPr>
          <w:fldChar w:fldCharType="end"/>
        </w:r>
      </w:hyperlink>
    </w:p>
    <w:p w14:paraId="1E46DEE7" w14:textId="641E6C9B" w:rsidR="00271961" w:rsidRDefault="00271961">
      <w:pPr>
        <w:pStyle w:val="TJ3"/>
        <w:tabs>
          <w:tab w:val="right" w:leader="dot" w:pos="8494"/>
        </w:tabs>
        <w:rPr>
          <w:rFonts w:asciiTheme="minorHAnsi" w:eastAsiaTheme="minorEastAsia" w:hAnsiTheme="minorHAnsi" w:cstheme="minorBidi"/>
          <w:noProof/>
          <w:sz w:val="22"/>
          <w:szCs w:val="22"/>
          <w:lang w:eastAsia="hu-HU"/>
        </w:rPr>
      </w:pPr>
      <w:hyperlink w:anchor="_Toc498975266" w:history="1">
        <w:r w:rsidRPr="00CE2499">
          <w:rPr>
            <w:rStyle w:val="Hiperhivatkozs"/>
            <w:noProof/>
          </w:rPr>
          <w:t>2.3.2 DQN</w:t>
        </w:r>
        <w:r>
          <w:rPr>
            <w:noProof/>
            <w:webHidden/>
          </w:rPr>
          <w:tab/>
        </w:r>
        <w:r>
          <w:rPr>
            <w:noProof/>
            <w:webHidden/>
          </w:rPr>
          <w:fldChar w:fldCharType="begin"/>
        </w:r>
        <w:r>
          <w:rPr>
            <w:noProof/>
            <w:webHidden/>
          </w:rPr>
          <w:instrText xml:space="preserve"> PAGEREF _Toc498975266 \h </w:instrText>
        </w:r>
        <w:r>
          <w:rPr>
            <w:noProof/>
            <w:webHidden/>
          </w:rPr>
        </w:r>
        <w:r>
          <w:rPr>
            <w:noProof/>
            <w:webHidden/>
          </w:rPr>
          <w:fldChar w:fldCharType="separate"/>
        </w:r>
        <w:r>
          <w:rPr>
            <w:noProof/>
            <w:webHidden/>
          </w:rPr>
          <w:t>22</w:t>
        </w:r>
        <w:r>
          <w:rPr>
            <w:noProof/>
            <w:webHidden/>
          </w:rPr>
          <w:fldChar w:fldCharType="end"/>
        </w:r>
      </w:hyperlink>
    </w:p>
    <w:p w14:paraId="1FE207CE" w14:textId="720539BF" w:rsidR="00271961" w:rsidRDefault="00271961">
      <w:pPr>
        <w:pStyle w:val="TJ3"/>
        <w:tabs>
          <w:tab w:val="right" w:leader="dot" w:pos="8494"/>
        </w:tabs>
        <w:rPr>
          <w:rFonts w:asciiTheme="minorHAnsi" w:eastAsiaTheme="minorEastAsia" w:hAnsiTheme="minorHAnsi" w:cstheme="minorBidi"/>
          <w:noProof/>
          <w:sz w:val="22"/>
          <w:szCs w:val="22"/>
          <w:lang w:eastAsia="hu-HU"/>
        </w:rPr>
      </w:pPr>
      <w:hyperlink w:anchor="_Toc498975267" w:history="1">
        <w:r w:rsidRPr="00CE2499">
          <w:rPr>
            <w:rStyle w:val="Hiperhivatkozs"/>
            <w:noProof/>
          </w:rPr>
          <w:t>2.3.3 DDQN</w:t>
        </w:r>
        <w:r>
          <w:rPr>
            <w:noProof/>
            <w:webHidden/>
          </w:rPr>
          <w:tab/>
        </w:r>
        <w:r>
          <w:rPr>
            <w:noProof/>
            <w:webHidden/>
          </w:rPr>
          <w:fldChar w:fldCharType="begin"/>
        </w:r>
        <w:r>
          <w:rPr>
            <w:noProof/>
            <w:webHidden/>
          </w:rPr>
          <w:instrText xml:space="preserve"> PAGEREF _Toc498975267 \h </w:instrText>
        </w:r>
        <w:r>
          <w:rPr>
            <w:noProof/>
            <w:webHidden/>
          </w:rPr>
        </w:r>
        <w:r>
          <w:rPr>
            <w:noProof/>
            <w:webHidden/>
          </w:rPr>
          <w:fldChar w:fldCharType="separate"/>
        </w:r>
        <w:r>
          <w:rPr>
            <w:noProof/>
            <w:webHidden/>
          </w:rPr>
          <w:t>23</w:t>
        </w:r>
        <w:r>
          <w:rPr>
            <w:noProof/>
            <w:webHidden/>
          </w:rPr>
          <w:fldChar w:fldCharType="end"/>
        </w:r>
      </w:hyperlink>
    </w:p>
    <w:p w14:paraId="3D52330B" w14:textId="019E82E1" w:rsidR="00271961" w:rsidRDefault="00271961">
      <w:pPr>
        <w:pStyle w:val="TJ3"/>
        <w:tabs>
          <w:tab w:val="right" w:leader="dot" w:pos="8494"/>
        </w:tabs>
        <w:rPr>
          <w:rFonts w:asciiTheme="minorHAnsi" w:eastAsiaTheme="minorEastAsia" w:hAnsiTheme="minorHAnsi" w:cstheme="minorBidi"/>
          <w:noProof/>
          <w:sz w:val="22"/>
          <w:szCs w:val="22"/>
          <w:lang w:eastAsia="hu-HU"/>
        </w:rPr>
      </w:pPr>
      <w:hyperlink w:anchor="_Toc498975268" w:history="1">
        <w:r w:rsidRPr="00CE2499">
          <w:rPr>
            <w:rStyle w:val="Hiperhivatkozs"/>
            <w:noProof/>
          </w:rPr>
          <w:t>2.3.4 DDPG</w:t>
        </w:r>
        <w:r>
          <w:rPr>
            <w:noProof/>
            <w:webHidden/>
          </w:rPr>
          <w:tab/>
        </w:r>
        <w:r>
          <w:rPr>
            <w:noProof/>
            <w:webHidden/>
          </w:rPr>
          <w:fldChar w:fldCharType="begin"/>
        </w:r>
        <w:r>
          <w:rPr>
            <w:noProof/>
            <w:webHidden/>
          </w:rPr>
          <w:instrText xml:space="preserve"> PAGEREF _Toc498975268 \h </w:instrText>
        </w:r>
        <w:r>
          <w:rPr>
            <w:noProof/>
            <w:webHidden/>
          </w:rPr>
        </w:r>
        <w:r>
          <w:rPr>
            <w:noProof/>
            <w:webHidden/>
          </w:rPr>
          <w:fldChar w:fldCharType="separate"/>
        </w:r>
        <w:r>
          <w:rPr>
            <w:noProof/>
            <w:webHidden/>
          </w:rPr>
          <w:t>23</w:t>
        </w:r>
        <w:r>
          <w:rPr>
            <w:noProof/>
            <w:webHidden/>
          </w:rPr>
          <w:fldChar w:fldCharType="end"/>
        </w:r>
      </w:hyperlink>
    </w:p>
    <w:p w14:paraId="157CF23C" w14:textId="43F94670" w:rsidR="00271961" w:rsidRDefault="00271961">
      <w:pPr>
        <w:pStyle w:val="TJ3"/>
        <w:tabs>
          <w:tab w:val="right" w:leader="dot" w:pos="8494"/>
        </w:tabs>
        <w:rPr>
          <w:rFonts w:asciiTheme="minorHAnsi" w:eastAsiaTheme="minorEastAsia" w:hAnsiTheme="minorHAnsi" w:cstheme="minorBidi"/>
          <w:noProof/>
          <w:sz w:val="22"/>
          <w:szCs w:val="22"/>
          <w:lang w:eastAsia="hu-HU"/>
        </w:rPr>
      </w:pPr>
      <w:hyperlink w:anchor="_Toc498975269" w:history="1">
        <w:r w:rsidRPr="00CE2499">
          <w:rPr>
            <w:rStyle w:val="Hiperhivatkozs"/>
            <w:noProof/>
          </w:rPr>
          <w:t>2.3.5 Monte Carlo Tree Search</w:t>
        </w:r>
        <w:r>
          <w:rPr>
            <w:noProof/>
            <w:webHidden/>
          </w:rPr>
          <w:tab/>
        </w:r>
        <w:r>
          <w:rPr>
            <w:noProof/>
            <w:webHidden/>
          </w:rPr>
          <w:fldChar w:fldCharType="begin"/>
        </w:r>
        <w:r>
          <w:rPr>
            <w:noProof/>
            <w:webHidden/>
          </w:rPr>
          <w:instrText xml:space="preserve"> PAGEREF _Toc498975269 \h </w:instrText>
        </w:r>
        <w:r>
          <w:rPr>
            <w:noProof/>
            <w:webHidden/>
          </w:rPr>
        </w:r>
        <w:r>
          <w:rPr>
            <w:noProof/>
            <w:webHidden/>
          </w:rPr>
          <w:fldChar w:fldCharType="separate"/>
        </w:r>
        <w:r>
          <w:rPr>
            <w:noProof/>
            <w:webHidden/>
          </w:rPr>
          <w:t>24</w:t>
        </w:r>
        <w:r>
          <w:rPr>
            <w:noProof/>
            <w:webHidden/>
          </w:rPr>
          <w:fldChar w:fldCharType="end"/>
        </w:r>
      </w:hyperlink>
    </w:p>
    <w:p w14:paraId="756594FA" w14:textId="258A0083" w:rsidR="00271961" w:rsidRDefault="00271961">
      <w:pPr>
        <w:pStyle w:val="TJ1"/>
        <w:rPr>
          <w:rFonts w:asciiTheme="minorHAnsi" w:eastAsiaTheme="minorEastAsia" w:hAnsiTheme="minorHAnsi" w:cstheme="minorBidi"/>
          <w:b w:val="0"/>
          <w:noProof/>
          <w:sz w:val="22"/>
          <w:szCs w:val="22"/>
          <w:lang w:eastAsia="hu-HU"/>
        </w:rPr>
      </w:pPr>
      <w:hyperlink w:anchor="_Toc498975270" w:history="1">
        <w:r w:rsidRPr="00CE2499">
          <w:rPr>
            <w:rStyle w:val="Hiperhivatkozs"/>
            <w:noProof/>
          </w:rPr>
          <w:t>3 Megerősítéses tanulás a gyakorlatban</w:t>
        </w:r>
        <w:r>
          <w:rPr>
            <w:noProof/>
            <w:webHidden/>
          </w:rPr>
          <w:tab/>
        </w:r>
        <w:r>
          <w:rPr>
            <w:noProof/>
            <w:webHidden/>
          </w:rPr>
          <w:fldChar w:fldCharType="begin"/>
        </w:r>
        <w:r>
          <w:rPr>
            <w:noProof/>
            <w:webHidden/>
          </w:rPr>
          <w:instrText xml:space="preserve"> PAGEREF _Toc498975270 \h </w:instrText>
        </w:r>
        <w:r>
          <w:rPr>
            <w:noProof/>
            <w:webHidden/>
          </w:rPr>
        </w:r>
        <w:r>
          <w:rPr>
            <w:noProof/>
            <w:webHidden/>
          </w:rPr>
          <w:fldChar w:fldCharType="separate"/>
        </w:r>
        <w:r>
          <w:rPr>
            <w:noProof/>
            <w:webHidden/>
          </w:rPr>
          <w:t>26</w:t>
        </w:r>
        <w:r>
          <w:rPr>
            <w:noProof/>
            <w:webHidden/>
          </w:rPr>
          <w:fldChar w:fldCharType="end"/>
        </w:r>
      </w:hyperlink>
    </w:p>
    <w:p w14:paraId="551128F7" w14:textId="3178DE1F" w:rsidR="00271961" w:rsidRDefault="00271961">
      <w:pPr>
        <w:pStyle w:val="TJ2"/>
        <w:tabs>
          <w:tab w:val="right" w:leader="dot" w:pos="8494"/>
        </w:tabs>
        <w:rPr>
          <w:rFonts w:asciiTheme="minorHAnsi" w:eastAsiaTheme="minorEastAsia" w:hAnsiTheme="minorHAnsi" w:cstheme="minorBidi"/>
          <w:noProof/>
          <w:sz w:val="22"/>
          <w:szCs w:val="22"/>
          <w:lang w:eastAsia="hu-HU"/>
        </w:rPr>
      </w:pPr>
      <w:hyperlink w:anchor="_Toc498975271" w:history="1">
        <w:r w:rsidRPr="00CE2499">
          <w:rPr>
            <w:rStyle w:val="Hiperhivatkozs"/>
            <w:noProof/>
          </w:rPr>
          <w:t>3.1 Kő-papír-olló megerősítéses tanulással</w:t>
        </w:r>
        <w:r>
          <w:rPr>
            <w:noProof/>
            <w:webHidden/>
          </w:rPr>
          <w:tab/>
        </w:r>
        <w:r>
          <w:rPr>
            <w:noProof/>
            <w:webHidden/>
          </w:rPr>
          <w:fldChar w:fldCharType="begin"/>
        </w:r>
        <w:r>
          <w:rPr>
            <w:noProof/>
            <w:webHidden/>
          </w:rPr>
          <w:instrText xml:space="preserve"> PAGEREF _Toc498975271 \h </w:instrText>
        </w:r>
        <w:r>
          <w:rPr>
            <w:noProof/>
            <w:webHidden/>
          </w:rPr>
        </w:r>
        <w:r>
          <w:rPr>
            <w:noProof/>
            <w:webHidden/>
          </w:rPr>
          <w:fldChar w:fldCharType="separate"/>
        </w:r>
        <w:r>
          <w:rPr>
            <w:noProof/>
            <w:webHidden/>
          </w:rPr>
          <w:t>26</w:t>
        </w:r>
        <w:r>
          <w:rPr>
            <w:noProof/>
            <w:webHidden/>
          </w:rPr>
          <w:fldChar w:fldCharType="end"/>
        </w:r>
      </w:hyperlink>
    </w:p>
    <w:p w14:paraId="0E5D662C" w14:textId="47CF3626" w:rsidR="00271961" w:rsidRDefault="00271961">
      <w:pPr>
        <w:pStyle w:val="TJ2"/>
        <w:tabs>
          <w:tab w:val="right" w:leader="dot" w:pos="8494"/>
        </w:tabs>
        <w:rPr>
          <w:rFonts w:asciiTheme="minorHAnsi" w:eastAsiaTheme="minorEastAsia" w:hAnsiTheme="minorHAnsi" w:cstheme="minorBidi"/>
          <w:noProof/>
          <w:sz w:val="22"/>
          <w:szCs w:val="22"/>
          <w:lang w:eastAsia="hu-HU"/>
        </w:rPr>
      </w:pPr>
      <w:hyperlink w:anchor="_Toc498975272" w:history="1">
        <w:r w:rsidRPr="00CE2499">
          <w:rPr>
            <w:rStyle w:val="Hiperhivatkozs"/>
            <w:noProof/>
          </w:rPr>
          <w:t>3.2 Kő papír-olló neurális hálóval</w:t>
        </w:r>
        <w:r>
          <w:rPr>
            <w:noProof/>
            <w:webHidden/>
          </w:rPr>
          <w:tab/>
        </w:r>
        <w:r>
          <w:rPr>
            <w:noProof/>
            <w:webHidden/>
          </w:rPr>
          <w:fldChar w:fldCharType="begin"/>
        </w:r>
        <w:r>
          <w:rPr>
            <w:noProof/>
            <w:webHidden/>
          </w:rPr>
          <w:instrText xml:space="preserve"> PAGEREF _Toc498975272 \h </w:instrText>
        </w:r>
        <w:r>
          <w:rPr>
            <w:noProof/>
            <w:webHidden/>
          </w:rPr>
        </w:r>
        <w:r>
          <w:rPr>
            <w:noProof/>
            <w:webHidden/>
          </w:rPr>
          <w:fldChar w:fldCharType="separate"/>
        </w:r>
        <w:r>
          <w:rPr>
            <w:noProof/>
            <w:webHidden/>
          </w:rPr>
          <w:t>26</w:t>
        </w:r>
        <w:r>
          <w:rPr>
            <w:noProof/>
            <w:webHidden/>
          </w:rPr>
          <w:fldChar w:fldCharType="end"/>
        </w:r>
      </w:hyperlink>
    </w:p>
    <w:p w14:paraId="302562AD" w14:textId="5250D6FD" w:rsidR="00271961" w:rsidRDefault="00271961">
      <w:pPr>
        <w:pStyle w:val="TJ2"/>
        <w:tabs>
          <w:tab w:val="right" w:leader="dot" w:pos="8494"/>
        </w:tabs>
        <w:rPr>
          <w:rFonts w:asciiTheme="minorHAnsi" w:eastAsiaTheme="minorEastAsia" w:hAnsiTheme="minorHAnsi" w:cstheme="minorBidi"/>
          <w:noProof/>
          <w:sz w:val="22"/>
          <w:szCs w:val="22"/>
          <w:lang w:eastAsia="hu-HU"/>
        </w:rPr>
      </w:pPr>
      <w:hyperlink w:anchor="_Toc498975273" w:history="1">
        <w:r w:rsidRPr="00CE2499">
          <w:rPr>
            <w:rStyle w:val="Hiperhivatkozs"/>
            <w:noProof/>
          </w:rPr>
          <w:t>3.3 Értékelés</w:t>
        </w:r>
        <w:r>
          <w:rPr>
            <w:noProof/>
            <w:webHidden/>
          </w:rPr>
          <w:tab/>
        </w:r>
        <w:r>
          <w:rPr>
            <w:noProof/>
            <w:webHidden/>
          </w:rPr>
          <w:fldChar w:fldCharType="begin"/>
        </w:r>
        <w:r>
          <w:rPr>
            <w:noProof/>
            <w:webHidden/>
          </w:rPr>
          <w:instrText xml:space="preserve"> PAGEREF _Toc498975273 \h </w:instrText>
        </w:r>
        <w:r>
          <w:rPr>
            <w:noProof/>
            <w:webHidden/>
          </w:rPr>
        </w:r>
        <w:r>
          <w:rPr>
            <w:noProof/>
            <w:webHidden/>
          </w:rPr>
          <w:fldChar w:fldCharType="separate"/>
        </w:r>
        <w:r>
          <w:rPr>
            <w:noProof/>
            <w:webHidden/>
          </w:rPr>
          <w:t>27</w:t>
        </w:r>
        <w:r>
          <w:rPr>
            <w:noProof/>
            <w:webHidden/>
          </w:rPr>
          <w:fldChar w:fldCharType="end"/>
        </w:r>
      </w:hyperlink>
    </w:p>
    <w:p w14:paraId="254765A2" w14:textId="0373F87E" w:rsidR="00271961" w:rsidRDefault="00271961">
      <w:pPr>
        <w:pStyle w:val="TJ1"/>
        <w:rPr>
          <w:rFonts w:asciiTheme="minorHAnsi" w:eastAsiaTheme="minorEastAsia" w:hAnsiTheme="minorHAnsi" w:cstheme="minorBidi"/>
          <w:b w:val="0"/>
          <w:noProof/>
          <w:sz w:val="22"/>
          <w:szCs w:val="22"/>
          <w:lang w:eastAsia="hu-HU"/>
        </w:rPr>
      </w:pPr>
      <w:hyperlink w:anchor="_Toc498975274" w:history="1">
        <w:r w:rsidRPr="00CE2499">
          <w:rPr>
            <w:rStyle w:val="Hiperhivatkozs"/>
            <w:noProof/>
          </w:rPr>
          <w:t>4 Versenyautó irányításának tervezése és megvalósítása</w:t>
        </w:r>
        <w:r>
          <w:rPr>
            <w:noProof/>
            <w:webHidden/>
          </w:rPr>
          <w:tab/>
        </w:r>
        <w:r>
          <w:rPr>
            <w:noProof/>
            <w:webHidden/>
          </w:rPr>
          <w:fldChar w:fldCharType="begin"/>
        </w:r>
        <w:r>
          <w:rPr>
            <w:noProof/>
            <w:webHidden/>
          </w:rPr>
          <w:instrText xml:space="preserve"> PAGEREF _Toc498975274 \h </w:instrText>
        </w:r>
        <w:r>
          <w:rPr>
            <w:noProof/>
            <w:webHidden/>
          </w:rPr>
        </w:r>
        <w:r>
          <w:rPr>
            <w:noProof/>
            <w:webHidden/>
          </w:rPr>
          <w:fldChar w:fldCharType="separate"/>
        </w:r>
        <w:r>
          <w:rPr>
            <w:noProof/>
            <w:webHidden/>
          </w:rPr>
          <w:t>29</w:t>
        </w:r>
        <w:r>
          <w:rPr>
            <w:noProof/>
            <w:webHidden/>
          </w:rPr>
          <w:fldChar w:fldCharType="end"/>
        </w:r>
      </w:hyperlink>
    </w:p>
    <w:p w14:paraId="3F12C913" w14:textId="3F26AE3F" w:rsidR="00271961" w:rsidRDefault="00271961">
      <w:pPr>
        <w:pStyle w:val="TJ2"/>
        <w:tabs>
          <w:tab w:val="right" w:leader="dot" w:pos="8494"/>
        </w:tabs>
        <w:rPr>
          <w:rFonts w:asciiTheme="minorHAnsi" w:eastAsiaTheme="minorEastAsia" w:hAnsiTheme="minorHAnsi" w:cstheme="minorBidi"/>
          <w:noProof/>
          <w:sz w:val="22"/>
          <w:szCs w:val="22"/>
          <w:lang w:eastAsia="hu-HU"/>
        </w:rPr>
      </w:pPr>
      <w:hyperlink w:anchor="_Toc498975275" w:history="1">
        <w:r w:rsidRPr="00CE2499">
          <w:rPr>
            <w:rStyle w:val="Hiperhivatkozs"/>
            <w:noProof/>
          </w:rPr>
          <w:t>4.1 Szimulátor</w:t>
        </w:r>
        <w:r>
          <w:rPr>
            <w:noProof/>
            <w:webHidden/>
          </w:rPr>
          <w:tab/>
        </w:r>
        <w:r>
          <w:rPr>
            <w:noProof/>
            <w:webHidden/>
          </w:rPr>
          <w:fldChar w:fldCharType="begin"/>
        </w:r>
        <w:r>
          <w:rPr>
            <w:noProof/>
            <w:webHidden/>
          </w:rPr>
          <w:instrText xml:space="preserve"> PAGEREF _Toc498975275 \h </w:instrText>
        </w:r>
        <w:r>
          <w:rPr>
            <w:noProof/>
            <w:webHidden/>
          </w:rPr>
        </w:r>
        <w:r>
          <w:rPr>
            <w:noProof/>
            <w:webHidden/>
          </w:rPr>
          <w:fldChar w:fldCharType="separate"/>
        </w:r>
        <w:r>
          <w:rPr>
            <w:noProof/>
            <w:webHidden/>
          </w:rPr>
          <w:t>29</w:t>
        </w:r>
        <w:r>
          <w:rPr>
            <w:noProof/>
            <w:webHidden/>
          </w:rPr>
          <w:fldChar w:fldCharType="end"/>
        </w:r>
      </w:hyperlink>
    </w:p>
    <w:p w14:paraId="4EB8B3D8" w14:textId="0811B2B4" w:rsidR="00271961" w:rsidRDefault="00271961">
      <w:pPr>
        <w:pStyle w:val="TJ3"/>
        <w:tabs>
          <w:tab w:val="right" w:leader="dot" w:pos="8494"/>
        </w:tabs>
        <w:rPr>
          <w:rFonts w:asciiTheme="minorHAnsi" w:eastAsiaTheme="minorEastAsia" w:hAnsiTheme="minorHAnsi" w:cstheme="minorBidi"/>
          <w:noProof/>
          <w:sz w:val="22"/>
          <w:szCs w:val="22"/>
          <w:lang w:eastAsia="hu-HU"/>
        </w:rPr>
      </w:pPr>
      <w:hyperlink w:anchor="_Toc498975276" w:history="1">
        <w:r w:rsidRPr="00CE2499">
          <w:rPr>
            <w:rStyle w:val="Hiperhivatkozs"/>
            <w:noProof/>
          </w:rPr>
          <w:t>4.1.1 Grafikus felület</w:t>
        </w:r>
        <w:r>
          <w:rPr>
            <w:noProof/>
            <w:webHidden/>
          </w:rPr>
          <w:tab/>
        </w:r>
        <w:r>
          <w:rPr>
            <w:noProof/>
            <w:webHidden/>
          </w:rPr>
          <w:fldChar w:fldCharType="begin"/>
        </w:r>
        <w:r>
          <w:rPr>
            <w:noProof/>
            <w:webHidden/>
          </w:rPr>
          <w:instrText xml:space="preserve"> PAGEREF _Toc498975276 \h </w:instrText>
        </w:r>
        <w:r>
          <w:rPr>
            <w:noProof/>
            <w:webHidden/>
          </w:rPr>
        </w:r>
        <w:r>
          <w:rPr>
            <w:noProof/>
            <w:webHidden/>
          </w:rPr>
          <w:fldChar w:fldCharType="separate"/>
        </w:r>
        <w:r>
          <w:rPr>
            <w:noProof/>
            <w:webHidden/>
          </w:rPr>
          <w:t>29</w:t>
        </w:r>
        <w:r>
          <w:rPr>
            <w:noProof/>
            <w:webHidden/>
          </w:rPr>
          <w:fldChar w:fldCharType="end"/>
        </w:r>
      </w:hyperlink>
    </w:p>
    <w:p w14:paraId="1ED84C6C" w14:textId="5BFA67CA" w:rsidR="00271961" w:rsidRDefault="00271961">
      <w:pPr>
        <w:pStyle w:val="TJ3"/>
        <w:tabs>
          <w:tab w:val="right" w:leader="dot" w:pos="8494"/>
        </w:tabs>
        <w:rPr>
          <w:rFonts w:asciiTheme="minorHAnsi" w:eastAsiaTheme="minorEastAsia" w:hAnsiTheme="minorHAnsi" w:cstheme="minorBidi"/>
          <w:noProof/>
          <w:sz w:val="22"/>
          <w:szCs w:val="22"/>
          <w:lang w:eastAsia="hu-HU"/>
        </w:rPr>
      </w:pPr>
      <w:hyperlink w:anchor="_Toc498975277" w:history="1">
        <w:r w:rsidRPr="00CE2499">
          <w:rPr>
            <w:rStyle w:val="Hiperhivatkozs"/>
            <w:noProof/>
          </w:rPr>
          <w:t>4.1.2 Szimulátor felépítése</w:t>
        </w:r>
        <w:r>
          <w:rPr>
            <w:noProof/>
            <w:webHidden/>
          </w:rPr>
          <w:tab/>
        </w:r>
        <w:r>
          <w:rPr>
            <w:noProof/>
            <w:webHidden/>
          </w:rPr>
          <w:fldChar w:fldCharType="begin"/>
        </w:r>
        <w:r>
          <w:rPr>
            <w:noProof/>
            <w:webHidden/>
          </w:rPr>
          <w:instrText xml:space="preserve"> PAGEREF _Toc498975277 \h </w:instrText>
        </w:r>
        <w:r>
          <w:rPr>
            <w:noProof/>
            <w:webHidden/>
          </w:rPr>
        </w:r>
        <w:r>
          <w:rPr>
            <w:noProof/>
            <w:webHidden/>
          </w:rPr>
          <w:fldChar w:fldCharType="separate"/>
        </w:r>
        <w:r>
          <w:rPr>
            <w:noProof/>
            <w:webHidden/>
          </w:rPr>
          <w:t>32</w:t>
        </w:r>
        <w:r>
          <w:rPr>
            <w:noProof/>
            <w:webHidden/>
          </w:rPr>
          <w:fldChar w:fldCharType="end"/>
        </w:r>
      </w:hyperlink>
    </w:p>
    <w:p w14:paraId="6AF894BD" w14:textId="6D1DD26B" w:rsidR="00271961" w:rsidRDefault="00271961">
      <w:pPr>
        <w:pStyle w:val="TJ2"/>
        <w:tabs>
          <w:tab w:val="right" w:leader="dot" w:pos="8494"/>
        </w:tabs>
        <w:rPr>
          <w:rFonts w:asciiTheme="minorHAnsi" w:eastAsiaTheme="minorEastAsia" w:hAnsiTheme="minorHAnsi" w:cstheme="minorBidi"/>
          <w:noProof/>
          <w:sz w:val="22"/>
          <w:szCs w:val="22"/>
          <w:lang w:eastAsia="hu-HU"/>
        </w:rPr>
      </w:pPr>
      <w:hyperlink w:anchor="_Toc498975278" w:history="1">
        <w:r w:rsidRPr="00CE2499">
          <w:rPr>
            <w:rStyle w:val="Hiperhivatkozs"/>
            <w:noProof/>
          </w:rPr>
          <w:t>4.2 Kinematikai modell</w:t>
        </w:r>
        <w:r>
          <w:rPr>
            <w:noProof/>
            <w:webHidden/>
          </w:rPr>
          <w:tab/>
        </w:r>
        <w:r>
          <w:rPr>
            <w:noProof/>
            <w:webHidden/>
          </w:rPr>
          <w:fldChar w:fldCharType="begin"/>
        </w:r>
        <w:r>
          <w:rPr>
            <w:noProof/>
            <w:webHidden/>
          </w:rPr>
          <w:instrText xml:space="preserve"> PAGEREF _Toc498975278 \h </w:instrText>
        </w:r>
        <w:r>
          <w:rPr>
            <w:noProof/>
            <w:webHidden/>
          </w:rPr>
        </w:r>
        <w:r>
          <w:rPr>
            <w:noProof/>
            <w:webHidden/>
          </w:rPr>
          <w:fldChar w:fldCharType="separate"/>
        </w:r>
        <w:r>
          <w:rPr>
            <w:noProof/>
            <w:webHidden/>
          </w:rPr>
          <w:t>33</w:t>
        </w:r>
        <w:r>
          <w:rPr>
            <w:noProof/>
            <w:webHidden/>
          </w:rPr>
          <w:fldChar w:fldCharType="end"/>
        </w:r>
      </w:hyperlink>
    </w:p>
    <w:p w14:paraId="5D6EF7C4" w14:textId="5301F844" w:rsidR="00271961" w:rsidRDefault="00271961">
      <w:pPr>
        <w:pStyle w:val="TJ2"/>
        <w:tabs>
          <w:tab w:val="right" w:leader="dot" w:pos="8494"/>
        </w:tabs>
        <w:rPr>
          <w:rFonts w:asciiTheme="minorHAnsi" w:eastAsiaTheme="minorEastAsia" w:hAnsiTheme="minorHAnsi" w:cstheme="minorBidi"/>
          <w:noProof/>
          <w:sz w:val="22"/>
          <w:szCs w:val="22"/>
          <w:lang w:eastAsia="hu-HU"/>
        </w:rPr>
      </w:pPr>
      <w:hyperlink w:anchor="_Toc498975279" w:history="1">
        <w:r w:rsidRPr="00CE2499">
          <w:rPr>
            <w:rStyle w:val="Hiperhivatkozs"/>
            <w:noProof/>
          </w:rPr>
          <w:t>4.3 Elméleti megfontolások</w:t>
        </w:r>
        <w:r>
          <w:rPr>
            <w:noProof/>
            <w:webHidden/>
          </w:rPr>
          <w:tab/>
        </w:r>
        <w:r>
          <w:rPr>
            <w:noProof/>
            <w:webHidden/>
          </w:rPr>
          <w:fldChar w:fldCharType="begin"/>
        </w:r>
        <w:r>
          <w:rPr>
            <w:noProof/>
            <w:webHidden/>
          </w:rPr>
          <w:instrText xml:space="preserve"> PAGEREF _Toc498975279 \h </w:instrText>
        </w:r>
        <w:r>
          <w:rPr>
            <w:noProof/>
            <w:webHidden/>
          </w:rPr>
        </w:r>
        <w:r>
          <w:rPr>
            <w:noProof/>
            <w:webHidden/>
          </w:rPr>
          <w:fldChar w:fldCharType="separate"/>
        </w:r>
        <w:r>
          <w:rPr>
            <w:noProof/>
            <w:webHidden/>
          </w:rPr>
          <w:t>34</w:t>
        </w:r>
        <w:r>
          <w:rPr>
            <w:noProof/>
            <w:webHidden/>
          </w:rPr>
          <w:fldChar w:fldCharType="end"/>
        </w:r>
      </w:hyperlink>
    </w:p>
    <w:p w14:paraId="052403A2" w14:textId="230D6C6D" w:rsidR="00271961" w:rsidRDefault="00271961">
      <w:pPr>
        <w:pStyle w:val="TJ3"/>
        <w:tabs>
          <w:tab w:val="right" w:leader="dot" w:pos="8494"/>
        </w:tabs>
        <w:rPr>
          <w:rFonts w:asciiTheme="minorHAnsi" w:eastAsiaTheme="minorEastAsia" w:hAnsiTheme="minorHAnsi" w:cstheme="minorBidi"/>
          <w:noProof/>
          <w:sz w:val="22"/>
          <w:szCs w:val="22"/>
          <w:lang w:eastAsia="hu-HU"/>
        </w:rPr>
      </w:pPr>
      <w:hyperlink w:anchor="_Toc498975280" w:history="1">
        <w:r w:rsidRPr="00CE2499">
          <w:rPr>
            <w:rStyle w:val="Hiperhivatkozs"/>
            <w:noProof/>
          </w:rPr>
          <w:t>4.3.1 Bemenet</w:t>
        </w:r>
        <w:r w:rsidRPr="00CE2499">
          <w:rPr>
            <w:rStyle w:val="Hiperhivatkozs"/>
            <w:noProof/>
          </w:rPr>
          <w:t>e</w:t>
        </w:r>
        <w:r w:rsidRPr="00CE2499">
          <w:rPr>
            <w:rStyle w:val="Hiperhivatkozs"/>
            <w:noProof/>
          </w:rPr>
          <w:t>k</w:t>
        </w:r>
        <w:r>
          <w:rPr>
            <w:noProof/>
            <w:webHidden/>
          </w:rPr>
          <w:tab/>
        </w:r>
        <w:r>
          <w:rPr>
            <w:noProof/>
            <w:webHidden/>
          </w:rPr>
          <w:fldChar w:fldCharType="begin"/>
        </w:r>
        <w:r>
          <w:rPr>
            <w:noProof/>
            <w:webHidden/>
          </w:rPr>
          <w:instrText xml:space="preserve"> PAGEREF _Toc498975280 \h </w:instrText>
        </w:r>
        <w:r>
          <w:rPr>
            <w:noProof/>
            <w:webHidden/>
          </w:rPr>
        </w:r>
        <w:r>
          <w:rPr>
            <w:noProof/>
            <w:webHidden/>
          </w:rPr>
          <w:fldChar w:fldCharType="separate"/>
        </w:r>
        <w:r>
          <w:rPr>
            <w:noProof/>
            <w:webHidden/>
          </w:rPr>
          <w:t>34</w:t>
        </w:r>
        <w:r>
          <w:rPr>
            <w:noProof/>
            <w:webHidden/>
          </w:rPr>
          <w:fldChar w:fldCharType="end"/>
        </w:r>
      </w:hyperlink>
    </w:p>
    <w:p w14:paraId="51AC00C4" w14:textId="5F7658B4" w:rsidR="00271961" w:rsidRDefault="00271961">
      <w:pPr>
        <w:pStyle w:val="TJ3"/>
        <w:tabs>
          <w:tab w:val="right" w:leader="dot" w:pos="8494"/>
        </w:tabs>
        <w:rPr>
          <w:rFonts w:asciiTheme="minorHAnsi" w:eastAsiaTheme="minorEastAsia" w:hAnsiTheme="minorHAnsi" w:cstheme="minorBidi"/>
          <w:noProof/>
          <w:sz w:val="22"/>
          <w:szCs w:val="22"/>
          <w:lang w:eastAsia="hu-HU"/>
        </w:rPr>
      </w:pPr>
      <w:hyperlink w:anchor="_Toc498975281" w:history="1">
        <w:r w:rsidRPr="00CE2499">
          <w:rPr>
            <w:rStyle w:val="Hiperhivatkozs"/>
            <w:noProof/>
          </w:rPr>
          <w:t>4.3.2 A jutalom függvény</w:t>
        </w:r>
        <w:r>
          <w:rPr>
            <w:noProof/>
            <w:webHidden/>
          </w:rPr>
          <w:tab/>
        </w:r>
        <w:r>
          <w:rPr>
            <w:noProof/>
            <w:webHidden/>
          </w:rPr>
          <w:fldChar w:fldCharType="begin"/>
        </w:r>
        <w:r>
          <w:rPr>
            <w:noProof/>
            <w:webHidden/>
          </w:rPr>
          <w:instrText xml:space="preserve"> PAGEREF _Toc498975281 \h </w:instrText>
        </w:r>
        <w:r>
          <w:rPr>
            <w:noProof/>
            <w:webHidden/>
          </w:rPr>
        </w:r>
        <w:r>
          <w:rPr>
            <w:noProof/>
            <w:webHidden/>
          </w:rPr>
          <w:fldChar w:fldCharType="separate"/>
        </w:r>
        <w:r>
          <w:rPr>
            <w:noProof/>
            <w:webHidden/>
          </w:rPr>
          <w:t>35</w:t>
        </w:r>
        <w:r>
          <w:rPr>
            <w:noProof/>
            <w:webHidden/>
          </w:rPr>
          <w:fldChar w:fldCharType="end"/>
        </w:r>
      </w:hyperlink>
    </w:p>
    <w:p w14:paraId="4EA651C5" w14:textId="79F3FAED" w:rsidR="00271961" w:rsidRDefault="00271961">
      <w:pPr>
        <w:pStyle w:val="TJ3"/>
        <w:tabs>
          <w:tab w:val="right" w:leader="dot" w:pos="8494"/>
        </w:tabs>
        <w:rPr>
          <w:rFonts w:asciiTheme="minorHAnsi" w:eastAsiaTheme="minorEastAsia" w:hAnsiTheme="minorHAnsi" w:cstheme="minorBidi"/>
          <w:noProof/>
          <w:sz w:val="22"/>
          <w:szCs w:val="22"/>
          <w:lang w:eastAsia="hu-HU"/>
        </w:rPr>
      </w:pPr>
      <w:hyperlink w:anchor="_Toc498975282" w:history="1">
        <w:r w:rsidRPr="00CE2499">
          <w:rPr>
            <w:rStyle w:val="Hiperhivatkozs"/>
            <w:noProof/>
          </w:rPr>
          <w:t>4.3.3 Alkalmazott felderítő módszer</w:t>
        </w:r>
        <w:r>
          <w:rPr>
            <w:noProof/>
            <w:webHidden/>
          </w:rPr>
          <w:tab/>
        </w:r>
        <w:r>
          <w:rPr>
            <w:noProof/>
            <w:webHidden/>
          </w:rPr>
          <w:fldChar w:fldCharType="begin"/>
        </w:r>
        <w:r>
          <w:rPr>
            <w:noProof/>
            <w:webHidden/>
          </w:rPr>
          <w:instrText xml:space="preserve"> PAGEREF _Toc498975282 \h </w:instrText>
        </w:r>
        <w:r>
          <w:rPr>
            <w:noProof/>
            <w:webHidden/>
          </w:rPr>
        </w:r>
        <w:r>
          <w:rPr>
            <w:noProof/>
            <w:webHidden/>
          </w:rPr>
          <w:fldChar w:fldCharType="separate"/>
        </w:r>
        <w:r>
          <w:rPr>
            <w:noProof/>
            <w:webHidden/>
          </w:rPr>
          <w:t>36</w:t>
        </w:r>
        <w:r>
          <w:rPr>
            <w:noProof/>
            <w:webHidden/>
          </w:rPr>
          <w:fldChar w:fldCharType="end"/>
        </w:r>
      </w:hyperlink>
    </w:p>
    <w:p w14:paraId="5D9BC1FD" w14:textId="14ECAE5C" w:rsidR="00271961" w:rsidRDefault="00271961">
      <w:pPr>
        <w:pStyle w:val="TJ3"/>
        <w:tabs>
          <w:tab w:val="right" w:leader="dot" w:pos="8494"/>
        </w:tabs>
        <w:rPr>
          <w:rFonts w:asciiTheme="minorHAnsi" w:eastAsiaTheme="minorEastAsia" w:hAnsiTheme="minorHAnsi" w:cstheme="minorBidi"/>
          <w:noProof/>
          <w:sz w:val="22"/>
          <w:szCs w:val="22"/>
          <w:lang w:eastAsia="hu-HU"/>
        </w:rPr>
      </w:pPr>
      <w:hyperlink w:anchor="_Toc498975283" w:history="1">
        <w:r w:rsidRPr="00CE2499">
          <w:rPr>
            <w:rStyle w:val="Hiperhivatkozs"/>
            <w:noProof/>
          </w:rPr>
          <w:t>4.3.4 Hálózat szerkezete</w:t>
        </w:r>
        <w:r>
          <w:rPr>
            <w:noProof/>
            <w:webHidden/>
          </w:rPr>
          <w:tab/>
        </w:r>
        <w:r>
          <w:rPr>
            <w:noProof/>
            <w:webHidden/>
          </w:rPr>
          <w:fldChar w:fldCharType="begin"/>
        </w:r>
        <w:r>
          <w:rPr>
            <w:noProof/>
            <w:webHidden/>
          </w:rPr>
          <w:instrText xml:space="preserve"> PAGEREF _Toc498975283 \h </w:instrText>
        </w:r>
        <w:r>
          <w:rPr>
            <w:noProof/>
            <w:webHidden/>
          </w:rPr>
        </w:r>
        <w:r>
          <w:rPr>
            <w:noProof/>
            <w:webHidden/>
          </w:rPr>
          <w:fldChar w:fldCharType="separate"/>
        </w:r>
        <w:r>
          <w:rPr>
            <w:noProof/>
            <w:webHidden/>
          </w:rPr>
          <w:t>36</w:t>
        </w:r>
        <w:r>
          <w:rPr>
            <w:noProof/>
            <w:webHidden/>
          </w:rPr>
          <w:fldChar w:fldCharType="end"/>
        </w:r>
      </w:hyperlink>
    </w:p>
    <w:p w14:paraId="3B6DF56E" w14:textId="2EF49275" w:rsidR="00271961" w:rsidRDefault="00271961">
      <w:pPr>
        <w:pStyle w:val="TJ2"/>
        <w:tabs>
          <w:tab w:val="right" w:leader="dot" w:pos="8494"/>
        </w:tabs>
        <w:rPr>
          <w:rFonts w:asciiTheme="minorHAnsi" w:eastAsiaTheme="minorEastAsia" w:hAnsiTheme="minorHAnsi" w:cstheme="minorBidi"/>
          <w:noProof/>
          <w:sz w:val="22"/>
          <w:szCs w:val="22"/>
          <w:lang w:eastAsia="hu-HU"/>
        </w:rPr>
      </w:pPr>
      <w:hyperlink w:anchor="_Toc498975284" w:history="1">
        <w:r w:rsidRPr="00CE2499">
          <w:rPr>
            <w:rStyle w:val="Hiperhivatkozs"/>
            <w:noProof/>
          </w:rPr>
          <w:t>4.4 Implementált algoritmusok</w:t>
        </w:r>
        <w:r>
          <w:rPr>
            <w:noProof/>
            <w:webHidden/>
          </w:rPr>
          <w:tab/>
        </w:r>
        <w:r>
          <w:rPr>
            <w:noProof/>
            <w:webHidden/>
          </w:rPr>
          <w:fldChar w:fldCharType="begin"/>
        </w:r>
        <w:r>
          <w:rPr>
            <w:noProof/>
            <w:webHidden/>
          </w:rPr>
          <w:instrText xml:space="preserve"> PAGEREF _Toc498975284 \h </w:instrText>
        </w:r>
        <w:r>
          <w:rPr>
            <w:noProof/>
            <w:webHidden/>
          </w:rPr>
        </w:r>
        <w:r>
          <w:rPr>
            <w:noProof/>
            <w:webHidden/>
          </w:rPr>
          <w:fldChar w:fldCharType="separate"/>
        </w:r>
        <w:r>
          <w:rPr>
            <w:noProof/>
            <w:webHidden/>
          </w:rPr>
          <w:t>37</w:t>
        </w:r>
        <w:r>
          <w:rPr>
            <w:noProof/>
            <w:webHidden/>
          </w:rPr>
          <w:fldChar w:fldCharType="end"/>
        </w:r>
      </w:hyperlink>
    </w:p>
    <w:p w14:paraId="046D53BB" w14:textId="7198089B" w:rsidR="00271961" w:rsidRDefault="00271961">
      <w:pPr>
        <w:pStyle w:val="TJ2"/>
        <w:tabs>
          <w:tab w:val="right" w:leader="dot" w:pos="8494"/>
        </w:tabs>
        <w:rPr>
          <w:rFonts w:asciiTheme="minorHAnsi" w:eastAsiaTheme="minorEastAsia" w:hAnsiTheme="minorHAnsi" w:cstheme="minorBidi"/>
          <w:noProof/>
          <w:sz w:val="22"/>
          <w:szCs w:val="22"/>
          <w:lang w:eastAsia="hu-HU"/>
        </w:rPr>
      </w:pPr>
      <w:hyperlink w:anchor="_Toc498975285" w:history="1">
        <w:r w:rsidRPr="00CE2499">
          <w:rPr>
            <w:rStyle w:val="Hiperhivatkozs"/>
            <w:noProof/>
          </w:rPr>
          <w:t>4.5 Felmerült akadályok</w:t>
        </w:r>
        <w:r>
          <w:rPr>
            <w:noProof/>
            <w:webHidden/>
          </w:rPr>
          <w:tab/>
        </w:r>
        <w:r>
          <w:rPr>
            <w:noProof/>
            <w:webHidden/>
          </w:rPr>
          <w:fldChar w:fldCharType="begin"/>
        </w:r>
        <w:r>
          <w:rPr>
            <w:noProof/>
            <w:webHidden/>
          </w:rPr>
          <w:instrText xml:space="preserve"> PAGEREF _Toc498975285 \h </w:instrText>
        </w:r>
        <w:r>
          <w:rPr>
            <w:noProof/>
            <w:webHidden/>
          </w:rPr>
        </w:r>
        <w:r>
          <w:rPr>
            <w:noProof/>
            <w:webHidden/>
          </w:rPr>
          <w:fldChar w:fldCharType="separate"/>
        </w:r>
        <w:r>
          <w:rPr>
            <w:noProof/>
            <w:webHidden/>
          </w:rPr>
          <w:t>39</w:t>
        </w:r>
        <w:r>
          <w:rPr>
            <w:noProof/>
            <w:webHidden/>
          </w:rPr>
          <w:fldChar w:fldCharType="end"/>
        </w:r>
      </w:hyperlink>
    </w:p>
    <w:p w14:paraId="7131ED72" w14:textId="5B0EBCD0" w:rsidR="00271961" w:rsidRDefault="00271961">
      <w:pPr>
        <w:pStyle w:val="TJ3"/>
        <w:tabs>
          <w:tab w:val="right" w:leader="dot" w:pos="8494"/>
        </w:tabs>
        <w:rPr>
          <w:rFonts w:asciiTheme="minorHAnsi" w:eastAsiaTheme="minorEastAsia" w:hAnsiTheme="minorHAnsi" w:cstheme="minorBidi"/>
          <w:noProof/>
          <w:sz w:val="22"/>
          <w:szCs w:val="22"/>
          <w:lang w:eastAsia="hu-HU"/>
        </w:rPr>
      </w:pPr>
      <w:hyperlink w:anchor="_Toc498975286" w:history="1">
        <w:r w:rsidRPr="00CE2499">
          <w:rPr>
            <w:rStyle w:val="Hiperhivatkozs"/>
            <w:noProof/>
          </w:rPr>
          <w:t>4.5.1 Optimalizálás</w:t>
        </w:r>
        <w:r>
          <w:rPr>
            <w:noProof/>
            <w:webHidden/>
          </w:rPr>
          <w:tab/>
        </w:r>
        <w:r>
          <w:rPr>
            <w:noProof/>
            <w:webHidden/>
          </w:rPr>
          <w:fldChar w:fldCharType="begin"/>
        </w:r>
        <w:r>
          <w:rPr>
            <w:noProof/>
            <w:webHidden/>
          </w:rPr>
          <w:instrText xml:space="preserve"> PAGEREF _Toc498975286 \h </w:instrText>
        </w:r>
        <w:r>
          <w:rPr>
            <w:noProof/>
            <w:webHidden/>
          </w:rPr>
        </w:r>
        <w:r>
          <w:rPr>
            <w:noProof/>
            <w:webHidden/>
          </w:rPr>
          <w:fldChar w:fldCharType="separate"/>
        </w:r>
        <w:r>
          <w:rPr>
            <w:noProof/>
            <w:webHidden/>
          </w:rPr>
          <w:t>39</w:t>
        </w:r>
        <w:r>
          <w:rPr>
            <w:noProof/>
            <w:webHidden/>
          </w:rPr>
          <w:fldChar w:fldCharType="end"/>
        </w:r>
      </w:hyperlink>
    </w:p>
    <w:p w14:paraId="236F1751" w14:textId="66F6AFAA" w:rsidR="00271961" w:rsidRDefault="00271961">
      <w:pPr>
        <w:pStyle w:val="TJ3"/>
        <w:tabs>
          <w:tab w:val="right" w:leader="dot" w:pos="8494"/>
        </w:tabs>
        <w:rPr>
          <w:rFonts w:asciiTheme="minorHAnsi" w:eastAsiaTheme="minorEastAsia" w:hAnsiTheme="minorHAnsi" w:cstheme="minorBidi"/>
          <w:noProof/>
          <w:sz w:val="22"/>
          <w:szCs w:val="22"/>
          <w:lang w:eastAsia="hu-HU"/>
        </w:rPr>
      </w:pPr>
      <w:hyperlink w:anchor="_Toc498975287" w:history="1">
        <w:r w:rsidRPr="00CE2499">
          <w:rPr>
            <w:rStyle w:val="Hiperhivatkozs"/>
            <w:noProof/>
          </w:rPr>
          <w:t>4.5.2 Teljesítmény</w:t>
        </w:r>
        <w:r>
          <w:rPr>
            <w:noProof/>
            <w:webHidden/>
          </w:rPr>
          <w:tab/>
        </w:r>
        <w:r>
          <w:rPr>
            <w:noProof/>
            <w:webHidden/>
          </w:rPr>
          <w:fldChar w:fldCharType="begin"/>
        </w:r>
        <w:r>
          <w:rPr>
            <w:noProof/>
            <w:webHidden/>
          </w:rPr>
          <w:instrText xml:space="preserve"> PAGEREF _Toc498975287 \h </w:instrText>
        </w:r>
        <w:r>
          <w:rPr>
            <w:noProof/>
            <w:webHidden/>
          </w:rPr>
        </w:r>
        <w:r>
          <w:rPr>
            <w:noProof/>
            <w:webHidden/>
          </w:rPr>
          <w:fldChar w:fldCharType="separate"/>
        </w:r>
        <w:r>
          <w:rPr>
            <w:noProof/>
            <w:webHidden/>
          </w:rPr>
          <w:t>39</w:t>
        </w:r>
        <w:r>
          <w:rPr>
            <w:noProof/>
            <w:webHidden/>
          </w:rPr>
          <w:fldChar w:fldCharType="end"/>
        </w:r>
      </w:hyperlink>
    </w:p>
    <w:p w14:paraId="77DE3D4A" w14:textId="23C81E59" w:rsidR="00271961" w:rsidRDefault="00271961">
      <w:pPr>
        <w:pStyle w:val="TJ3"/>
        <w:tabs>
          <w:tab w:val="right" w:leader="dot" w:pos="8494"/>
        </w:tabs>
        <w:rPr>
          <w:rFonts w:asciiTheme="minorHAnsi" w:eastAsiaTheme="minorEastAsia" w:hAnsiTheme="minorHAnsi" w:cstheme="minorBidi"/>
          <w:noProof/>
          <w:sz w:val="22"/>
          <w:szCs w:val="22"/>
          <w:lang w:eastAsia="hu-HU"/>
        </w:rPr>
      </w:pPr>
      <w:hyperlink w:anchor="_Toc498975288" w:history="1">
        <w:r w:rsidRPr="00CE2499">
          <w:rPr>
            <w:rStyle w:val="Hiperhivatkozs"/>
            <w:noProof/>
          </w:rPr>
          <w:t>4.5.3 Megfelelő jutalomfüggvény megválasztása</w:t>
        </w:r>
        <w:r>
          <w:rPr>
            <w:noProof/>
            <w:webHidden/>
          </w:rPr>
          <w:tab/>
        </w:r>
        <w:r>
          <w:rPr>
            <w:noProof/>
            <w:webHidden/>
          </w:rPr>
          <w:fldChar w:fldCharType="begin"/>
        </w:r>
        <w:r>
          <w:rPr>
            <w:noProof/>
            <w:webHidden/>
          </w:rPr>
          <w:instrText xml:space="preserve"> PAGEREF _Toc498975288 \h </w:instrText>
        </w:r>
        <w:r>
          <w:rPr>
            <w:noProof/>
            <w:webHidden/>
          </w:rPr>
        </w:r>
        <w:r>
          <w:rPr>
            <w:noProof/>
            <w:webHidden/>
          </w:rPr>
          <w:fldChar w:fldCharType="separate"/>
        </w:r>
        <w:r>
          <w:rPr>
            <w:noProof/>
            <w:webHidden/>
          </w:rPr>
          <w:t>39</w:t>
        </w:r>
        <w:r>
          <w:rPr>
            <w:noProof/>
            <w:webHidden/>
          </w:rPr>
          <w:fldChar w:fldCharType="end"/>
        </w:r>
      </w:hyperlink>
    </w:p>
    <w:p w14:paraId="23E228EF" w14:textId="4DAA0771" w:rsidR="00271961" w:rsidRDefault="00271961">
      <w:pPr>
        <w:pStyle w:val="TJ3"/>
        <w:tabs>
          <w:tab w:val="right" w:leader="dot" w:pos="8494"/>
        </w:tabs>
        <w:rPr>
          <w:rFonts w:asciiTheme="minorHAnsi" w:eastAsiaTheme="minorEastAsia" w:hAnsiTheme="minorHAnsi" w:cstheme="minorBidi"/>
          <w:noProof/>
          <w:sz w:val="22"/>
          <w:szCs w:val="22"/>
          <w:lang w:eastAsia="hu-HU"/>
        </w:rPr>
      </w:pPr>
      <w:hyperlink w:anchor="_Toc498975289" w:history="1">
        <w:r w:rsidRPr="00CE2499">
          <w:rPr>
            <w:rStyle w:val="Hiperhivatkozs"/>
            <w:noProof/>
          </w:rPr>
          <w:t>4.5.4 Hyperparaméter optimalizáció</w:t>
        </w:r>
        <w:r>
          <w:rPr>
            <w:noProof/>
            <w:webHidden/>
          </w:rPr>
          <w:tab/>
        </w:r>
        <w:r>
          <w:rPr>
            <w:noProof/>
            <w:webHidden/>
          </w:rPr>
          <w:fldChar w:fldCharType="begin"/>
        </w:r>
        <w:r>
          <w:rPr>
            <w:noProof/>
            <w:webHidden/>
          </w:rPr>
          <w:instrText xml:space="preserve"> PAGEREF _Toc498975289 \h </w:instrText>
        </w:r>
        <w:r>
          <w:rPr>
            <w:noProof/>
            <w:webHidden/>
          </w:rPr>
        </w:r>
        <w:r>
          <w:rPr>
            <w:noProof/>
            <w:webHidden/>
          </w:rPr>
          <w:fldChar w:fldCharType="separate"/>
        </w:r>
        <w:r>
          <w:rPr>
            <w:noProof/>
            <w:webHidden/>
          </w:rPr>
          <w:t>40</w:t>
        </w:r>
        <w:r>
          <w:rPr>
            <w:noProof/>
            <w:webHidden/>
          </w:rPr>
          <w:fldChar w:fldCharType="end"/>
        </w:r>
      </w:hyperlink>
    </w:p>
    <w:p w14:paraId="364925C7" w14:textId="16108F93" w:rsidR="00271961" w:rsidRDefault="00271961">
      <w:pPr>
        <w:pStyle w:val="TJ3"/>
        <w:tabs>
          <w:tab w:val="right" w:leader="dot" w:pos="8494"/>
        </w:tabs>
        <w:rPr>
          <w:rFonts w:asciiTheme="minorHAnsi" w:eastAsiaTheme="minorEastAsia" w:hAnsiTheme="minorHAnsi" w:cstheme="minorBidi"/>
          <w:noProof/>
          <w:sz w:val="22"/>
          <w:szCs w:val="22"/>
          <w:lang w:eastAsia="hu-HU"/>
        </w:rPr>
      </w:pPr>
      <w:hyperlink w:anchor="_Toc498975290" w:history="1">
        <w:r w:rsidRPr="00CE2499">
          <w:rPr>
            <w:rStyle w:val="Hiperhivatkozs"/>
            <w:noProof/>
          </w:rPr>
          <w:t>4.5.5 Exploration function optimalizáció</w:t>
        </w:r>
        <w:r>
          <w:rPr>
            <w:noProof/>
            <w:webHidden/>
          </w:rPr>
          <w:tab/>
        </w:r>
        <w:r>
          <w:rPr>
            <w:noProof/>
            <w:webHidden/>
          </w:rPr>
          <w:fldChar w:fldCharType="begin"/>
        </w:r>
        <w:r>
          <w:rPr>
            <w:noProof/>
            <w:webHidden/>
          </w:rPr>
          <w:instrText xml:space="preserve"> PAGEREF _Toc498975290 \h </w:instrText>
        </w:r>
        <w:r>
          <w:rPr>
            <w:noProof/>
            <w:webHidden/>
          </w:rPr>
        </w:r>
        <w:r>
          <w:rPr>
            <w:noProof/>
            <w:webHidden/>
          </w:rPr>
          <w:fldChar w:fldCharType="separate"/>
        </w:r>
        <w:r>
          <w:rPr>
            <w:noProof/>
            <w:webHidden/>
          </w:rPr>
          <w:t>40</w:t>
        </w:r>
        <w:r>
          <w:rPr>
            <w:noProof/>
            <w:webHidden/>
          </w:rPr>
          <w:fldChar w:fldCharType="end"/>
        </w:r>
      </w:hyperlink>
    </w:p>
    <w:p w14:paraId="2F3B0BAD" w14:textId="6D66FEFC" w:rsidR="00271961" w:rsidRDefault="00271961">
      <w:pPr>
        <w:pStyle w:val="TJ3"/>
        <w:tabs>
          <w:tab w:val="right" w:leader="dot" w:pos="8494"/>
        </w:tabs>
        <w:rPr>
          <w:rFonts w:asciiTheme="minorHAnsi" w:eastAsiaTheme="minorEastAsia" w:hAnsiTheme="minorHAnsi" w:cstheme="minorBidi"/>
          <w:noProof/>
          <w:sz w:val="22"/>
          <w:szCs w:val="22"/>
          <w:lang w:eastAsia="hu-HU"/>
        </w:rPr>
      </w:pPr>
      <w:hyperlink w:anchor="_Toc498975291" w:history="1">
        <w:r w:rsidRPr="00CE2499">
          <w:rPr>
            <w:rStyle w:val="Hiperhivatkozs"/>
            <w:noProof/>
          </w:rPr>
          <w:t>4.5.6 Experience replay mintavételezése</w:t>
        </w:r>
        <w:r>
          <w:rPr>
            <w:noProof/>
            <w:webHidden/>
          </w:rPr>
          <w:tab/>
        </w:r>
        <w:r>
          <w:rPr>
            <w:noProof/>
            <w:webHidden/>
          </w:rPr>
          <w:fldChar w:fldCharType="begin"/>
        </w:r>
        <w:r>
          <w:rPr>
            <w:noProof/>
            <w:webHidden/>
          </w:rPr>
          <w:instrText xml:space="preserve"> PAGEREF _Toc498975291 \h </w:instrText>
        </w:r>
        <w:r>
          <w:rPr>
            <w:noProof/>
            <w:webHidden/>
          </w:rPr>
        </w:r>
        <w:r>
          <w:rPr>
            <w:noProof/>
            <w:webHidden/>
          </w:rPr>
          <w:fldChar w:fldCharType="separate"/>
        </w:r>
        <w:r>
          <w:rPr>
            <w:noProof/>
            <w:webHidden/>
          </w:rPr>
          <w:t>40</w:t>
        </w:r>
        <w:r>
          <w:rPr>
            <w:noProof/>
            <w:webHidden/>
          </w:rPr>
          <w:fldChar w:fldCharType="end"/>
        </w:r>
      </w:hyperlink>
    </w:p>
    <w:p w14:paraId="073BB129" w14:textId="63353FB4" w:rsidR="00271961" w:rsidRDefault="00271961">
      <w:pPr>
        <w:pStyle w:val="TJ2"/>
        <w:tabs>
          <w:tab w:val="right" w:leader="dot" w:pos="8494"/>
        </w:tabs>
        <w:rPr>
          <w:rFonts w:asciiTheme="minorHAnsi" w:eastAsiaTheme="minorEastAsia" w:hAnsiTheme="minorHAnsi" w:cstheme="minorBidi"/>
          <w:noProof/>
          <w:sz w:val="22"/>
          <w:szCs w:val="22"/>
          <w:lang w:eastAsia="hu-HU"/>
        </w:rPr>
      </w:pPr>
      <w:hyperlink w:anchor="_Toc498975292" w:history="1">
        <w:r w:rsidRPr="00CE2499">
          <w:rPr>
            <w:rStyle w:val="Hiperhivatkozs"/>
            <w:noProof/>
          </w:rPr>
          <w:t>4.6 Eredmények értékelése</w:t>
        </w:r>
        <w:r>
          <w:rPr>
            <w:noProof/>
            <w:webHidden/>
          </w:rPr>
          <w:tab/>
        </w:r>
        <w:r>
          <w:rPr>
            <w:noProof/>
            <w:webHidden/>
          </w:rPr>
          <w:fldChar w:fldCharType="begin"/>
        </w:r>
        <w:r>
          <w:rPr>
            <w:noProof/>
            <w:webHidden/>
          </w:rPr>
          <w:instrText xml:space="preserve"> PAGEREF _Toc498975292 \h </w:instrText>
        </w:r>
        <w:r>
          <w:rPr>
            <w:noProof/>
            <w:webHidden/>
          </w:rPr>
        </w:r>
        <w:r>
          <w:rPr>
            <w:noProof/>
            <w:webHidden/>
          </w:rPr>
          <w:fldChar w:fldCharType="separate"/>
        </w:r>
        <w:r>
          <w:rPr>
            <w:noProof/>
            <w:webHidden/>
          </w:rPr>
          <w:t>40</w:t>
        </w:r>
        <w:r>
          <w:rPr>
            <w:noProof/>
            <w:webHidden/>
          </w:rPr>
          <w:fldChar w:fldCharType="end"/>
        </w:r>
      </w:hyperlink>
    </w:p>
    <w:p w14:paraId="1808260C" w14:textId="0C46CF9B" w:rsidR="00271961" w:rsidRDefault="00271961">
      <w:pPr>
        <w:pStyle w:val="TJ2"/>
        <w:tabs>
          <w:tab w:val="right" w:leader="dot" w:pos="8494"/>
        </w:tabs>
        <w:rPr>
          <w:rFonts w:asciiTheme="minorHAnsi" w:eastAsiaTheme="minorEastAsia" w:hAnsiTheme="minorHAnsi" w:cstheme="minorBidi"/>
          <w:noProof/>
          <w:sz w:val="22"/>
          <w:szCs w:val="22"/>
          <w:lang w:eastAsia="hu-HU"/>
        </w:rPr>
      </w:pPr>
      <w:hyperlink w:anchor="_Toc498975293" w:history="1">
        <w:r w:rsidRPr="00CE2499">
          <w:rPr>
            <w:rStyle w:val="Hiperhivatkozs"/>
            <w:noProof/>
          </w:rPr>
          <w:t>4.7 Lehetséges továbbfejlesztések</w:t>
        </w:r>
        <w:r>
          <w:rPr>
            <w:noProof/>
            <w:webHidden/>
          </w:rPr>
          <w:tab/>
        </w:r>
        <w:r>
          <w:rPr>
            <w:noProof/>
            <w:webHidden/>
          </w:rPr>
          <w:fldChar w:fldCharType="begin"/>
        </w:r>
        <w:r>
          <w:rPr>
            <w:noProof/>
            <w:webHidden/>
          </w:rPr>
          <w:instrText xml:space="preserve"> PAGEREF _Toc498975293 \h </w:instrText>
        </w:r>
        <w:r>
          <w:rPr>
            <w:noProof/>
            <w:webHidden/>
          </w:rPr>
        </w:r>
        <w:r>
          <w:rPr>
            <w:noProof/>
            <w:webHidden/>
          </w:rPr>
          <w:fldChar w:fldCharType="separate"/>
        </w:r>
        <w:r>
          <w:rPr>
            <w:noProof/>
            <w:webHidden/>
          </w:rPr>
          <w:t>40</w:t>
        </w:r>
        <w:r>
          <w:rPr>
            <w:noProof/>
            <w:webHidden/>
          </w:rPr>
          <w:fldChar w:fldCharType="end"/>
        </w:r>
      </w:hyperlink>
    </w:p>
    <w:p w14:paraId="0BA85E06" w14:textId="4B5BC22C" w:rsidR="00271961" w:rsidRDefault="00271961">
      <w:pPr>
        <w:pStyle w:val="TJ2"/>
        <w:tabs>
          <w:tab w:val="right" w:leader="dot" w:pos="8494"/>
        </w:tabs>
        <w:rPr>
          <w:rFonts w:asciiTheme="minorHAnsi" w:eastAsiaTheme="minorEastAsia" w:hAnsiTheme="minorHAnsi" w:cstheme="minorBidi"/>
          <w:noProof/>
          <w:sz w:val="22"/>
          <w:szCs w:val="22"/>
          <w:lang w:eastAsia="hu-HU"/>
        </w:rPr>
      </w:pPr>
      <w:hyperlink w:anchor="_Toc498975294" w:history="1">
        <w:r w:rsidRPr="00CE2499">
          <w:rPr>
            <w:rStyle w:val="Hiperhivatkozs"/>
            <w:noProof/>
          </w:rPr>
          <w:t>4.8 Formázási tudnivalók</w:t>
        </w:r>
        <w:r>
          <w:rPr>
            <w:noProof/>
            <w:webHidden/>
          </w:rPr>
          <w:tab/>
        </w:r>
        <w:r>
          <w:rPr>
            <w:noProof/>
            <w:webHidden/>
          </w:rPr>
          <w:fldChar w:fldCharType="begin"/>
        </w:r>
        <w:r>
          <w:rPr>
            <w:noProof/>
            <w:webHidden/>
          </w:rPr>
          <w:instrText xml:space="preserve"> PAGEREF _Toc498975294 \h </w:instrText>
        </w:r>
        <w:r>
          <w:rPr>
            <w:noProof/>
            <w:webHidden/>
          </w:rPr>
        </w:r>
        <w:r>
          <w:rPr>
            <w:noProof/>
            <w:webHidden/>
          </w:rPr>
          <w:fldChar w:fldCharType="separate"/>
        </w:r>
        <w:r>
          <w:rPr>
            <w:noProof/>
            <w:webHidden/>
          </w:rPr>
          <w:t>41</w:t>
        </w:r>
        <w:r>
          <w:rPr>
            <w:noProof/>
            <w:webHidden/>
          </w:rPr>
          <w:fldChar w:fldCharType="end"/>
        </w:r>
      </w:hyperlink>
    </w:p>
    <w:p w14:paraId="552BC07B" w14:textId="0AE1ABC7" w:rsidR="00271961" w:rsidRDefault="00271961">
      <w:pPr>
        <w:pStyle w:val="TJ3"/>
        <w:tabs>
          <w:tab w:val="right" w:leader="dot" w:pos="8494"/>
        </w:tabs>
        <w:rPr>
          <w:rFonts w:asciiTheme="minorHAnsi" w:eastAsiaTheme="minorEastAsia" w:hAnsiTheme="minorHAnsi" w:cstheme="minorBidi"/>
          <w:noProof/>
          <w:sz w:val="22"/>
          <w:szCs w:val="22"/>
          <w:lang w:eastAsia="hu-HU"/>
        </w:rPr>
      </w:pPr>
      <w:hyperlink w:anchor="_Toc498975295" w:history="1">
        <w:r w:rsidRPr="00CE2499">
          <w:rPr>
            <w:rStyle w:val="Hiperhivatkozs"/>
            <w:noProof/>
          </w:rPr>
          <w:t>4.8.1 Címsorok</w:t>
        </w:r>
        <w:r>
          <w:rPr>
            <w:noProof/>
            <w:webHidden/>
          </w:rPr>
          <w:tab/>
        </w:r>
        <w:r>
          <w:rPr>
            <w:noProof/>
            <w:webHidden/>
          </w:rPr>
          <w:fldChar w:fldCharType="begin"/>
        </w:r>
        <w:r>
          <w:rPr>
            <w:noProof/>
            <w:webHidden/>
          </w:rPr>
          <w:instrText xml:space="preserve"> PAGEREF _Toc498975295 \h </w:instrText>
        </w:r>
        <w:r>
          <w:rPr>
            <w:noProof/>
            <w:webHidden/>
          </w:rPr>
        </w:r>
        <w:r>
          <w:rPr>
            <w:noProof/>
            <w:webHidden/>
          </w:rPr>
          <w:fldChar w:fldCharType="separate"/>
        </w:r>
        <w:r>
          <w:rPr>
            <w:noProof/>
            <w:webHidden/>
          </w:rPr>
          <w:t>42</w:t>
        </w:r>
        <w:r>
          <w:rPr>
            <w:noProof/>
            <w:webHidden/>
          </w:rPr>
          <w:fldChar w:fldCharType="end"/>
        </w:r>
      </w:hyperlink>
    </w:p>
    <w:p w14:paraId="0A840049" w14:textId="037D1689" w:rsidR="00271961" w:rsidRDefault="00271961">
      <w:pPr>
        <w:pStyle w:val="TJ3"/>
        <w:tabs>
          <w:tab w:val="right" w:leader="dot" w:pos="8494"/>
        </w:tabs>
        <w:rPr>
          <w:rFonts w:asciiTheme="minorHAnsi" w:eastAsiaTheme="minorEastAsia" w:hAnsiTheme="minorHAnsi" w:cstheme="minorBidi"/>
          <w:noProof/>
          <w:sz w:val="22"/>
          <w:szCs w:val="22"/>
          <w:lang w:eastAsia="hu-HU"/>
        </w:rPr>
      </w:pPr>
      <w:hyperlink w:anchor="_Toc498975296" w:history="1">
        <w:r w:rsidRPr="00CE2499">
          <w:rPr>
            <w:rStyle w:val="Hiperhivatkozs"/>
            <w:noProof/>
          </w:rPr>
          <w:t>4.8.2 Képek</w:t>
        </w:r>
        <w:r>
          <w:rPr>
            <w:noProof/>
            <w:webHidden/>
          </w:rPr>
          <w:tab/>
        </w:r>
        <w:r>
          <w:rPr>
            <w:noProof/>
            <w:webHidden/>
          </w:rPr>
          <w:fldChar w:fldCharType="begin"/>
        </w:r>
        <w:r>
          <w:rPr>
            <w:noProof/>
            <w:webHidden/>
          </w:rPr>
          <w:instrText xml:space="preserve"> PAGEREF _Toc498975296 \h </w:instrText>
        </w:r>
        <w:r>
          <w:rPr>
            <w:noProof/>
            <w:webHidden/>
          </w:rPr>
        </w:r>
        <w:r>
          <w:rPr>
            <w:noProof/>
            <w:webHidden/>
          </w:rPr>
          <w:fldChar w:fldCharType="separate"/>
        </w:r>
        <w:r>
          <w:rPr>
            <w:noProof/>
            <w:webHidden/>
          </w:rPr>
          <w:t>42</w:t>
        </w:r>
        <w:r>
          <w:rPr>
            <w:noProof/>
            <w:webHidden/>
          </w:rPr>
          <w:fldChar w:fldCharType="end"/>
        </w:r>
      </w:hyperlink>
    </w:p>
    <w:p w14:paraId="050B9C95" w14:textId="43AC2AC2" w:rsidR="00271961" w:rsidRDefault="00271961">
      <w:pPr>
        <w:pStyle w:val="TJ3"/>
        <w:tabs>
          <w:tab w:val="right" w:leader="dot" w:pos="8494"/>
        </w:tabs>
        <w:rPr>
          <w:rFonts w:asciiTheme="minorHAnsi" w:eastAsiaTheme="minorEastAsia" w:hAnsiTheme="minorHAnsi" w:cstheme="minorBidi"/>
          <w:noProof/>
          <w:sz w:val="22"/>
          <w:szCs w:val="22"/>
          <w:lang w:eastAsia="hu-HU"/>
        </w:rPr>
      </w:pPr>
      <w:hyperlink w:anchor="_Toc498975297" w:history="1">
        <w:r w:rsidRPr="00CE2499">
          <w:rPr>
            <w:rStyle w:val="Hiperhivatkozs"/>
            <w:noProof/>
          </w:rPr>
          <w:t>4.8.3 Kódrészletek</w:t>
        </w:r>
        <w:r>
          <w:rPr>
            <w:noProof/>
            <w:webHidden/>
          </w:rPr>
          <w:tab/>
        </w:r>
        <w:r>
          <w:rPr>
            <w:noProof/>
            <w:webHidden/>
          </w:rPr>
          <w:fldChar w:fldCharType="begin"/>
        </w:r>
        <w:r>
          <w:rPr>
            <w:noProof/>
            <w:webHidden/>
          </w:rPr>
          <w:instrText xml:space="preserve"> PAGEREF _Toc498975297 \h </w:instrText>
        </w:r>
        <w:r>
          <w:rPr>
            <w:noProof/>
            <w:webHidden/>
          </w:rPr>
        </w:r>
        <w:r>
          <w:rPr>
            <w:noProof/>
            <w:webHidden/>
          </w:rPr>
          <w:fldChar w:fldCharType="separate"/>
        </w:r>
        <w:r>
          <w:rPr>
            <w:noProof/>
            <w:webHidden/>
          </w:rPr>
          <w:t>42</w:t>
        </w:r>
        <w:r>
          <w:rPr>
            <w:noProof/>
            <w:webHidden/>
          </w:rPr>
          <w:fldChar w:fldCharType="end"/>
        </w:r>
      </w:hyperlink>
    </w:p>
    <w:p w14:paraId="2982AC1D" w14:textId="45E3997C" w:rsidR="00271961" w:rsidRDefault="00271961">
      <w:pPr>
        <w:pStyle w:val="TJ3"/>
        <w:tabs>
          <w:tab w:val="right" w:leader="dot" w:pos="8494"/>
        </w:tabs>
        <w:rPr>
          <w:rFonts w:asciiTheme="minorHAnsi" w:eastAsiaTheme="minorEastAsia" w:hAnsiTheme="minorHAnsi" w:cstheme="minorBidi"/>
          <w:noProof/>
          <w:sz w:val="22"/>
          <w:szCs w:val="22"/>
          <w:lang w:eastAsia="hu-HU"/>
        </w:rPr>
      </w:pPr>
      <w:hyperlink w:anchor="_Toc498975298" w:history="1">
        <w:r w:rsidRPr="00CE2499">
          <w:rPr>
            <w:rStyle w:val="Hiperhivatkozs"/>
            <w:noProof/>
          </w:rPr>
          <w:t>4.8.4 Irodalomjegyzék</w:t>
        </w:r>
        <w:r>
          <w:rPr>
            <w:noProof/>
            <w:webHidden/>
          </w:rPr>
          <w:tab/>
        </w:r>
        <w:r>
          <w:rPr>
            <w:noProof/>
            <w:webHidden/>
          </w:rPr>
          <w:fldChar w:fldCharType="begin"/>
        </w:r>
        <w:r>
          <w:rPr>
            <w:noProof/>
            <w:webHidden/>
          </w:rPr>
          <w:instrText xml:space="preserve"> PAGEREF _Toc498975298 \h </w:instrText>
        </w:r>
        <w:r>
          <w:rPr>
            <w:noProof/>
            <w:webHidden/>
          </w:rPr>
        </w:r>
        <w:r>
          <w:rPr>
            <w:noProof/>
            <w:webHidden/>
          </w:rPr>
          <w:fldChar w:fldCharType="separate"/>
        </w:r>
        <w:r>
          <w:rPr>
            <w:noProof/>
            <w:webHidden/>
          </w:rPr>
          <w:t>42</w:t>
        </w:r>
        <w:r>
          <w:rPr>
            <w:noProof/>
            <w:webHidden/>
          </w:rPr>
          <w:fldChar w:fldCharType="end"/>
        </w:r>
      </w:hyperlink>
    </w:p>
    <w:p w14:paraId="15119FEA" w14:textId="2405E477" w:rsidR="00271961" w:rsidRDefault="00271961">
      <w:pPr>
        <w:pStyle w:val="TJ1"/>
        <w:rPr>
          <w:rFonts w:asciiTheme="minorHAnsi" w:eastAsiaTheme="minorEastAsia" w:hAnsiTheme="minorHAnsi" w:cstheme="minorBidi"/>
          <w:b w:val="0"/>
          <w:noProof/>
          <w:sz w:val="22"/>
          <w:szCs w:val="22"/>
          <w:lang w:eastAsia="hu-HU"/>
        </w:rPr>
      </w:pPr>
      <w:hyperlink w:anchor="_Toc498975299" w:history="1">
        <w:r w:rsidRPr="00CE2499">
          <w:rPr>
            <w:rStyle w:val="Hiperhivatkozs"/>
            <w:noProof/>
          </w:rPr>
          <w:t>5 Összefoglaló</w:t>
        </w:r>
        <w:r>
          <w:rPr>
            <w:noProof/>
            <w:webHidden/>
          </w:rPr>
          <w:tab/>
        </w:r>
        <w:r>
          <w:rPr>
            <w:noProof/>
            <w:webHidden/>
          </w:rPr>
          <w:fldChar w:fldCharType="begin"/>
        </w:r>
        <w:r>
          <w:rPr>
            <w:noProof/>
            <w:webHidden/>
          </w:rPr>
          <w:instrText xml:space="preserve"> PAGEREF _Toc498975299 \h </w:instrText>
        </w:r>
        <w:r>
          <w:rPr>
            <w:noProof/>
            <w:webHidden/>
          </w:rPr>
        </w:r>
        <w:r>
          <w:rPr>
            <w:noProof/>
            <w:webHidden/>
          </w:rPr>
          <w:fldChar w:fldCharType="separate"/>
        </w:r>
        <w:r>
          <w:rPr>
            <w:noProof/>
            <w:webHidden/>
          </w:rPr>
          <w:t>43</w:t>
        </w:r>
        <w:r>
          <w:rPr>
            <w:noProof/>
            <w:webHidden/>
          </w:rPr>
          <w:fldChar w:fldCharType="end"/>
        </w:r>
      </w:hyperlink>
    </w:p>
    <w:p w14:paraId="6030A381" w14:textId="7381C540" w:rsidR="00271961" w:rsidRDefault="00271961">
      <w:pPr>
        <w:pStyle w:val="TJ1"/>
        <w:rPr>
          <w:rFonts w:asciiTheme="minorHAnsi" w:eastAsiaTheme="minorEastAsia" w:hAnsiTheme="minorHAnsi" w:cstheme="minorBidi"/>
          <w:b w:val="0"/>
          <w:noProof/>
          <w:sz w:val="22"/>
          <w:szCs w:val="22"/>
          <w:lang w:eastAsia="hu-HU"/>
        </w:rPr>
      </w:pPr>
      <w:hyperlink w:anchor="_Toc498975300" w:history="1">
        <w:r w:rsidRPr="00CE2499">
          <w:rPr>
            <w:rStyle w:val="Hiperhivatkozs"/>
            <w:noProof/>
          </w:rPr>
          <w:t>6 Utolsó simítások</w:t>
        </w:r>
        <w:r>
          <w:rPr>
            <w:noProof/>
            <w:webHidden/>
          </w:rPr>
          <w:tab/>
        </w:r>
        <w:r>
          <w:rPr>
            <w:noProof/>
            <w:webHidden/>
          </w:rPr>
          <w:fldChar w:fldCharType="begin"/>
        </w:r>
        <w:r>
          <w:rPr>
            <w:noProof/>
            <w:webHidden/>
          </w:rPr>
          <w:instrText xml:space="preserve"> PAGEREF _Toc498975300 \h </w:instrText>
        </w:r>
        <w:r>
          <w:rPr>
            <w:noProof/>
            <w:webHidden/>
          </w:rPr>
        </w:r>
        <w:r>
          <w:rPr>
            <w:noProof/>
            <w:webHidden/>
          </w:rPr>
          <w:fldChar w:fldCharType="separate"/>
        </w:r>
        <w:r>
          <w:rPr>
            <w:noProof/>
            <w:webHidden/>
          </w:rPr>
          <w:t>44</w:t>
        </w:r>
        <w:r>
          <w:rPr>
            <w:noProof/>
            <w:webHidden/>
          </w:rPr>
          <w:fldChar w:fldCharType="end"/>
        </w:r>
      </w:hyperlink>
    </w:p>
    <w:p w14:paraId="44FD815A" w14:textId="28694647" w:rsidR="00271961" w:rsidRDefault="00271961">
      <w:pPr>
        <w:pStyle w:val="TJ1"/>
        <w:rPr>
          <w:rFonts w:asciiTheme="minorHAnsi" w:eastAsiaTheme="minorEastAsia" w:hAnsiTheme="minorHAnsi" w:cstheme="minorBidi"/>
          <w:b w:val="0"/>
          <w:noProof/>
          <w:sz w:val="22"/>
          <w:szCs w:val="22"/>
          <w:lang w:eastAsia="hu-HU"/>
        </w:rPr>
      </w:pPr>
      <w:hyperlink w:anchor="_Toc498975301" w:history="1">
        <w:r w:rsidRPr="00CE2499">
          <w:rPr>
            <w:rStyle w:val="Hiperhivatkozs"/>
            <w:noProof/>
          </w:rPr>
          <w:t>Irodalomjegyzék</w:t>
        </w:r>
        <w:r>
          <w:rPr>
            <w:noProof/>
            <w:webHidden/>
          </w:rPr>
          <w:tab/>
        </w:r>
        <w:r>
          <w:rPr>
            <w:noProof/>
            <w:webHidden/>
          </w:rPr>
          <w:fldChar w:fldCharType="begin"/>
        </w:r>
        <w:r>
          <w:rPr>
            <w:noProof/>
            <w:webHidden/>
          </w:rPr>
          <w:instrText xml:space="preserve"> PAGEREF _Toc498975301 \h </w:instrText>
        </w:r>
        <w:r>
          <w:rPr>
            <w:noProof/>
            <w:webHidden/>
          </w:rPr>
        </w:r>
        <w:r>
          <w:rPr>
            <w:noProof/>
            <w:webHidden/>
          </w:rPr>
          <w:fldChar w:fldCharType="separate"/>
        </w:r>
        <w:r>
          <w:rPr>
            <w:noProof/>
            <w:webHidden/>
          </w:rPr>
          <w:t>45</w:t>
        </w:r>
        <w:r>
          <w:rPr>
            <w:noProof/>
            <w:webHidden/>
          </w:rPr>
          <w:fldChar w:fldCharType="end"/>
        </w:r>
      </w:hyperlink>
    </w:p>
    <w:p w14:paraId="4C582C57" w14:textId="0D1DCE8B" w:rsidR="00271961" w:rsidRDefault="00271961">
      <w:pPr>
        <w:pStyle w:val="TJ1"/>
        <w:rPr>
          <w:rFonts w:asciiTheme="minorHAnsi" w:eastAsiaTheme="minorEastAsia" w:hAnsiTheme="minorHAnsi" w:cstheme="minorBidi"/>
          <w:b w:val="0"/>
          <w:noProof/>
          <w:sz w:val="22"/>
          <w:szCs w:val="22"/>
          <w:lang w:eastAsia="hu-HU"/>
        </w:rPr>
      </w:pPr>
      <w:hyperlink w:anchor="_Toc498975302" w:history="1">
        <w:r w:rsidRPr="00CE2499">
          <w:rPr>
            <w:rStyle w:val="Hiperhivatkozs"/>
            <w:noProof/>
          </w:rPr>
          <w:t>Függelék</w:t>
        </w:r>
        <w:r>
          <w:rPr>
            <w:noProof/>
            <w:webHidden/>
          </w:rPr>
          <w:tab/>
        </w:r>
        <w:r>
          <w:rPr>
            <w:noProof/>
            <w:webHidden/>
          </w:rPr>
          <w:fldChar w:fldCharType="begin"/>
        </w:r>
        <w:r>
          <w:rPr>
            <w:noProof/>
            <w:webHidden/>
          </w:rPr>
          <w:instrText xml:space="preserve"> PAGEREF _Toc498975302 \h </w:instrText>
        </w:r>
        <w:r>
          <w:rPr>
            <w:noProof/>
            <w:webHidden/>
          </w:rPr>
        </w:r>
        <w:r>
          <w:rPr>
            <w:noProof/>
            <w:webHidden/>
          </w:rPr>
          <w:fldChar w:fldCharType="separate"/>
        </w:r>
        <w:r>
          <w:rPr>
            <w:noProof/>
            <w:webHidden/>
          </w:rPr>
          <w:t>46</w:t>
        </w:r>
        <w:r>
          <w:rPr>
            <w:noProof/>
            <w:webHidden/>
          </w:rPr>
          <w:fldChar w:fldCharType="end"/>
        </w:r>
      </w:hyperlink>
    </w:p>
    <w:p w14:paraId="2AC2237B" w14:textId="5B1EABE4" w:rsidR="00730B3C" w:rsidRDefault="00730B3C">
      <w:r>
        <w:rPr>
          <w:b/>
          <w:bCs/>
        </w:rPr>
        <w:fldChar w:fldCharType="end"/>
      </w:r>
    </w:p>
    <w:p w14:paraId="74D7F24B" w14:textId="77777777" w:rsidR="0063585C" w:rsidRPr="00B50CAA" w:rsidRDefault="0063585C">
      <w:pPr>
        <w:pStyle w:val="Kpalrs"/>
      </w:pPr>
    </w:p>
    <w:p w14:paraId="1B77302E" w14:textId="77777777" w:rsidR="00681E99" w:rsidRPr="00B50CAA" w:rsidRDefault="00681E99" w:rsidP="00854BDC">
      <w:pPr>
        <w:pStyle w:val="Nyilatkozatcm"/>
      </w:pPr>
      <w:r w:rsidRPr="00B50CAA">
        <w:lastRenderedPageBreak/>
        <w:t>Hallgatói nyilatkozat</w:t>
      </w:r>
    </w:p>
    <w:p w14:paraId="4680196C" w14:textId="77777777" w:rsidR="00681E99" w:rsidRDefault="00681E99" w:rsidP="005E01E0">
      <w:pPr>
        <w:pStyle w:val="Nyilatkozatszveg"/>
      </w:pPr>
      <w:r w:rsidRPr="00B50CAA">
        <w:t xml:space="preserve">Alulírott </w:t>
      </w:r>
      <w:r w:rsidR="00652898">
        <w:rPr>
          <w:b/>
          <w:bCs/>
        </w:rPr>
        <w:t>Fehér Gergő</w:t>
      </w:r>
      <w:r w:rsidRPr="00B50CAA">
        <w:t xml:space="preserve">, </w:t>
      </w:r>
      <w:proofErr w:type="gramStart"/>
      <w:r w:rsidRPr="00B50CAA">
        <w:t>szigorló hallgató</w:t>
      </w:r>
      <w:proofErr w:type="gramEnd"/>
      <w:r w:rsidRPr="00B50CAA">
        <w:t xml:space="preserve"> kijelentem, hogy ezt a </w:t>
      </w:r>
      <w:r>
        <w:t>szakdolgozatot</w:t>
      </w:r>
      <w:r w:rsidR="00A927BE">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B5C0D5D"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w:t>
      </w:r>
      <w:proofErr w:type="gramStart"/>
      <w:r w:rsidRPr="00EE1A1F">
        <w:t>konzulens</w:t>
      </w:r>
      <w:proofErr w:type="gramEnd"/>
      <w:r w:rsidRPr="00EE1A1F">
        <w:t xml:space="preserve">(ek)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55798D6A" w14:textId="42CE475D"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7A6B10">
        <w:rPr>
          <w:noProof/>
        </w:rPr>
        <w:t>2017. 11. 19.</w:t>
      </w:r>
      <w:r w:rsidRPr="00B50CAA">
        <w:fldChar w:fldCharType="end"/>
      </w:r>
    </w:p>
    <w:p w14:paraId="3332F32D" w14:textId="77777777" w:rsidR="00681E99" w:rsidRDefault="005E01E0" w:rsidP="00854BDC">
      <w:pPr>
        <w:pStyle w:val="Nyilatkozatalrs"/>
      </w:pPr>
      <w:r>
        <w:tab/>
      </w:r>
      <w:r w:rsidR="00854BDC">
        <w:t>...</w:t>
      </w:r>
      <w:r>
        <w:t>…………………………………………….</w:t>
      </w:r>
    </w:p>
    <w:p w14:paraId="44A7CCC1" w14:textId="77777777" w:rsidR="005E01E0" w:rsidRDefault="005E01E0" w:rsidP="00854BDC">
      <w:pPr>
        <w:pStyle w:val="Nyilatkozatalrs"/>
      </w:pPr>
      <w:r>
        <w:tab/>
      </w:r>
      <w:r w:rsidR="00652898">
        <w:t>Fehér Gergő</w:t>
      </w:r>
    </w:p>
    <w:p w14:paraId="7466E5EC" w14:textId="77777777" w:rsidR="00854BDC" w:rsidRPr="00B50CAA" w:rsidRDefault="00854BDC" w:rsidP="00854BDC">
      <w:pPr>
        <w:pStyle w:val="Nyilatkozatszveg"/>
      </w:pPr>
    </w:p>
    <w:p w14:paraId="2A8F7876"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D0D05BB" w14:textId="77777777" w:rsidR="0063585C" w:rsidRDefault="0063585C" w:rsidP="00816BCB">
      <w:pPr>
        <w:pStyle w:val="Fejezetcimszmozsnlkl"/>
      </w:pPr>
      <w:bookmarkStart w:id="0" w:name="_Toc498975249"/>
      <w:r w:rsidRPr="00B50CAA">
        <w:lastRenderedPageBreak/>
        <w:t>Összefoglaló</w:t>
      </w:r>
      <w:bookmarkEnd w:id="0"/>
    </w:p>
    <w:p w14:paraId="57A1BFFB" w14:textId="34BA4D82" w:rsidR="00EE0827" w:rsidRDefault="000A1140" w:rsidP="00D23BFC">
      <w:r>
        <w:t xml:space="preserve">Az utóbbi években a számítási </w:t>
      </w:r>
      <w:proofErr w:type="gramStart"/>
      <w:r>
        <w:t>kapacitás</w:t>
      </w:r>
      <w:proofErr w:type="gramEnd"/>
      <w:r>
        <w:t xml:space="preserve"> növekedésével egyre nagyobb </w:t>
      </w:r>
      <w:r w:rsidR="00CC41B8">
        <w:t>teret nyernek</w:t>
      </w:r>
      <w:r w:rsidR="001F535C">
        <w:t xml:space="preserve"> a</w:t>
      </w:r>
      <w:r>
        <w:t xml:space="preserve"> gépi tanuló algoritmusok és az ún. mély tanulás, amivel a kutatók a műszaki problémák egyre több területén tudnak eddig még soha nem látott sikereket elérni. Ezek az algoritmusok </w:t>
      </w:r>
      <w:r w:rsidR="00EE0827">
        <w:t>ma már igen összetett</w:t>
      </w:r>
      <w:r w:rsidR="00CC41B8">
        <w:t xml:space="preserve"> </w:t>
      </w:r>
      <w:proofErr w:type="gramStart"/>
      <w:r w:rsidR="00CC41B8">
        <w:t>problémákat</w:t>
      </w:r>
      <w:proofErr w:type="gramEnd"/>
      <w:r w:rsidR="00CC41B8">
        <w:t xml:space="preserve"> is meg tudnak oldani emberi</w:t>
      </w:r>
      <w:r w:rsidR="001F535C">
        <w:t>,</w:t>
      </w:r>
      <w:r w:rsidR="00CC41B8">
        <w:t xml:space="preserve"> vagy</w:t>
      </w:r>
      <w:r w:rsidR="00EE0827">
        <w:t xml:space="preserve"> sok esetben akár</w:t>
      </w:r>
      <w:r w:rsidR="00CC41B8">
        <w:t xml:space="preserve"> </w:t>
      </w:r>
      <w:r w:rsidR="001F535C">
        <w:t xml:space="preserve">az meghaladó </w:t>
      </w:r>
      <w:r w:rsidR="00CC41B8">
        <w:t>szinten</w:t>
      </w:r>
      <w:r w:rsidR="00EE0827">
        <w:t xml:space="preserve"> is</w:t>
      </w:r>
      <w:r w:rsidR="00CC41B8">
        <w:t>, mint péld</w:t>
      </w:r>
      <w:r w:rsidR="00EE0827">
        <w:t>ául a képfelismerés vagy akár olyan komplex játékokkal játszani</w:t>
      </w:r>
      <w:r w:rsidR="0016686A">
        <w:t>,</w:t>
      </w:r>
      <w:r w:rsidR="00EE0827">
        <w:t xml:space="preserve"> mint a </w:t>
      </w:r>
      <w:commentRangeStart w:id="1"/>
      <w:r w:rsidR="00EE0827">
        <w:t>Go</w:t>
      </w:r>
      <w:commentRangeEnd w:id="1"/>
      <w:r w:rsidR="001F535C">
        <w:rPr>
          <w:rStyle w:val="Jegyzethivatkozs"/>
        </w:rPr>
        <w:commentReference w:id="1"/>
      </w:r>
      <w:r w:rsidR="00EE0827">
        <w:t>.</w:t>
      </w:r>
    </w:p>
    <w:p w14:paraId="734EF358" w14:textId="68CF75E8" w:rsidR="00D23BFC" w:rsidRDefault="00EE0827" w:rsidP="00D23BFC">
      <w:r>
        <w:t>Jelen szakdolgozat témája, ezen algoritmusoknak az irányítástechnikában való lehetséges alkalmaz</w:t>
      </w:r>
      <w:r w:rsidR="008F6E01">
        <w:t>ása, azon belül egy versenyautó</w:t>
      </w:r>
      <w:r w:rsidR="0016686A">
        <w:t>modell irányításnak</w:t>
      </w:r>
      <w:r>
        <w:t xml:space="preserve"> elméleti megvalósítása. Ennek </w:t>
      </w:r>
      <w:r w:rsidR="001F535C">
        <w:t>megalkotásához</w:t>
      </w:r>
      <w:r>
        <w:t xml:space="preserve"> a mély neurális hálózatokat, illetve megerősítéses tanuláson alapuló algoritmusokat használtam fel.</w:t>
      </w:r>
    </w:p>
    <w:p w14:paraId="36DA7E24" w14:textId="049315FD" w:rsidR="00EE0827" w:rsidRPr="00D23BFC" w:rsidRDefault="00EE0827" w:rsidP="00D23BFC">
      <w:r>
        <w:t xml:space="preserve">A </w:t>
      </w:r>
      <w:r w:rsidR="001F535C">
        <w:t>feladat megoldása</w:t>
      </w:r>
      <w:r>
        <w:t xml:space="preserve"> során</w:t>
      </w:r>
      <w:r w:rsidR="00FC7F10">
        <w:t xml:space="preserve"> először</w:t>
      </w:r>
      <w:r>
        <w:t xml:space="preserve"> egy egyszerűbb példán összehasonlítottam</w:t>
      </w:r>
      <w:r w:rsidR="00550464">
        <w:t xml:space="preserve"> M</w:t>
      </w:r>
      <w:r w:rsidR="0016686A">
        <w:t xml:space="preserve">atlabban és </w:t>
      </w:r>
      <w:r w:rsidR="00550464">
        <w:t>Pythonban</w:t>
      </w:r>
      <w:r>
        <w:t xml:space="preserve"> az algoritmus</w:t>
      </w:r>
      <w:r w:rsidR="001F535C">
        <w:t>ok</w:t>
      </w:r>
      <w:r>
        <w:t xml:space="preserve"> implementáláshoz szükséges eszköztárakat. </w:t>
      </w:r>
      <w:r w:rsidR="00550464">
        <w:t xml:space="preserve">Ezután </w:t>
      </w:r>
      <w:r w:rsidR="001F535C">
        <w:t xml:space="preserve">megvalósításra került a feladathoz </w:t>
      </w:r>
      <w:r w:rsidR="00550464">
        <w:t>használt keretrendszer</w:t>
      </w:r>
      <w:r w:rsidR="008F6E01">
        <w:t>,</w:t>
      </w:r>
      <w:r w:rsidR="00550464">
        <w:t xml:space="preserve"> ahol grafikus felületen t</w:t>
      </w:r>
      <w:r w:rsidR="008F6E01">
        <w:t xml:space="preserve">udjuk beállítani a környezet, </w:t>
      </w:r>
      <w:r w:rsidR="00550464">
        <w:t>az autó</w:t>
      </w:r>
      <w:r w:rsidR="008F6E01">
        <w:t xml:space="preserve"> és a vezérlő algoritmus</w:t>
      </w:r>
      <w:r w:rsidR="00550464">
        <w:t xml:space="preserve"> paramétereit, illetve nyomon tudjuk követi az algoritmus tanulásának előre haladását is.</w:t>
      </w:r>
      <w:r w:rsidR="001F535C">
        <w:t xml:space="preserve"> Végül implementáltam és összehasonlítottam néhány a </w:t>
      </w:r>
      <w:proofErr w:type="gramStart"/>
      <w:r w:rsidR="001F535C">
        <w:t>probléma</w:t>
      </w:r>
      <w:proofErr w:type="gramEnd"/>
      <w:r w:rsidR="001F535C">
        <w:t xml:space="preserve"> sajátosságai szempontjából releváns mély megerősítéses tanuláson alapuló algoritmust.</w:t>
      </w:r>
    </w:p>
    <w:p w14:paraId="7725F8A0" w14:textId="77777777" w:rsidR="0063585C" w:rsidRDefault="0063585C" w:rsidP="00816BCB">
      <w:pPr>
        <w:pStyle w:val="Fejezetcimszmozsnlkl"/>
      </w:pPr>
      <w:bookmarkStart w:id="2" w:name="_Toc498975250"/>
      <w:r w:rsidRPr="00B50CAA">
        <w:lastRenderedPageBreak/>
        <w:t>Abstract</w:t>
      </w:r>
      <w:bookmarkEnd w:id="2"/>
    </w:p>
    <w:p w14:paraId="06C01242" w14:textId="2CDA439F" w:rsidR="00692605" w:rsidRDefault="001F535C" w:rsidP="00D23BFC">
      <w:r>
        <w:t xml:space="preserve">In the recent years, with the explosive growth of the computational power, the machine learning algorithms and the so called deep learning keep gathering more ground, whereby the reserachers are becoming able to succeed on more and more domain of technical problems. These algorithms nowadays can solve complex problems on a human levol or even beyond, like imagerecognition or playing </w:t>
      </w:r>
      <w:r w:rsidR="001544C3">
        <w:t xml:space="preserve">such </w:t>
      </w:r>
      <w:r>
        <w:t>difficult games like Go.</w:t>
      </w:r>
    </w:p>
    <w:p w14:paraId="0F1B468D" w14:textId="1A74AC37" w:rsidR="001F535C" w:rsidRDefault="001F535C" w:rsidP="00D23BFC">
      <w:r>
        <w:t>The topic of this bachelor thesis is the possible application of these algorithms in the field of controll engineering, within it</w:t>
      </w:r>
      <w:r w:rsidR="001544C3">
        <w:t>,</w:t>
      </w:r>
      <w:r>
        <w:t xml:space="preserve"> the theoritical realisation of the control of a racing car. For</w:t>
      </w:r>
      <w:r w:rsidR="001544C3">
        <w:t xml:space="preserve"> t</w:t>
      </w:r>
      <w:r>
        <w:t>he implementation of this, I used reinforceme</w:t>
      </w:r>
      <w:r w:rsidR="001544C3">
        <w:t>nt learning based algorithms as well as</w:t>
      </w:r>
      <w:r>
        <w:t xml:space="preserve"> deep neural networks.</w:t>
      </w:r>
    </w:p>
    <w:p w14:paraId="00FC2ACE" w14:textId="652453CA" w:rsidR="001F535C" w:rsidRDefault="001F535C" w:rsidP="00D23BFC">
      <w:r>
        <w:t>While solving</w:t>
      </w:r>
      <w:r w:rsidR="001544C3">
        <w:t xml:space="preserve"> </w:t>
      </w:r>
      <w:r>
        <w:t>the task, first</w:t>
      </w:r>
      <w:r w:rsidR="001544C3">
        <w:t>,</w:t>
      </w:r>
      <w:r>
        <w:t xml:space="preserve"> using a simple example I compared the available task relevant toolboxes of Matlab and Python. Then</w:t>
      </w:r>
      <w:r w:rsidR="001544C3">
        <w:t>,</w:t>
      </w:r>
      <w:r>
        <w:t xml:space="preserve"> I designed and implemented the simulator framework later used for testing the algorithms</w:t>
      </w:r>
      <w:r w:rsidR="001544C3">
        <w:t>. On this grafical user interface,</w:t>
      </w:r>
      <w:r>
        <w:t xml:space="preserve"> the necessary </w:t>
      </w:r>
      <w:r w:rsidR="001544C3">
        <w:t>parameters</w:t>
      </w:r>
      <w:r>
        <w:t xml:space="preserve"> of the environment, the car and the contol algorithm can be set, as well as the progress of the learning can be observed. Finally, I implemented and compared the performance of some task relevant deep reinforcement learning based algorithms.</w:t>
      </w:r>
    </w:p>
    <w:p w14:paraId="11891278" w14:textId="77777777" w:rsidR="001A57BC" w:rsidRDefault="003F5425" w:rsidP="006A1B7F">
      <w:pPr>
        <w:pStyle w:val="Cmsor1"/>
      </w:pPr>
      <w:bookmarkStart w:id="3" w:name="_Toc332797397"/>
      <w:bookmarkStart w:id="4" w:name="_Toc498975251"/>
      <w:r>
        <w:lastRenderedPageBreak/>
        <w:t>Bevezetés</w:t>
      </w:r>
      <w:bookmarkEnd w:id="3"/>
      <w:bookmarkEnd w:id="4"/>
    </w:p>
    <w:p w14:paraId="52964AAD" w14:textId="3FA364F9" w:rsidR="00A4346E" w:rsidRDefault="00AD02A6" w:rsidP="00A4346E">
      <w:r>
        <w:t xml:space="preserve">Manapság talán az egyik legfelkapottabb kutatási területnek a mesterséges intelligencia kutatása számít. </w:t>
      </w:r>
      <w:r w:rsidR="00C64C6C">
        <w:t xml:space="preserve">Bár az alap ötletek és </w:t>
      </w:r>
      <w:r w:rsidR="001F535C">
        <w:t xml:space="preserve">egyszerűbb </w:t>
      </w:r>
      <w:r w:rsidR="00C64C6C">
        <w:t xml:space="preserve">algoritmusok már régóta léteznek, sokáig hiányzott a tudósok mögül a számítási </w:t>
      </w:r>
      <w:proofErr w:type="gramStart"/>
      <w:r w:rsidR="00C64C6C">
        <w:t>kapacitás</w:t>
      </w:r>
      <w:proofErr w:type="gramEnd"/>
      <w:r w:rsidR="00C64C6C">
        <w:t>, így a kezdeti lendület hamar alább hagyott. Viszont a</w:t>
      </w:r>
      <w:r w:rsidR="00B73CA2">
        <w:t>z informatika fejlődésével, a</w:t>
      </w:r>
      <w:r w:rsidR="00C64C6C">
        <w:t xml:space="preserve"> modern több magos </w:t>
      </w:r>
      <w:r w:rsidR="00B73CA2">
        <w:t xml:space="preserve">CPU-k és a GPU-k számítási </w:t>
      </w:r>
      <w:proofErr w:type="gramStart"/>
      <w:r w:rsidR="00B73CA2">
        <w:t>kapacit</w:t>
      </w:r>
      <w:r w:rsidR="00C64C6C">
        <w:t>ásának</w:t>
      </w:r>
      <w:proofErr w:type="gramEnd"/>
      <w:r w:rsidR="00C64C6C">
        <w:t xml:space="preserve"> köszönhetően a kétezres évek elején új lökést kapott a terület. Bár amit ma mesterséges </w:t>
      </w:r>
      <w:r w:rsidR="00B73CA2">
        <w:t>intelligenciának</w:t>
      </w:r>
      <w:r w:rsidR="00C64C6C">
        <w:t xml:space="preserve"> hívunk, az még nagyon messze áll attól</w:t>
      </w:r>
      <w:r w:rsidR="001F535C">
        <w:t>, a sci-fikben látott emberi kinézettel és képességekkel rendelkező robot képétől</w:t>
      </w:r>
      <w:r w:rsidR="00C64C6C">
        <w:t xml:space="preserve">, viszont bizonyos területekre, </w:t>
      </w:r>
      <w:proofErr w:type="gramStart"/>
      <w:r w:rsidR="00C64C6C">
        <w:t>problémákra</w:t>
      </w:r>
      <w:proofErr w:type="gramEnd"/>
      <w:r w:rsidR="00C64C6C">
        <w:t xml:space="preserve"> fokuszáltan a modern algoritmusok már sokszor túlszárnyalják az ember</w:t>
      </w:r>
      <w:r w:rsidR="001F535C">
        <w:t>i teljesítmény</w:t>
      </w:r>
      <w:r w:rsidR="00C64C6C">
        <w:t xml:space="preserve">t is. Legyen az képeken </w:t>
      </w:r>
      <w:proofErr w:type="gramStart"/>
      <w:r w:rsidR="00C64C6C">
        <w:t>objektumok</w:t>
      </w:r>
      <w:proofErr w:type="gramEnd"/>
      <w:r w:rsidR="001F535C">
        <w:t>,</w:t>
      </w:r>
      <w:r w:rsidR="00C64C6C">
        <w:t xml:space="preserve"> esetleg emberek felismerése vagy olyan bonyolult játékokkal való játék</w:t>
      </w:r>
      <w:r w:rsidR="00B73CA2">
        <w:t xml:space="preserve">, mint a </w:t>
      </w:r>
      <w:commentRangeStart w:id="5"/>
      <w:r w:rsidR="00B73CA2">
        <w:t>G</w:t>
      </w:r>
      <w:r w:rsidR="00C64C6C">
        <w:t>o</w:t>
      </w:r>
      <w:commentRangeEnd w:id="5"/>
      <w:r w:rsidR="00B73CA2">
        <w:rPr>
          <w:rStyle w:val="Jegyzethivatkozs"/>
        </w:rPr>
        <w:commentReference w:id="5"/>
      </w:r>
      <w:r w:rsidR="00C64C6C">
        <w:t xml:space="preserve">. </w:t>
      </w:r>
      <w:r w:rsidR="00B73CA2">
        <w:t>Minden</w:t>
      </w:r>
      <w:r w:rsidR="00A4346E">
        <w:t>esetre a kifejle</w:t>
      </w:r>
      <w:r w:rsidR="00B73CA2">
        <w:t>sztett algoritmusokat egyre több</w:t>
      </w:r>
      <w:r w:rsidR="00A4346E">
        <w:t xml:space="preserve"> probléma területen lehet </w:t>
      </w:r>
      <w:r w:rsidR="00B73CA2">
        <w:t xml:space="preserve">sikerrel </w:t>
      </w:r>
      <w:r w:rsidR="00A4346E">
        <w:t xml:space="preserve">alkalmazni. A dolgozatomban én egy irányítástechnikai </w:t>
      </w:r>
      <w:proofErr w:type="gramStart"/>
      <w:r w:rsidR="00A4346E">
        <w:t>probléma</w:t>
      </w:r>
      <w:proofErr w:type="gramEnd"/>
      <w:r w:rsidR="00A4346E">
        <w:t xml:space="preserve"> alternat</w:t>
      </w:r>
      <w:r w:rsidR="00B73CA2">
        <w:t>ív megoldását tűztem ki célul a</w:t>
      </w:r>
      <w:r w:rsidR="00A4346E">
        <w:t xml:space="preserve"> </w:t>
      </w:r>
      <w:r w:rsidR="001F535C">
        <w:t>később részletezett módszerek</w:t>
      </w:r>
      <w:r w:rsidR="00B73CA2">
        <w:t xml:space="preserve"> segítségével</w:t>
      </w:r>
      <w:r w:rsidR="00A4346E">
        <w:t>. A feladatom egy versenyautó modell irányítása a gépi tanulás egy válfajának a megerősítéses tanulás (</w:t>
      </w:r>
      <w:r w:rsidR="00B73CA2">
        <w:t xml:space="preserve">angolul </w:t>
      </w:r>
      <w:r w:rsidR="00A4346E">
        <w:t xml:space="preserve">Reinforcement learning) segítségével olyan formában, hogy az az általa elképzelt szuboptimális íven haladjon végig a pályán, anélkül, hogy közben a pálya szélének vagy az esetlegesen a pályán </w:t>
      </w:r>
      <w:r w:rsidR="00B73CA2">
        <w:t>elhely</w:t>
      </w:r>
      <w:r w:rsidR="008F6E01">
        <w:t>e</w:t>
      </w:r>
      <w:r w:rsidR="00B73CA2">
        <w:t>zett</w:t>
      </w:r>
      <w:r w:rsidR="00A4346E">
        <w:t xml:space="preserve"> akadályoknak ütközzön, mindezt minél rövidebb idő alatt. Természetesen erre léteznek más gépi tanulást nem alkalmazó algoritmusok is, viszont a feladatot egy kicsit megváltoztatva ezek már részletesebb tervezést és nagyon </w:t>
      </w:r>
      <w:proofErr w:type="gramStart"/>
      <w:r w:rsidR="00A4346E">
        <w:t>komplex</w:t>
      </w:r>
      <w:proofErr w:type="gramEnd"/>
      <w:r w:rsidR="00A4346E">
        <w:t xml:space="preserve"> algoritmusokat eredményez</w:t>
      </w:r>
      <w:r w:rsidR="00B73CA2">
        <w:t>né</w:t>
      </w:r>
      <w:r w:rsidR="00A4346E">
        <w:t>nek.</w:t>
      </w:r>
    </w:p>
    <w:p w14:paraId="74FCE7BB" w14:textId="6F486B18" w:rsidR="00273C3B" w:rsidRPr="00AD02A6" w:rsidRDefault="00A4346E" w:rsidP="00A4346E">
      <w:r>
        <w:t xml:space="preserve">A dolgozatom három fő részből áll. Az első részben a </w:t>
      </w:r>
      <w:r w:rsidR="00B73CA2">
        <w:t>megoldandó</w:t>
      </w:r>
      <w:r>
        <w:t xml:space="preserve"> feladathoz </w:t>
      </w:r>
      <w:r w:rsidR="00B73CA2">
        <w:t>fel</w:t>
      </w:r>
      <w:r>
        <w:t xml:space="preserve">használt </w:t>
      </w:r>
      <w:r w:rsidR="00B73CA2">
        <w:t>megerősítéses tanulás és a mély tanulás (angolul Deep learning)</w:t>
      </w:r>
      <w:r>
        <w:t xml:space="preserve"> elméleti háttere kerü</w:t>
      </w:r>
      <w:r w:rsidR="00642E01">
        <w:t>l bemutatásra, kitérve a</w:t>
      </w:r>
      <w:r w:rsidR="001F535C">
        <w:t xml:space="preserve"> később</w:t>
      </w:r>
      <w:r w:rsidR="00642E01">
        <w:t xml:space="preserve"> implementált algoritmusokra is. A második részben egy egyszerűbb gyakorlati példán kerülnek bemutatásra az alkalmazott módszerek, a megerősítéses tanulás és a mély tanulás</w:t>
      </w:r>
      <w:r w:rsidR="00B73CA2">
        <w:t>, továbbá a szimulátor implementálásához használt programnyelv választása mögötti megfontolások.</w:t>
      </w:r>
      <w:r w:rsidR="00642E01">
        <w:t xml:space="preserve"> </w:t>
      </w:r>
      <w:r w:rsidR="00B73CA2">
        <w:t>A harmadik részben</w:t>
      </w:r>
      <w:r w:rsidR="00642E01">
        <w:t xml:space="preserve"> ismertetem a </w:t>
      </w:r>
      <w:r w:rsidR="00273C3B">
        <w:t>megoldandó</w:t>
      </w:r>
      <w:r w:rsidR="00642E01">
        <w:t xml:space="preserve"> feladat megvalósításá</w:t>
      </w:r>
      <w:r w:rsidR="00273C3B">
        <w:t>t. A</w:t>
      </w:r>
      <w:r w:rsidR="00642E01">
        <w:t xml:space="preserve"> szimulációk és a tanítás futtatásához implementált keretrendszert, a környezet és az autó fizikai modelljét, az alkalmazott algoritmusokat és az azokkal elért eredményeket.</w:t>
      </w:r>
      <w:r w:rsidR="001F535C">
        <w:t xml:space="preserve"> </w:t>
      </w:r>
      <w:r w:rsidR="00273C3B">
        <w:t xml:space="preserve">Mivel a témakörben </w:t>
      </w:r>
      <w:r w:rsidR="001F535C">
        <w:t>az angolnyelvű szakirodalom dominál, így gyakran fogom én is az angol szakkifejezéseket használni.</w:t>
      </w:r>
    </w:p>
    <w:p w14:paraId="3EFADA50" w14:textId="77777777" w:rsidR="000E4CE5" w:rsidRDefault="000E4CE5" w:rsidP="000E4CE5">
      <w:pPr>
        <w:pStyle w:val="Cmsor1"/>
      </w:pPr>
      <w:bookmarkStart w:id="6" w:name="_Toc498975252"/>
      <w:r>
        <w:lastRenderedPageBreak/>
        <w:t>Elméleti háttér</w:t>
      </w:r>
      <w:bookmarkEnd w:id="6"/>
    </w:p>
    <w:p w14:paraId="3896089A" w14:textId="77777777" w:rsidR="000E4CE5" w:rsidRDefault="000E4CE5" w:rsidP="000E4CE5">
      <w:pPr>
        <w:pStyle w:val="Cmsor2"/>
      </w:pPr>
      <w:bookmarkStart w:id="7" w:name="_Toc498975253"/>
      <w:r>
        <w:t>Megerősítéses tanulás</w:t>
      </w:r>
      <w:bookmarkEnd w:id="7"/>
    </w:p>
    <w:p w14:paraId="6ED4D81B" w14:textId="7ADB9E0A" w:rsidR="008D10BC" w:rsidRPr="008D10BC" w:rsidRDefault="008D10BC" w:rsidP="008D10BC">
      <w:r>
        <w:t xml:space="preserve">A megerősítéses tanulás a gépi tanulásnak egy olyan válfaja, melyet a viselkedés pszichológia ihletett. Arra a </w:t>
      </w:r>
      <w:proofErr w:type="gramStart"/>
      <w:r>
        <w:t>problémára</w:t>
      </w:r>
      <w:proofErr w:type="gramEnd"/>
      <w:r>
        <w:t xml:space="preserve"> keresi a megoldást, hogy egy ágens az adott környezetben milyen döntéseket hozzon annak érdekében, hogy az azért kapott </w:t>
      </w:r>
      <w:r w:rsidR="002F361B">
        <w:t xml:space="preserve">jövőbeli </w:t>
      </w:r>
      <w:r>
        <w:t xml:space="preserve">kumulált jutalmat maximalizálja. </w:t>
      </w:r>
    </w:p>
    <w:p w14:paraId="76736DAE" w14:textId="5A88205C" w:rsidR="00814893" w:rsidRDefault="008D10BC" w:rsidP="00814893">
      <w:pPr>
        <w:pStyle w:val="Cmsor3"/>
      </w:pPr>
      <w:bookmarkStart w:id="8" w:name="_Toc498975254"/>
      <w:r>
        <w:t>Markov</w:t>
      </w:r>
      <w:r w:rsidR="003F15CF">
        <w:t>i</w:t>
      </w:r>
      <w:r w:rsidR="00814893">
        <w:t xml:space="preserve"> döntési folyamat</w:t>
      </w:r>
      <w:bookmarkEnd w:id="8"/>
    </w:p>
    <w:p w14:paraId="73BF5A44" w14:textId="5632395D" w:rsidR="004A4E05" w:rsidRDefault="008D10BC" w:rsidP="001544C3">
      <w:r>
        <w:t xml:space="preserve">A </w:t>
      </w:r>
      <w:r w:rsidR="003F15CF">
        <w:t xml:space="preserve">megerősítéses tanulás témakörébe eső </w:t>
      </w:r>
      <w:proofErr w:type="gramStart"/>
      <w:r w:rsidR="003F15CF">
        <w:t>problémák</w:t>
      </w:r>
      <w:proofErr w:type="gramEnd"/>
      <w:r w:rsidR="003F15CF">
        <w:t xml:space="preserve"> </w:t>
      </w:r>
      <w:r w:rsidR="004A4E05">
        <w:t xml:space="preserve">gyakran </w:t>
      </w:r>
      <w:r w:rsidR="00DC40EB">
        <w:t>modellezhető</w:t>
      </w:r>
      <w:r w:rsidR="00C903BE">
        <w:t>k az ún</w:t>
      </w:r>
      <w:r w:rsidR="008B756C">
        <w:t>.</w:t>
      </w:r>
      <w:r w:rsidR="00C903BE">
        <w:t xml:space="preserve"> </w:t>
      </w:r>
      <w:proofErr w:type="gramStart"/>
      <w:r w:rsidR="003F15CF">
        <w:t>markovi</w:t>
      </w:r>
      <w:proofErr w:type="gramEnd"/>
      <w:r w:rsidR="003F15CF">
        <w:t xml:space="preserve"> döntési folyamattal (</w:t>
      </w:r>
      <w:r w:rsidR="001544C3">
        <w:t xml:space="preserve"> angolul </w:t>
      </w:r>
      <w:r w:rsidR="003F15CF">
        <w:t xml:space="preserve">Markovian Decision Process, </w:t>
      </w:r>
      <w:r w:rsidR="004A4E05">
        <w:t>továbbiakban</w:t>
      </w:r>
      <w:r w:rsidR="003F15CF">
        <w:t xml:space="preserve"> </w:t>
      </w:r>
      <w:commentRangeStart w:id="9"/>
      <w:r w:rsidR="003F15CF">
        <w:t>MDP</w:t>
      </w:r>
      <w:commentRangeEnd w:id="9"/>
      <w:r w:rsidR="00E47C8E">
        <w:rPr>
          <w:rStyle w:val="Jegyzethivatkozs"/>
        </w:rPr>
        <w:commentReference w:id="9"/>
      </w:r>
      <w:r w:rsidR="003F15CF">
        <w:t>)</w:t>
      </w:r>
      <w:r w:rsidR="00C903BE">
        <w:t>. Ez egy döntéshozatalok modellezésére létrehozott matematikai modell,</w:t>
      </w:r>
      <w:r w:rsidR="008B756C">
        <w:t xml:space="preserve"> melynek </w:t>
      </w:r>
      <w:r w:rsidR="001544C3">
        <w:t>többféle változata is létezik</w:t>
      </w:r>
      <w:r w:rsidR="008B756C">
        <w:t xml:space="preserve">. Mi a továbbiakban csak a </w:t>
      </w:r>
      <w:r w:rsidR="001544C3">
        <w:t xml:space="preserve">véges </w:t>
      </w:r>
      <w:r w:rsidR="008B756C">
        <w:t>determinisztikus esettel foglalkozunk.</w:t>
      </w:r>
      <w:r w:rsidR="00C903BE">
        <w:t xml:space="preserve"> </w:t>
      </w:r>
      <w:r w:rsidR="001544C3">
        <w:t xml:space="preserve">Egy MDP-t a </w:t>
      </w:r>
      <m:oMath>
        <m:r>
          <m:rPr>
            <m:sty m:val="bi"/>
          </m:rPr>
          <w:rPr>
            <w:rFonts w:ascii="Cambria Math" w:hAnsi="Cambria Math"/>
          </w:rPr>
          <m:t>(S,A,P(</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t+1</m:t>
            </m:r>
          </m:sub>
        </m:sSub>
        <m:r>
          <m:rPr>
            <m:sty m:val="bi"/>
          </m:rPr>
          <w:rPr>
            <w:rFonts w:ascii="Cambria Math" w:hAnsi="Cambria Math"/>
          </w:rPr>
          <m:t>),R(</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t+1</m:t>
            </m:r>
          </m:sub>
        </m:sSub>
        <m:r>
          <m:rPr>
            <m:sty m:val="bi"/>
          </m:rPr>
          <w:rPr>
            <w:rFonts w:ascii="Cambria Math" w:hAnsi="Cambria Math"/>
          </w:rPr>
          <m:t>),γ)</m:t>
        </m:r>
      </m:oMath>
      <w:r w:rsidR="001544C3">
        <w:t xml:space="preserve"> halmazok és függvények írnak le, ahol:</w:t>
      </w:r>
    </w:p>
    <w:p w14:paraId="3FAB19A6" w14:textId="211A0509" w:rsidR="001544C3" w:rsidRDefault="001544C3" w:rsidP="001544C3">
      <w:pPr>
        <w:pStyle w:val="Listaszerbekezds"/>
        <w:numPr>
          <w:ilvl w:val="0"/>
          <w:numId w:val="26"/>
        </w:numPr>
      </w:pPr>
      <w:r w:rsidRPr="001544C3">
        <w:rPr>
          <w:b/>
          <w:i/>
        </w:rPr>
        <w:t>S</w:t>
      </w:r>
      <w:r>
        <w:t xml:space="preserve"> a környezet lehetséges állapotainak halmaza</w:t>
      </w:r>
    </w:p>
    <w:p w14:paraId="7E3FF1D3" w14:textId="25D6D7BB" w:rsidR="001544C3" w:rsidRDefault="001544C3" w:rsidP="001544C3">
      <w:pPr>
        <w:pStyle w:val="Listaszerbekezds"/>
        <w:numPr>
          <w:ilvl w:val="0"/>
          <w:numId w:val="26"/>
        </w:numPr>
      </w:pPr>
      <w:proofErr w:type="gramStart"/>
      <w:r w:rsidRPr="001544C3">
        <w:rPr>
          <w:b/>
          <w:i/>
        </w:rPr>
        <w:t>A</w:t>
      </w:r>
      <w:proofErr w:type="gramEnd"/>
      <w:r>
        <w:t xml:space="preserve"> a környezetben a lehetséges akciók halmaza</w:t>
      </w:r>
    </w:p>
    <w:p w14:paraId="3E1EE6C4" w14:textId="37B79263" w:rsidR="001544C3" w:rsidRPr="001544C3" w:rsidRDefault="001544C3" w:rsidP="001544C3">
      <w:pPr>
        <w:pStyle w:val="Listaszerbekezds"/>
        <w:numPr>
          <w:ilvl w:val="0"/>
          <w:numId w:val="26"/>
        </w:numPr>
        <w:rPr>
          <w:b/>
          <w:i/>
        </w:rPr>
      </w:pPr>
      <w:r w:rsidRPr="001544C3">
        <w:rPr>
          <w:b/>
          <w:i/>
        </w:rPr>
        <w:t>P</w:t>
      </w:r>
      <w:r>
        <w:t xml:space="preserve"> az állapot átmenetet leíró valószínűségi eloszlás függvény, ahol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t+1</m:t>
            </m:r>
          </m:sub>
        </m:sSub>
        <m:r>
          <m:rPr>
            <m:sty m:val="bi"/>
          </m:rPr>
          <w:rPr>
            <w:rFonts w:ascii="Cambria Math" w:hAnsi="Cambria Math"/>
          </w:rPr>
          <m:t>∈</m:t>
        </m:r>
      </m:oMath>
      <w:r w:rsidRPr="001544C3">
        <w:rPr>
          <w:b/>
          <w:i/>
        </w:rPr>
        <w:t xml:space="preserve"> S</w:t>
      </w:r>
      <w:r>
        <w:rPr>
          <w:b/>
          <w:i/>
        </w:rPr>
        <w:t xml:space="preserve"> </w:t>
      </w:r>
      <w:r>
        <w:t xml:space="preserve">és </w:t>
      </w:r>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m:t>
        </m:r>
      </m:oMath>
      <w:r w:rsidRPr="001544C3">
        <w:rPr>
          <w:b/>
          <w:i/>
        </w:rPr>
        <w:t xml:space="preserve"> </w:t>
      </w:r>
      <w:proofErr w:type="gramStart"/>
      <w:r w:rsidRPr="001544C3">
        <w:rPr>
          <w:b/>
          <w:i/>
        </w:rPr>
        <w:t>A</w:t>
      </w:r>
      <w:proofErr w:type="gramEnd"/>
      <w:r>
        <w:rPr>
          <w:i/>
        </w:rPr>
        <w:t xml:space="preserve">. </w:t>
      </w:r>
      <w:r>
        <w:t xml:space="preserve">Determinisztikus esetben ez csak ez adott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t</m:t>
            </m:r>
          </m:sub>
        </m:sSub>
      </m:oMath>
      <w:r>
        <w:rPr>
          <w:b/>
        </w:rPr>
        <w:t xml:space="preserve"> </w:t>
      </w:r>
      <w:r>
        <w:t xml:space="preserve">esetén csak egy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t+1</m:t>
            </m:r>
          </m:sub>
        </m:sSub>
      </m:oMath>
      <w:r>
        <w:t xml:space="preserve"> értéknél 1, a többinél 0</w:t>
      </w:r>
    </w:p>
    <w:p w14:paraId="4CBEE606" w14:textId="0E54CB26" w:rsidR="001544C3" w:rsidRPr="001544C3" w:rsidRDefault="001544C3" w:rsidP="001544C3">
      <w:pPr>
        <w:pStyle w:val="Listaszerbekezds"/>
        <w:numPr>
          <w:ilvl w:val="0"/>
          <w:numId w:val="26"/>
        </w:numPr>
        <w:rPr>
          <w:b/>
          <w:i/>
        </w:rPr>
      </w:pPr>
      <m:oMath>
        <m:r>
          <m:rPr>
            <m:sty m:val="bi"/>
          </m:rPr>
          <w:rPr>
            <w:rFonts w:ascii="Cambria Math" w:hAnsi="Cambria Math"/>
          </w:rPr>
          <m:t>R</m:t>
        </m:r>
      </m:oMath>
      <w:r>
        <w:rPr>
          <w:b/>
          <w:i/>
        </w:rPr>
        <w:t xml:space="preserve"> </w:t>
      </w:r>
      <w:r>
        <w:t xml:space="preserve">az állapotátmenetekért járó jutalom ahol, </w:t>
      </w:r>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t+1</m:t>
            </m:r>
          </m:sub>
        </m:sSub>
        <m:r>
          <m:rPr>
            <m:sty m:val="bi"/>
          </m:rPr>
          <w:rPr>
            <w:rFonts w:ascii="Cambria Math" w:hAnsi="Cambria Math"/>
          </w:rPr>
          <m:t>∈</m:t>
        </m:r>
      </m:oMath>
      <w:r w:rsidRPr="001544C3">
        <w:rPr>
          <w:b/>
          <w:i/>
        </w:rPr>
        <w:t xml:space="preserve"> S</w:t>
      </w:r>
      <w:r>
        <w:rPr>
          <w:b/>
          <w:i/>
        </w:rPr>
        <w:t xml:space="preserve"> </w:t>
      </w:r>
      <w:r>
        <w:t xml:space="preserve">és </w:t>
      </w:r>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m:t>
        </m:r>
      </m:oMath>
      <w:r w:rsidRPr="001544C3">
        <w:rPr>
          <w:b/>
          <w:i/>
        </w:rPr>
        <w:t xml:space="preserve"> </w:t>
      </w:r>
      <w:proofErr w:type="gramStart"/>
      <w:r w:rsidRPr="001544C3">
        <w:rPr>
          <w:b/>
          <w:i/>
        </w:rPr>
        <w:t>A</w:t>
      </w:r>
      <w:proofErr w:type="gramEnd"/>
    </w:p>
    <w:p w14:paraId="5EE47C1D" w14:textId="27076469" w:rsidR="001544C3" w:rsidRPr="001544C3" w:rsidRDefault="001544C3" w:rsidP="001544C3">
      <w:pPr>
        <w:pStyle w:val="Listaszerbekezds"/>
        <w:numPr>
          <w:ilvl w:val="0"/>
          <w:numId w:val="26"/>
        </w:numPr>
        <w:rPr>
          <w:b/>
          <w:i/>
        </w:rPr>
      </w:pPr>
      <m:oMath>
        <m:r>
          <m:rPr>
            <m:sty m:val="bi"/>
          </m:rPr>
          <w:rPr>
            <w:rFonts w:ascii="Cambria Math" w:hAnsi="Cambria Math"/>
          </w:rPr>
          <m:t>γ</m:t>
        </m:r>
      </m:oMath>
      <w:r>
        <w:t xml:space="preserve"> a diszkonttényező, ami a jelenlegi és a jövőbeni jutalom közti értékkülönbséget írja le</w:t>
      </w:r>
    </w:p>
    <w:p w14:paraId="4E4606C2" w14:textId="77777777" w:rsidR="004A0C1D" w:rsidRDefault="006B6E74" w:rsidP="004A0C1D">
      <w:pPr>
        <w:pStyle w:val="Kp"/>
      </w:pPr>
      <w:r>
        <w:rPr>
          <w:noProof/>
          <w:lang w:eastAsia="hu-HU"/>
        </w:rPr>
        <w:drawing>
          <wp:inline distT="0" distB="0" distL="0" distR="0" wp14:anchorId="1F220A7D" wp14:editId="3A8DDDDE">
            <wp:extent cx="4458142" cy="1600200"/>
            <wp:effectExtent l="0" t="0" r="0" b="0"/>
            <wp:docPr id="3" name="Kép 3" descr="https://kofzor.github.io/images/agentenviro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kofzor.github.io/images/agentenvironm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6280" cy="1617479"/>
                    </a:xfrm>
                    <a:prstGeom prst="rect">
                      <a:avLst/>
                    </a:prstGeom>
                    <a:noFill/>
                    <a:ln>
                      <a:noFill/>
                    </a:ln>
                  </pic:spPr>
                </pic:pic>
              </a:graphicData>
            </a:graphic>
          </wp:inline>
        </w:drawing>
      </w:r>
    </w:p>
    <w:p w14:paraId="6F7E14FE" w14:textId="068E94FB" w:rsidR="00C903BE" w:rsidRDefault="004A0C1D" w:rsidP="004A0C1D">
      <w:pPr>
        <w:pStyle w:val="Kpalrs"/>
      </w:pPr>
      <w:r>
        <w:fldChar w:fldCharType="begin"/>
      </w:r>
      <w:r>
        <w:instrText xml:space="preserve"> SEQ Markov_döntési_folyamat \* ARABIC </w:instrText>
      </w:r>
      <w:r>
        <w:fldChar w:fldCharType="separate"/>
      </w:r>
      <w:r>
        <w:rPr>
          <w:noProof/>
        </w:rPr>
        <w:t>1</w:t>
      </w:r>
      <w:r>
        <w:fldChar w:fldCharType="end"/>
      </w:r>
      <w:r>
        <w:t>. Markov</w:t>
      </w:r>
      <w:r w:rsidR="004A4E05">
        <w:t>i</w:t>
      </w:r>
      <w:r>
        <w:t xml:space="preserve"> döntési folyamat</w:t>
      </w:r>
    </w:p>
    <w:p w14:paraId="52F85047" w14:textId="409BADA8" w:rsidR="006F7EC8" w:rsidRDefault="00516839" w:rsidP="004A0C1D">
      <w:r>
        <w:lastRenderedPageBreak/>
        <w:t>Az</w:t>
      </w:r>
      <w:r w:rsidR="004A0C1D">
        <w:t xml:space="preserve"> </w:t>
      </w:r>
      <w:proofErr w:type="gramStart"/>
      <w:r w:rsidR="004A0C1D">
        <w:t>ágensnek</w:t>
      </w:r>
      <w:proofErr w:type="gramEnd"/>
      <w:r w:rsidR="004A0C1D">
        <w:t xml:space="preserve"> van egy </w:t>
      </w:r>
      <w:r w:rsidR="004A0C1D" w:rsidRPr="001544C3">
        <w:rPr>
          <w:b/>
          <w:i/>
        </w:rPr>
        <w:t>π</w:t>
      </w:r>
      <w:r w:rsidR="006B6E74" w:rsidRPr="001544C3">
        <w:rPr>
          <w:b/>
          <w:i/>
        </w:rPr>
        <w:t>(s)</w:t>
      </w:r>
      <w:r w:rsidR="006B6E74">
        <w:t xml:space="preserve"> stratégiája (</w:t>
      </w:r>
      <w:r w:rsidR="004A4E05">
        <w:t xml:space="preserve">továbbiakban </w:t>
      </w:r>
      <w:r w:rsidR="006B6E74" w:rsidRPr="000C2781">
        <w:rPr>
          <w:i/>
        </w:rPr>
        <w:t>policy</w:t>
      </w:r>
      <w:r w:rsidR="006B6E74">
        <w:t>)</w:t>
      </w:r>
      <w:r w:rsidR="000C2781">
        <w:t>,</w:t>
      </w:r>
      <w:r w:rsidR="006B6E74">
        <w:t xml:space="preserve"> am</w:t>
      </w:r>
      <w:r w:rsidR="00BF7AB0">
        <w:t xml:space="preserve">elyet </w:t>
      </w:r>
      <w:r w:rsidR="004A4E05">
        <w:t xml:space="preserve">követve minden </w:t>
      </w:r>
      <m:oMath>
        <m:r>
          <m:rPr>
            <m:sty m:val="bi"/>
          </m:rPr>
          <w:rPr>
            <w:rFonts w:ascii="Cambria Math" w:hAnsi="Cambria Math"/>
          </w:rPr>
          <m:t>s∈</m:t>
        </m:r>
      </m:oMath>
      <w:r w:rsidR="000C2781" w:rsidRPr="001544C3">
        <w:rPr>
          <w:b/>
          <w:i/>
        </w:rPr>
        <w:t xml:space="preserve"> S</w:t>
      </w:r>
      <w:r w:rsidR="000C2781">
        <w:t xml:space="preserve"> </w:t>
      </w:r>
      <w:r w:rsidR="004A4E05">
        <w:t xml:space="preserve">állapothoz hozzárendel egy </w:t>
      </w:r>
      <m:oMath>
        <m:r>
          <m:rPr>
            <m:sty m:val="bi"/>
          </m:rPr>
          <w:rPr>
            <w:rFonts w:ascii="Cambria Math" w:hAnsi="Cambria Math"/>
          </w:rPr>
          <m:t>a∈</m:t>
        </m:r>
      </m:oMath>
      <w:r w:rsidR="000C2781" w:rsidRPr="001544C3">
        <w:rPr>
          <w:b/>
          <w:i/>
        </w:rPr>
        <w:t xml:space="preserve"> A</w:t>
      </w:r>
      <w:r>
        <w:t xml:space="preserve"> </w:t>
      </w:r>
      <w:r w:rsidR="003E1613">
        <w:t>akciót</w:t>
      </w:r>
      <w:r>
        <w:t xml:space="preserve"> (</w:t>
      </w:r>
      <w:r w:rsidR="00C73759">
        <w:t>angolul</w:t>
      </w:r>
      <w:r w:rsidR="004A4E05">
        <w:t xml:space="preserve"> </w:t>
      </w:r>
      <w:r w:rsidR="004A4E05" w:rsidRPr="000C2781">
        <w:rPr>
          <w:i/>
        </w:rPr>
        <w:t>action</w:t>
      </w:r>
      <w:r w:rsidR="004A4E05">
        <w:t xml:space="preserve">). Az </w:t>
      </w:r>
      <m:oMath>
        <m:r>
          <m:rPr>
            <m:sty m:val="bi"/>
          </m:rPr>
          <w:rPr>
            <w:rFonts w:ascii="Cambria Math" w:hAnsi="Cambria Math"/>
          </w:rPr>
          <m:t>a</m:t>
        </m:r>
      </m:oMath>
      <w:r>
        <w:t xml:space="preserve"> </w:t>
      </w:r>
      <w:r w:rsidR="004A4E05">
        <w:t>döntést</w:t>
      </w:r>
      <w:r>
        <w:t xml:space="preserve"> meghozva</w:t>
      </w:r>
      <w:r w:rsidR="00B73FF0">
        <w:t xml:space="preserve"> az </w:t>
      </w:r>
      <m:oMath>
        <m:r>
          <m:rPr>
            <m:sty m:val="b"/>
          </m:rPr>
          <w:rPr>
            <w:rFonts w:ascii="Cambria Math" w:hAnsi="Cambria Math"/>
          </w:rPr>
          <m:t>s'</m:t>
        </m:r>
      </m:oMath>
      <w:r w:rsidR="00B73FF0">
        <w:t xml:space="preserve"> következő állapotba jut</w:t>
      </w:r>
      <w:r>
        <w:t xml:space="preserve"> </w:t>
      </w:r>
      <w:r w:rsidR="00B73FF0">
        <w:t>és meg</w:t>
      </w:r>
      <w:r>
        <w:t>kap</w:t>
      </w:r>
      <w:r w:rsidR="00B73FF0">
        <w:t>ja</w:t>
      </w:r>
      <w:r>
        <w:t xml:space="preserve"> a környezettől</w:t>
      </w:r>
      <w:r w:rsidR="00E546DD">
        <w:t xml:space="preserve"> az </w:t>
      </w:r>
      <m:oMath>
        <m:r>
          <m:rPr>
            <m:sty m:val="bi"/>
          </m:rPr>
          <w:rPr>
            <w:rFonts w:ascii="Cambria Math" w:hAnsi="Cambria Math"/>
          </w:rPr>
          <m:t>R(s,a,s')</m:t>
        </m:r>
      </m:oMath>
      <w:r w:rsidR="00E546DD">
        <w:t xml:space="preserve"> szerinti </w:t>
      </w:r>
      <m:oMath>
        <m:r>
          <m:rPr>
            <m:sty m:val="bi"/>
          </m:rPr>
          <w:rPr>
            <w:rFonts w:ascii="Cambria Math" w:hAnsi="Cambria Math"/>
          </w:rPr>
          <m:t>r</m:t>
        </m:r>
      </m:oMath>
      <w:r w:rsidR="00B73FF0">
        <w:t xml:space="preserve"> jutalmat</w:t>
      </w:r>
      <w:r w:rsidR="008B756C">
        <w:t>. Az állapot átmenetért járó jutalom és a következő állapot általában előre nem ismert</w:t>
      </w:r>
      <w:r>
        <w:t>, ezeket a</w:t>
      </w:r>
      <w:r w:rsidR="008B756C">
        <w:t>z</w:t>
      </w:r>
      <w:r>
        <w:t xml:space="preserve"> </w:t>
      </w:r>
      <w:proofErr w:type="gramStart"/>
      <w:r w:rsidR="008B756C">
        <w:t>ágens</w:t>
      </w:r>
      <w:proofErr w:type="gramEnd"/>
      <w:r w:rsidR="008B756C">
        <w:t xml:space="preserve"> valamilyen felfedező függvényt (továbbiakban </w:t>
      </w:r>
      <w:r w:rsidR="008B756C" w:rsidRPr="00E546DD">
        <w:rPr>
          <w:i/>
        </w:rPr>
        <w:t>exploration function</w:t>
      </w:r>
      <w:r w:rsidR="008B756C">
        <w:t>) követve kell feltérképeznie</w:t>
      </w:r>
      <w:r>
        <w:t xml:space="preserve">. </w:t>
      </w:r>
      <w:r w:rsidR="005D1F4B">
        <w:t xml:space="preserve">Ebben a kontextusban minden állapothoz definiálhatjuk </w:t>
      </w:r>
      <w:proofErr w:type="gramStart"/>
      <w:r w:rsidR="00F32E93">
        <w:t>a</w:t>
      </w:r>
      <w:proofErr w:type="gramEnd"/>
      <w:r w:rsidR="00F32E93">
        <w:t xml:space="preserve"> </w:t>
      </w:r>
      <m:oMath>
        <m:sSup>
          <m:sSupPr>
            <m:ctrlPr>
              <w:rPr>
                <w:rStyle w:val="mi"/>
                <w:rFonts w:ascii="Cambria Math" w:hAnsi="Cambria Math" w:cs="Arial"/>
                <w:b/>
                <w:i/>
                <w:color w:val="242729"/>
                <w:sz w:val="27"/>
                <w:szCs w:val="27"/>
                <w:bdr w:val="none" w:sz="0" w:space="0" w:color="auto" w:frame="1"/>
                <w:shd w:val="clear" w:color="auto" w:fill="FFFFFF"/>
              </w:rPr>
            </m:ctrlPr>
          </m:sSupPr>
          <m:e>
            <m:r>
              <m:rPr>
                <m:sty m:val="bi"/>
              </m:rPr>
              <w:rPr>
                <w:rStyle w:val="mi"/>
                <w:rFonts w:ascii="Cambria Math" w:hAnsi="Cambria Math" w:cs="Arial"/>
                <w:color w:val="242729"/>
                <w:sz w:val="27"/>
                <w:szCs w:val="27"/>
                <w:bdr w:val="none" w:sz="0" w:space="0" w:color="auto" w:frame="1"/>
                <w:shd w:val="clear" w:color="auto" w:fill="FFFFFF"/>
              </w:rPr>
              <m:t>V</m:t>
            </m:r>
          </m:e>
          <m:sup>
            <m:r>
              <m:rPr>
                <m:sty m:val="bi"/>
              </m:rPr>
              <w:rPr>
                <w:rStyle w:val="mi"/>
                <w:rFonts w:ascii="Cambria Math" w:hAnsi="Cambria Math" w:cs="Arial"/>
                <w:color w:val="242729"/>
                <w:sz w:val="19"/>
                <w:szCs w:val="19"/>
                <w:bdr w:val="none" w:sz="0" w:space="0" w:color="auto" w:frame="1"/>
                <w:shd w:val="clear" w:color="auto" w:fill="FFFFFF"/>
              </w:rPr>
              <m:t>π</m:t>
            </m:r>
          </m:sup>
        </m:sSup>
        <m:d>
          <m:dPr>
            <m:ctrlPr>
              <w:rPr>
                <w:rStyle w:val="mo"/>
                <w:rFonts w:ascii="Cambria Math" w:hAnsi="Cambria Math" w:cs="Arial"/>
                <w:b/>
                <w:i/>
                <w:color w:val="242729"/>
                <w:sz w:val="27"/>
                <w:szCs w:val="27"/>
                <w:bdr w:val="none" w:sz="0" w:space="0" w:color="auto" w:frame="1"/>
                <w:shd w:val="clear" w:color="auto" w:fill="FFFFFF"/>
              </w:rPr>
            </m:ctrlPr>
          </m:dPr>
          <m:e>
            <m:r>
              <m:rPr>
                <m:sty m:val="bi"/>
              </m:rPr>
              <w:rPr>
                <w:rStyle w:val="mi"/>
                <w:rFonts w:ascii="Cambria Math" w:hAnsi="Cambria Math" w:cs="Arial"/>
                <w:color w:val="242729"/>
                <w:sz w:val="27"/>
                <w:szCs w:val="27"/>
                <w:bdr w:val="none" w:sz="0" w:space="0" w:color="auto" w:frame="1"/>
                <w:shd w:val="clear" w:color="auto" w:fill="FFFFFF"/>
              </w:rPr>
              <m:t>s</m:t>
            </m:r>
          </m:e>
        </m:d>
      </m:oMath>
      <w:r>
        <w:t xml:space="preserve"> állapot érték függvényt (</w:t>
      </w:r>
      <w:r w:rsidR="008B756C">
        <w:t xml:space="preserve">angolul </w:t>
      </w:r>
      <w:r>
        <w:t>state value), ami</w:t>
      </w:r>
      <w:r w:rsidR="00F32E93">
        <w:t xml:space="preserve"> azt mondja meg, hogy az adott </w:t>
      </w:r>
      <m:oMath>
        <m:r>
          <m:rPr>
            <m:sty m:val="bi"/>
          </m:rPr>
          <w:rPr>
            <w:rFonts w:ascii="Cambria Math" w:hAnsi="Cambria Math"/>
          </w:rPr>
          <m:t>s</m:t>
        </m:r>
      </m:oMath>
      <w:r>
        <w:t xml:space="preserve"> állapotból az </w:t>
      </w:r>
      <w:r w:rsidR="00641A68" w:rsidRPr="001544C3">
        <w:rPr>
          <w:b/>
          <w:i/>
        </w:rPr>
        <w:t>π(s)</w:t>
      </w:r>
      <w:r w:rsidR="00641A68">
        <w:t xml:space="preserve"> </w:t>
      </w:r>
      <w:r w:rsidRPr="00283D09">
        <w:t xml:space="preserve"> </w:t>
      </w:r>
      <w:r>
        <w:t xml:space="preserve">stratégiát követve mennyi a </w:t>
      </w:r>
      <w:r w:rsidR="00CC715C">
        <w:t>várható</w:t>
      </w:r>
      <w:r w:rsidR="006F7EC8">
        <w:t xml:space="preserve"> </w:t>
      </w:r>
      <w:r w:rsidR="00CF5847">
        <w:t>diszkontált</w:t>
      </w:r>
      <w:r>
        <w:t xml:space="preserve"> </w:t>
      </w:r>
      <w:r w:rsidR="00CF5847">
        <w:t>kumulált</w:t>
      </w:r>
      <w:r>
        <w:t xml:space="preserve"> jutalom</w:t>
      </w:r>
      <w:r w:rsidR="00CF5847">
        <w:t>,</w:t>
      </w:r>
      <w:r>
        <w:t xml:space="preserve"> amit el fog érni.</w:t>
      </w:r>
      <w:r w:rsidR="006F7EC8">
        <w:t xml:space="preserve"> </w:t>
      </w:r>
    </w:p>
    <w:p w14:paraId="37447732" w14:textId="184EB2C1" w:rsidR="00804369" w:rsidRPr="00C87713" w:rsidRDefault="007213E6" w:rsidP="004A0C1D">
      <w:pPr>
        <w:rPr>
          <w:i/>
        </w:rPr>
      </w:pPr>
      <m:oMathPara>
        <m:oMath>
          <m:sSup>
            <m:sSupPr>
              <m:ctrlPr>
                <w:rPr>
                  <w:rStyle w:val="mi"/>
                  <w:rFonts w:ascii="Cambria Math" w:hAnsi="Cambria Math" w:cs="Arial"/>
                  <w:i/>
                  <w:color w:val="242729"/>
                  <w:sz w:val="27"/>
                  <w:szCs w:val="27"/>
                  <w:bdr w:val="none" w:sz="0" w:space="0" w:color="auto" w:frame="1"/>
                  <w:shd w:val="clear" w:color="auto" w:fill="FFFFFF"/>
                </w:rPr>
              </m:ctrlPr>
            </m:sSupPr>
            <m:e>
              <m:r>
                <w:rPr>
                  <w:rStyle w:val="mi"/>
                  <w:rFonts w:ascii="Cambria Math" w:hAnsi="Cambria Math" w:cs="Arial"/>
                  <w:color w:val="242729"/>
                  <w:sz w:val="27"/>
                  <w:szCs w:val="27"/>
                  <w:bdr w:val="none" w:sz="0" w:space="0" w:color="auto" w:frame="1"/>
                  <w:shd w:val="clear" w:color="auto" w:fill="FFFFFF"/>
                </w:rPr>
                <m:t>V</m:t>
              </m:r>
            </m:e>
            <m:sup>
              <m:r>
                <w:rPr>
                  <w:rStyle w:val="mi"/>
                  <w:rFonts w:ascii="Cambria Math" w:hAnsi="Cambria Math" w:cs="Arial"/>
                  <w:color w:val="242729"/>
                  <w:sz w:val="19"/>
                  <w:szCs w:val="19"/>
                  <w:bdr w:val="none" w:sz="0" w:space="0" w:color="auto" w:frame="1"/>
                  <w:shd w:val="clear" w:color="auto" w:fill="FFFFFF"/>
                </w:rPr>
                <m:t>π</m:t>
              </m:r>
            </m:sup>
          </m:sSup>
          <m:d>
            <m:dPr>
              <m:ctrlPr>
                <w:rPr>
                  <w:rStyle w:val="mo"/>
                  <w:rFonts w:ascii="Cambria Math" w:hAnsi="Cambria Math" w:cs="Arial"/>
                  <w:i/>
                  <w:color w:val="242729"/>
                  <w:sz w:val="27"/>
                  <w:szCs w:val="27"/>
                  <w:bdr w:val="none" w:sz="0" w:space="0" w:color="auto" w:frame="1"/>
                  <w:shd w:val="clear" w:color="auto" w:fill="FFFFFF"/>
                </w:rPr>
              </m:ctrlPr>
            </m:dPr>
            <m:e>
              <m:r>
                <w:rPr>
                  <w:rStyle w:val="mi"/>
                  <w:rFonts w:ascii="Cambria Math" w:hAnsi="Cambria Math" w:cs="Arial"/>
                  <w:color w:val="242729"/>
                  <w:sz w:val="27"/>
                  <w:szCs w:val="27"/>
                  <w:bdr w:val="none" w:sz="0" w:space="0" w:color="auto" w:frame="1"/>
                  <w:shd w:val="clear" w:color="auto" w:fill="FFFFFF"/>
                </w:rPr>
                <m:t>s</m:t>
              </m:r>
            </m:e>
          </m:d>
          <m:r>
            <w:rPr>
              <w:rStyle w:val="mo"/>
              <w:rFonts w:ascii="Cambria Math" w:hAnsi="Cambria Math" w:cs="Arial"/>
              <w:color w:val="242729"/>
              <w:sz w:val="27"/>
              <w:szCs w:val="27"/>
              <w:bdr w:val="none" w:sz="0" w:space="0" w:color="auto" w:frame="1"/>
              <w:shd w:val="clear" w:color="auto" w:fill="FFFFFF"/>
            </w:rPr>
            <m:t>=</m:t>
          </m:r>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E</m:t>
              </m:r>
            </m:e>
            <m:sub>
              <m:r>
                <w:rPr>
                  <w:rStyle w:val="mi"/>
                  <w:rFonts w:ascii="Cambria Math" w:hAnsi="Cambria Math" w:cs="Arial"/>
                  <w:color w:val="242729"/>
                  <w:sz w:val="19"/>
                  <w:szCs w:val="19"/>
                  <w:bdr w:val="none" w:sz="0" w:space="0" w:color="auto" w:frame="1"/>
                  <w:shd w:val="clear" w:color="auto" w:fill="FFFFFF"/>
                </w:rPr>
                <m:t>π</m:t>
              </m:r>
            </m:sub>
          </m:sSub>
          <m:d>
            <m:dPr>
              <m:begChr m:val="{"/>
              <m:endChr m:val="}"/>
              <m:ctrlPr>
                <w:rPr>
                  <w:rStyle w:val="mo"/>
                  <w:rFonts w:ascii="Cambria Math" w:hAnsi="Cambria Math" w:cs="Arial"/>
                  <w:i/>
                  <w:color w:val="242729"/>
                  <w:sz w:val="27"/>
                  <w:szCs w:val="27"/>
                  <w:bdr w:val="none" w:sz="0" w:space="0" w:color="auto" w:frame="1"/>
                  <w:shd w:val="clear" w:color="auto" w:fill="FFFFFF"/>
                </w:rPr>
              </m:ctrlPr>
            </m:dPr>
            <m:e>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R</m:t>
                  </m:r>
                </m:e>
                <m:sub>
                  <m:r>
                    <w:rPr>
                      <w:rStyle w:val="mi"/>
                      <w:rFonts w:ascii="Cambria Math" w:hAnsi="Cambria Math" w:cs="Arial"/>
                      <w:color w:val="242729"/>
                      <w:sz w:val="19"/>
                      <w:szCs w:val="19"/>
                      <w:bdr w:val="none" w:sz="0" w:space="0" w:color="auto" w:frame="1"/>
                      <w:shd w:val="clear" w:color="auto" w:fill="FFFFFF"/>
                    </w:rPr>
                    <m:t>t</m:t>
                  </m:r>
                </m:sub>
              </m:sSub>
            </m:e>
            <m:e>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s</m:t>
                  </m:r>
                </m:e>
                <m:sub>
                  <m:r>
                    <w:rPr>
                      <w:rStyle w:val="mi"/>
                      <w:rFonts w:ascii="Cambria Math" w:hAnsi="Cambria Math" w:cs="Arial"/>
                      <w:color w:val="242729"/>
                      <w:sz w:val="19"/>
                      <w:szCs w:val="19"/>
                      <w:bdr w:val="none" w:sz="0" w:space="0" w:color="auto" w:frame="1"/>
                      <w:shd w:val="clear" w:color="auto" w:fill="FFFFFF"/>
                    </w:rPr>
                    <m:t>t</m:t>
                  </m:r>
                </m:sub>
              </m:sSub>
              <m:r>
                <w:rPr>
                  <w:rStyle w:val="mo"/>
                  <w:rFonts w:ascii="Cambria Math" w:hAnsi="Cambria Math" w:cs="Arial"/>
                  <w:color w:val="242729"/>
                  <w:sz w:val="27"/>
                  <w:szCs w:val="27"/>
                  <w:bdr w:val="none" w:sz="0" w:space="0" w:color="auto" w:frame="1"/>
                  <w:shd w:val="clear" w:color="auto" w:fill="FFFFFF"/>
                </w:rPr>
                <m:t>=</m:t>
              </m:r>
              <m:r>
                <w:rPr>
                  <w:rStyle w:val="mi"/>
                  <w:rFonts w:ascii="Cambria Math" w:hAnsi="Cambria Math" w:cs="Arial"/>
                  <w:color w:val="242729"/>
                  <w:sz w:val="27"/>
                  <w:szCs w:val="27"/>
                  <w:bdr w:val="none" w:sz="0" w:space="0" w:color="auto" w:frame="1"/>
                  <w:shd w:val="clear" w:color="auto" w:fill="FFFFFF"/>
                </w:rPr>
                <m:t>s</m:t>
              </m:r>
            </m:e>
          </m:d>
          <m:r>
            <w:rPr>
              <w:rStyle w:val="mo"/>
              <w:rFonts w:ascii="Cambria Math" w:hAnsi="Cambria Math" w:cs="Arial"/>
              <w:color w:val="242729"/>
              <w:sz w:val="27"/>
              <w:szCs w:val="27"/>
              <w:bdr w:val="none" w:sz="0" w:space="0" w:color="auto" w:frame="1"/>
              <w:shd w:val="clear" w:color="auto" w:fill="FFFFFF"/>
            </w:rPr>
            <m:t>=</m:t>
          </m:r>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E</m:t>
              </m:r>
            </m:e>
            <m:sub>
              <m:r>
                <w:rPr>
                  <w:rStyle w:val="mi"/>
                  <w:rFonts w:ascii="Cambria Math" w:hAnsi="Cambria Math" w:cs="Arial"/>
                  <w:color w:val="242729"/>
                  <w:sz w:val="19"/>
                  <w:szCs w:val="19"/>
                  <w:bdr w:val="none" w:sz="0" w:space="0" w:color="auto" w:frame="1"/>
                  <w:shd w:val="clear" w:color="auto" w:fill="FFFFFF"/>
                </w:rPr>
                <m:t>π</m:t>
              </m:r>
            </m:sub>
          </m:sSub>
          <m:d>
            <m:dPr>
              <m:begChr m:val="{"/>
              <m:endChr m:val="}"/>
              <m:ctrlPr>
                <w:rPr>
                  <w:rStyle w:val="mo"/>
                  <w:rFonts w:ascii="Cambria Math" w:hAnsi="Cambria Math" w:cs="Arial"/>
                  <w:i/>
                  <w:color w:val="242729"/>
                  <w:sz w:val="27"/>
                  <w:szCs w:val="27"/>
                  <w:bdr w:val="none" w:sz="0" w:space="0" w:color="auto" w:frame="1"/>
                  <w:shd w:val="clear" w:color="auto" w:fill="FFFFFF"/>
                </w:rPr>
              </m:ctrlPr>
            </m:dPr>
            <m:e>
              <m:nary>
                <m:naryPr>
                  <m:chr m:val="∑"/>
                  <m:limLoc m:val="undOvr"/>
                  <m:ctrlPr>
                    <w:rPr>
                      <w:rStyle w:val="mo"/>
                      <w:rFonts w:ascii="Cambria Math" w:hAnsi="Cambria Math" w:cs="Arial"/>
                      <w:i/>
                      <w:color w:val="242729"/>
                      <w:sz w:val="27"/>
                      <w:szCs w:val="27"/>
                      <w:bdr w:val="none" w:sz="0" w:space="0" w:color="auto" w:frame="1"/>
                      <w:shd w:val="clear" w:color="auto" w:fill="FFFFFF"/>
                    </w:rPr>
                  </m:ctrlPr>
                </m:naryPr>
                <m:sub>
                  <m:r>
                    <w:rPr>
                      <w:rStyle w:val="mi"/>
                      <w:rFonts w:ascii="Cambria Math" w:hAnsi="Cambria Math" w:cs="Arial"/>
                      <w:color w:val="242729"/>
                      <w:sz w:val="19"/>
                      <w:szCs w:val="19"/>
                      <w:bdr w:val="none" w:sz="0" w:space="0" w:color="auto" w:frame="1"/>
                      <w:shd w:val="clear" w:color="auto" w:fill="FFFFFF"/>
                    </w:rPr>
                    <m:t>k</m:t>
                  </m:r>
                  <m:r>
                    <w:rPr>
                      <w:rStyle w:val="mo"/>
                      <w:rFonts w:ascii="Cambria Math" w:hAnsi="Cambria Math" w:cs="Arial"/>
                      <w:color w:val="242729"/>
                      <w:sz w:val="19"/>
                      <w:szCs w:val="19"/>
                      <w:bdr w:val="none" w:sz="0" w:space="0" w:color="auto" w:frame="1"/>
                      <w:shd w:val="clear" w:color="auto" w:fill="FFFFFF"/>
                    </w:rPr>
                    <m:t>=</m:t>
                  </m:r>
                  <m:r>
                    <w:rPr>
                      <w:rStyle w:val="mn"/>
                      <w:rFonts w:ascii="Cambria Math" w:hAnsi="Cambria Math" w:cs="Arial"/>
                      <w:color w:val="242729"/>
                      <w:sz w:val="19"/>
                      <w:szCs w:val="19"/>
                      <w:bdr w:val="none" w:sz="0" w:space="0" w:color="auto" w:frame="1"/>
                      <w:shd w:val="clear" w:color="auto" w:fill="FFFFFF"/>
                    </w:rPr>
                    <m:t>0</m:t>
                  </m:r>
                </m:sub>
                <m:sup>
                  <m:r>
                    <w:rPr>
                      <w:rStyle w:val="mi"/>
                      <w:rFonts w:ascii="Cambria Math" w:hAnsi="Cambria Math" w:cs="Arial"/>
                      <w:color w:val="242729"/>
                      <w:sz w:val="19"/>
                      <w:szCs w:val="19"/>
                      <w:bdr w:val="none" w:sz="0" w:space="0" w:color="auto" w:frame="1"/>
                      <w:shd w:val="clear" w:color="auto" w:fill="FFFFFF"/>
                    </w:rPr>
                    <m:t>∞</m:t>
                  </m:r>
                </m:sup>
                <m:e>
                  <m:sSup>
                    <m:sSupPr>
                      <m:ctrlPr>
                        <w:rPr>
                          <w:rStyle w:val="mi"/>
                          <w:rFonts w:ascii="Cambria Math" w:hAnsi="Cambria Math" w:cs="Arial"/>
                          <w:i/>
                          <w:color w:val="242729"/>
                          <w:sz w:val="27"/>
                          <w:szCs w:val="27"/>
                          <w:bdr w:val="none" w:sz="0" w:space="0" w:color="auto" w:frame="1"/>
                          <w:shd w:val="clear" w:color="auto" w:fill="FFFFFF"/>
                        </w:rPr>
                      </m:ctrlPr>
                    </m:sSupPr>
                    <m:e>
                      <m:r>
                        <w:rPr>
                          <w:rStyle w:val="mi"/>
                          <w:rFonts w:ascii="Cambria Math" w:hAnsi="Cambria Math" w:cs="Arial"/>
                          <w:color w:val="242729"/>
                          <w:sz w:val="27"/>
                          <w:szCs w:val="27"/>
                          <w:bdr w:val="none" w:sz="0" w:space="0" w:color="auto" w:frame="1"/>
                          <w:shd w:val="clear" w:color="auto" w:fill="FFFFFF"/>
                        </w:rPr>
                        <m:t>γ</m:t>
                      </m:r>
                    </m:e>
                    <m:sup>
                      <m:r>
                        <w:rPr>
                          <w:rStyle w:val="mi"/>
                          <w:rFonts w:ascii="Cambria Math" w:hAnsi="Cambria Math" w:cs="Arial"/>
                          <w:color w:val="242729"/>
                          <w:sz w:val="19"/>
                          <w:szCs w:val="19"/>
                          <w:bdr w:val="none" w:sz="0" w:space="0" w:color="auto" w:frame="1"/>
                          <w:shd w:val="clear" w:color="auto" w:fill="FFFFFF"/>
                        </w:rPr>
                        <m:t>k</m:t>
                      </m:r>
                    </m:sup>
                  </m:sSup>
                </m:e>
              </m:nary>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r</m:t>
                  </m:r>
                </m:e>
                <m:sub>
                  <m:r>
                    <w:rPr>
                      <w:rStyle w:val="mi"/>
                      <w:rFonts w:ascii="Cambria Math" w:hAnsi="Cambria Math" w:cs="Arial"/>
                      <w:color w:val="242729"/>
                      <w:sz w:val="19"/>
                      <w:szCs w:val="19"/>
                      <w:bdr w:val="none" w:sz="0" w:space="0" w:color="auto" w:frame="1"/>
                      <w:shd w:val="clear" w:color="auto" w:fill="FFFFFF"/>
                    </w:rPr>
                    <m:t>t</m:t>
                  </m:r>
                  <m:r>
                    <w:rPr>
                      <w:rStyle w:val="mo"/>
                      <w:rFonts w:ascii="Cambria Math" w:hAnsi="Cambria Math" w:cs="Arial"/>
                      <w:color w:val="242729"/>
                      <w:sz w:val="19"/>
                      <w:szCs w:val="19"/>
                      <w:bdr w:val="none" w:sz="0" w:space="0" w:color="auto" w:frame="1"/>
                      <w:shd w:val="clear" w:color="auto" w:fill="FFFFFF"/>
                    </w:rPr>
                    <m:t>+</m:t>
                  </m:r>
                  <m:r>
                    <w:rPr>
                      <w:rStyle w:val="mi"/>
                      <w:rFonts w:ascii="Cambria Math" w:hAnsi="Cambria Math" w:cs="Arial"/>
                      <w:color w:val="242729"/>
                      <w:sz w:val="19"/>
                      <w:szCs w:val="19"/>
                      <w:bdr w:val="none" w:sz="0" w:space="0" w:color="auto" w:frame="1"/>
                      <w:shd w:val="clear" w:color="auto" w:fill="FFFFFF"/>
                    </w:rPr>
                    <m:t>k</m:t>
                  </m:r>
                  <m:r>
                    <w:rPr>
                      <w:rStyle w:val="mo"/>
                      <w:rFonts w:ascii="Cambria Math" w:hAnsi="Cambria Math" w:cs="Arial"/>
                      <w:color w:val="242729"/>
                      <w:sz w:val="19"/>
                      <w:szCs w:val="19"/>
                      <w:bdr w:val="none" w:sz="0" w:space="0" w:color="auto" w:frame="1"/>
                      <w:shd w:val="clear" w:color="auto" w:fill="FFFFFF"/>
                    </w:rPr>
                    <m:t>+</m:t>
                  </m:r>
                  <m:r>
                    <w:rPr>
                      <w:rStyle w:val="mn"/>
                      <w:rFonts w:ascii="Cambria Math" w:hAnsi="Cambria Math" w:cs="Arial"/>
                      <w:color w:val="242729"/>
                      <w:sz w:val="19"/>
                      <w:szCs w:val="19"/>
                      <w:bdr w:val="none" w:sz="0" w:space="0" w:color="auto" w:frame="1"/>
                      <w:shd w:val="clear" w:color="auto" w:fill="FFFFFF"/>
                    </w:rPr>
                    <m:t>1</m:t>
                  </m:r>
                </m:sub>
              </m:sSub>
            </m:e>
            <m:e>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s</m:t>
                  </m:r>
                </m:e>
                <m:sub>
                  <m:r>
                    <w:rPr>
                      <w:rStyle w:val="mi"/>
                      <w:rFonts w:ascii="Cambria Math" w:hAnsi="Cambria Math" w:cs="Arial"/>
                      <w:color w:val="242729"/>
                      <w:sz w:val="19"/>
                      <w:szCs w:val="19"/>
                      <w:bdr w:val="none" w:sz="0" w:space="0" w:color="auto" w:frame="1"/>
                      <w:shd w:val="clear" w:color="auto" w:fill="FFFFFF"/>
                    </w:rPr>
                    <m:t>t</m:t>
                  </m:r>
                </m:sub>
              </m:sSub>
              <m:r>
                <w:rPr>
                  <w:rStyle w:val="mo"/>
                  <w:rFonts w:ascii="Cambria Math" w:hAnsi="Cambria Math" w:cs="Arial"/>
                  <w:color w:val="242729"/>
                  <w:sz w:val="27"/>
                  <w:szCs w:val="27"/>
                  <w:bdr w:val="none" w:sz="0" w:space="0" w:color="auto" w:frame="1"/>
                  <w:shd w:val="clear" w:color="auto" w:fill="FFFFFF"/>
                </w:rPr>
                <m:t>=</m:t>
              </m:r>
              <m:r>
                <w:rPr>
                  <w:rStyle w:val="mi"/>
                  <w:rFonts w:ascii="Cambria Math" w:hAnsi="Cambria Math" w:cs="Arial"/>
                  <w:color w:val="242729"/>
                  <w:sz w:val="27"/>
                  <w:szCs w:val="27"/>
                  <w:bdr w:val="none" w:sz="0" w:space="0" w:color="auto" w:frame="1"/>
                  <w:shd w:val="clear" w:color="auto" w:fill="FFFFFF"/>
                </w:rPr>
                <m:t>s</m:t>
              </m:r>
            </m:e>
          </m:d>
        </m:oMath>
      </m:oMathPara>
    </w:p>
    <w:p w14:paraId="63303656" w14:textId="58E089E3" w:rsidR="00C87713" w:rsidRDefault="006F7EC8" w:rsidP="004A0C1D">
      <w:r>
        <w:t>Ahogy a való életben</w:t>
      </w:r>
      <w:r w:rsidR="00804369">
        <w:t>,</w:t>
      </w:r>
      <w:r>
        <w:t xml:space="preserve"> az </w:t>
      </w:r>
      <w:proofErr w:type="gramStart"/>
      <w:r>
        <w:t>ágensünk</w:t>
      </w:r>
      <w:proofErr w:type="gramEnd"/>
      <w:r>
        <w:t xml:space="preserve"> számra is kevésbé értékes a jövőbeni jutalom, így azok értékét a számításkor egy </w:t>
      </w:r>
      <w:r w:rsidRPr="00A66891">
        <w:rPr>
          <w:b/>
          <w:i/>
        </w:rPr>
        <w:t>γ</w:t>
      </w:r>
      <w:r>
        <w:t xml:space="preserve"> értékkel diszkontáljuk.</w:t>
      </w:r>
      <w:r w:rsidR="00516839">
        <w:t xml:space="preserve"> </w:t>
      </w:r>
      <w:r>
        <w:t>Definiálhatjuk</w:t>
      </w:r>
      <w:r w:rsidR="00CF5847">
        <w:t>,</w:t>
      </w:r>
      <w:r w:rsidR="00C87713">
        <w:t xml:space="preserve"> továbbá</w:t>
      </w:r>
      <w:r w:rsidR="008B756C">
        <w:t xml:space="preserve"> </w:t>
      </w:r>
      <w:proofErr w:type="gramStart"/>
      <w:r w:rsidR="008B756C">
        <w:t>a</w:t>
      </w:r>
      <w:proofErr w:type="gramEnd"/>
      <m:oMath>
        <m:r>
          <w:rPr>
            <w:rFonts w:ascii="Cambria Math" w:hAnsi="Cambria Math"/>
          </w:rPr>
          <m:t xml:space="preserve"> </m:t>
        </m:r>
        <m:sSup>
          <m:sSupPr>
            <m:ctrlPr>
              <w:rPr>
                <w:rStyle w:val="mi"/>
                <w:rFonts w:ascii="Cambria Math" w:hAnsi="Cambria Math" w:cs="Arial"/>
                <w:b/>
                <w:i/>
                <w:color w:val="242729"/>
                <w:sz w:val="27"/>
                <w:szCs w:val="27"/>
                <w:bdr w:val="none" w:sz="0" w:space="0" w:color="auto" w:frame="1"/>
                <w:shd w:val="clear" w:color="auto" w:fill="FFFFFF"/>
              </w:rPr>
            </m:ctrlPr>
          </m:sSupPr>
          <m:e>
            <m:r>
              <m:rPr>
                <m:sty m:val="bi"/>
              </m:rPr>
              <w:rPr>
                <w:rStyle w:val="mi"/>
                <w:rFonts w:ascii="Cambria Math" w:hAnsi="Cambria Math" w:cs="Arial"/>
                <w:color w:val="242729"/>
                <w:sz w:val="27"/>
                <w:szCs w:val="27"/>
                <w:bdr w:val="none" w:sz="0" w:space="0" w:color="auto" w:frame="1"/>
                <w:shd w:val="clear" w:color="auto" w:fill="FFFFFF"/>
              </w:rPr>
              <m:t>Q</m:t>
            </m:r>
          </m:e>
          <m:sup>
            <m:r>
              <m:rPr>
                <m:sty m:val="bi"/>
              </m:rPr>
              <w:rPr>
                <w:rStyle w:val="mi"/>
                <w:rFonts w:ascii="Cambria Math" w:hAnsi="Cambria Math" w:cs="Arial"/>
                <w:color w:val="242729"/>
                <w:sz w:val="19"/>
                <w:szCs w:val="19"/>
                <w:bdr w:val="none" w:sz="0" w:space="0" w:color="auto" w:frame="1"/>
                <w:shd w:val="clear" w:color="auto" w:fill="FFFFFF"/>
              </w:rPr>
              <m:t>π</m:t>
            </m:r>
          </m:sup>
        </m:sSup>
        <m:d>
          <m:dPr>
            <m:ctrlPr>
              <w:rPr>
                <w:rStyle w:val="mo"/>
                <w:rFonts w:ascii="Cambria Math" w:hAnsi="Cambria Math" w:cs="Arial"/>
                <w:b/>
                <w:i/>
                <w:color w:val="242729"/>
                <w:sz w:val="27"/>
                <w:szCs w:val="27"/>
                <w:bdr w:val="none" w:sz="0" w:space="0" w:color="auto" w:frame="1"/>
                <w:shd w:val="clear" w:color="auto" w:fill="FFFFFF"/>
              </w:rPr>
            </m:ctrlPr>
          </m:dPr>
          <m:e>
            <m:r>
              <m:rPr>
                <m:sty m:val="bi"/>
              </m:rPr>
              <w:rPr>
                <w:rStyle w:val="mi"/>
                <w:rFonts w:ascii="Cambria Math" w:hAnsi="Cambria Math" w:cs="Arial"/>
                <w:color w:val="242729"/>
                <w:sz w:val="27"/>
                <w:szCs w:val="27"/>
                <w:bdr w:val="none" w:sz="0" w:space="0" w:color="auto" w:frame="1"/>
                <w:shd w:val="clear" w:color="auto" w:fill="FFFFFF"/>
              </w:rPr>
              <m:t>s,a</m:t>
            </m:r>
          </m:e>
        </m:d>
      </m:oMath>
      <w:r>
        <w:t xml:space="preserve"> </w:t>
      </w:r>
      <w:r w:rsidR="00E349D3">
        <w:t>akció</w:t>
      </w:r>
      <w:r>
        <w:t xml:space="preserve"> érték függvényt (</w:t>
      </w:r>
      <w:r w:rsidR="008B756C">
        <w:t xml:space="preserve">angolul </w:t>
      </w:r>
      <w:r w:rsidRPr="00FE7652">
        <w:rPr>
          <w:i/>
        </w:rPr>
        <w:t>action value</w:t>
      </w:r>
      <w:r w:rsidR="008B756C" w:rsidRPr="00FE7652">
        <w:rPr>
          <w:i/>
        </w:rPr>
        <w:t xml:space="preserve"> function</w:t>
      </w:r>
      <w:r>
        <w:t>), ami azt adja meg,</w:t>
      </w:r>
      <w:r w:rsidR="00CF5847">
        <w:t xml:space="preserve"> </w:t>
      </w:r>
      <w:r>
        <w:t xml:space="preserve">hogy az </w:t>
      </w:r>
      <m:oMath>
        <m:r>
          <m:rPr>
            <m:sty m:val="bi"/>
          </m:rPr>
          <w:rPr>
            <w:rFonts w:ascii="Cambria Math" w:hAnsi="Cambria Math"/>
          </w:rPr>
          <m:t>s</m:t>
        </m:r>
      </m:oMath>
      <w:r>
        <w:t xml:space="preserve"> ál</w:t>
      </w:r>
      <w:r w:rsidR="00CF5847">
        <w:t>l</w:t>
      </w:r>
      <w:r>
        <w:t xml:space="preserve">apotból </w:t>
      </w:r>
      <w:r w:rsidR="002263C3" w:rsidRPr="002263C3">
        <w:t xml:space="preserve">, </w:t>
      </w:r>
      <w:r w:rsidR="002263C3" w:rsidRPr="00090584">
        <w:rPr>
          <w:b/>
          <w:i/>
        </w:rPr>
        <w:t>a</w:t>
      </w:r>
      <w:r w:rsidR="002263C3">
        <w:t xml:space="preserve"> </w:t>
      </w:r>
      <w:r>
        <w:t xml:space="preserve">döntés után a </w:t>
      </w:r>
      <w:r w:rsidR="002263C3" w:rsidRPr="001544C3">
        <w:rPr>
          <w:b/>
          <w:i/>
        </w:rPr>
        <w:t>π(s)</w:t>
      </w:r>
      <w:r w:rsidR="002263C3" w:rsidRPr="001326CC">
        <w:t xml:space="preserve"> </w:t>
      </w:r>
      <w:r>
        <w:t xml:space="preserve">stratégiát követve mennyi a </w:t>
      </w:r>
      <w:r w:rsidR="00CC715C">
        <w:t xml:space="preserve">várható </w:t>
      </w:r>
      <w:r>
        <w:t>dis</w:t>
      </w:r>
      <w:r w:rsidR="00CF5847">
        <w:t>z</w:t>
      </w:r>
      <w:r>
        <w:t xml:space="preserve">kontált </w:t>
      </w:r>
      <w:r w:rsidR="00CF5847">
        <w:t>kumulált</w:t>
      </w:r>
      <w:r>
        <w:t xml:space="preserve"> jutalom.</w:t>
      </w:r>
      <w:r w:rsidR="00DC5E9D">
        <w:t xml:space="preserve"> </w:t>
      </w:r>
    </w:p>
    <w:p w14:paraId="3E105C58" w14:textId="7C0DC1E1" w:rsidR="00C87713" w:rsidRPr="00A75354" w:rsidRDefault="007213E6" w:rsidP="004A0C1D">
      <w:pPr>
        <w:rPr>
          <w:rStyle w:val="mo"/>
          <w:color w:val="242729"/>
          <w:sz w:val="27"/>
          <w:szCs w:val="27"/>
          <w:bdr w:val="none" w:sz="0" w:space="0" w:color="auto" w:frame="1"/>
          <w:shd w:val="clear" w:color="auto" w:fill="FFFFFF"/>
        </w:rPr>
      </w:pPr>
      <m:oMathPara>
        <m:oMath>
          <m:sSup>
            <m:sSupPr>
              <m:ctrlPr>
                <w:rPr>
                  <w:rStyle w:val="mi"/>
                  <w:rFonts w:ascii="Cambria Math" w:hAnsi="Cambria Math" w:cs="Arial"/>
                  <w:i/>
                  <w:color w:val="242729"/>
                  <w:sz w:val="27"/>
                  <w:szCs w:val="27"/>
                  <w:bdr w:val="none" w:sz="0" w:space="0" w:color="auto" w:frame="1"/>
                  <w:shd w:val="clear" w:color="auto" w:fill="FFFFFF"/>
                </w:rPr>
              </m:ctrlPr>
            </m:sSupPr>
            <m:e>
              <m:r>
                <w:rPr>
                  <w:rStyle w:val="mi"/>
                  <w:rFonts w:ascii="Cambria Math" w:hAnsi="Cambria Math" w:cs="Arial"/>
                  <w:color w:val="242729"/>
                  <w:sz w:val="27"/>
                  <w:szCs w:val="27"/>
                  <w:bdr w:val="none" w:sz="0" w:space="0" w:color="auto" w:frame="1"/>
                  <w:shd w:val="clear" w:color="auto" w:fill="FFFFFF"/>
                </w:rPr>
                <m:t>Q</m:t>
              </m:r>
            </m:e>
            <m:sup>
              <m:r>
                <w:rPr>
                  <w:rStyle w:val="mi"/>
                  <w:rFonts w:ascii="Cambria Math" w:hAnsi="Cambria Math" w:cs="Arial"/>
                  <w:color w:val="242729"/>
                  <w:sz w:val="19"/>
                  <w:szCs w:val="19"/>
                  <w:bdr w:val="none" w:sz="0" w:space="0" w:color="auto" w:frame="1"/>
                  <w:shd w:val="clear" w:color="auto" w:fill="FFFFFF"/>
                </w:rPr>
                <m:t>π</m:t>
              </m:r>
            </m:sup>
          </m:sSup>
          <m:d>
            <m:dPr>
              <m:ctrlPr>
                <w:rPr>
                  <w:rStyle w:val="mo"/>
                  <w:rFonts w:ascii="Cambria Math" w:hAnsi="Cambria Math" w:cs="Arial"/>
                  <w:i/>
                  <w:color w:val="242729"/>
                  <w:sz w:val="27"/>
                  <w:szCs w:val="27"/>
                  <w:bdr w:val="none" w:sz="0" w:space="0" w:color="auto" w:frame="1"/>
                  <w:shd w:val="clear" w:color="auto" w:fill="FFFFFF"/>
                </w:rPr>
              </m:ctrlPr>
            </m:dPr>
            <m:e>
              <m:r>
                <w:rPr>
                  <w:rStyle w:val="mi"/>
                  <w:rFonts w:ascii="Cambria Math" w:hAnsi="Cambria Math" w:cs="Arial"/>
                  <w:color w:val="242729"/>
                  <w:sz w:val="27"/>
                  <w:szCs w:val="27"/>
                  <w:bdr w:val="none" w:sz="0" w:space="0" w:color="auto" w:frame="1"/>
                  <w:shd w:val="clear" w:color="auto" w:fill="FFFFFF"/>
                </w:rPr>
                <m:t>s,a</m:t>
              </m:r>
            </m:e>
          </m:d>
          <m:r>
            <w:rPr>
              <w:rStyle w:val="mo"/>
              <w:rFonts w:ascii="Cambria Math" w:hAnsi="Cambria Math" w:cs="Arial"/>
              <w:color w:val="242729"/>
              <w:sz w:val="27"/>
              <w:szCs w:val="27"/>
              <w:bdr w:val="none" w:sz="0" w:space="0" w:color="auto" w:frame="1"/>
              <w:shd w:val="clear" w:color="auto" w:fill="FFFFFF"/>
            </w:rPr>
            <m:t>=</m:t>
          </m:r>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E</m:t>
              </m:r>
            </m:e>
            <m:sub>
              <m:r>
                <w:rPr>
                  <w:rStyle w:val="mi"/>
                  <w:rFonts w:ascii="Cambria Math" w:hAnsi="Cambria Math" w:cs="Arial"/>
                  <w:color w:val="242729"/>
                  <w:sz w:val="19"/>
                  <w:szCs w:val="19"/>
                  <w:bdr w:val="none" w:sz="0" w:space="0" w:color="auto" w:frame="1"/>
                  <w:shd w:val="clear" w:color="auto" w:fill="FFFFFF"/>
                </w:rPr>
                <m:t>π</m:t>
              </m:r>
            </m:sub>
          </m:sSub>
          <m:d>
            <m:dPr>
              <m:begChr m:val="{"/>
              <m:endChr m:val="}"/>
              <m:ctrlPr>
                <w:rPr>
                  <w:rStyle w:val="mo"/>
                  <w:rFonts w:ascii="Cambria Math" w:hAnsi="Cambria Math" w:cs="Arial"/>
                  <w:i/>
                  <w:color w:val="242729"/>
                  <w:sz w:val="27"/>
                  <w:szCs w:val="27"/>
                  <w:bdr w:val="none" w:sz="0" w:space="0" w:color="auto" w:frame="1"/>
                  <w:shd w:val="clear" w:color="auto" w:fill="FFFFFF"/>
                </w:rPr>
              </m:ctrlPr>
            </m:dPr>
            <m:e>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R</m:t>
                  </m:r>
                </m:e>
                <m:sub>
                  <m:r>
                    <w:rPr>
                      <w:rStyle w:val="mi"/>
                      <w:rFonts w:ascii="Cambria Math" w:hAnsi="Cambria Math" w:cs="Arial"/>
                      <w:color w:val="242729"/>
                      <w:sz w:val="19"/>
                      <w:szCs w:val="19"/>
                      <w:bdr w:val="none" w:sz="0" w:space="0" w:color="auto" w:frame="1"/>
                      <w:shd w:val="clear" w:color="auto" w:fill="FFFFFF"/>
                    </w:rPr>
                    <m:t>t</m:t>
                  </m:r>
                </m:sub>
              </m:sSub>
            </m:e>
            <m:e>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s</m:t>
                  </m:r>
                </m:e>
                <m:sub>
                  <m:r>
                    <w:rPr>
                      <w:rStyle w:val="mi"/>
                      <w:rFonts w:ascii="Cambria Math" w:hAnsi="Cambria Math" w:cs="Arial"/>
                      <w:color w:val="242729"/>
                      <w:sz w:val="19"/>
                      <w:szCs w:val="19"/>
                      <w:bdr w:val="none" w:sz="0" w:space="0" w:color="auto" w:frame="1"/>
                      <w:shd w:val="clear" w:color="auto" w:fill="FFFFFF"/>
                    </w:rPr>
                    <m:t>t</m:t>
                  </m:r>
                </m:sub>
              </m:sSub>
              <m:r>
                <w:rPr>
                  <w:rStyle w:val="mo"/>
                  <w:rFonts w:ascii="Cambria Math" w:hAnsi="Cambria Math" w:cs="Arial"/>
                  <w:color w:val="242729"/>
                  <w:sz w:val="27"/>
                  <w:szCs w:val="27"/>
                  <w:bdr w:val="none" w:sz="0" w:space="0" w:color="auto" w:frame="1"/>
                  <w:shd w:val="clear" w:color="auto" w:fill="FFFFFF"/>
                </w:rPr>
                <m:t>=</m:t>
              </m:r>
              <m:r>
                <w:rPr>
                  <w:rStyle w:val="mi"/>
                  <w:rFonts w:ascii="Cambria Math" w:hAnsi="Cambria Math" w:cs="Arial"/>
                  <w:color w:val="242729"/>
                  <w:sz w:val="27"/>
                  <w:szCs w:val="27"/>
                  <w:bdr w:val="none" w:sz="0" w:space="0" w:color="auto" w:frame="1"/>
                  <w:shd w:val="clear" w:color="auto" w:fill="FFFFFF"/>
                </w:rPr>
                <m:t>s,</m:t>
              </m:r>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a</m:t>
                  </m:r>
                </m:e>
                <m:sub>
                  <m:r>
                    <w:rPr>
                      <w:rStyle w:val="mi"/>
                      <w:rFonts w:ascii="Cambria Math" w:hAnsi="Cambria Math" w:cs="Arial"/>
                      <w:color w:val="242729"/>
                      <w:sz w:val="27"/>
                      <w:szCs w:val="27"/>
                      <w:bdr w:val="none" w:sz="0" w:space="0" w:color="auto" w:frame="1"/>
                      <w:shd w:val="clear" w:color="auto" w:fill="FFFFFF"/>
                    </w:rPr>
                    <m:t>t</m:t>
                  </m:r>
                </m:sub>
              </m:sSub>
              <m:r>
                <w:rPr>
                  <w:rStyle w:val="mi"/>
                  <w:rFonts w:ascii="Cambria Math" w:hAnsi="Cambria Math" w:cs="Arial"/>
                  <w:color w:val="242729"/>
                  <w:sz w:val="27"/>
                  <w:szCs w:val="27"/>
                  <w:bdr w:val="none" w:sz="0" w:space="0" w:color="auto" w:frame="1"/>
                  <w:shd w:val="clear" w:color="auto" w:fill="FFFFFF"/>
                </w:rPr>
                <m:t>=a</m:t>
              </m:r>
            </m:e>
          </m:d>
          <m:r>
            <w:rPr>
              <w:rStyle w:val="mo"/>
              <w:rFonts w:ascii="Cambria Math" w:hAnsi="Cambria Math" w:cs="Arial"/>
              <w:color w:val="242729"/>
              <w:sz w:val="27"/>
              <w:szCs w:val="27"/>
              <w:bdr w:val="none" w:sz="0" w:space="0" w:color="auto" w:frame="1"/>
              <w:shd w:val="clear" w:color="auto" w:fill="FFFFFF"/>
            </w:rPr>
            <m:t>=</m:t>
          </m:r>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E</m:t>
              </m:r>
            </m:e>
            <m:sub>
              <m:r>
                <w:rPr>
                  <w:rStyle w:val="mi"/>
                  <w:rFonts w:ascii="Cambria Math" w:hAnsi="Cambria Math" w:cs="Arial"/>
                  <w:color w:val="242729"/>
                  <w:sz w:val="19"/>
                  <w:szCs w:val="19"/>
                  <w:bdr w:val="none" w:sz="0" w:space="0" w:color="auto" w:frame="1"/>
                  <w:shd w:val="clear" w:color="auto" w:fill="FFFFFF"/>
                </w:rPr>
                <m:t>π</m:t>
              </m:r>
            </m:sub>
          </m:sSub>
          <m:d>
            <m:dPr>
              <m:begChr m:val="{"/>
              <m:endChr m:val="}"/>
              <m:ctrlPr>
                <w:rPr>
                  <w:rStyle w:val="mo"/>
                  <w:rFonts w:ascii="Cambria Math" w:hAnsi="Cambria Math" w:cs="Arial"/>
                  <w:i/>
                  <w:color w:val="242729"/>
                  <w:sz w:val="27"/>
                  <w:szCs w:val="27"/>
                  <w:bdr w:val="none" w:sz="0" w:space="0" w:color="auto" w:frame="1"/>
                  <w:shd w:val="clear" w:color="auto" w:fill="FFFFFF"/>
                </w:rPr>
              </m:ctrlPr>
            </m:dPr>
            <m:e>
              <m:nary>
                <m:naryPr>
                  <m:chr m:val="∑"/>
                  <m:limLoc m:val="undOvr"/>
                  <m:ctrlPr>
                    <w:rPr>
                      <w:rStyle w:val="mo"/>
                      <w:rFonts w:ascii="Cambria Math" w:hAnsi="Cambria Math" w:cs="Arial"/>
                      <w:i/>
                      <w:color w:val="242729"/>
                      <w:sz w:val="27"/>
                      <w:szCs w:val="27"/>
                      <w:bdr w:val="none" w:sz="0" w:space="0" w:color="auto" w:frame="1"/>
                      <w:shd w:val="clear" w:color="auto" w:fill="FFFFFF"/>
                    </w:rPr>
                  </m:ctrlPr>
                </m:naryPr>
                <m:sub>
                  <m:r>
                    <w:rPr>
                      <w:rStyle w:val="mi"/>
                      <w:rFonts w:ascii="Cambria Math" w:hAnsi="Cambria Math" w:cs="Arial"/>
                      <w:color w:val="242729"/>
                      <w:sz w:val="19"/>
                      <w:szCs w:val="19"/>
                      <w:bdr w:val="none" w:sz="0" w:space="0" w:color="auto" w:frame="1"/>
                      <w:shd w:val="clear" w:color="auto" w:fill="FFFFFF"/>
                    </w:rPr>
                    <m:t>k</m:t>
                  </m:r>
                  <m:r>
                    <w:rPr>
                      <w:rStyle w:val="mo"/>
                      <w:rFonts w:ascii="Cambria Math" w:hAnsi="Cambria Math" w:cs="Arial"/>
                      <w:color w:val="242729"/>
                      <w:sz w:val="19"/>
                      <w:szCs w:val="19"/>
                      <w:bdr w:val="none" w:sz="0" w:space="0" w:color="auto" w:frame="1"/>
                      <w:shd w:val="clear" w:color="auto" w:fill="FFFFFF"/>
                    </w:rPr>
                    <m:t>=</m:t>
                  </m:r>
                  <m:r>
                    <w:rPr>
                      <w:rStyle w:val="mn"/>
                      <w:rFonts w:ascii="Cambria Math" w:hAnsi="Cambria Math" w:cs="Arial"/>
                      <w:color w:val="242729"/>
                      <w:sz w:val="19"/>
                      <w:szCs w:val="19"/>
                      <w:bdr w:val="none" w:sz="0" w:space="0" w:color="auto" w:frame="1"/>
                      <w:shd w:val="clear" w:color="auto" w:fill="FFFFFF"/>
                    </w:rPr>
                    <m:t>0</m:t>
                  </m:r>
                </m:sub>
                <m:sup>
                  <m:r>
                    <w:rPr>
                      <w:rStyle w:val="mi"/>
                      <w:rFonts w:ascii="Cambria Math" w:hAnsi="Cambria Math" w:cs="Arial"/>
                      <w:color w:val="242729"/>
                      <w:sz w:val="19"/>
                      <w:szCs w:val="19"/>
                      <w:bdr w:val="none" w:sz="0" w:space="0" w:color="auto" w:frame="1"/>
                      <w:shd w:val="clear" w:color="auto" w:fill="FFFFFF"/>
                    </w:rPr>
                    <m:t>∞</m:t>
                  </m:r>
                </m:sup>
                <m:e>
                  <m:sSup>
                    <m:sSupPr>
                      <m:ctrlPr>
                        <w:rPr>
                          <w:rStyle w:val="mi"/>
                          <w:rFonts w:ascii="Cambria Math" w:hAnsi="Cambria Math" w:cs="Arial"/>
                          <w:i/>
                          <w:color w:val="242729"/>
                          <w:sz w:val="27"/>
                          <w:szCs w:val="27"/>
                          <w:bdr w:val="none" w:sz="0" w:space="0" w:color="auto" w:frame="1"/>
                          <w:shd w:val="clear" w:color="auto" w:fill="FFFFFF"/>
                        </w:rPr>
                      </m:ctrlPr>
                    </m:sSupPr>
                    <m:e>
                      <m:r>
                        <w:rPr>
                          <w:rStyle w:val="mi"/>
                          <w:rFonts w:ascii="Cambria Math" w:hAnsi="Cambria Math" w:cs="Arial"/>
                          <w:color w:val="242729"/>
                          <w:sz w:val="27"/>
                          <w:szCs w:val="27"/>
                          <w:bdr w:val="none" w:sz="0" w:space="0" w:color="auto" w:frame="1"/>
                          <w:shd w:val="clear" w:color="auto" w:fill="FFFFFF"/>
                        </w:rPr>
                        <m:t>γ</m:t>
                      </m:r>
                    </m:e>
                    <m:sup>
                      <m:r>
                        <w:rPr>
                          <w:rStyle w:val="mi"/>
                          <w:rFonts w:ascii="Cambria Math" w:hAnsi="Cambria Math" w:cs="Arial"/>
                          <w:color w:val="242729"/>
                          <w:sz w:val="19"/>
                          <w:szCs w:val="19"/>
                          <w:bdr w:val="none" w:sz="0" w:space="0" w:color="auto" w:frame="1"/>
                          <w:shd w:val="clear" w:color="auto" w:fill="FFFFFF"/>
                        </w:rPr>
                        <m:t>k</m:t>
                      </m:r>
                    </m:sup>
                  </m:sSup>
                </m:e>
              </m:nary>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r</m:t>
                  </m:r>
                </m:e>
                <m:sub>
                  <m:r>
                    <w:rPr>
                      <w:rStyle w:val="mi"/>
                      <w:rFonts w:ascii="Cambria Math" w:hAnsi="Cambria Math" w:cs="Arial"/>
                      <w:color w:val="242729"/>
                      <w:sz w:val="19"/>
                      <w:szCs w:val="19"/>
                      <w:bdr w:val="none" w:sz="0" w:space="0" w:color="auto" w:frame="1"/>
                      <w:shd w:val="clear" w:color="auto" w:fill="FFFFFF"/>
                    </w:rPr>
                    <m:t>t</m:t>
                  </m:r>
                  <m:r>
                    <w:rPr>
                      <w:rStyle w:val="mo"/>
                      <w:rFonts w:ascii="Cambria Math" w:hAnsi="Cambria Math" w:cs="Arial"/>
                      <w:color w:val="242729"/>
                      <w:sz w:val="19"/>
                      <w:szCs w:val="19"/>
                      <w:bdr w:val="none" w:sz="0" w:space="0" w:color="auto" w:frame="1"/>
                      <w:shd w:val="clear" w:color="auto" w:fill="FFFFFF"/>
                    </w:rPr>
                    <m:t>+</m:t>
                  </m:r>
                  <m:r>
                    <w:rPr>
                      <w:rStyle w:val="mi"/>
                      <w:rFonts w:ascii="Cambria Math" w:hAnsi="Cambria Math" w:cs="Arial"/>
                      <w:color w:val="242729"/>
                      <w:sz w:val="19"/>
                      <w:szCs w:val="19"/>
                      <w:bdr w:val="none" w:sz="0" w:space="0" w:color="auto" w:frame="1"/>
                      <w:shd w:val="clear" w:color="auto" w:fill="FFFFFF"/>
                    </w:rPr>
                    <m:t>k</m:t>
                  </m:r>
                  <m:r>
                    <w:rPr>
                      <w:rStyle w:val="mo"/>
                      <w:rFonts w:ascii="Cambria Math" w:hAnsi="Cambria Math" w:cs="Arial"/>
                      <w:color w:val="242729"/>
                      <w:sz w:val="19"/>
                      <w:szCs w:val="19"/>
                      <w:bdr w:val="none" w:sz="0" w:space="0" w:color="auto" w:frame="1"/>
                      <w:shd w:val="clear" w:color="auto" w:fill="FFFFFF"/>
                    </w:rPr>
                    <m:t>+</m:t>
                  </m:r>
                  <m:r>
                    <w:rPr>
                      <w:rStyle w:val="mn"/>
                      <w:rFonts w:ascii="Cambria Math" w:hAnsi="Cambria Math" w:cs="Arial"/>
                      <w:color w:val="242729"/>
                      <w:sz w:val="19"/>
                      <w:szCs w:val="19"/>
                      <w:bdr w:val="none" w:sz="0" w:space="0" w:color="auto" w:frame="1"/>
                      <w:shd w:val="clear" w:color="auto" w:fill="FFFFFF"/>
                    </w:rPr>
                    <m:t>1</m:t>
                  </m:r>
                </m:sub>
              </m:sSub>
            </m:e>
            <m:e>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s</m:t>
                  </m:r>
                </m:e>
                <m:sub>
                  <m:r>
                    <w:rPr>
                      <w:rStyle w:val="mi"/>
                      <w:rFonts w:ascii="Cambria Math" w:hAnsi="Cambria Math" w:cs="Arial"/>
                      <w:color w:val="242729"/>
                      <w:sz w:val="19"/>
                      <w:szCs w:val="19"/>
                      <w:bdr w:val="none" w:sz="0" w:space="0" w:color="auto" w:frame="1"/>
                      <w:shd w:val="clear" w:color="auto" w:fill="FFFFFF"/>
                    </w:rPr>
                    <m:t>t</m:t>
                  </m:r>
                </m:sub>
              </m:sSub>
              <m:r>
                <w:rPr>
                  <w:rStyle w:val="mo"/>
                  <w:rFonts w:ascii="Cambria Math" w:hAnsi="Cambria Math" w:cs="Arial"/>
                  <w:color w:val="242729"/>
                  <w:sz w:val="27"/>
                  <w:szCs w:val="27"/>
                  <w:bdr w:val="none" w:sz="0" w:space="0" w:color="auto" w:frame="1"/>
                  <w:shd w:val="clear" w:color="auto" w:fill="FFFFFF"/>
                </w:rPr>
                <m:t>=</m:t>
              </m:r>
              <m:r>
                <w:rPr>
                  <w:rStyle w:val="mi"/>
                  <w:rFonts w:ascii="Cambria Math" w:hAnsi="Cambria Math" w:cs="Arial"/>
                  <w:color w:val="242729"/>
                  <w:sz w:val="27"/>
                  <w:szCs w:val="27"/>
                  <w:bdr w:val="none" w:sz="0" w:space="0" w:color="auto" w:frame="1"/>
                  <w:shd w:val="clear" w:color="auto" w:fill="FFFFFF"/>
                </w:rPr>
                <m:t>s,</m:t>
              </m:r>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a</m:t>
                  </m:r>
                </m:e>
                <m:sub>
                  <m:r>
                    <w:rPr>
                      <w:rStyle w:val="mi"/>
                      <w:rFonts w:ascii="Cambria Math" w:hAnsi="Cambria Math" w:cs="Arial"/>
                      <w:color w:val="242729"/>
                      <w:sz w:val="27"/>
                      <w:szCs w:val="27"/>
                      <w:bdr w:val="none" w:sz="0" w:space="0" w:color="auto" w:frame="1"/>
                      <w:shd w:val="clear" w:color="auto" w:fill="FFFFFF"/>
                    </w:rPr>
                    <m:t>t</m:t>
                  </m:r>
                </m:sub>
              </m:sSub>
              <m:r>
                <w:rPr>
                  <w:rStyle w:val="mi"/>
                  <w:rFonts w:ascii="Cambria Math" w:hAnsi="Cambria Math" w:cs="Arial"/>
                  <w:color w:val="242729"/>
                  <w:sz w:val="27"/>
                  <w:szCs w:val="27"/>
                  <w:bdr w:val="none" w:sz="0" w:space="0" w:color="auto" w:frame="1"/>
                  <w:shd w:val="clear" w:color="auto" w:fill="FFFFFF"/>
                </w:rPr>
                <m:t>=a</m:t>
              </m:r>
            </m:e>
          </m:d>
        </m:oMath>
      </m:oMathPara>
    </w:p>
    <w:p w14:paraId="36D3C222" w14:textId="6082FB79" w:rsidR="00A75354" w:rsidRDefault="00A75354" w:rsidP="004A0C1D">
      <w:pPr>
        <w:rPr>
          <w:rStyle w:val="mo"/>
          <w:color w:val="242729"/>
          <w:bdr w:val="none" w:sz="0" w:space="0" w:color="auto" w:frame="1"/>
          <w:shd w:val="clear" w:color="auto" w:fill="FFFFFF"/>
        </w:rPr>
      </w:pPr>
      <w:proofErr w:type="gramStart"/>
      <w:r w:rsidRPr="00A75354">
        <w:rPr>
          <w:rStyle w:val="mo"/>
          <w:color w:val="242729"/>
          <w:bdr w:val="none" w:sz="0" w:space="0" w:color="auto" w:frame="1"/>
          <w:shd w:val="clear" w:color="auto" w:fill="FFFFFF"/>
        </w:rPr>
        <w:t>vagy</w:t>
      </w:r>
      <w:proofErr w:type="gramEnd"/>
      <w:r>
        <w:rPr>
          <w:rStyle w:val="mo"/>
          <w:color w:val="242729"/>
          <w:bdr w:val="none" w:sz="0" w:space="0" w:color="auto" w:frame="1"/>
          <w:shd w:val="clear" w:color="auto" w:fill="FFFFFF"/>
        </w:rPr>
        <w:t xml:space="preserve"> a Bellman egyenlet alapján:</w:t>
      </w:r>
    </w:p>
    <w:p w14:paraId="1BF63105" w14:textId="749071A2" w:rsidR="00A75354" w:rsidRPr="00A75354" w:rsidRDefault="007213E6" w:rsidP="004A0C1D">
      <m:oMath>
        <m:sSup>
          <m:sSupPr>
            <m:ctrlPr>
              <w:rPr>
                <w:rStyle w:val="mi"/>
                <w:rFonts w:ascii="Cambria Math" w:hAnsi="Cambria Math" w:cs="Arial"/>
                <w:i/>
                <w:color w:val="242729"/>
                <w:sz w:val="27"/>
                <w:szCs w:val="27"/>
                <w:bdr w:val="none" w:sz="0" w:space="0" w:color="auto" w:frame="1"/>
                <w:shd w:val="clear" w:color="auto" w:fill="FFFFFF"/>
              </w:rPr>
            </m:ctrlPr>
          </m:sSupPr>
          <m:e>
            <m:r>
              <w:rPr>
                <w:rStyle w:val="mi"/>
                <w:rFonts w:ascii="Cambria Math" w:hAnsi="Cambria Math" w:cs="Arial"/>
                <w:color w:val="242729"/>
                <w:sz w:val="27"/>
                <w:szCs w:val="27"/>
                <w:bdr w:val="none" w:sz="0" w:space="0" w:color="auto" w:frame="1"/>
                <w:shd w:val="clear" w:color="auto" w:fill="FFFFFF"/>
              </w:rPr>
              <m:t>Q</m:t>
            </m:r>
          </m:e>
          <m:sup>
            <m:r>
              <w:rPr>
                <w:rStyle w:val="mi"/>
                <w:rFonts w:ascii="Cambria Math" w:hAnsi="Cambria Math" w:cs="Arial"/>
                <w:color w:val="242729"/>
                <w:sz w:val="19"/>
                <w:szCs w:val="19"/>
                <w:bdr w:val="none" w:sz="0" w:space="0" w:color="auto" w:frame="1"/>
                <w:shd w:val="clear" w:color="auto" w:fill="FFFFFF"/>
              </w:rPr>
              <m:t>π</m:t>
            </m:r>
          </m:sup>
        </m:sSup>
        <m:d>
          <m:dPr>
            <m:ctrlPr>
              <w:rPr>
                <w:rStyle w:val="mo"/>
                <w:rFonts w:ascii="Cambria Math" w:hAnsi="Cambria Math" w:cs="Arial"/>
                <w:i/>
                <w:color w:val="242729"/>
                <w:sz w:val="27"/>
                <w:szCs w:val="27"/>
                <w:bdr w:val="none" w:sz="0" w:space="0" w:color="auto" w:frame="1"/>
                <w:shd w:val="clear" w:color="auto" w:fill="FFFFFF"/>
              </w:rPr>
            </m:ctrlPr>
          </m:dPr>
          <m:e>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s</m:t>
                </m:r>
              </m:e>
              <m:sub>
                <m:r>
                  <w:rPr>
                    <w:rStyle w:val="mi"/>
                    <w:rFonts w:ascii="Cambria Math" w:hAnsi="Cambria Math" w:cs="Arial"/>
                    <w:color w:val="242729"/>
                    <w:sz w:val="19"/>
                    <w:szCs w:val="19"/>
                    <w:bdr w:val="none" w:sz="0" w:space="0" w:color="auto" w:frame="1"/>
                    <w:shd w:val="clear" w:color="auto" w:fill="FFFFFF"/>
                  </w:rPr>
                  <m:t>t</m:t>
                </m:r>
              </m:sub>
            </m:sSub>
            <m:r>
              <w:rPr>
                <w:rStyle w:val="mi"/>
                <w:rFonts w:ascii="Cambria Math" w:hAnsi="Cambria Math" w:cs="Arial"/>
                <w:color w:val="242729"/>
                <w:sz w:val="27"/>
                <w:szCs w:val="27"/>
                <w:bdr w:val="none" w:sz="0" w:space="0" w:color="auto" w:frame="1"/>
                <w:shd w:val="clear" w:color="auto" w:fill="FFFFFF"/>
              </w:rPr>
              <m:t>,</m:t>
            </m:r>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a</m:t>
                </m:r>
              </m:e>
              <m:sub>
                <m:r>
                  <w:rPr>
                    <w:rStyle w:val="mi"/>
                    <w:rFonts w:ascii="Cambria Math" w:hAnsi="Cambria Math" w:cs="Arial"/>
                    <w:color w:val="242729"/>
                    <w:sz w:val="27"/>
                    <w:szCs w:val="27"/>
                    <w:bdr w:val="none" w:sz="0" w:space="0" w:color="auto" w:frame="1"/>
                    <w:shd w:val="clear" w:color="auto" w:fill="FFFFFF"/>
                  </w:rPr>
                  <m:t>t</m:t>
                </m:r>
              </m:sub>
            </m:sSub>
          </m:e>
        </m:d>
        <m:r>
          <w:rPr>
            <w:rStyle w:val="mo"/>
            <w:rFonts w:ascii="Cambria Math" w:hAnsi="Cambria Math" w:cs="Arial"/>
            <w:color w:val="242729"/>
            <w:sz w:val="27"/>
            <w:szCs w:val="27"/>
            <w:bdr w:val="none" w:sz="0" w:space="0" w:color="auto" w:frame="1"/>
            <w:shd w:val="clear" w:color="auto" w:fill="FFFFFF"/>
          </w:rPr>
          <m:t>=</m:t>
        </m:r>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r</m:t>
            </m:r>
          </m:e>
          <m:sub>
            <m:r>
              <w:rPr>
                <w:rStyle w:val="mi"/>
                <w:rFonts w:ascii="Cambria Math" w:hAnsi="Cambria Math" w:cs="Arial"/>
                <w:color w:val="242729"/>
                <w:sz w:val="19"/>
                <w:szCs w:val="19"/>
                <w:bdr w:val="none" w:sz="0" w:space="0" w:color="auto" w:frame="1"/>
                <w:shd w:val="clear" w:color="auto" w:fill="FFFFFF"/>
              </w:rPr>
              <m:t>t</m:t>
            </m:r>
          </m:sub>
        </m:sSub>
      </m:oMath>
      <w:r w:rsidR="00A75354">
        <w:rPr>
          <w:rStyle w:val="mi"/>
          <w:color w:val="242729"/>
          <w:sz w:val="27"/>
          <w:szCs w:val="27"/>
          <w:bdr w:val="none" w:sz="0" w:space="0" w:color="auto" w:frame="1"/>
          <w:shd w:val="clear" w:color="auto" w:fill="FFFFFF"/>
        </w:rPr>
        <w:t>+</w:t>
      </w:r>
      <m:oMath>
        <m:r>
          <w:rPr>
            <w:rStyle w:val="mi"/>
            <w:rFonts w:ascii="Cambria Math" w:hAnsi="Cambria Math" w:cs="Arial"/>
            <w:color w:val="242729"/>
            <w:sz w:val="27"/>
            <w:szCs w:val="27"/>
            <w:bdr w:val="none" w:sz="0" w:space="0" w:color="auto" w:frame="1"/>
            <w:shd w:val="clear" w:color="auto" w:fill="FFFFFF"/>
          </w:rPr>
          <m:t xml:space="preserve"> γ</m:t>
        </m:r>
        <m:sSup>
          <m:sSupPr>
            <m:ctrlPr>
              <w:rPr>
                <w:rStyle w:val="mi"/>
                <w:rFonts w:ascii="Cambria Math" w:hAnsi="Cambria Math" w:cs="Arial"/>
                <w:i/>
                <w:color w:val="242729"/>
                <w:sz w:val="27"/>
                <w:szCs w:val="27"/>
                <w:bdr w:val="none" w:sz="0" w:space="0" w:color="auto" w:frame="1"/>
                <w:shd w:val="clear" w:color="auto" w:fill="FFFFFF"/>
              </w:rPr>
            </m:ctrlPr>
          </m:sSupPr>
          <m:e>
            <m:r>
              <w:rPr>
                <w:rStyle w:val="mi"/>
                <w:rFonts w:ascii="Cambria Math" w:hAnsi="Cambria Math" w:cs="Arial"/>
                <w:color w:val="242729"/>
                <w:sz w:val="27"/>
                <w:szCs w:val="27"/>
                <w:bdr w:val="none" w:sz="0" w:space="0" w:color="auto" w:frame="1"/>
                <w:shd w:val="clear" w:color="auto" w:fill="FFFFFF"/>
              </w:rPr>
              <m:t>Q</m:t>
            </m:r>
          </m:e>
          <m:sup>
            <m:r>
              <w:rPr>
                <w:rStyle w:val="mi"/>
                <w:rFonts w:ascii="Cambria Math" w:hAnsi="Cambria Math" w:cs="Arial"/>
                <w:color w:val="242729"/>
                <w:sz w:val="19"/>
                <w:szCs w:val="19"/>
                <w:bdr w:val="none" w:sz="0" w:space="0" w:color="auto" w:frame="1"/>
                <w:shd w:val="clear" w:color="auto" w:fill="FFFFFF"/>
              </w:rPr>
              <m:t>π</m:t>
            </m:r>
          </m:sup>
        </m:sSup>
        <m:d>
          <m:dPr>
            <m:ctrlPr>
              <w:rPr>
                <w:rStyle w:val="mo"/>
                <w:rFonts w:ascii="Cambria Math" w:hAnsi="Cambria Math" w:cs="Arial"/>
                <w:i/>
                <w:color w:val="242729"/>
                <w:sz w:val="27"/>
                <w:szCs w:val="27"/>
                <w:bdr w:val="none" w:sz="0" w:space="0" w:color="auto" w:frame="1"/>
                <w:shd w:val="clear" w:color="auto" w:fill="FFFFFF"/>
              </w:rPr>
            </m:ctrlPr>
          </m:dPr>
          <m:e>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s</m:t>
                </m:r>
              </m:e>
              <m:sub>
                <m:r>
                  <w:rPr>
                    <w:rStyle w:val="mi"/>
                    <w:rFonts w:ascii="Cambria Math" w:hAnsi="Cambria Math" w:cs="Arial"/>
                    <w:color w:val="242729"/>
                    <w:sz w:val="19"/>
                    <w:szCs w:val="19"/>
                    <w:bdr w:val="none" w:sz="0" w:space="0" w:color="auto" w:frame="1"/>
                    <w:shd w:val="clear" w:color="auto" w:fill="FFFFFF"/>
                  </w:rPr>
                  <m:t>t+1</m:t>
                </m:r>
              </m:sub>
            </m:sSub>
            <m:r>
              <w:rPr>
                <w:rStyle w:val="mi"/>
                <w:rFonts w:ascii="Cambria Math" w:hAnsi="Cambria Math" w:cs="Arial"/>
                <w:color w:val="242729"/>
                <w:sz w:val="27"/>
                <w:szCs w:val="27"/>
                <w:bdr w:val="none" w:sz="0" w:space="0" w:color="auto" w:frame="1"/>
                <w:shd w:val="clear" w:color="auto" w:fill="FFFFFF"/>
              </w:rPr>
              <m:t>,π(</m:t>
            </m:r>
            <m:sSub>
              <m:sSubPr>
                <m:ctrlPr>
                  <w:rPr>
                    <w:rStyle w:val="mi"/>
                    <w:rFonts w:ascii="Cambria Math" w:hAnsi="Cambria Math" w:cs="Arial"/>
                    <w:i/>
                    <w:color w:val="242729"/>
                    <w:sz w:val="27"/>
                    <w:szCs w:val="27"/>
                    <w:bdr w:val="none" w:sz="0" w:space="0" w:color="auto" w:frame="1"/>
                    <w:shd w:val="clear" w:color="auto" w:fill="FFFFFF"/>
                  </w:rPr>
                </m:ctrlPr>
              </m:sSubPr>
              <m:e>
                <m:r>
                  <w:rPr>
                    <w:rStyle w:val="mi"/>
                    <w:rFonts w:ascii="Cambria Math" w:hAnsi="Cambria Math" w:cs="Arial"/>
                    <w:color w:val="242729"/>
                    <w:sz w:val="27"/>
                    <w:szCs w:val="27"/>
                    <w:bdr w:val="none" w:sz="0" w:space="0" w:color="auto" w:frame="1"/>
                    <w:shd w:val="clear" w:color="auto" w:fill="FFFFFF"/>
                  </w:rPr>
                  <m:t>s</m:t>
                </m:r>
              </m:e>
              <m:sub>
                <m:r>
                  <w:rPr>
                    <w:rStyle w:val="mi"/>
                    <w:rFonts w:ascii="Cambria Math" w:hAnsi="Cambria Math" w:cs="Arial"/>
                    <w:color w:val="242729"/>
                    <w:sz w:val="19"/>
                    <w:szCs w:val="19"/>
                    <w:bdr w:val="none" w:sz="0" w:space="0" w:color="auto" w:frame="1"/>
                    <w:shd w:val="clear" w:color="auto" w:fill="FFFFFF"/>
                  </w:rPr>
                  <m:t>t+1</m:t>
                </m:r>
              </m:sub>
            </m:sSub>
            <m:r>
              <w:rPr>
                <w:rStyle w:val="mi"/>
                <w:rFonts w:ascii="Cambria Math" w:hAnsi="Cambria Math" w:cs="Arial"/>
                <w:color w:val="242729"/>
                <w:sz w:val="27"/>
                <w:szCs w:val="27"/>
                <w:bdr w:val="none" w:sz="0" w:space="0" w:color="auto" w:frame="1"/>
                <w:shd w:val="clear" w:color="auto" w:fill="FFFFFF"/>
              </w:rPr>
              <m:t>)</m:t>
            </m:r>
          </m:e>
        </m:d>
      </m:oMath>
    </w:p>
    <w:p w14:paraId="0B9D42AA" w14:textId="00DAD2B2" w:rsidR="0071291D" w:rsidRDefault="00F434CE" w:rsidP="00AA3048">
      <w:r w:rsidRPr="00AA3048">
        <w:t xml:space="preserve">Azt a </w:t>
      </w:r>
      <w:r w:rsidR="003B4792" w:rsidRPr="00AA3048">
        <w:rPr>
          <w:b/>
          <w:i/>
        </w:rPr>
        <w:t>π(s)</w:t>
      </w:r>
      <w:r w:rsidRPr="00AA3048">
        <w:t xml:space="preserve"> függvényt keressük, ahol </w:t>
      </w:r>
      <w:proofErr w:type="gramStart"/>
      <w:r w:rsidRPr="00AA3048">
        <w:t>a</w:t>
      </w:r>
      <w:proofErr w:type="gramEnd"/>
      <w:r w:rsidRPr="00AA3048">
        <w:t xml:space="preserve"> </w:t>
      </w:r>
      <m:oMath>
        <m:sSup>
          <m:sSupPr>
            <m:ctrlPr>
              <w:rPr>
                <w:rStyle w:val="mi"/>
                <w:rFonts w:ascii="Cambria Math" w:hAnsi="Cambria Math"/>
                <w:b/>
                <w:i/>
                <w:color w:val="242729"/>
                <w:bdr w:val="none" w:sz="0" w:space="0" w:color="auto" w:frame="1"/>
                <w:shd w:val="clear" w:color="auto" w:fill="FFFFFF"/>
              </w:rPr>
            </m:ctrlPr>
          </m:sSupPr>
          <m:e>
            <m:r>
              <m:rPr>
                <m:sty m:val="bi"/>
              </m:rPr>
              <w:rPr>
                <w:rStyle w:val="mi"/>
                <w:rFonts w:ascii="Cambria Math" w:hAnsi="Cambria Math"/>
                <w:color w:val="242729"/>
                <w:bdr w:val="none" w:sz="0" w:space="0" w:color="auto" w:frame="1"/>
                <w:shd w:val="clear" w:color="auto" w:fill="FFFFFF"/>
              </w:rPr>
              <m:t>Q</m:t>
            </m:r>
          </m:e>
          <m:sup>
            <m:r>
              <m:rPr>
                <m:sty m:val="bi"/>
              </m:rPr>
              <w:rPr>
                <w:rStyle w:val="mi"/>
                <w:rFonts w:ascii="Cambria Math" w:hAnsi="Cambria Math"/>
                <w:color w:val="242729"/>
                <w:bdr w:val="none" w:sz="0" w:space="0" w:color="auto" w:frame="1"/>
                <w:shd w:val="clear" w:color="auto" w:fill="FFFFFF"/>
              </w:rPr>
              <m:t>π</m:t>
            </m:r>
          </m:sup>
        </m:sSup>
        <m:d>
          <m:dPr>
            <m:ctrlPr>
              <w:rPr>
                <w:rStyle w:val="mo"/>
                <w:rFonts w:ascii="Cambria Math" w:hAnsi="Cambria Math"/>
                <w:b/>
                <w:i/>
                <w:color w:val="242729"/>
                <w:bdr w:val="none" w:sz="0" w:space="0" w:color="auto" w:frame="1"/>
                <w:shd w:val="clear" w:color="auto" w:fill="FFFFFF"/>
              </w:rPr>
            </m:ctrlPr>
          </m:dPr>
          <m:e>
            <m:r>
              <m:rPr>
                <m:sty m:val="bi"/>
              </m:rPr>
              <w:rPr>
                <w:rStyle w:val="mi"/>
                <w:rFonts w:ascii="Cambria Math" w:hAnsi="Cambria Math"/>
                <w:color w:val="242729"/>
                <w:bdr w:val="none" w:sz="0" w:space="0" w:color="auto" w:frame="1"/>
                <w:shd w:val="clear" w:color="auto" w:fill="FFFFFF"/>
              </w:rPr>
              <m:t>s,a</m:t>
            </m:r>
          </m:e>
        </m:d>
      </m:oMath>
      <w:r w:rsidRPr="00AA3048">
        <w:t xml:space="preserve"> értékek maximálisak, ezt </w:t>
      </w:r>
      <m:oMath>
        <m:sSup>
          <m:sSupPr>
            <m:ctrlPr>
              <w:rPr>
                <w:rStyle w:val="mi"/>
                <w:rFonts w:ascii="Cambria Math" w:hAnsi="Cambria Math"/>
                <w:b/>
                <w:i/>
                <w:color w:val="242729"/>
                <w:bdr w:val="none" w:sz="0" w:space="0" w:color="auto" w:frame="1"/>
                <w:shd w:val="clear" w:color="auto" w:fill="FFFFFF"/>
              </w:rPr>
            </m:ctrlPr>
          </m:sSupPr>
          <m:e>
            <m:r>
              <m:rPr>
                <m:sty m:val="bi"/>
              </m:rPr>
              <w:rPr>
                <w:rStyle w:val="mi"/>
                <w:rFonts w:ascii="Cambria Math" w:hAnsi="Cambria Math"/>
                <w:color w:val="242729"/>
                <w:bdr w:val="none" w:sz="0" w:space="0" w:color="auto" w:frame="1"/>
                <w:shd w:val="clear" w:color="auto" w:fill="FFFFFF"/>
              </w:rPr>
              <m:t>Q</m:t>
            </m:r>
          </m:e>
          <m:sup>
            <m:r>
              <m:rPr>
                <m:sty m:val="bi"/>
              </m:rPr>
              <w:rPr>
                <w:rStyle w:val="mi"/>
                <w:rFonts w:ascii="Cambria Math" w:hAnsi="Cambria Math"/>
                <w:color w:val="242729"/>
                <w:bdr w:val="none" w:sz="0" w:space="0" w:color="auto" w:frame="1"/>
                <w:shd w:val="clear" w:color="auto" w:fill="FFFFFF"/>
              </w:rPr>
              <m:t>*</m:t>
            </m:r>
          </m:sup>
        </m:sSup>
        <m:d>
          <m:dPr>
            <m:ctrlPr>
              <w:rPr>
                <w:rStyle w:val="mo"/>
                <w:rFonts w:ascii="Cambria Math" w:hAnsi="Cambria Math"/>
                <w:b/>
                <w:i/>
                <w:color w:val="242729"/>
                <w:bdr w:val="none" w:sz="0" w:space="0" w:color="auto" w:frame="1"/>
                <w:shd w:val="clear" w:color="auto" w:fill="FFFFFF"/>
              </w:rPr>
            </m:ctrlPr>
          </m:dPr>
          <m:e>
            <m:r>
              <m:rPr>
                <m:sty m:val="bi"/>
              </m:rPr>
              <w:rPr>
                <w:rStyle w:val="mi"/>
                <w:rFonts w:ascii="Cambria Math" w:hAnsi="Cambria Math"/>
                <w:color w:val="242729"/>
                <w:bdr w:val="none" w:sz="0" w:space="0" w:color="auto" w:frame="1"/>
                <w:shd w:val="clear" w:color="auto" w:fill="FFFFFF"/>
              </w:rPr>
              <m:t>s,a</m:t>
            </m:r>
          </m:e>
        </m:d>
      </m:oMath>
      <w:r w:rsidRPr="00AA3048">
        <w:rPr>
          <w:rStyle w:val="mo"/>
          <w:color w:val="242729"/>
          <w:bdr w:val="none" w:sz="0" w:space="0" w:color="auto" w:frame="1"/>
          <w:shd w:val="clear" w:color="auto" w:fill="FFFFFF"/>
        </w:rPr>
        <w:t xml:space="preserve">-al szoktuk jelölni. Ez az optimális </w:t>
      </w:r>
      <w:r w:rsidRPr="00AA3048">
        <w:t xml:space="preserve">stratégia. </w:t>
      </w:r>
      <w:r w:rsidR="00DC5E9D" w:rsidRPr="00AA3048">
        <w:t>Elméletben</w:t>
      </w:r>
      <w:r w:rsidR="00CF5847" w:rsidRPr="00AA3048">
        <w:t>,</w:t>
      </w:r>
      <w:r w:rsidR="00DC5E9D" w:rsidRPr="00AA3048">
        <w:t xml:space="preserve"> ha ismerjük ezt </w:t>
      </w:r>
      <w:proofErr w:type="gramStart"/>
      <w:r w:rsidR="00DC5E9D" w:rsidRPr="00AA3048">
        <w:t>a</w:t>
      </w:r>
      <w:proofErr w:type="gramEnd"/>
      <w:r w:rsidR="00DC5E9D" w:rsidRPr="00AA3048">
        <w:t xml:space="preserve"> </w:t>
      </w:r>
      <m:oMath>
        <m:sSup>
          <m:sSupPr>
            <m:ctrlPr>
              <w:rPr>
                <w:rStyle w:val="mi"/>
                <w:rFonts w:ascii="Cambria Math" w:hAnsi="Cambria Math"/>
                <w:b/>
                <w:i/>
                <w:color w:val="242729"/>
                <w:bdr w:val="none" w:sz="0" w:space="0" w:color="auto" w:frame="1"/>
                <w:shd w:val="clear" w:color="auto" w:fill="FFFFFF"/>
              </w:rPr>
            </m:ctrlPr>
          </m:sSupPr>
          <m:e>
            <m:r>
              <m:rPr>
                <m:sty m:val="bi"/>
              </m:rPr>
              <w:rPr>
                <w:rStyle w:val="mi"/>
                <w:rFonts w:ascii="Cambria Math" w:hAnsi="Cambria Math"/>
                <w:color w:val="242729"/>
                <w:bdr w:val="none" w:sz="0" w:space="0" w:color="auto" w:frame="1"/>
                <w:shd w:val="clear" w:color="auto" w:fill="FFFFFF"/>
              </w:rPr>
              <m:t>Q</m:t>
            </m:r>
          </m:e>
          <m:sup>
            <m:r>
              <m:rPr>
                <m:sty m:val="bi"/>
              </m:rPr>
              <w:rPr>
                <w:rStyle w:val="mi"/>
                <w:rFonts w:ascii="Cambria Math" w:hAnsi="Cambria Math"/>
                <w:color w:val="242729"/>
                <w:bdr w:val="none" w:sz="0" w:space="0" w:color="auto" w:frame="1"/>
                <w:shd w:val="clear" w:color="auto" w:fill="FFFFFF"/>
              </w:rPr>
              <m:t>*</m:t>
            </m:r>
          </m:sup>
        </m:sSup>
        <m:d>
          <m:dPr>
            <m:ctrlPr>
              <w:rPr>
                <w:rStyle w:val="mo"/>
                <w:rFonts w:ascii="Cambria Math" w:hAnsi="Cambria Math"/>
                <w:b/>
                <w:i/>
                <w:color w:val="242729"/>
                <w:bdr w:val="none" w:sz="0" w:space="0" w:color="auto" w:frame="1"/>
                <w:shd w:val="clear" w:color="auto" w:fill="FFFFFF"/>
              </w:rPr>
            </m:ctrlPr>
          </m:dPr>
          <m:e>
            <m:r>
              <m:rPr>
                <m:sty m:val="bi"/>
              </m:rPr>
              <w:rPr>
                <w:rStyle w:val="mi"/>
                <w:rFonts w:ascii="Cambria Math" w:hAnsi="Cambria Math"/>
                <w:color w:val="242729"/>
                <w:bdr w:val="none" w:sz="0" w:space="0" w:color="auto" w:frame="1"/>
                <w:shd w:val="clear" w:color="auto" w:fill="FFFFFF"/>
              </w:rPr>
              <m:t>s,a</m:t>
            </m:r>
          </m:e>
        </m:d>
        <m:r>
          <w:rPr>
            <w:rFonts w:ascii="Cambria Math" w:hAnsi="Cambria Math"/>
          </w:rPr>
          <m:t xml:space="preserve"> </m:t>
        </m:r>
      </m:oMath>
      <w:r w:rsidR="007144DE">
        <w:t xml:space="preserve"> </w:t>
      </w:r>
      <w:r w:rsidR="00DC5E9D" w:rsidRPr="00AA3048">
        <w:t xml:space="preserve">függvényt minden állapotra és döntésre, akkor a </w:t>
      </w:r>
      <w:r w:rsidR="00CF5847" w:rsidRPr="00AA3048">
        <w:t>kumulált</w:t>
      </w:r>
      <w:r w:rsidR="00DC5E9D" w:rsidRPr="00AA3048">
        <w:t xml:space="preserve"> jutalom maximalizálás</w:t>
      </w:r>
      <w:r w:rsidR="00190C00" w:rsidRPr="00AA3048">
        <w:t>á</w:t>
      </w:r>
      <w:r w:rsidR="00DC5E9D" w:rsidRPr="00AA3048">
        <w:t>hoz egysz</w:t>
      </w:r>
      <w:r w:rsidR="008B756C" w:rsidRPr="00AA3048">
        <w:t>erűen minden állapotban</w:t>
      </w:r>
      <w:r w:rsidR="00DC5E9D" w:rsidRPr="00AA3048">
        <w:t xml:space="preserve"> azt a döntést</w:t>
      </w:r>
      <w:r w:rsidR="008B756C" w:rsidRPr="00AA3048">
        <w:t xml:space="preserve"> </w:t>
      </w:r>
      <w:r w:rsidR="00E47C8E" w:rsidRPr="00AA3048">
        <w:t>kell választani</w:t>
      </w:r>
      <w:r w:rsidR="008B756C" w:rsidRPr="00AA3048">
        <w:t>,</w:t>
      </w:r>
      <w:r w:rsidR="00DC5E9D" w:rsidRPr="00AA3048">
        <w:t xml:space="preserve"> ahol a </w:t>
      </w:r>
      <m:oMath>
        <m:sSup>
          <m:sSupPr>
            <m:ctrlPr>
              <w:rPr>
                <w:rStyle w:val="mi"/>
                <w:rFonts w:ascii="Cambria Math" w:hAnsi="Cambria Math"/>
                <w:b/>
                <w:i/>
                <w:color w:val="242729"/>
                <w:bdr w:val="none" w:sz="0" w:space="0" w:color="auto" w:frame="1"/>
                <w:shd w:val="clear" w:color="auto" w:fill="FFFFFF"/>
              </w:rPr>
            </m:ctrlPr>
          </m:sSupPr>
          <m:e>
            <m:r>
              <m:rPr>
                <m:sty m:val="bi"/>
              </m:rPr>
              <w:rPr>
                <w:rStyle w:val="mi"/>
                <w:rFonts w:ascii="Cambria Math" w:hAnsi="Cambria Math"/>
                <w:color w:val="242729"/>
                <w:bdr w:val="none" w:sz="0" w:space="0" w:color="auto" w:frame="1"/>
                <w:shd w:val="clear" w:color="auto" w:fill="FFFFFF"/>
              </w:rPr>
              <m:t>Q</m:t>
            </m:r>
          </m:e>
          <m:sup>
            <m:r>
              <m:rPr>
                <m:sty m:val="bi"/>
              </m:rPr>
              <w:rPr>
                <w:rStyle w:val="mi"/>
                <w:rFonts w:ascii="Cambria Math" w:hAnsi="Cambria Math"/>
                <w:color w:val="242729"/>
                <w:bdr w:val="none" w:sz="0" w:space="0" w:color="auto" w:frame="1"/>
                <w:shd w:val="clear" w:color="auto" w:fill="FFFFFF"/>
              </w:rPr>
              <m:t>*</m:t>
            </m:r>
          </m:sup>
        </m:sSup>
        <m:d>
          <m:dPr>
            <m:ctrlPr>
              <w:rPr>
                <w:rStyle w:val="mo"/>
                <w:rFonts w:ascii="Cambria Math" w:hAnsi="Cambria Math"/>
                <w:b/>
                <w:i/>
                <w:color w:val="242729"/>
                <w:bdr w:val="none" w:sz="0" w:space="0" w:color="auto" w:frame="1"/>
                <w:shd w:val="clear" w:color="auto" w:fill="FFFFFF"/>
              </w:rPr>
            </m:ctrlPr>
          </m:dPr>
          <m:e>
            <m:r>
              <m:rPr>
                <m:sty m:val="bi"/>
              </m:rPr>
              <w:rPr>
                <w:rStyle w:val="mi"/>
                <w:rFonts w:ascii="Cambria Math" w:hAnsi="Cambria Math"/>
                <w:color w:val="242729"/>
                <w:bdr w:val="none" w:sz="0" w:space="0" w:color="auto" w:frame="1"/>
                <w:shd w:val="clear" w:color="auto" w:fill="FFFFFF"/>
              </w:rPr>
              <m:t>s,a</m:t>
            </m:r>
          </m:e>
        </m:d>
      </m:oMath>
      <w:r w:rsidR="007144DE" w:rsidRPr="007144DE">
        <w:rPr>
          <w:rStyle w:val="mo"/>
          <w:color w:val="242729"/>
          <w:bdr w:val="none" w:sz="0" w:space="0" w:color="auto" w:frame="1"/>
          <w:shd w:val="clear" w:color="auto" w:fill="FFFFFF"/>
        </w:rPr>
        <w:t xml:space="preserve"> </w:t>
      </w:r>
      <w:r w:rsidR="00DC5E9D" w:rsidRPr="007144DE">
        <w:t>függvény</w:t>
      </w:r>
      <w:r w:rsidR="00DC5E9D" w:rsidRPr="00AA3048">
        <w:t xml:space="preserve"> maximális. A probléma viszont, hogy a valóságban </w:t>
      </w:r>
      <w:r w:rsidRPr="00AA3048">
        <w:t xml:space="preserve">nem ismerjük az állapot átmeneteket és az jutalom függvényt, így </w:t>
      </w:r>
      <w:proofErr w:type="gramStart"/>
      <w:r w:rsidRPr="00AA3048">
        <w:t>a</w:t>
      </w:r>
      <w:proofErr w:type="gramEnd"/>
      <w:r w:rsidR="00462222">
        <w:t xml:space="preserve"> </w:t>
      </w:r>
      <m:oMath>
        <m:sSup>
          <m:sSupPr>
            <m:ctrlPr>
              <w:rPr>
                <w:rStyle w:val="mi"/>
                <w:rFonts w:ascii="Cambria Math" w:hAnsi="Cambria Math"/>
                <w:b/>
                <w:i/>
                <w:color w:val="242729"/>
                <w:bdr w:val="none" w:sz="0" w:space="0" w:color="auto" w:frame="1"/>
                <w:shd w:val="clear" w:color="auto" w:fill="FFFFFF"/>
              </w:rPr>
            </m:ctrlPr>
          </m:sSupPr>
          <m:e>
            <m:r>
              <m:rPr>
                <m:sty m:val="bi"/>
              </m:rPr>
              <w:rPr>
                <w:rStyle w:val="mi"/>
                <w:rFonts w:ascii="Cambria Math" w:hAnsi="Cambria Math"/>
                <w:color w:val="242729"/>
                <w:bdr w:val="none" w:sz="0" w:space="0" w:color="auto" w:frame="1"/>
                <w:shd w:val="clear" w:color="auto" w:fill="FFFFFF"/>
              </w:rPr>
              <m:t>Q</m:t>
            </m:r>
          </m:e>
          <m:sup>
            <m:r>
              <m:rPr>
                <m:sty m:val="bi"/>
              </m:rPr>
              <w:rPr>
                <w:rStyle w:val="mi"/>
                <w:rFonts w:ascii="Cambria Math" w:hAnsi="Cambria Math"/>
                <w:color w:val="242729"/>
                <w:bdr w:val="none" w:sz="0" w:space="0" w:color="auto" w:frame="1"/>
                <w:shd w:val="clear" w:color="auto" w:fill="FFFFFF"/>
              </w:rPr>
              <m:t>*</m:t>
            </m:r>
          </m:sup>
        </m:sSup>
        <m:d>
          <m:dPr>
            <m:ctrlPr>
              <w:rPr>
                <w:rStyle w:val="mo"/>
                <w:rFonts w:ascii="Cambria Math" w:hAnsi="Cambria Math"/>
                <w:b/>
                <w:i/>
                <w:color w:val="242729"/>
                <w:bdr w:val="none" w:sz="0" w:space="0" w:color="auto" w:frame="1"/>
                <w:shd w:val="clear" w:color="auto" w:fill="FFFFFF"/>
              </w:rPr>
            </m:ctrlPr>
          </m:dPr>
          <m:e>
            <m:r>
              <m:rPr>
                <m:sty m:val="bi"/>
              </m:rPr>
              <w:rPr>
                <w:rStyle w:val="mi"/>
                <w:rFonts w:ascii="Cambria Math" w:hAnsi="Cambria Math"/>
                <w:color w:val="242729"/>
                <w:bdr w:val="none" w:sz="0" w:space="0" w:color="auto" w:frame="1"/>
                <w:shd w:val="clear" w:color="auto" w:fill="FFFFFF"/>
              </w:rPr>
              <m:t>s,a</m:t>
            </m:r>
          </m:e>
        </m:d>
      </m:oMath>
      <w:r w:rsidRPr="007144DE">
        <w:t>-t</w:t>
      </w:r>
      <w:r w:rsidRPr="00AA3048">
        <w:t xml:space="preserve"> sem. S</w:t>
      </w:r>
      <w:r w:rsidR="00DC5E9D" w:rsidRPr="00AA3048">
        <w:t>zeren</w:t>
      </w:r>
      <w:r w:rsidR="00006226" w:rsidRPr="00AA3048">
        <w:t>csére</w:t>
      </w:r>
      <w:r w:rsidRPr="00AA3048">
        <w:t xml:space="preserve"> viszont</w:t>
      </w:r>
      <w:r w:rsidR="00A75354">
        <w:t>,</w:t>
      </w:r>
      <w:r w:rsidRPr="00AA3048">
        <w:t xml:space="preserve"> </w:t>
      </w:r>
      <w:r w:rsidR="00006226" w:rsidRPr="00AA3048">
        <w:t xml:space="preserve">az egyes lépések után a kapott jutalom és a következő állapot megfigyelése után </w:t>
      </w:r>
      <w:r w:rsidR="00B078C5">
        <w:t xml:space="preserve">a </w:t>
      </w:r>
      <w:r w:rsidR="00B078C5" w:rsidRPr="00A20CE8">
        <w:rPr>
          <w:i/>
        </w:rPr>
        <w:t>value iteration</w:t>
      </w:r>
      <w:r w:rsidR="00B078C5">
        <w:t xml:space="preserve"> (vagy </w:t>
      </w:r>
      <w:r w:rsidR="00B078C5" w:rsidRPr="00A20CE8">
        <w:rPr>
          <w:i/>
        </w:rPr>
        <w:t>Bellman update</w:t>
      </w:r>
      <w:r w:rsidR="00B078C5">
        <w:t xml:space="preserve">) segítségével </w:t>
      </w:r>
      <w:proofErr w:type="gramStart"/>
      <w:r w:rsidR="00B078C5">
        <w:t>garantáltan</w:t>
      </w:r>
      <w:proofErr w:type="gramEnd"/>
      <w:r w:rsidR="00B078C5">
        <w:t xml:space="preserve"> tudunk konvergálni felé</w:t>
      </w:r>
      <w:r w:rsidR="00CF5847" w:rsidRPr="00AA3048">
        <w:t>.</w:t>
      </w:r>
      <w:r w:rsidR="00E47C8E" w:rsidRPr="00AA3048">
        <w:t xml:space="preserve"> </w:t>
      </w:r>
    </w:p>
    <w:p w14:paraId="1BB9A867" w14:textId="77777777" w:rsidR="0071291D" w:rsidRPr="0071291D" w:rsidRDefault="007213E6" w:rsidP="00AA3048">
      <m:oMathPara>
        <m:oMath>
          <m:sSub>
            <m:sSubPr>
              <m:ctrlPr>
                <w:rPr>
                  <w:rFonts w:ascii="Cambria Math" w:hAnsi="Cambria Math"/>
                  <w:i/>
                </w:rPr>
              </m:ctrlPr>
            </m:sSubPr>
            <m:e>
              <m:r>
                <w:rPr>
                  <w:rFonts w:ascii="Cambria Math" w:hAnsi="Cambria Math"/>
                </w:rPr>
                <m:t>V</m:t>
              </m:r>
            </m:e>
            <m:sub>
              <m:r>
                <w:rPr>
                  <w:rFonts w:ascii="Cambria Math" w:hAnsi="Cambria Math"/>
                </w:rPr>
                <m:t>i+1</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max</m:t>
              </m:r>
            </m:e>
            <m:sub>
              <m:r>
                <w:rPr>
                  <w:rFonts w:ascii="Cambria Math" w:hAnsi="Cambria Math"/>
                </w:rPr>
                <m:t>a</m:t>
              </m:r>
            </m:sub>
          </m:sSub>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sub>
            <m:sup/>
            <m:e>
              <m:r>
                <w:rPr>
                  <w:rFonts w:ascii="Cambria Math" w:hAnsi="Cambria Math"/>
                </w:rPr>
                <m:t>P</m:t>
              </m:r>
              <m:d>
                <m:dPr>
                  <m:ctrlPr>
                    <w:rPr>
                      <w:rFonts w:ascii="Cambria Math" w:hAnsi="Cambria Math"/>
                      <w:i/>
                    </w:rPr>
                  </m:ctrlPr>
                </m:dPr>
                <m:e>
                  <m:r>
                    <w:rPr>
                      <w:rFonts w:ascii="Cambria Math" w:hAnsi="Cambria Math"/>
                    </w:rPr>
                    <m:t>s,a,</m:t>
                  </m:r>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s,a,</m:t>
                      </m:r>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r>
                    <w:rPr>
                      <w:rStyle w:val="mi"/>
                      <w:rFonts w:ascii="Cambria Math" w:hAnsi="Cambria Math" w:cs="Arial"/>
                      <w:color w:val="242729"/>
                      <w:sz w:val="27"/>
                      <w:szCs w:val="27"/>
                      <w:bdr w:val="none" w:sz="0" w:space="0" w:color="auto" w:frame="1"/>
                      <w:shd w:val="clear" w:color="auto" w:fill="FFFFFF"/>
                    </w:rPr>
                    <m:t>γ</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s</m:t>
                      </m:r>
                    </m:e>
                  </m:d>
                </m:e>
              </m:d>
            </m:e>
          </m:nary>
        </m:oMath>
      </m:oMathPara>
    </w:p>
    <w:p w14:paraId="1B2CA550" w14:textId="65450A12" w:rsidR="004A0C1D" w:rsidRPr="0071291D" w:rsidRDefault="0071291D" w:rsidP="00AA3048">
      <w:r w:rsidRPr="00AA3048">
        <w:t>Ez a me</w:t>
      </w:r>
      <w:r w:rsidR="00ED3DEB">
        <w:t>gfontolás adja az alapját</w:t>
      </w:r>
      <w:r w:rsidR="00E47C8E" w:rsidRPr="00AA3048">
        <w:t xml:space="preserve"> a legtöbb megerősítéses tanulás alapú algoritmusnak.</w:t>
      </w:r>
    </w:p>
    <w:p w14:paraId="2F4BAE91" w14:textId="57A8FE75" w:rsidR="00B078C5" w:rsidRPr="00AA3048" w:rsidRDefault="00B078C5" w:rsidP="00AA3048"/>
    <w:p w14:paraId="1ACEA8A9" w14:textId="4AE6C271" w:rsidR="00814893" w:rsidRDefault="006759A9" w:rsidP="00814893">
      <w:pPr>
        <w:pStyle w:val="Cmsor3"/>
      </w:pPr>
      <w:bookmarkStart w:id="10" w:name="_Toc498975255"/>
      <w:r>
        <w:t>Algoritmusok kategorizálása</w:t>
      </w:r>
      <w:bookmarkEnd w:id="10"/>
    </w:p>
    <w:p w14:paraId="7159FEA1" w14:textId="1C43F4BC" w:rsidR="00E03704" w:rsidRDefault="00A50E26" w:rsidP="00A50E26">
      <w:r>
        <w:t>A megerősítéses tanuláson alapuló algoritmusokat két nagyobb csop</w:t>
      </w:r>
      <w:r w:rsidR="00E47C8E">
        <w:t xml:space="preserve">ortra lehet osztani, modell </w:t>
      </w:r>
      <w:r w:rsidR="00573D9F">
        <w:t>független</w:t>
      </w:r>
      <w:r w:rsidR="00190C00">
        <w:t xml:space="preserve"> és a modell alapúra. </w:t>
      </w:r>
      <w:proofErr w:type="gramStart"/>
      <w:r w:rsidR="00190C00">
        <w:t>A</w:t>
      </w:r>
      <w:r w:rsidR="00E47C8E">
        <w:t xml:space="preserve"> modell alapú algoritmusok mögötti elgondolás az, hogyha egy MDP összes</w:t>
      </w:r>
      <w:r w:rsidR="00190C00">
        <w:t xml:space="preserve"> összetevőjét ismerjük, tehát a</w:t>
      </w:r>
      <w:r w:rsidR="00E47C8E">
        <w:t xml:space="preserve"> </w:t>
      </w:r>
      <m:oMath>
        <m:r>
          <m:rPr>
            <m:sty m:val="bi"/>
          </m:rPr>
          <w:rPr>
            <w:rFonts w:ascii="Cambria Math" w:hAnsi="Cambria Math"/>
          </w:rPr>
          <m:t>P(</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t+1</m:t>
            </m:r>
          </m:sub>
        </m:sSub>
        <m:r>
          <m:rPr>
            <m:sty m:val="bi"/>
          </m:rPr>
          <w:rPr>
            <w:rFonts w:ascii="Cambria Math" w:hAnsi="Cambria Math"/>
          </w:rPr>
          <m:t>),</m:t>
        </m:r>
      </m:oMath>
      <w:r w:rsidR="00E47C8E">
        <w:t xml:space="preserve"> állapotátmenet függvényt és az </w:t>
      </w:r>
      <m:oMath>
        <m:r>
          <m:rPr>
            <m:sty m:val="bi"/>
          </m:rPr>
          <w:rPr>
            <w:rFonts w:ascii="Cambria Math" w:hAnsi="Cambria Math"/>
          </w:rPr>
          <m:t>R(s,a,s')</m:t>
        </m:r>
      </m:oMath>
      <w:r w:rsidR="00E47C8E">
        <w:t xml:space="preserve"> jutalom függvényt is, akkor egyértelműen megtudjuk határozni azt az optimális </w:t>
      </w:r>
      <w:r w:rsidR="00E47C8E" w:rsidRPr="00B209E7">
        <w:rPr>
          <w:i/>
        </w:rPr>
        <w:t>policy</w:t>
      </w:r>
      <w:r w:rsidR="00E47C8E">
        <w:t xml:space="preserve">-t, ami a jövőbeni jutalmat a </w:t>
      </w:r>
      <w:commentRangeStart w:id="11"/>
      <w:r w:rsidR="00E47C8E">
        <w:t>maximalizálja</w:t>
      </w:r>
      <w:commentRangeEnd w:id="11"/>
      <w:r w:rsidR="00E47C8E">
        <w:rPr>
          <w:rStyle w:val="Jegyzethivatkozs"/>
        </w:rPr>
        <w:commentReference w:id="11"/>
      </w:r>
      <w:r w:rsidR="00190C00">
        <w:t xml:space="preserve">. </w:t>
      </w:r>
      <w:r w:rsidR="00E47C8E">
        <w:t>Ez alapján az ágens előbb</w:t>
      </w:r>
      <w:r>
        <w:t xml:space="preserve"> megpróbálja felfedezni a környezetet és mode</w:t>
      </w:r>
      <w:r w:rsidR="00E47C8E">
        <w:t>l</w:t>
      </w:r>
      <w:r>
        <w:t>lt építeni amely megmondja az egyes állapot átmeneteket és az azokért járó jutalmat, majd ezen modellre offline számolj</w:t>
      </w:r>
      <w:r w:rsidR="00E47C8E">
        <w:t>a ki az optimális stratégiát.</w:t>
      </w:r>
      <w:proofErr w:type="gramEnd"/>
      <w:r w:rsidR="00E47C8E">
        <w:t xml:space="preserve"> A modell </w:t>
      </w:r>
      <w:r w:rsidR="00573D9F">
        <w:t xml:space="preserve">független </w:t>
      </w:r>
      <w:r>
        <w:t>meg</w:t>
      </w:r>
      <w:r w:rsidR="00B64F33">
        <w:t xml:space="preserve">közelítés ezzel szemben egyből valamelyik </w:t>
      </w:r>
      <w:r w:rsidRPr="00B209E7">
        <w:rPr>
          <w:i/>
        </w:rPr>
        <w:t>valu</w:t>
      </w:r>
      <w:r>
        <w:t>e</w:t>
      </w:r>
      <w:r w:rsidR="00E47C8E">
        <w:t xml:space="preserve"> függvény</w:t>
      </w:r>
      <w:r>
        <w:t>t vagy</w:t>
      </w:r>
      <w:r w:rsidR="00E47C8E">
        <w:t xml:space="preserve"> közvetlenük a</w:t>
      </w:r>
      <w:r w:rsidR="007441FA">
        <w:t>z</w:t>
      </w:r>
      <w:r w:rsidR="00E47C8E">
        <w:t xml:space="preserve"> optimális</w:t>
      </w:r>
      <w:r>
        <w:t xml:space="preserve"> stratégiát szándékozik meghatározni.</w:t>
      </w:r>
      <w:r w:rsidR="00E47C8E">
        <w:t xml:space="preserve"> A dolgozatomban ez utóbbi megközelítést alkalmazó</w:t>
      </w:r>
      <w:r>
        <w:t xml:space="preserve"> </w:t>
      </w:r>
      <w:r w:rsidR="00E47C8E">
        <w:t xml:space="preserve">algoritmusokat alkalmaztam, így ezek bemutatására szeretnék részletesebben kitérni. </w:t>
      </w:r>
      <w:r>
        <w:t xml:space="preserve">A modell </w:t>
      </w:r>
      <w:r w:rsidR="00573D9F">
        <w:t xml:space="preserve">független </w:t>
      </w:r>
      <w:r>
        <w:t>szemlélet</w:t>
      </w:r>
      <w:r w:rsidR="00573D9F">
        <w:t>be tartozó módszereket</w:t>
      </w:r>
      <w:r>
        <w:t xml:space="preserve"> két további nagyobb csoportra lehet osztani. </w:t>
      </w:r>
    </w:p>
    <w:p w14:paraId="3EEDFF07" w14:textId="5BA507E8" w:rsidR="00E03704" w:rsidRDefault="007A6B10" w:rsidP="00E03704">
      <w:pPr>
        <w:pStyle w:val="Kp"/>
      </w:pPr>
      <w:r>
        <w:pict w14:anchorId="49AE58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6.4pt;height:179.4pt">
            <v:imagedata r:id="rId13" o:title="actor-critic"/>
          </v:shape>
        </w:pict>
      </w:r>
    </w:p>
    <w:p w14:paraId="54C5EB91" w14:textId="3EC77651" w:rsidR="00E03704" w:rsidRDefault="00E03704" w:rsidP="00E03704">
      <w:pPr>
        <w:pStyle w:val="Kpalrs"/>
      </w:pPr>
      <w:r>
        <w:t xml:space="preserve">2. </w:t>
      </w:r>
      <w:r w:rsidR="00E5394D">
        <w:t>Megerősítéses tanuláson alapuló a</w:t>
      </w:r>
      <w:r>
        <w:t>lgoritmusok csoportosítása</w:t>
      </w:r>
    </w:p>
    <w:p w14:paraId="3F1423C4" w14:textId="433F8824" w:rsidR="00E27930" w:rsidRDefault="00082860" w:rsidP="00A50E26">
      <w:pPr>
        <w:rPr>
          <w:noProof/>
          <w:lang w:eastAsia="hu-HU"/>
        </w:rPr>
      </w:pPr>
      <w:r>
        <w:t>Az egyik az ún.</w:t>
      </w:r>
      <w:r w:rsidR="00573D9F">
        <w:t xml:space="preserve"> </w:t>
      </w:r>
      <w:r w:rsidR="00A50E26" w:rsidRPr="00082860">
        <w:rPr>
          <w:i/>
        </w:rPr>
        <w:t xml:space="preserve">value </w:t>
      </w:r>
      <w:r w:rsidR="00573D9F" w:rsidRPr="00082860">
        <w:rPr>
          <w:i/>
        </w:rPr>
        <w:t>based</w:t>
      </w:r>
      <w:r w:rsidR="00A50E26">
        <w:t xml:space="preserve">, amikor is az algoritmus különböző iteratív módszerekkel </w:t>
      </w:r>
      <w:proofErr w:type="gramStart"/>
      <w:r w:rsidR="00A50E26">
        <w:t>a</w:t>
      </w:r>
      <w:proofErr w:type="gramEnd"/>
      <w:r w:rsidR="00A50E26">
        <w:t xml:space="preserve"> </w:t>
      </w:r>
      <m:oMath>
        <m:sSup>
          <m:sSupPr>
            <m:ctrlPr>
              <w:rPr>
                <w:rStyle w:val="mi"/>
                <w:rFonts w:ascii="Cambria Math" w:hAnsi="Cambria Math"/>
                <w:b/>
                <w:i/>
                <w:color w:val="242729"/>
                <w:bdr w:val="none" w:sz="0" w:space="0" w:color="auto" w:frame="1"/>
                <w:shd w:val="clear" w:color="auto" w:fill="FFFFFF"/>
              </w:rPr>
            </m:ctrlPr>
          </m:sSupPr>
          <m:e>
            <m:r>
              <m:rPr>
                <m:sty m:val="bi"/>
              </m:rPr>
              <w:rPr>
                <w:rStyle w:val="mi"/>
                <w:rFonts w:ascii="Cambria Math" w:hAnsi="Cambria Math"/>
                <w:color w:val="242729"/>
                <w:bdr w:val="none" w:sz="0" w:space="0" w:color="auto" w:frame="1"/>
                <w:shd w:val="clear" w:color="auto" w:fill="FFFFFF"/>
              </w:rPr>
              <m:t>Q</m:t>
            </m:r>
          </m:e>
          <m:sup>
            <m:r>
              <m:rPr>
                <m:sty m:val="bi"/>
              </m:rPr>
              <w:rPr>
                <w:rStyle w:val="mi"/>
                <w:rFonts w:ascii="Cambria Math" w:hAnsi="Cambria Math"/>
                <w:color w:val="242729"/>
                <w:bdr w:val="none" w:sz="0" w:space="0" w:color="auto" w:frame="1"/>
                <w:shd w:val="clear" w:color="auto" w:fill="FFFFFF"/>
              </w:rPr>
              <m:t>*</m:t>
            </m:r>
          </m:sup>
        </m:sSup>
        <m:d>
          <m:dPr>
            <m:ctrlPr>
              <w:rPr>
                <w:rStyle w:val="mo"/>
                <w:rFonts w:ascii="Cambria Math" w:hAnsi="Cambria Math"/>
                <w:b/>
                <w:i/>
                <w:color w:val="242729"/>
                <w:bdr w:val="none" w:sz="0" w:space="0" w:color="auto" w:frame="1"/>
                <w:shd w:val="clear" w:color="auto" w:fill="FFFFFF"/>
              </w:rPr>
            </m:ctrlPr>
          </m:dPr>
          <m:e>
            <m:r>
              <m:rPr>
                <m:sty m:val="bi"/>
              </m:rPr>
              <w:rPr>
                <w:rStyle w:val="mi"/>
                <w:rFonts w:ascii="Cambria Math" w:hAnsi="Cambria Math"/>
                <w:color w:val="242729"/>
                <w:bdr w:val="none" w:sz="0" w:space="0" w:color="auto" w:frame="1"/>
                <w:shd w:val="clear" w:color="auto" w:fill="FFFFFF"/>
              </w:rPr>
              <m:t>s,a</m:t>
            </m:r>
          </m:e>
        </m:d>
      </m:oMath>
      <w:r w:rsidR="00A50E26">
        <w:t xml:space="preserve"> függvény</w:t>
      </w:r>
      <w:r w:rsidR="00893E06">
        <w:t xml:space="preserve">t közelíti. </w:t>
      </w:r>
      <w:proofErr w:type="gramStart"/>
      <w:r w:rsidR="00893E06">
        <w:t>A</w:t>
      </w:r>
      <w:proofErr w:type="gramEnd"/>
      <w:r w:rsidR="00893E06">
        <w:t xml:space="preserve"> </w:t>
      </w:r>
      <m:oMath>
        <m:sSup>
          <m:sSupPr>
            <m:ctrlPr>
              <w:rPr>
                <w:rStyle w:val="mi"/>
                <w:rFonts w:ascii="Cambria Math" w:hAnsi="Cambria Math"/>
                <w:b/>
                <w:i/>
                <w:color w:val="242729"/>
                <w:bdr w:val="none" w:sz="0" w:space="0" w:color="auto" w:frame="1"/>
                <w:shd w:val="clear" w:color="auto" w:fill="FFFFFF"/>
              </w:rPr>
            </m:ctrlPr>
          </m:sSupPr>
          <m:e>
            <m:r>
              <m:rPr>
                <m:sty m:val="bi"/>
              </m:rPr>
              <w:rPr>
                <w:rStyle w:val="mi"/>
                <w:rFonts w:ascii="Cambria Math" w:hAnsi="Cambria Math"/>
                <w:color w:val="242729"/>
                <w:bdr w:val="none" w:sz="0" w:space="0" w:color="auto" w:frame="1"/>
                <w:shd w:val="clear" w:color="auto" w:fill="FFFFFF"/>
              </w:rPr>
              <m:t>Q</m:t>
            </m:r>
          </m:e>
          <m:sup>
            <m:r>
              <m:rPr>
                <m:sty m:val="bi"/>
              </m:rPr>
              <w:rPr>
                <w:rStyle w:val="mi"/>
                <w:rFonts w:ascii="Cambria Math" w:hAnsi="Cambria Math"/>
                <w:color w:val="242729"/>
                <w:bdr w:val="none" w:sz="0" w:space="0" w:color="auto" w:frame="1"/>
                <w:shd w:val="clear" w:color="auto" w:fill="FFFFFF"/>
              </w:rPr>
              <m:t>*</m:t>
            </m:r>
          </m:sup>
        </m:sSup>
        <m:d>
          <m:dPr>
            <m:ctrlPr>
              <w:rPr>
                <w:rStyle w:val="mo"/>
                <w:rFonts w:ascii="Cambria Math" w:hAnsi="Cambria Math"/>
                <w:b/>
                <w:i/>
                <w:color w:val="242729"/>
                <w:bdr w:val="none" w:sz="0" w:space="0" w:color="auto" w:frame="1"/>
                <w:shd w:val="clear" w:color="auto" w:fill="FFFFFF"/>
              </w:rPr>
            </m:ctrlPr>
          </m:dPr>
          <m:e>
            <m:r>
              <m:rPr>
                <m:sty m:val="bi"/>
              </m:rPr>
              <w:rPr>
                <w:rStyle w:val="mi"/>
                <w:rFonts w:ascii="Cambria Math" w:hAnsi="Cambria Math"/>
                <w:color w:val="242729"/>
                <w:bdr w:val="none" w:sz="0" w:space="0" w:color="auto" w:frame="1"/>
                <w:shd w:val="clear" w:color="auto" w:fill="FFFFFF"/>
              </w:rPr>
              <m:t>s,a</m:t>
            </m:r>
          </m:e>
        </m:d>
      </m:oMath>
      <w:r w:rsidR="00893E06">
        <w:t xml:space="preserve"> függvény ismeretében közvetve megtanulja az optimális stratégiát is, hiszen ha mindig a maximális </w:t>
      </w:r>
      <m:oMath>
        <m:sSup>
          <m:sSupPr>
            <m:ctrlPr>
              <w:rPr>
                <w:rStyle w:val="mi"/>
                <w:rFonts w:ascii="Cambria Math" w:hAnsi="Cambria Math"/>
                <w:b/>
                <w:i/>
                <w:color w:val="242729"/>
                <w:bdr w:val="none" w:sz="0" w:space="0" w:color="auto" w:frame="1"/>
                <w:shd w:val="clear" w:color="auto" w:fill="FFFFFF"/>
              </w:rPr>
            </m:ctrlPr>
          </m:sSupPr>
          <m:e>
            <m:r>
              <m:rPr>
                <m:sty m:val="bi"/>
              </m:rPr>
              <w:rPr>
                <w:rStyle w:val="mi"/>
                <w:rFonts w:ascii="Cambria Math" w:hAnsi="Cambria Math"/>
                <w:color w:val="242729"/>
                <w:bdr w:val="none" w:sz="0" w:space="0" w:color="auto" w:frame="1"/>
                <w:shd w:val="clear" w:color="auto" w:fill="FFFFFF"/>
              </w:rPr>
              <m:t>Q</m:t>
            </m:r>
          </m:e>
          <m:sup>
            <m:r>
              <m:rPr>
                <m:sty m:val="bi"/>
              </m:rPr>
              <w:rPr>
                <w:rStyle w:val="mi"/>
                <w:rFonts w:ascii="Cambria Math" w:hAnsi="Cambria Math"/>
                <w:color w:val="242729"/>
                <w:bdr w:val="none" w:sz="0" w:space="0" w:color="auto" w:frame="1"/>
                <w:shd w:val="clear" w:color="auto" w:fill="FFFFFF"/>
              </w:rPr>
              <m:t>*</m:t>
            </m:r>
          </m:sup>
        </m:sSup>
        <m:d>
          <m:dPr>
            <m:ctrlPr>
              <w:rPr>
                <w:rStyle w:val="mo"/>
                <w:rFonts w:ascii="Cambria Math" w:hAnsi="Cambria Math"/>
                <w:b/>
                <w:i/>
                <w:color w:val="242729"/>
                <w:bdr w:val="none" w:sz="0" w:space="0" w:color="auto" w:frame="1"/>
                <w:shd w:val="clear" w:color="auto" w:fill="FFFFFF"/>
              </w:rPr>
            </m:ctrlPr>
          </m:dPr>
          <m:e>
            <m:r>
              <m:rPr>
                <m:sty m:val="bi"/>
              </m:rPr>
              <w:rPr>
                <w:rStyle w:val="mi"/>
                <w:rFonts w:ascii="Cambria Math" w:hAnsi="Cambria Math"/>
                <w:color w:val="242729"/>
                <w:bdr w:val="none" w:sz="0" w:space="0" w:color="auto" w:frame="1"/>
                <w:shd w:val="clear" w:color="auto" w:fill="FFFFFF"/>
              </w:rPr>
              <m:t>s,a</m:t>
            </m:r>
          </m:e>
        </m:d>
      </m:oMath>
      <w:r w:rsidR="00893E06">
        <w:t xml:space="preserve"> értéket eredményező döntést választjuk, akkor determinisztikus környezetben maximalizáljuk a jövőbeli diszkontált </w:t>
      </w:r>
      <w:commentRangeStart w:id="12"/>
      <w:r w:rsidR="00893E06">
        <w:t>jutalmat</w:t>
      </w:r>
      <w:commentRangeEnd w:id="12"/>
      <w:r w:rsidR="00573D9F">
        <w:rPr>
          <w:rStyle w:val="Jegyzethivatkozs"/>
        </w:rPr>
        <w:commentReference w:id="12"/>
      </w:r>
      <w:r w:rsidR="00893E06">
        <w:t>.</w:t>
      </w:r>
      <w:r w:rsidR="0006114B">
        <w:t xml:space="preserve"> </w:t>
      </w:r>
      <w:r w:rsidR="00573D9F">
        <w:t>Ennek a módszernek a hátránya</w:t>
      </w:r>
      <w:r w:rsidR="0006114B">
        <w:t xml:space="preserve"> viszont</w:t>
      </w:r>
      <w:r w:rsidR="00573D9F">
        <w:t>, hogy gyakran az algori</w:t>
      </w:r>
      <w:r w:rsidR="0006114B">
        <w:t>t</w:t>
      </w:r>
      <w:r w:rsidR="00573D9F">
        <w:t>m</w:t>
      </w:r>
      <w:r w:rsidR="0006114B">
        <w:t xml:space="preserve">us sok időt tölt suboptimális stratégiák értékelésével, és olyan állapot átmenetek Q értékeinek </w:t>
      </w:r>
      <w:r w:rsidR="00E03704">
        <w:t>becslésével,</w:t>
      </w:r>
      <w:r w:rsidR="0006114B">
        <w:t xml:space="preserve"> amit lehet, hogy az optimális stratégiát követve nem is érintünk.</w:t>
      </w:r>
    </w:p>
    <w:p w14:paraId="11BE3FE5" w14:textId="1BCA6868" w:rsidR="00A50E26" w:rsidRDefault="00E27930" w:rsidP="00A50E26">
      <w:pPr>
        <w:rPr>
          <w:noProof/>
          <w:lang w:eastAsia="hu-HU"/>
        </w:rPr>
      </w:pPr>
      <w:r>
        <w:rPr>
          <w:noProof/>
          <w:lang w:eastAsia="hu-HU"/>
        </w:rPr>
        <w:lastRenderedPageBreak/>
        <w:drawing>
          <wp:inline distT="0" distB="0" distL="0" distR="0" wp14:anchorId="3E1AD1D9" wp14:editId="254887AF">
            <wp:extent cx="5400040" cy="1875155"/>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875155"/>
                    </a:xfrm>
                    <a:prstGeom prst="rect">
                      <a:avLst/>
                    </a:prstGeom>
                  </pic:spPr>
                </pic:pic>
              </a:graphicData>
            </a:graphic>
          </wp:inline>
        </w:drawing>
      </w:r>
    </w:p>
    <w:p w14:paraId="46FE998E" w14:textId="62260E6B" w:rsidR="00E27930" w:rsidRDefault="00E27930" w:rsidP="00573D9F">
      <w:pPr>
        <w:pStyle w:val="Kpalrs"/>
      </w:pPr>
      <w:r>
        <w:fldChar w:fldCharType="begin"/>
      </w:r>
      <w:r>
        <w:instrText xml:space="preserve"> SEQ Q_learning \* ARABIC </w:instrText>
      </w:r>
      <w:r>
        <w:fldChar w:fldCharType="separate"/>
      </w:r>
      <w:r>
        <w:rPr>
          <w:noProof/>
        </w:rPr>
        <w:t>1</w:t>
      </w:r>
      <w:r>
        <w:fldChar w:fldCharType="end"/>
      </w:r>
      <w:r>
        <w:t xml:space="preserve">. </w:t>
      </w:r>
      <w:r w:rsidR="00082860">
        <w:t xml:space="preserve">Egy </w:t>
      </w:r>
      <w:r w:rsidR="00082860" w:rsidRPr="00082860">
        <w:rPr>
          <w:i/>
        </w:rPr>
        <w:t>value based</w:t>
      </w:r>
      <w:r w:rsidR="00082860">
        <w:rPr>
          <w:i/>
        </w:rPr>
        <w:t xml:space="preserve"> algoritmus, a Q learning</w:t>
      </w:r>
    </w:p>
    <w:p w14:paraId="6C1EABC0" w14:textId="33A4F917" w:rsidR="0006114B" w:rsidRDefault="00E03704" w:rsidP="00A50E26">
      <w:r>
        <w:t xml:space="preserve">A </w:t>
      </w:r>
      <w:r w:rsidRPr="00082860">
        <w:rPr>
          <w:i/>
        </w:rPr>
        <w:t>policy based</w:t>
      </w:r>
      <w:r>
        <w:t xml:space="preserve"> algoritmusok ezzel ellentétben nem törekednek a pontos </w:t>
      </w:r>
      <w:r w:rsidRPr="00082860">
        <w:rPr>
          <w:b/>
          <w:i/>
        </w:rPr>
        <w:t>Q</w:t>
      </w:r>
      <w:r>
        <w:t xml:space="preserve"> értékek feltérképezésére</w:t>
      </w:r>
      <w:r w:rsidR="00573D9F">
        <w:t xml:space="preserve"> Mivel a megfelelő döntés meghozatalához nem szükséges a </w:t>
      </w:r>
      <w:r w:rsidR="00573D9F" w:rsidRPr="00082860">
        <w:rPr>
          <w:b/>
          <w:i/>
        </w:rPr>
        <w:t>Q</w:t>
      </w:r>
      <w:r w:rsidR="00573D9F">
        <w:t xml:space="preserve"> értékek pontos ismerete, elég, ha azokat egymáshoz viszonyítva helyesen tudjuk becsülni, így a </w:t>
      </w:r>
      <w:r w:rsidR="00573D9F" w:rsidRPr="005F75C5">
        <w:rPr>
          <w:i/>
        </w:rPr>
        <w:t>policy based</w:t>
      </w:r>
      <w:r w:rsidR="00573D9F">
        <w:t xml:space="preserve"> algoritmusok által</w:t>
      </w:r>
      <w:r w:rsidR="00082860">
        <w:t xml:space="preserve">ában gyorsabban </w:t>
      </w:r>
      <w:proofErr w:type="gramStart"/>
      <w:r w:rsidR="00082860">
        <w:t>konvergálnak</w:t>
      </w:r>
      <w:proofErr w:type="gramEnd"/>
      <w:r w:rsidR="00573D9F">
        <w:t xml:space="preserve">. Ezek működésük során </w:t>
      </w:r>
      <w:r w:rsidR="005F75C5" w:rsidRPr="001544C3">
        <w:rPr>
          <w:b/>
          <w:i/>
        </w:rPr>
        <w:t>π(s)</w:t>
      </w:r>
      <w:r w:rsidR="00573D9F">
        <w:t xml:space="preserve"> </w:t>
      </w:r>
      <w:r w:rsidR="00573D9F" w:rsidRPr="005F75C5">
        <w:rPr>
          <w:i/>
        </w:rPr>
        <w:t>policy</w:t>
      </w:r>
      <w:r w:rsidR="00573D9F">
        <w:t>-t</w:t>
      </w:r>
      <w:r>
        <w:t xml:space="preserve"> követve megfigyelik a </w:t>
      </w:r>
      <w:r w:rsidRPr="005F75C5">
        <w:rPr>
          <w:i/>
        </w:rPr>
        <w:t>policy</w:t>
      </w:r>
      <w:r>
        <w:t xml:space="preserve"> értékét </w:t>
      </w:r>
      <w:r w:rsidR="00573D9F">
        <w:t xml:space="preserve">az epizód végén, </w:t>
      </w:r>
      <w:r>
        <w:t xml:space="preserve">majd a </w:t>
      </w:r>
      <w:r w:rsidRPr="005F75C5">
        <w:rPr>
          <w:i/>
        </w:rPr>
        <w:t>policy</w:t>
      </w:r>
      <w:r w:rsidR="005F75C5">
        <w:t xml:space="preserve">-t leíró függvény </w:t>
      </w:r>
      <w:r>
        <w:t>paramétereit úgy hangolják, hogy ez az érték nőjön.</w:t>
      </w:r>
      <w:r w:rsidR="00573D9F">
        <w:t xml:space="preserve"> </w:t>
      </w:r>
      <w:r w:rsidR="00F51C6C">
        <w:t xml:space="preserve">Ehhez feltételezzük, hogy a </w:t>
      </w:r>
      <w:r w:rsidR="00F51C6C" w:rsidRPr="005F75C5">
        <w:rPr>
          <w:i/>
        </w:rPr>
        <w:t>policy</w:t>
      </w:r>
      <w:r w:rsidR="00F51C6C">
        <w:t>-t valamilyen differenciálható függvény alkotja.</w:t>
      </w:r>
    </w:p>
    <w:p w14:paraId="425447E3" w14:textId="3FD4B8E4" w:rsidR="00E27930" w:rsidRDefault="00E27930" w:rsidP="00B42168">
      <w:pPr>
        <w:pStyle w:val="Kp"/>
      </w:pPr>
      <w:r>
        <w:rPr>
          <w:noProof/>
          <w:lang w:eastAsia="hu-HU"/>
        </w:rPr>
        <w:drawing>
          <wp:inline distT="0" distB="0" distL="0" distR="0" wp14:anchorId="49CF10DF" wp14:editId="792E1FC0">
            <wp:extent cx="3558540" cy="1575482"/>
            <wp:effectExtent l="0" t="0" r="3810" b="571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6916" cy="1579190"/>
                    </a:xfrm>
                    <a:prstGeom prst="rect">
                      <a:avLst/>
                    </a:prstGeom>
                  </pic:spPr>
                </pic:pic>
              </a:graphicData>
            </a:graphic>
          </wp:inline>
        </w:drawing>
      </w:r>
    </w:p>
    <w:p w14:paraId="5EC5DC71" w14:textId="3D087885" w:rsidR="00E27930" w:rsidRPr="00A50E26" w:rsidRDefault="00E27930" w:rsidP="00E27930">
      <w:pPr>
        <w:pStyle w:val="Kpalrs"/>
      </w:pPr>
      <w:r>
        <w:fldChar w:fldCharType="begin"/>
      </w:r>
      <w:r>
        <w:instrText xml:space="preserve"> SEQ Reinforce \* ARABIC </w:instrText>
      </w:r>
      <w:r>
        <w:fldChar w:fldCharType="separate"/>
      </w:r>
      <w:r>
        <w:rPr>
          <w:noProof/>
        </w:rPr>
        <w:t>1</w:t>
      </w:r>
      <w:r>
        <w:fldChar w:fldCharType="end"/>
      </w:r>
      <w:r>
        <w:t xml:space="preserve">. </w:t>
      </w:r>
      <w:r w:rsidR="00C43F4E">
        <w:t xml:space="preserve">Egy </w:t>
      </w:r>
      <w:r w:rsidR="00C43F4E" w:rsidRPr="00C43F4E">
        <w:rPr>
          <w:i/>
        </w:rPr>
        <w:t>policy based</w:t>
      </w:r>
      <w:r w:rsidR="00C43F4E">
        <w:t xml:space="preserve"> algoritmus, a </w:t>
      </w:r>
      <w:r>
        <w:t>Reinforce</w:t>
      </w:r>
    </w:p>
    <w:p w14:paraId="466B35FC" w14:textId="7111E910" w:rsidR="007B6430" w:rsidRDefault="00E03704" w:rsidP="006759A9">
      <w:r>
        <w:t>Folytonos állapot</w:t>
      </w:r>
      <w:r w:rsidR="00F51C6C">
        <w:t>teret</w:t>
      </w:r>
      <w:r w:rsidR="00C43F4E">
        <w:t xml:space="preserve"> </w:t>
      </w:r>
      <w:r w:rsidR="00B42AE8">
        <w:t xml:space="preserve">(angolul </w:t>
      </w:r>
      <w:r w:rsidR="00B42AE8" w:rsidRPr="00C43F4E">
        <w:rPr>
          <w:i/>
        </w:rPr>
        <w:t>state space</w:t>
      </w:r>
      <w:r w:rsidR="00B42AE8">
        <w:t xml:space="preserve">) </w:t>
      </w:r>
      <w:r>
        <w:t xml:space="preserve"> és </w:t>
      </w:r>
      <w:r w:rsidR="00EB3DBD">
        <w:t>akcióteret</w:t>
      </w:r>
      <w:r w:rsidR="00F51C6C">
        <w:t xml:space="preserve"> (angolul </w:t>
      </w:r>
      <w:r w:rsidR="00F51C6C" w:rsidRPr="00C43F4E">
        <w:rPr>
          <w:i/>
        </w:rPr>
        <w:t>action space</w:t>
      </w:r>
      <w:r w:rsidR="00F51C6C">
        <w:t>)</w:t>
      </w:r>
      <w:r>
        <w:t xml:space="preserve"> tartalmazó </w:t>
      </w:r>
      <w:proofErr w:type="gramStart"/>
      <w:r>
        <w:t>problémák</w:t>
      </w:r>
      <w:proofErr w:type="gramEnd"/>
      <w:r>
        <w:t xml:space="preserve"> eset</w:t>
      </w:r>
      <w:r w:rsidR="00C43F4E">
        <w:t>én</w:t>
      </w:r>
      <w:r>
        <w:t xml:space="preserve"> gyakran a</w:t>
      </w:r>
      <w:r w:rsidR="00F51C6C">
        <w:t>l</w:t>
      </w:r>
      <w:r>
        <w:t xml:space="preserve">kalmazzák ennek a két kategóriának a kombinációját. </w:t>
      </w:r>
      <w:r w:rsidR="00190C00">
        <w:t>A</w:t>
      </w:r>
      <w:r w:rsidR="00F51C6C">
        <w:t xml:space="preserve"> </w:t>
      </w:r>
      <w:r w:rsidR="00190C00">
        <w:t>mögötte</w:t>
      </w:r>
      <w:r w:rsidR="00C43F4E">
        <w:t xml:space="preserve"> lévő</w:t>
      </w:r>
      <w:r w:rsidR="00F51C6C">
        <w:t xml:space="preserve"> megfontolás az, hogy m</w:t>
      </w:r>
      <w:r>
        <w:t xml:space="preserve">ivel a </w:t>
      </w:r>
      <w:r w:rsidR="007B1E49">
        <w:rPr>
          <w:i/>
        </w:rPr>
        <w:t>B</w:t>
      </w:r>
      <w:r w:rsidRPr="007B1E49">
        <w:rPr>
          <w:i/>
        </w:rPr>
        <w:t>ellman update</w:t>
      </w:r>
      <w:r w:rsidR="009C7D98">
        <w:rPr>
          <w:i/>
        </w:rPr>
        <w:t>-</w:t>
      </w:r>
      <w:r>
        <w:t xml:space="preserve">hez nem ismerjük a </w:t>
      </w:r>
      <w:r w:rsidRPr="009C7D98">
        <w:rPr>
          <w:b/>
          <w:i/>
        </w:rPr>
        <w:t>Q</w:t>
      </w:r>
      <w:r>
        <w:t xml:space="preserve"> függvény maximumát</w:t>
      </w:r>
      <w:r w:rsidR="007B1E49">
        <w:t>,</w:t>
      </w:r>
      <w:r w:rsidR="009C7D98">
        <w:t xml:space="preserve"> ezért két függvény</w:t>
      </w:r>
      <w:r>
        <w:t xml:space="preserve">becslőt használunk. Egyet a </w:t>
      </w:r>
      <w:r w:rsidRPr="00F628DB">
        <w:rPr>
          <w:i/>
        </w:rPr>
        <w:t>policy</w:t>
      </w:r>
      <w:r>
        <w:t xml:space="preserve"> </w:t>
      </w:r>
      <w:r w:rsidR="00190C00">
        <w:t>értékeléséhez,</w:t>
      </w:r>
      <w:r>
        <w:t xml:space="preserve"> ami megmondja, hogy adott </w:t>
      </w:r>
      <m:oMath>
        <m:r>
          <m:rPr>
            <m:sty m:val="bi"/>
          </m:rPr>
          <w:rPr>
            <w:rFonts w:ascii="Cambria Math" w:hAnsi="Cambria Math"/>
          </w:rPr>
          <m:t>s</m:t>
        </m:r>
      </m:oMath>
      <w:r w:rsidR="00F34CE6">
        <w:t xml:space="preserve"> állapotban </w:t>
      </w:r>
      <w:r w:rsidR="00190C00">
        <w:t xml:space="preserve">az </w:t>
      </w:r>
      <m:oMath>
        <m:r>
          <m:rPr>
            <m:sty m:val="bi"/>
          </m:rPr>
          <w:rPr>
            <w:rFonts w:ascii="Cambria Math" w:hAnsi="Cambria Math"/>
          </w:rPr>
          <m:t>a</m:t>
        </m:r>
      </m:oMath>
      <w:r w:rsidR="00190C00">
        <w:t xml:space="preserve"> döntésnek mennyi az értéke. E</w:t>
      </w:r>
      <w:r w:rsidR="00F34CE6">
        <w:t xml:space="preserve">zt nevezik az angol szakirodalomban </w:t>
      </w:r>
      <w:r w:rsidR="00F34CE6" w:rsidRPr="00990FDE">
        <w:rPr>
          <w:i/>
        </w:rPr>
        <w:t>critic</w:t>
      </w:r>
      <w:r w:rsidR="00F34CE6">
        <w:t xml:space="preserve">-nek, </w:t>
      </w:r>
      <w:r>
        <w:t>és egyet</w:t>
      </w:r>
      <w:r w:rsidR="00190C00">
        <w:t>,</w:t>
      </w:r>
      <w:r>
        <w:t xml:space="preserve"> ami megmondja, hogy </w:t>
      </w:r>
      <w:r w:rsidR="00F34CE6">
        <w:t xml:space="preserve">adott </w:t>
      </w:r>
      <m:oMath>
        <m:r>
          <m:rPr>
            <m:sty m:val="bi"/>
          </m:rPr>
          <w:rPr>
            <w:rFonts w:ascii="Cambria Math" w:hAnsi="Cambria Math"/>
          </w:rPr>
          <m:t>s</m:t>
        </m:r>
      </m:oMath>
      <w:r w:rsidR="00F34CE6">
        <w:t xml:space="preserve"> állapotból melyik </w:t>
      </w:r>
      <m:oMath>
        <m:r>
          <m:rPr>
            <m:sty m:val="bi"/>
          </m:rPr>
          <w:rPr>
            <w:rFonts w:ascii="Cambria Math" w:hAnsi="Cambria Math"/>
          </w:rPr>
          <m:t>a</m:t>
        </m:r>
      </m:oMath>
      <w:r w:rsidR="00AE5E7F">
        <w:t xml:space="preserve"> döntés fogja maximalizálni a jövőbeni jutalmat</w:t>
      </w:r>
      <w:r w:rsidR="00F34CE6">
        <w:t xml:space="preserve">, ezt pedig </w:t>
      </w:r>
      <w:r w:rsidR="00F34CE6" w:rsidRPr="00E5394D">
        <w:rPr>
          <w:b/>
          <w:i/>
        </w:rPr>
        <w:t>actor</w:t>
      </w:r>
      <w:r w:rsidR="00F34CE6">
        <w:t>-nak nevezik</w:t>
      </w:r>
      <w:r w:rsidR="00AE5E7F">
        <w:t>.</w:t>
      </w:r>
      <w:r>
        <w:t xml:space="preserve"> </w:t>
      </w:r>
    </w:p>
    <w:p w14:paraId="6FC9F107" w14:textId="208BE4D1" w:rsidR="002F361B" w:rsidRDefault="002F361B" w:rsidP="002F361B">
      <w:pPr>
        <w:pStyle w:val="Cmsor3"/>
      </w:pPr>
      <w:bookmarkStart w:id="13" w:name="_Toc498975256"/>
      <w:r>
        <w:lastRenderedPageBreak/>
        <w:t>Exploration</w:t>
      </w:r>
      <w:r w:rsidR="00E5394D">
        <w:t>,</w:t>
      </w:r>
      <w:r>
        <w:t xml:space="preserve"> exploi</w:t>
      </w:r>
      <w:r w:rsidR="00F34CE6">
        <w:t>t</w:t>
      </w:r>
      <w:r>
        <w:t xml:space="preserve">ation </w:t>
      </w:r>
      <w:r w:rsidR="00E5394D">
        <w:t>dilemma</w:t>
      </w:r>
      <w:bookmarkEnd w:id="13"/>
    </w:p>
    <w:p w14:paraId="761D44A7" w14:textId="315CF0D3" w:rsidR="00F34CE6" w:rsidRDefault="00F34CE6" w:rsidP="00F34CE6">
      <w:r>
        <w:t>Mivel a bemutatott algoritmusok az általuk megtapasztalt állapotátmenetekből és az azokért járó jutalomból tudnak tanulni, elengedhetetlen a hatékony működés érdekében ezeknek</w:t>
      </w:r>
      <w:r w:rsidR="00E5394D">
        <w:t xml:space="preserve"> a megfelelő feltérképezése</w:t>
      </w:r>
      <w:r>
        <w:t xml:space="preserve"> egy ún. </w:t>
      </w:r>
      <w:r w:rsidR="00E5394D">
        <w:t xml:space="preserve">felderítő függvény (angolul </w:t>
      </w:r>
      <w:r w:rsidR="00E5394D" w:rsidRPr="00E5394D">
        <w:rPr>
          <w:i/>
        </w:rPr>
        <w:t>exploration function</w:t>
      </w:r>
      <w:r w:rsidR="00E5394D">
        <w:t>)</w:t>
      </w:r>
      <w:r>
        <w:t xml:space="preserve"> segítségével. Lehet bármilyen jó az algoritmus, ha egy az optimális </w:t>
      </w:r>
      <w:r w:rsidRPr="005F39B1">
        <w:rPr>
          <w:i/>
        </w:rPr>
        <w:t>policy</w:t>
      </w:r>
      <w:r w:rsidR="005F39B1">
        <w:t>-hoz elengedhetetlen állapot</w:t>
      </w:r>
      <w:r>
        <w:t xml:space="preserve">átmenetet nem fedezett fel, akkor nem tudja elérni a </w:t>
      </w:r>
      <w:proofErr w:type="gramStart"/>
      <w:r>
        <w:t>globális</w:t>
      </w:r>
      <w:proofErr w:type="gramEnd"/>
      <w:r>
        <w:t xml:space="preserve"> optimumot. Erre több különböző módszert is kidolgoztak már, melyeket a későbbiekben bemutatok. </w:t>
      </w:r>
    </w:p>
    <w:p w14:paraId="0E4E103F" w14:textId="052DE39B" w:rsidR="00F34CE6" w:rsidRPr="00F34CE6" w:rsidRDefault="00F34CE6" w:rsidP="00F34CE6">
      <w:r>
        <w:t xml:space="preserve">További </w:t>
      </w:r>
      <w:proofErr w:type="gramStart"/>
      <w:r>
        <w:t>problémát</w:t>
      </w:r>
      <w:proofErr w:type="gramEnd"/>
      <w:r>
        <w:t xml:space="preserve"> okoz a megerősítéses tanulás témakörében az ún. exploration-exploitation dilemma. </w:t>
      </w:r>
      <w:r w:rsidR="00D62B2F">
        <w:t>Ez azt fogalmazza meg, hogy bár a célunk az, hogy maximalizálj</w:t>
      </w:r>
      <w:r w:rsidR="00575842">
        <w:t xml:space="preserve">uk a jövőbeli kumulált </w:t>
      </w:r>
      <w:r w:rsidR="007346AB">
        <w:t>jutalmat,</w:t>
      </w:r>
      <w:r w:rsidR="00575842">
        <w:t xml:space="preserve"> amihez </w:t>
      </w:r>
      <w:r w:rsidR="00D62B2F">
        <w:t xml:space="preserve">az optimális stratégiát </w:t>
      </w:r>
      <w:proofErr w:type="gramStart"/>
      <w:r w:rsidR="007346AB">
        <w:t>kell</w:t>
      </w:r>
      <w:proofErr w:type="gramEnd"/>
      <w:r w:rsidR="00D62B2F">
        <w:t xml:space="preserve"> kövessünk, </w:t>
      </w:r>
      <w:r w:rsidR="005F46A4">
        <w:t>viszont</w:t>
      </w:r>
      <w:r w:rsidR="00D62B2F">
        <w:t xml:space="preserve"> ezt csak akkor tudjuk megtanulni, ha már megfelelő </w:t>
      </w:r>
      <w:r w:rsidR="005F46A4">
        <w:t>számú állapot</w:t>
      </w:r>
      <w:r w:rsidR="00D62B2F">
        <w:t xml:space="preserve">átmenetet fedeztünk fel. Nehéz viszont megfogalmazni, hogy hol van az egyensúly a kettő között, különösen mivel ez minden </w:t>
      </w:r>
      <w:proofErr w:type="gramStart"/>
      <w:r w:rsidR="00D62B2F">
        <w:t>probléma</w:t>
      </w:r>
      <w:proofErr w:type="gramEnd"/>
      <w:r w:rsidR="00D62B2F">
        <w:t>körnél mást jelent.</w:t>
      </w:r>
    </w:p>
    <w:p w14:paraId="68E5DD1B" w14:textId="7FABC357" w:rsidR="002F361B" w:rsidRDefault="007346AB" w:rsidP="002F361B">
      <w:pPr>
        <w:pStyle w:val="Cmsor3"/>
      </w:pPr>
      <w:bookmarkStart w:id="14" w:name="_Toc498975257"/>
      <w:r>
        <w:t>Elterjedt felderítő függvények</w:t>
      </w:r>
      <w:bookmarkEnd w:id="14"/>
    </w:p>
    <w:p w14:paraId="60A128A9" w14:textId="02DDEB9F" w:rsidR="00FB098A" w:rsidRDefault="00FB098A" w:rsidP="00FB098A">
      <w:r>
        <w:t xml:space="preserve">A következőkben </w:t>
      </w:r>
      <w:r w:rsidR="000C0F01">
        <w:t xml:space="preserve">a teljesség igénye nélküli </w:t>
      </w:r>
      <w:r>
        <w:t xml:space="preserve">szeretnék bemutatni, </w:t>
      </w:r>
      <w:r w:rsidR="00C574BA">
        <w:t>két</w:t>
      </w:r>
      <w:r>
        <w:t xml:space="preserve"> gyakran használt módszert az új átmenetek felfedezésére. </w:t>
      </w:r>
    </w:p>
    <w:p w14:paraId="084E96CF" w14:textId="01787CD0" w:rsidR="005E795A" w:rsidRPr="00A337A1" w:rsidRDefault="00A337A1" w:rsidP="00FB098A">
      <w:r>
        <w:rPr>
          <w:b/>
        </w:rPr>
        <w:t>ε</w:t>
      </w:r>
      <w:r w:rsidR="005E795A" w:rsidRPr="005E795A">
        <w:rPr>
          <w:b/>
        </w:rPr>
        <w:t>-greedy</w:t>
      </w:r>
    </w:p>
    <w:p w14:paraId="1A1C6EB6" w14:textId="1D33781A" w:rsidR="00A337A1" w:rsidRPr="00A337A1" w:rsidRDefault="00A337A1" w:rsidP="00A337A1">
      <w:r w:rsidRPr="00A337A1">
        <w:t>ε</w:t>
      </w:r>
      <w:r w:rsidR="008F6E01">
        <w:t xml:space="preserve"> </w:t>
      </w:r>
      <w:proofErr w:type="gramStart"/>
      <w:r>
        <w:t>valószínűséggel</w:t>
      </w:r>
      <w:proofErr w:type="gramEnd"/>
      <w:r>
        <w:t xml:space="preserve"> egyenletes eloszlással véletlenszerűen választunk a lehetséges döntések közül, 1-</w:t>
      </w:r>
      <w:r w:rsidRPr="00A337A1">
        <w:t xml:space="preserve"> ε</w:t>
      </w:r>
      <w:r>
        <w:t xml:space="preserve"> valószínűséggel pedig az π(s) policy szerinti döntést követjük. Az </w:t>
      </w:r>
      <w:r w:rsidRPr="00A337A1">
        <w:t>ε</w:t>
      </w:r>
      <w:r>
        <w:t xml:space="preserve"> a tanulás előre haladásával folyamatosan csökkentjük, így a döntéshozás </w:t>
      </w:r>
      <w:proofErr w:type="gramStart"/>
      <w:r>
        <w:t>konvergál</w:t>
      </w:r>
      <w:proofErr w:type="gramEnd"/>
      <w:r>
        <w:t xml:space="preserve"> a π(s) policyhoz. A hátránya, hogy olyan </w:t>
      </w:r>
      <w:proofErr w:type="gramStart"/>
      <w:r>
        <w:t>problémák</w:t>
      </w:r>
      <w:proofErr w:type="gramEnd"/>
      <w:r>
        <w:t xml:space="preserve"> esetében, ahol </w:t>
      </w:r>
      <w:r w:rsidR="007A587F">
        <w:t>egy epizódban a maximális jutalom eléréshez sok lépést kell tenni</w:t>
      </w:r>
      <w:r w:rsidR="008F6E01">
        <w:t xml:space="preserve"> és az optimális</w:t>
      </w:r>
      <w:r w:rsidR="007A587F">
        <w:t>hoz közeli strat</w:t>
      </w:r>
      <w:r w:rsidR="008F6E01">
        <w:t>égiák száma lényegesen kisebb az optimálistól távol esőkétől</w:t>
      </w:r>
      <w:r w:rsidR="007A587F">
        <w:t>, a lépéssor végéhez kevesebbszer jut el, így ott kevesebb állapot átmenetet tud felfedezni.</w:t>
      </w:r>
    </w:p>
    <w:p w14:paraId="1972F052" w14:textId="008AFAC2" w:rsidR="005E795A" w:rsidRDefault="00A337A1" w:rsidP="00FB098A">
      <w:pPr>
        <w:rPr>
          <w:b/>
        </w:rPr>
      </w:pPr>
      <w:r>
        <w:rPr>
          <w:b/>
        </w:rPr>
        <w:t>Softmax</w:t>
      </w:r>
    </w:p>
    <w:p w14:paraId="6EC28BA9" w14:textId="2A9756D3" w:rsidR="008F6E01" w:rsidRDefault="008F6E01" w:rsidP="00FB098A">
      <w:r>
        <w:t xml:space="preserve">Mivel előfordulhat, hogy kettő vagy több döntéshez tartozó Q érték is közel van a maximumhoz, ezért ezeket gyakrabban szeretnénk megtapasztalni, mint amik nagyon távol helyezkednek el. Erre nyújt lehetőséget a softmax </w:t>
      </w:r>
      <w:proofErr w:type="gramStart"/>
      <w:r>
        <w:t>függvény</w:t>
      </w:r>
      <w:proofErr w:type="gramEnd"/>
      <w:r w:rsidR="00412405">
        <w:t xml:space="preserve"> ami az egyes döntésekhez az alábbi valószínűségi eloszlást rendeli hozzá.</w:t>
      </w:r>
    </w:p>
    <w:p w14:paraId="0AEAAD47" w14:textId="641B2F40" w:rsidR="00E77235" w:rsidRPr="00ED26A9" w:rsidRDefault="00E77235" w:rsidP="00FB098A">
      <m:oMathPara>
        <m:oMath>
          <m:r>
            <w:rPr>
              <w:rFonts w:ascii="Cambria Math" w:hAnsi="Cambria Math"/>
            </w:rPr>
            <w:lastRenderedPageBreak/>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sup>
              </m:sSup>
            </m:num>
            <m:den>
              <m:nary>
                <m:naryPr>
                  <m:chr m:val="∑"/>
                  <m:limLoc m:val="subSup"/>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/T</m:t>
                      </m:r>
                    </m:sup>
                  </m:sSup>
                </m:e>
              </m:nary>
            </m:den>
          </m:f>
        </m:oMath>
      </m:oMathPara>
    </w:p>
    <w:p w14:paraId="01F0A6DC" w14:textId="01F0CDA6" w:rsidR="00ED26A9" w:rsidRDefault="00ED26A9" w:rsidP="00ED26A9">
      <w:r>
        <w:t>A T az úgynevez</w:t>
      </w:r>
      <w:r w:rsidR="009F3C73">
        <w:t xml:space="preserve">ett </w:t>
      </w:r>
      <w:r w:rsidR="009F3C73" w:rsidRPr="00A4065B">
        <w:rPr>
          <w:i/>
        </w:rPr>
        <w:t>temperature</w:t>
      </w:r>
      <w:r w:rsidR="009F3C73">
        <w:t xml:space="preserve"> paraméter, amivel állíthatjuk, hogy mennyire priorizálja a legnagyobb értékeket.</w:t>
      </w:r>
      <w:r>
        <w:t xml:space="preserve"> </w:t>
      </w:r>
      <m:oMath>
        <m:r>
          <w:rPr>
            <w:rFonts w:ascii="Cambria Math" w:hAnsi="Cambria Math"/>
          </w:rPr>
          <m:t xml:space="preserve">T→∞ </m:t>
        </m:r>
      </m:oMath>
      <w:r>
        <w:t xml:space="preserve">esetén közelít az egyenletes eloszláshoz, </w:t>
      </w:r>
      <m:oMath>
        <m:r>
          <w:rPr>
            <w:rFonts w:ascii="Cambria Math" w:hAnsi="Cambria Math"/>
          </w:rPr>
          <m:t>T→0</m:t>
        </m:r>
      </m:oMath>
      <w:r>
        <w:t xml:space="preserve"> esetén pedig a </w:t>
      </w:r>
      <w:r w:rsidRPr="00A4065B">
        <w:rPr>
          <w:i/>
        </w:rPr>
        <w:t>greedy</w:t>
      </w:r>
      <w:r>
        <w:t xml:space="preserve"> </w:t>
      </w:r>
      <w:r w:rsidRPr="00A4065B">
        <w:rPr>
          <w:i/>
        </w:rPr>
        <w:t>policy</w:t>
      </w:r>
      <w:r w:rsidR="00A4065B">
        <w:t>-</w:t>
      </w:r>
      <w:r>
        <w:t>hoz.</w:t>
      </w:r>
    </w:p>
    <w:p w14:paraId="0E0E0A89" w14:textId="535C40E2" w:rsidR="00C574BA" w:rsidRPr="008F6E01" w:rsidRDefault="00C574BA" w:rsidP="00ED26A9">
      <w:r>
        <w:t xml:space="preserve">Léteznek ezeken kívül más megközelítést alkalmazó módszerek is, illetve ezeknek különböző változatai, például szekvenciális </w:t>
      </w:r>
      <w:proofErr w:type="gramStart"/>
      <w:r>
        <w:t>problémák</w:t>
      </w:r>
      <w:proofErr w:type="gramEnd"/>
      <w:r>
        <w:t xml:space="preserve"> esetében, hogy minden diszkrét időpillanatra más </w:t>
      </w:r>
      <w:r w:rsidRPr="00C574BA">
        <w:rPr>
          <w:i/>
        </w:rPr>
        <w:t>ε</w:t>
      </w:r>
      <w:r>
        <w:t xml:space="preserve">-t használnak az </w:t>
      </w:r>
      <w:r w:rsidRPr="00C574BA">
        <w:rPr>
          <w:i/>
        </w:rPr>
        <w:t>ε-greedy</w:t>
      </w:r>
      <w:r>
        <w:t xml:space="preserve"> esetén vagy más </w:t>
      </w:r>
      <w:r w:rsidRPr="00C574BA">
        <w:rPr>
          <w:i/>
        </w:rPr>
        <w:t>T temperature</w:t>
      </w:r>
      <w:r>
        <w:t>-t a softmaxnál</w:t>
      </w:r>
      <w:r w:rsidR="00783E42">
        <w:t>.</w:t>
      </w:r>
    </w:p>
    <w:p w14:paraId="2079F68F" w14:textId="32E5A1C4" w:rsidR="000E4CE5" w:rsidRDefault="000E4CE5" w:rsidP="000E4CE5">
      <w:pPr>
        <w:pStyle w:val="Cmsor2"/>
      </w:pPr>
      <w:bookmarkStart w:id="15" w:name="_Toc498975258"/>
      <w:r>
        <w:t>Neurális háló</w:t>
      </w:r>
      <w:r w:rsidR="002F361B">
        <w:t>zatok</w:t>
      </w:r>
      <w:bookmarkEnd w:id="15"/>
    </w:p>
    <w:p w14:paraId="2E7BB658" w14:textId="6474BB96" w:rsidR="005E795A" w:rsidRDefault="005E795A" w:rsidP="005E795A">
      <w:r>
        <w:t xml:space="preserve">A </w:t>
      </w:r>
      <w:proofErr w:type="gramStart"/>
      <w:r>
        <w:t>klasszikus</w:t>
      </w:r>
      <w:proofErr w:type="gramEnd"/>
      <w:r>
        <w:t xml:space="preserve"> megerősítéses tanuláson alapuló algoritmusok kiválóan működnek </w:t>
      </w:r>
      <w:r w:rsidR="00783E42">
        <w:t xml:space="preserve">kisebb </w:t>
      </w:r>
      <w:r>
        <w:t xml:space="preserve">véges diszkrét állapot és akció terekben, azonban az érdekesebb problémák megoldására gyakran ez nem elég, mert vagy folytonosak, vagy pedig mert az állapottér annyira kiterjedt és több dimenziós, hogy nem lenne elég erőforrásunk, memória illetve számítási kapacitás </w:t>
      </w:r>
      <w:r w:rsidR="0048239E">
        <w:t>hozzá</w:t>
      </w:r>
      <w:r w:rsidR="0048239E">
        <w:rPr>
          <w:rStyle w:val="Jegyzethivatkozs"/>
        </w:rPr>
        <w:t>.</w:t>
      </w:r>
      <w:r w:rsidR="0048239E">
        <w:t xml:space="preserve"> Szükségesnek</w:t>
      </w:r>
      <w:r>
        <w:t xml:space="preserve"> látszik tehát valam</w:t>
      </w:r>
      <w:r w:rsidR="00AE1529">
        <w:t>ilyen függvénybecslő használata,</w:t>
      </w:r>
      <w:r>
        <w:t xml:space="preserve"> amely segítségével a </w:t>
      </w:r>
      <m:oMath>
        <m:r>
          <m:rPr>
            <m:sty m:val="bi"/>
          </m:rPr>
          <w:rPr>
            <w:rFonts w:ascii="Cambria Math" w:hAnsi="Cambria Math"/>
          </w:rPr>
          <m:t>Q(s,a)</m:t>
        </m:r>
      </m:oMath>
      <w:r>
        <w:t xml:space="preserve"> függvényt vagy a </w:t>
      </w:r>
      <m:oMath>
        <m:r>
          <m:rPr>
            <m:sty m:val="bi"/>
          </m:rPr>
          <w:rPr>
            <w:rFonts w:ascii="Cambria Math" w:hAnsi="Cambria Math"/>
          </w:rPr>
          <m:t>π(s)</m:t>
        </m:r>
      </m:oMath>
      <w:r>
        <w:t xml:space="preserve"> </w:t>
      </w:r>
      <w:r w:rsidR="0048239E">
        <w:t>stratégiát</w:t>
      </w:r>
      <w:r>
        <w:t xml:space="preserve"> becsüljük. Erre manapság a legnépszerűbb </w:t>
      </w:r>
      <w:r w:rsidR="00AE1529">
        <w:t>megoldás</w:t>
      </w:r>
      <w:r>
        <w:t xml:space="preserve"> a neurális hálók használata.</w:t>
      </w:r>
    </w:p>
    <w:p w14:paraId="0AB6267B" w14:textId="12BD8271" w:rsidR="00F3239F" w:rsidRDefault="00F3239F" w:rsidP="00F3239F">
      <w:r>
        <w:t xml:space="preserve">A gépi tanulást, és így a neurális hálózatokat is általában két fajta </w:t>
      </w:r>
      <w:proofErr w:type="gramStart"/>
      <w:r>
        <w:t>probléma</w:t>
      </w:r>
      <w:proofErr w:type="gramEnd"/>
      <w:r>
        <w:t xml:space="preserve">kör </w:t>
      </w:r>
      <w:r w:rsidR="00C9124E">
        <w:t>megoldásra szokták használni. A</w:t>
      </w:r>
      <w:r>
        <w:t xml:space="preserve"> regressziós és a klasszifikációs </w:t>
      </w:r>
      <w:proofErr w:type="gramStart"/>
      <w:r>
        <w:t>problémákra</w:t>
      </w:r>
      <w:proofErr w:type="gramEnd"/>
      <w:r>
        <w:t xml:space="preserve">. A regresszió során valamilyen általában folytonos függvény értékét szeretnénk a bemenetek függvényében becsülni. A klasszifikáció során pedig </w:t>
      </w:r>
      <w:proofErr w:type="gramStart"/>
      <w:r>
        <w:t>diszkrét</w:t>
      </w:r>
      <w:proofErr w:type="gramEnd"/>
      <w:r>
        <w:t xml:space="preserve"> számú kategóriába, klaszterbe besorolni az egyes elemeket. Mivel a később használt algoritmusokkal egy regressziós </w:t>
      </w:r>
      <w:proofErr w:type="gramStart"/>
      <w:r>
        <w:t>problémát</w:t>
      </w:r>
      <w:proofErr w:type="gramEnd"/>
      <w:r>
        <w:t xml:space="preserve"> szeretnénk megoldani, a következő alfejezetekben, inkább a</w:t>
      </w:r>
      <w:r w:rsidR="00C9124E">
        <w:t xml:space="preserve">z ezzel kapcsolatban </w:t>
      </w:r>
      <w:r>
        <w:t>releváns technikákra fogok kitérni.</w:t>
      </w:r>
    </w:p>
    <w:p w14:paraId="6D4D5B02" w14:textId="77777777" w:rsidR="00F3239F" w:rsidRPr="005E795A" w:rsidRDefault="00F3239F" w:rsidP="005E795A"/>
    <w:p w14:paraId="6FF8AEAC" w14:textId="7081BB9D" w:rsidR="002F361B" w:rsidRDefault="002F361B" w:rsidP="002F361B">
      <w:pPr>
        <w:pStyle w:val="Cmsor3"/>
      </w:pPr>
      <w:bookmarkStart w:id="16" w:name="_Toc498975259"/>
      <w:r>
        <w:t>Neurális hálózatok felépítése</w:t>
      </w:r>
      <w:bookmarkEnd w:id="16"/>
    </w:p>
    <w:p w14:paraId="2CCF72FE" w14:textId="004296DD" w:rsidR="00E85F5D" w:rsidRDefault="00E85F5D" w:rsidP="00E85F5D">
      <w:r>
        <w:t xml:space="preserve">A neurális hálózat olyan irányított gráf, amelynek a szerkezetét az emberi agyban található </w:t>
      </w:r>
      <w:r w:rsidR="0048239E">
        <w:t>neuronokról mintázták. A bement</w:t>
      </w:r>
      <w:r>
        <w:t xml:space="preserve">i </w:t>
      </w:r>
      <w:commentRangeStart w:id="17"/>
      <w:r>
        <w:t>rétegek</w:t>
      </w:r>
      <w:commentRangeEnd w:id="17"/>
      <w:r>
        <w:rPr>
          <w:rStyle w:val="Jegyzethivatkozs"/>
        </w:rPr>
        <w:commentReference w:id="17"/>
      </w:r>
      <w:r w:rsidR="00962116">
        <w:t xml:space="preserve"> és</w:t>
      </w:r>
      <w:r>
        <w:t xml:space="preserve"> kimeneti rétegek között úgynevezett rejtett rétegek helyezkednek el. Ezeket a rétegeket a neuronok </w:t>
      </w:r>
      <w:r w:rsidR="006736D1">
        <w:t>(</w:t>
      </w:r>
      <w:r>
        <w:t>vagy más szóval perceptronok</w:t>
      </w:r>
      <w:r w:rsidR="006736D1">
        <w:t>)</w:t>
      </w:r>
      <w:r>
        <w:t xml:space="preserve"> alkotják, amelyek a szomszédos rétegek neuronjaival kapcsolódnak valamilyen </w:t>
      </w:r>
      <w:r w:rsidR="00665988">
        <w:t>szerkezet alapján</w:t>
      </w:r>
      <w:r w:rsidR="00347D91">
        <w:t>, különböző súllyal számító élekkel</w:t>
      </w:r>
      <w:r w:rsidR="00665988">
        <w:t xml:space="preserve">. </w:t>
      </w:r>
      <w:r w:rsidR="00367ECB">
        <w:t>A neuronok továbbá</w:t>
      </w:r>
      <w:r>
        <w:t xml:space="preserve"> </w:t>
      </w:r>
      <w:r>
        <w:lastRenderedPageBreak/>
        <w:t xml:space="preserve">tartalmaznak egy ún. </w:t>
      </w:r>
      <w:proofErr w:type="gramStart"/>
      <w:r>
        <w:t>aktivációs</w:t>
      </w:r>
      <w:proofErr w:type="gramEnd"/>
      <w:r>
        <w:t xml:space="preserve"> függvényt</w:t>
      </w:r>
      <w:r w:rsidR="00367ECB">
        <w:t xml:space="preserve"> is</w:t>
      </w:r>
      <w:r>
        <w:t xml:space="preserve">. Ez egy olyan </w:t>
      </w:r>
      <w:r w:rsidR="00EA2A4C">
        <w:t>függvény,</w:t>
      </w:r>
      <w:r>
        <w:t xml:space="preserve"> ami a neuron bemeneteinek súlyozott összegét valamilyen nemlineáris függvény alapján alakítja át.</w:t>
      </w:r>
    </w:p>
    <w:p w14:paraId="2D7B48F3" w14:textId="77777777" w:rsidR="00E85F5D" w:rsidRDefault="00E85F5D" w:rsidP="00E85F5D">
      <w:pPr>
        <w:pStyle w:val="Kp"/>
      </w:pPr>
      <w:r>
        <w:rPr>
          <w:noProof/>
          <w:lang w:eastAsia="hu-HU"/>
        </w:rPr>
        <w:drawing>
          <wp:inline distT="0" distB="0" distL="0" distR="0" wp14:anchorId="6F7F2ECA" wp14:editId="7D32F80F">
            <wp:extent cx="4246598" cy="2232660"/>
            <wp:effectExtent l="0" t="0" r="190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tificial neuron.png"/>
                    <pic:cNvPicPr/>
                  </pic:nvPicPr>
                  <pic:blipFill>
                    <a:blip r:embed="rId16">
                      <a:extLst>
                        <a:ext uri="{28A0092B-C50C-407E-A947-70E740481C1C}">
                          <a14:useLocalDpi xmlns:a14="http://schemas.microsoft.com/office/drawing/2010/main" val="0"/>
                        </a:ext>
                      </a:extLst>
                    </a:blip>
                    <a:stretch>
                      <a:fillRect/>
                    </a:stretch>
                  </pic:blipFill>
                  <pic:spPr>
                    <a:xfrm>
                      <a:off x="0" y="0"/>
                      <a:ext cx="4252509" cy="2235768"/>
                    </a:xfrm>
                    <a:prstGeom prst="rect">
                      <a:avLst/>
                    </a:prstGeom>
                  </pic:spPr>
                </pic:pic>
              </a:graphicData>
            </a:graphic>
          </wp:inline>
        </w:drawing>
      </w:r>
    </w:p>
    <w:p w14:paraId="6DAA6179" w14:textId="77777777" w:rsidR="00E85F5D" w:rsidRDefault="00E85F5D" w:rsidP="00E85F5D">
      <w:pPr>
        <w:pStyle w:val="Kpalrs"/>
      </w:pPr>
      <w:r>
        <w:fldChar w:fldCharType="begin"/>
      </w:r>
      <w:r>
        <w:instrText xml:space="preserve"> SEQ Egy_mesterséges_neuron_felépítése \* ARABIC </w:instrText>
      </w:r>
      <w:r>
        <w:fldChar w:fldCharType="separate"/>
      </w:r>
      <w:r>
        <w:rPr>
          <w:noProof/>
        </w:rPr>
        <w:t>1</w:t>
      </w:r>
      <w:r>
        <w:fldChar w:fldCharType="end"/>
      </w:r>
      <w:r>
        <w:t>. Egy mesterséges neuron felépítése</w:t>
      </w:r>
    </w:p>
    <w:p w14:paraId="3C6A5EEF" w14:textId="19464BA0" w:rsidR="00E85F5D" w:rsidRDefault="00E85F5D" w:rsidP="00E85F5D">
      <w:r>
        <w:t>Mivel tetszőlegesen „mély” hálózatot létrehozhatunk</w:t>
      </w:r>
      <w:r w:rsidR="00EA2A4C">
        <w:t xml:space="preserve"> a rejtett rétegek egymás után pakolásával</w:t>
      </w:r>
      <w:r>
        <w:t>, így ezért hívják</w:t>
      </w:r>
      <w:r w:rsidR="00EA2A4C">
        <w:t xml:space="preserve"> az ilyen hálózatokat </w:t>
      </w:r>
      <w:r w:rsidR="0061024D">
        <w:t xml:space="preserve">mély neurális hálóknak (angolul </w:t>
      </w:r>
      <w:r w:rsidR="0061024D" w:rsidRPr="0061024D">
        <w:rPr>
          <w:i/>
        </w:rPr>
        <w:t>d</w:t>
      </w:r>
      <w:r w:rsidRPr="0061024D">
        <w:rPr>
          <w:i/>
        </w:rPr>
        <w:t xml:space="preserve">eep </w:t>
      </w:r>
      <w:r w:rsidR="00EA2A4C" w:rsidRPr="0061024D">
        <w:rPr>
          <w:i/>
        </w:rPr>
        <w:t>neural network</w:t>
      </w:r>
      <w:r w:rsidR="0061024D">
        <w:t>)</w:t>
      </w:r>
      <w:r>
        <w:t>.</w:t>
      </w:r>
      <w:r w:rsidR="00EA2A4C">
        <w:t xml:space="preserve"> Innen kapt</w:t>
      </w:r>
      <w:r w:rsidR="00381D1E">
        <w:t xml:space="preserve">a a nevét a mély tanulás is, a </w:t>
      </w:r>
      <w:r w:rsidR="00381D1E" w:rsidRPr="00381D1E">
        <w:rPr>
          <w:i/>
        </w:rPr>
        <w:t>d</w:t>
      </w:r>
      <w:r w:rsidR="00EA2A4C" w:rsidRPr="00381D1E">
        <w:rPr>
          <w:i/>
        </w:rPr>
        <w:t>eep learning</w:t>
      </w:r>
      <w:r w:rsidR="00EA2A4C">
        <w:t>.</w:t>
      </w:r>
      <w:r>
        <w:t xml:space="preserve"> Az ilyen há</w:t>
      </w:r>
      <w:r w:rsidR="00EA2A4C">
        <w:t>l</w:t>
      </w:r>
      <w:r>
        <w:t>ózatokat felügyelt tanítás segítségével tudjuk</w:t>
      </w:r>
      <w:r w:rsidR="00640560">
        <w:t xml:space="preserve"> tanítani. E</w:t>
      </w:r>
      <w:r>
        <w:t>z azt jelenti, hogy adott bementre már rendelkezésünkre áll a megfelelő kimenet. Ezt ha</w:t>
      </w:r>
      <w:r w:rsidR="00640560">
        <w:t>sonlítjuk össze a neurális háló kimenetével. A</w:t>
      </w:r>
      <w:r>
        <w:t xml:space="preserve"> </w:t>
      </w:r>
      <w:r w:rsidR="007D5DB4">
        <w:t>becsült</w:t>
      </w:r>
      <w:r>
        <w:t xml:space="preserve"> kimenet és a valós kimenet különbségéből vala</w:t>
      </w:r>
      <w:r w:rsidR="00422D80">
        <w:t>milyen hibafüggvényt számolunk és e</w:t>
      </w:r>
      <w:r>
        <w:t xml:space="preserve">zt a hibafüggvényt felhasználva </w:t>
      </w:r>
      <w:r w:rsidR="00A44F5B">
        <w:t xml:space="preserve">a </w:t>
      </w:r>
      <w:r w:rsidRPr="00A44F5B">
        <w:rPr>
          <w:i/>
        </w:rPr>
        <w:t>backpropagation</w:t>
      </w:r>
      <w:r>
        <w:t xml:space="preserve"> </w:t>
      </w:r>
      <w:r w:rsidR="009379F5">
        <w:t>nevű módszer</w:t>
      </w:r>
      <w:r w:rsidR="009C3BD9">
        <w:t xml:space="preserve"> </w:t>
      </w:r>
      <w:r>
        <w:t xml:space="preserve">segítségével úgy hangoljuk a hálózat súlyait, hogy </w:t>
      </w:r>
      <w:commentRangeStart w:id="18"/>
      <w:r>
        <w:t>a</w:t>
      </w:r>
      <w:commentRangeEnd w:id="18"/>
      <w:r>
        <w:rPr>
          <w:rStyle w:val="Jegyzethivatkozs"/>
        </w:rPr>
        <w:commentReference w:id="18"/>
      </w:r>
      <w:r>
        <w:t xml:space="preserve"> kimenete minél jobban illeszkedjen az elvárthoz anélkül, hogy túltanulna a hálózat. Az ilyen neurális hálókkal viszonylag jól lehet közelíteni tetszőleges függvényt, ezért alkalmas a megerősítéses tanulás esetében a kiterjedt állapot térben az állapotok </w:t>
      </w:r>
      <w:proofErr w:type="gramStart"/>
      <w:r>
        <w:t>absztrahálására</w:t>
      </w:r>
      <w:proofErr w:type="gramEnd"/>
      <w:r>
        <w:t>, az információtartalmuk sűrítésére</w:t>
      </w:r>
      <w:r w:rsidR="00640560">
        <w:t>.</w:t>
      </w:r>
    </w:p>
    <w:p w14:paraId="57C8D9F4" w14:textId="77777777" w:rsidR="00E85F5D" w:rsidRDefault="00E85F5D" w:rsidP="00E85F5D">
      <w:pPr>
        <w:pStyle w:val="Kp"/>
      </w:pPr>
      <w:r>
        <w:t xml:space="preserve">. </w:t>
      </w:r>
      <w:r>
        <w:rPr>
          <w:noProof/>
          <w:lang w:eastAsia="hu-HU"/>
        </w:rPr>
        <w:drawing>
          <wp:inline distT="0" distB="0" distL="0" distR="0" wp14:anchorId="2763613F" wp14:editId="2A9662DD">
            <wp:extent cx="3837382" cy="1882140"/>
            <wp:effectExtent l="0" t="0" r="0" b="381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mple_neural_network_header.jpg"/>
                    <pic:cNvPicPr/>
                  </pic:nvPicPr>
                  <pic:blipFill>
                    <a:blip r:embed="rId17">
                      <a:extLst>
                        <a:ext uri="{28A0092B-C50C-407E-A947-70E740481C1C}">
                          <a14:useLocalDpi xmlns:a14="http://schemas.microsoft.com/office/drawing/2010/main" val="0"/>
                        </a:ext>
                      </a:extLst>
                    </a:blip>
                    <a:stretch>
                      <a:fillRect/>
                    </a:stretch>
                  </pic:blipFill>
                  <pic:spPr>
                    <a:xfrm>
                      <a:off x="0" y="0"/>
                      <a:ext cx="3852009" cy="1889314"/>
                    </a:xfrm>
                    <a:prstGeom prst="rect">
                      <a:avLst/>
                    </a:prstGeom>
                  </pic:spPr>
                </pic:pic>
              </a:graphicData>
            </a:graphic>
          </wp:inline>
        </w:drawing>
      </w:r>
    </w:p>
    <w:p w14:paraId="4F5E4B65" w14:textId="325D5FFC" w:rsidR="00E85F5D" w:rsidRPr="00C85952" w:rsidRDefault="00E85F5D" w:rsidP="00E85F5D">
      <w:pPr>
        <w:pStyle w:val="Kpalrs"/>
      </w:pPr>
      <w:r>
        <w:fldChar w:fldCharType="begin"/>
      </w:r>
      <w:r>
        <w:instrText xml:space="preserve"> SEQ Neurális_háló_felépítése \* ARABIC </w:instrText>
      </w:r>
      <w:r>
        <w:fldChar w:fldCharType="separate"/>
      </w:r>
      <w:r>
        <w:rPr>
          <w:noProof/>
        </w:rPr>
        <w:t>1</w:t>
      </w:r>
      <w:r>
        <w:fldChar w:fldCharType="end"/>
      </w:r>
      <w:r>
        <w:t xml:space="preserve">. </w:t>
      </w:r>
      <w:r w:rsidR="00640560">
        <w:t>Feed forward neurális</w:t>
      </w:r>
      <w:r>
        <w:t xml:space="preserve"> háló felépítése</w:t>
      </w:r>
    </w:p>
    <w:p w14:paraId="3C0777F6" w14:textId="77777777" w:rsidR="00E85F5D" w:rsidRPr="00E85F5D" w:rsidRDefault="00E85F5D" w:rsidP="00E85F5D"/>
    <w:p w14:paraId="213EF065" w14:textId="165AC08E" w:rsidR="002F361B" w:rsidRDefault="002F361B" w:rsidP="002F361B">
      <w:pPr>
        <w:pStyle w:val="Cmsor3"/>
      </w:pPr>
      <w:bookmarkStart w:id="19" w:name="_Toc498975260"/>
      <w:r>
        <w:t>Aktivációs függvény szerepe és főbb típusai</w:t>
      </w:r>
      <w:bookmarkEnd w:id="19"/>
    </w:p>
    <w:p w14:paraId="3299C182" w14:textId="06439A89" w:rsidR="00640560" w:rsidRDefault="00640560" w:rsidP="00640560">
      <w:r>
        <w:t>Mint korábban említettem az egyes neuronok tartalmaznak egy aktivációs függvényt is. Ennek a jelentősége, hogy ha ez egyszerűen lineáris lenne, akkor bármilyen bemeneti vektor hatására a háló egy lineáris függvény szerinti kimenetet adna. A valóságban a modellezni kívánt összefüggések viszont a legritkább esetben alkotnak lineáris függvényt, így szükséges valamilyen nemlinearitást belevinni a hálózatba, hogy képes legyen tetsző</w:t>
      </w:r>
      <w:r w:rsidR="00572F49">
        <w:t>leges függvény becslésére. Erre</w:t>
      </w:r>
      <w:r w:rsidR="00783848">
        <w:t xml:space="preserve"> a</w:t>
      </w:r>
      <w:r w:rsidR="00572F49">
        <w:t xml:space="preserve"> célra több függvény is megfelel, ezek közül sz</w:t>
      </w:r>
      <w:r w:rsidR="00783848">
        <w:t>eretném ismertetni a legelterjed</w:t>
      </w:r>
      <w:r w:rsidR="00572F49">
        <w:t>tebbeket.</w:t>
      </w:r>
    </w:p>
    <w:p w14:paraId="564CC23B" w14:textId="12D49F67" w:rsidR="00572F49" w:rsidRDefault="00572F49" w:rsidP="00640560">
      <w:pPr>
        <w:rPr>
          <w:b/>
        </w:rPr>
      </w:pPr>
      <w:r>
        <w:rPr>
          <w:b/>
        </w:rPr>
        <w:t>Sigmoid</w:t>
      </w:r>
    </w:p>
    <w:p w14:paraId="01F3F6FB" w14:textId="4A3D278E" w:rsidR="00C61066" w:rsidRPr="00C61066" w:rsidRDefault="00C61066" w:rsidP="00640560">
      <w:r>
        <w:t xml:space="preserve">A neurális hálók felfedezésekor ez volt az első használt aktivációs függvény. Nullában és egyben korlátos, így ha az elvárt kimenet is e két korlát között mozog, például egy klasszifikációs </w:t>
      </w:r>
      <w:proofErr w:type="gramStart"/>
      <w:r>
        <w:t>probléma</w:t>
      </w:r>
      <w:proofErr w:type="gramEnd"/>
      <w:r>
        <w:t xml:space="preserve"> esetén, akkor a kimeneti rétegben ez az aktivációs függvény hasznunkra válhat. Rejtett rétegekben manapság m</w:t>
      </w:r>
      <w:r w:rsidR="00A2642F">
        <w:t>ár ritkán használják, mert gyak</w:t>
      </w:r>
      <w:r>
        <w:t xml:space="preserve">ran okozhatja az ún. eltűnő gradiens </w:t>
      </w:r>
      <w:r w:rsidR="00A979AE">
        <w:t xml:space="preserve">(angolul </w:t>
      </w:r>
      <w:r w:rsidR="00A979AE" w:rsidRPr="00A979AE">
        <w:rPr>
          <w:i/>
        </w:rPr>
        <w:t>vanishing gradient</w:t>
      </w:r>
      <w:r w:rsidR="00A979AE">
        <w:t xml:space="preserve">) </w:t>
      </w:r>
      <w:proofErr w:type="gramStart"/>
      <w:r>
        <w:t>problémát</w:t>
      </w:r>
      <w:proofErr w:type="gramEnd"/>
      <w:r>
        <w:t>.</w:t>
      </w:r>
    </w:p>
    <w:p w14:paraId="3C2B6D2E" w14:textId="77777777" w:rsidR="00B17468" w:rsidRDefault="00B17468" w:rsidP="00640560">
      <w:pPr>
        <w:rPr>
          <w:b/>
          <w:noProof/>
          <w:lang w:eastAsia="hu-HU"/>
        </w:rPr>
      </w:pPr>
      <m:oMathPara>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f>
            <m:fPr>
              <m:ctrlPr>
                <w:rPr>
                  <w:rFonts w:ascii="Cambria Math" w:hAnsi="Cambria Math"/>
                  <w:b/>
                  <w:i/>
                </w:rPr>
              </m:ctrlPr>
            </m:fPr>
            <m:num>
              <m:r>
                <m:rPr>
                  <m:sty m:val="bi"/>
                </m:rPr>
                <w:rPr>
                  <w:rFonts w:ascii="Cambria Math" w:hAnsi="Cambria Math"/>
                </w:rPr>
                <m:t>1</m:t>
              </m:r>
            </m:num>
            <m:den>
              <m:r>
                <m:rPr>
                  <m:sty m:val="bi"/>
                </m:rPr>
                <w:rPr>
                  <w:rFonts w:ascii="Cambria Math" w:hAnsi="Cambria Math"/>
                </w:rPr>
                <m:t>1+</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-x</m:t>
                  </m:r>
                </m:sup>
              </m:sSup>
            </m:den>
          </m:f>
        </m:oMath>
      </m:oMathPara>
    </w:p>
    <w:p w14:paraId="539F42CF" w14:textId="41FA58BF" w:rsidR="007A587F" w:rsidRDefault="00B17468" w:rsidP="00B17468">
      <w:pPr>
        <w:pStyle w:val="Kp"/>
      </w:pPr>
      <w:r>
        <w:rPr>
          <w:noProof/>
          <w:lang w:eastAsia="hu-HU"/>
        </w:rPr>
        <w:drawing>
          <wp:inline distT="0" distB="0" distL="0" distR="0" wp14:anchorId="12AD62C7" wp14:editId="621D98C3">
            <wp:extent cx="2447925" cy="1514475"/>
            <wp:effectExtent l="0" t="0" r="0"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gmoidFunction_701.gif"/>
                    <pic:cNvPicPr/>
                  </pic:nvPicPr>
                  <pic:blipFill>
                    <a:blip r:embed="rId18">
                      <a:extLst>
                        <a:ext uri="{28A0092B-C50C-407E-A947-70E740481C1C}">
                          <a14:useLocalDpi xmlns:a14="http://schemas.microsoft.com/office/drawing/2010/main" val="0"/>
                        </a:ext>
                      </a:extLst>
                    </a:blip>
                    <a:stretch>
                      <a:fillRect/>
                    </a:stretch>
                  </pic:blipFill>
                  <pic:spPr>
                    <a:xfrm>
                      <a:off x="0" y="0"/>
                      <a:ext cx="2447925" cy="1514475"/>
                    </a:xfrm>
                    <a:prstGeom prst="rect">
                      <a:avLst/>
                    </a:prstGeom>
                  </pic:spPr>
                </pic:pic>
              </a:graphicData>
            </a:graphic>
          </wp:inline>
        </w:drawing>
      </w:r>
    </w:p>
    <w:p w14:paraId="25B6C9DC" w14:textId="6CBF87F1" w:rsidR="00572F49" w:rsidRDefault="00572F49" w:rsidP="00572F49">
      <w:pPr>
        <w:rPr>
          <w:b/>
        </w:rPr>
      </w:pPr>
      <w:r>
        <w:rPr>
          <w:b/>
        </w:rPr>
        <w:t>Tanh</w:t>
      </w:r>
    </w:p>
    <w:p w14:paraId="0ACF2649" w14:textId="6417CC41" w:rsidR="00C61066" w:rsidRPr="00C61066" w:rsidRDefault="00C61066" w:rsidP="00572F49">
      <w:r>
        <w:t xml:space="preserve">Hasonló a sigmoidhoz, csak ez a függvény –1 és 1 közötti értékeket vehet fel. Elsősorban kimeneti rétegben szokás használni. Rejtett rétegekben ezt sem használják, mert ez is szenved az eltűnő gradiens </w:t>
      </w:r>
      <w:proofErr w:type="gramStart"/>
      <w:r>
        <w:t>problémától</w:t>
      </w:r>
      <w:proofErr w:type="gramEnd"/>
      <w:r>
        <w:t>.</w:t>
      </w:r>
    </w:p>
    <w:p w14:paraId="2FCF3266" w14:textId="63F2FEB2" w:rsidR="00B17468" w:rsidRPr="00F97647" w:rsidRDefault="00B17468" w:rsidP="00572F49">
      <w:pPr>
        <w:rPr>
          <w:b/>
        </w:rPr>
      </w:pPr>
      <m:oMathPara>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f>
            <m:fPr>
              <m:ctrlPr>
                <w:rPr>
                  <w:rFonts w:ascii="Cambria Math" w:hAnsi="Cambria Math"/>
                  <w:b/>
                  <w:i/>
                </w:rPr>
              </m:ctrlPr>
            </m:fPr>
            <m:num>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x</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-x</m:t>
                  </m:r>
                </m:sup>
              </m:sSup>
            </m:num>
            <m:den>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x</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e</m:t>
                  </m:r>
                </m:e>
                <m:sup>
                  <m:r>
                    <m:rPr>
                      <m:sty m:val="bi"/>
                    </m:rPr>
                    <w:rPr>
                      <w:rFonts w:ascii="Cambria Math" w:hAnsi="Cambria Math"/>
                    </w:rPr>
                    <m:t>-x</m:t>
                  </m:r>
                </m:sup>
              </m:sSup>
            </m:den>
          </m:f>
        </m:oMath>
      </m:oMathPara>
    </w:p>
    <w:p w14:paraId="7C21D44B" w14:textId="358CA714" w:rsidR="00F97647" w:rsidRDefault="00F97647" w:rsidP="00F97647">
      <w:pPr>
        <w:pStyle w:val="Kp"/>
      </w:pPr>
      <w:r>
        <w:rPr>
          <w:noProof/>
          <w:lang w:eastAsia="hu-HU"/>
        </w:rPr>
        <w:lastRenderedPageBreak/>
        <w:drawing>
          <wp:inline distT="0" distB="0" distL="0" distR="0" wp14:anchorId="6FF28AD8" wp14:editId="607F06A2">
            <wp:extent cx="2554826" cy="1653540"/>
            <wp:effectExtent l="0" t="0" r="0" b="381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nhReal.gif"/>
                    <pic:cNvPicPr/>
                  </pic:nvPicPr>
                  <pic:blipFill>
                    <a:blip r:embed="rId19">
                      <a:extLst>
                        <a:ext uri="{28A0092B-C50C-407E-A947-70E740481C1C}">
                          <a14:useLocalDpi xmlns:a14="http://schemas.microsoft.com/office/drawing/2010/main" val="0"/>
                        </a:ext>
                      </a:extLst>
                    </a:blip>
                    <a:stretch>
                      <a:fillRect/>
                    </a:stretch>
                  </pic:blipFill>
                  <pic:spPr>
                    <a:xfrm>
                      <a:off x="0" y="0"/>
                      <a:ext cx="2557287" cy="1655133"/>
                    </a:xfrm>
                    <a:prstGeom prst="rect">
                      <a:avLst/>
                    </a:prstGeom>
                  </pic:spPr>
                </pic:pic>
              </a:graphicData>
            </a:graphic>
          </wp:inline>
        </w:drawing>
      </w:r>
    </w:p>
    <w:p w14:paraId="4822715B" w14:textId="7D55D70E" w:rsidR="00572F49" w:rsidRDefault="00572F49" w:rsidP="00572F49">
      <w:pPr>
        <w:rPr>
          <w:b/>
        </w:rPr>
      </w:pPr>
      <w:r>
        <w:rPr>
          <w:b/>
        </w:rPr>
        <w:t>R</w:t>
      </w:r>
      <w:r w:rsidR="00C61066">
        <w:rPr>
          <w:b/>
        </w:rPr>
        <w:t>ectified Linear Unit (ReLu)</w:t>
      </w:r>
    </w:p>
    <w:p w14:paraId="7C80CCC9" w14:textId="52EA6B10" w:rsidR="00C61066" w:rsidRPr="00C61066" w:rsidRDefault="00C61066" w:rsidP="00572F49">
      <w:r>
        <w:t>A modern hálókban ma már szinte kizárólag ezt, vagy ennek változatait használják, mert ninc</w:t>
      </w:r>
      <w:r w:rsidR="00236AF8">
        <w:t xml:space="preserve">s szükség a háló előtanítására, mivel </w:t>
      </w:r>
      <w:r>
        <w:t xml:space="preserve">kiküszöböli az eltűnő gradiens </w:t>
      </w:r>
      <w:proofErr w:type="gramStart"/>
      <w:r>
        <w:t>problémát</w:t>
      </w:r>
      <w:proofErr w:type="gramEnd"/>
      <w:r>
        <w:t>.</w:t>
      </w:r>
    </w:p>
    <w:p w14:paraId="292FA262" w14:textId="018E6279" w:rsidR="00B17468" w:rsidRPr="00F97647" w:rsidRDefault="00B17468" w:rsidP="00572F49">
      <w:pPr>
        <w:rPr>
          <w:b/>
        </w:rPr>
      </w:pPr>
      <m:oMathPara>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=max(x,0)</m:t>
          </m:r>
        </m:oMath>
      </m:oMathPara>
    </w:p>
    <w:p w14:paraId="1FED4409" w14:textId="12948D3B" w:rsidR="007A27D2" w:rsidRPr="00572F49" w:rsidRDefault="00F97647" w:rsidP="00C9124E">
      <w:pPr>
        <w:pStyle w:val="Kp"/>
      </w:pPr>
      <w:r>
        <w:rPr>
          <w:noProof/>
          <w:lang w:eastAsia="hu-HU"/>
        </w:rPr>
        <w:drawing>
          <wp:inline distT="0" distB="0" distL="0" distR="0" wp14:anchorId="405E877A" wp14:editId="0589BC84">
            <wp:extent cx="2821384" cy="211836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lu.png"/>
                    <pic:cNvPicPr/>
                  </pic:nvPicPr>
                  <pic:blipFill>
                    <a:blip r:embed="rId20">
                      <a:extLst>
                        <a:ext uri="{28A0092B-C50C-407E-A947-70E740481C1C}">
                          <a14:useLocalDpi xmlns:a14="http://schemas.microsoft.com/office/drawing/2010/main" val="0"/>
                        </a:ext>
                      </a:extLst>
                    </a:blip>
                    <a:stretch>
                      <a:fillRect/>
                    </a:stretch>
                  </pic:blipFill>
                  <pic:spPr>
                    <a:xfrm>
                      <a:off x="0" y="0"/>
                      <a:ext cx="2837894" cy="2130756"/>
                    </a:xfrm>
                    <a:prstGeom prst="rect">
                      <a:avLst/>
                    </a:prstGeom>
                  </pic:spPr>
                </pic:pic>
              </a:graphicData>
            </a:graphic>
          </wp:inline>
        </w:drawing>
      </w:r>
    </w:p>
    <w:p w14:paraId="218BC743" w14:textId="02BFCFBA" w:rsidR="0042753E" w:rsidRDefault="0042753E" w:rsidP="0042753E">
      <w:pPr>
        <w:pStyle w:val="Cmsor3"/>
      </w:pPr>
      <w:bookmarkStart w:id="20" w:name="_Toc498975261"/>
      <w:r>
        <w:t>Költség függvények</w:t>
      </w:r>
      <w:bookmarkEnd w:id="20"/>
    </w:p>
    <w:p w14:paraId="0A355839" w14:textId="2FE1224B" w:rsidR="00572F49" w:rsidRDefault="007A27D2" w:rsidP="00572F49">
      <w:r>
        <w:t xml:space="preserve">Attól függően, hogy a regressziós vagy klasszifikációs </w:t>
      </w:r>
      <w:proofErr w:type="gramStart"/>
      <w:r>
        <w:t>problémáról</w:t>
      </w:r>
      <w:proofErr w:type="gramEnd"/>
      <w:r>
        <w:t xml:space="preserve"> van szó eltérő költségfüggvényeket érdemes használni. </w:t>
      </w:r>
      <w:r w:rsidR="00736C7A">
        <w:t xml:space="preserve">Mivel a megoldandó feladat egy regressziós </w:t>
      </w:r>
      <w:proofErr w:type="gramStart"/>
      <w:r w:rsidR="00736C7A">
        <w:t>probléma</w:t>
      </w:r>
      <w:proofErr w:type="gramEnd"/>
      <w:r w:rsidR="00736C7A">
        <w:t xml:space="preserve"> a</w:t>
      </w:r>
      <w:r>
        <w:t xml:space="preserve"> </w:t>
      </w:r>
      <w:r w:rsidR="005130EE">
        <w:t>továbbiakban</w:t>
      </w:r>
      <w:r w:rsidR="00736C7A">
        <w:t xml:space="preserve"> szeretnék pár regresszió esetén</w:t>
      </w:r>
      <w:r>
        <w:t xml:space="preserve"> használt költségfüggvényt bemutatni azok tulajdonságaira is kitérve.</w:t>
      </w:r>
    </w:p>
    <w:p w14:paraId="3459D2A9" w14:textId="35010E46" w:rsidR="007A27D2" w:rsidRDefault="005130EE" w:rsidP="00572F49">
      <w:pPr>
        <w:rPr>
          <w:b/>
        </w:rPr>
      </w:pPr>
      <w:r>
        <w:rPr>
          <w:b/>
        </w:rPr>
        <w:t>MEAN SQUARED ERROR</w:t>
      </w:r>
    </w:p>
    <w:p w14:paraId="048D7058" w14:textId="2C2CBFA4" w:rsidR="00C61066" w:rsidRPr="00C61066" w:rsidRDefault="00C61066" w:rsidP="00572F49">
      <w:r>
        <w:t xml:space="preserve">A nagyobb eltérés négyzetesen nagyobb hibát okoz, így azokat jobban bünteti a hibafüggvény. Elsősorban regressziós </w:t>
      </w:r>
      <w:proofErr w:type="gramStart"/>
      <w:r>
        <w:t>probléma</w:t>
      </w:r>
      <w:proofErr w:type="gramEnd"/>
      <w:r>
        <w:t xml:space="preserve"> megoldása esetén szokás használni.</w:t>
      </w:r>
    </w:p>
    <w:p w14:paraId="152BA533" w14:textId="24A6BC4F" w:rsidR="003F4143" w:rsidRPr="003F4143" w:rsidRDefault="005130EE" w:rsidP="00572F49">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oMath>
      </m:oMathPara>
    </w:p>
    <w:p w14:paraId="5410F3AC" w14:textId="5CA9AC17" w:rsidR="007A27D2" w:rsidRDefault="005130EE" w:rsidP="00572F49">
      <w:pPr>
        <w:rPr>
          <w:b/>
        </w:rPr>
      </w:pPr>
      <w:r>
        <w:rPr>
          <w:b/>
        </w:rPr>
        <w:t>MEAN AVERAGE ERRO</w:t>
      </w:r>
      <w:r w:rsidR="00736C7A">
        <w:rPr>
          <w:b/>
        </w:rPr>
        <w:t>R</w:t>
      </w:r>
    </w:p>
    <w:p w14:paraId="3C0ADC61" w14:textId="3EE244C0" w:rsidR="003F4143" w:rsidRPr="003F4143" w:rsidRDefault="00C61066" w:rsidP="00572F49">
      <m:oMathPara>
        <m:oMath>
          <m:r>
            <w:rPr>
              <w:rFonts w:ascii="Cambria Math" w:hAnsi="Cambria Math"/>
            </w:rPr>
            <w:lastRenderedPageBreak/>
            <m:t xml:space="preserve">MAE=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p w14:paraId="607C7829" w14:textId="63E717D8" w:rsidR="007A27D2" w:rsidRDefault="007A27D2" w:rsidP="00572F49">
      <w:pPr>
        <w:rPr>
          <w:b/>
        </w:rPr>
      </w:pPr>
      <w:r w:rsidRPr="003F4143">
        <w:rPr>
          <w:b/>
        </w:rPr>
        <w:t>HUBER</w:t>
      </w:r>
      <w:r w:rsidR="00C61066">
        <w:rPr>
          <w:b/>
        </w:rPr>
        <w:t>T</w:t>
      </w:r>
      <w:r w:rsidR="005130EE">
        <w:rPr>
          <w:b/>
        </w:rPr>
        <w:t xml:space="preserve"> LOSS</w:t>
      </w:r>
    </w:p>
    <w:p w14:paraId="5D4396D8" w14:textId="0D3CDF07" w:rsidR="00C61066" w:rsidRPr="00C61066" w:rsidRDefault="00C61066" w:rsidP="00572F49">
      <w:r>
        <w:t xml:space="preserve">Ha az tanító adataink között vannak hibás adatok, amik a valós adatoktól </w:t>
      </w:r>
      <w:r w:rsidR="00180725">
        <w:t>nagymértékben</w:t>
      </w:r>
      <w:r>
        <w:t xml:space="preserve"> eltérne</w:t>
      </w:r>
      <w:r w:rsidR="00125BD0">
        <w:t>k</w:t>
      </w:r>
      <w:r>
        <w:t xml:space="preserve"> (angolul </w:t>
      </w:r>
      <w:r w:rsidRPr="008805EC">
        <w:rPr>
          <w:i/>
        </w:rPr>
        <w:t>outlier</w:t>
      </w:r>
      <w:r>
        <w:t xml:space="preserve">) az MSE hibafüggvény esetén nagyon eltorzíthatják az tanítást. Erre egy lehetséges megoldás a HUBERT LOSS, ami meghatározott </w:t>
      </w:r>
      <w:proofErr w:type="gramStart"/>
      <w:r>
        <w:t>intervallumon</w:t>
      </w:r>
      <w:proofErr w:type="gramEnd"/>
      <w:r>
        <w:t xml:space="preserve"> belül négyzetesen, azon kívül lineárisan veszi figyele</w:t>
      </w:r>
      <w:r w:rsidR="009E06F8">
        <w:t xml:space="preserve">mbe a hibát, így kiküszöböli az esetlegesen előforduló </w:t>
      </w:r>
      <w:r w:rsidR="001D5150" w:rsidRPr="00264C14">
        <w:rPr>
          <w:i/>
        </w:rPr>
        <w:t>outlier</w:t>
      </w:r>
      <w:r w:rsidR="001D5150">
        <w:t>-ek</w:t>
      </w:r>
      <w:r w:rsidR="009E06F8">
        <w:t xml:space="preserve"> </w:t>
      </w:r>
      <w:r>
        <w:t>által okozott</w:t>
      </w:r>
      <w:r w:rsidR="001D5150">
        <w:t xml:space="preserve"> nagymértékű</w:t>
      </w:r>
      <w:r>
        <w:t xml:space="preserve"> torzítást.</w:t>
      </w:r>
    </w:p>
    <w:p w14:paraId="009C323D" w14:textId="3F061DDF" w:rsidR="003F4143" w:rsidRPr="003F4143" w:rsidRDefault="00736C7A" w:rsidP="00572F49">
      <m:oMathPara>
        <m:oMath>
          <m:r>
            <w:rPr>
              <w:rFonts w:ascii="Cambria Math" w:hAnsi="Cambria Math"/>
            </w:rPr>
            <m:t xml:space="preserve">L= </m:t>
          </m:r>
          <m:d>
            <m:dPr>
              <m:begChr m:val="{"/>
              <m:endChr m:val=""/>
              <m:ctrlPr>
                <w:rPr>
                  <w:rFonts w:ascii="Cambria Math" w:hAnsi="Cambria Math"/>
                  <w:i/>
                </w:rPr>
              </m:ctrlPr>
            </m:dPr>
            <m:e>
              <m:eqArr>
                <m:eqArrPr>
                  <m:ctrlPr>
                    <w:rPr>
                      <w:rFonts w:ascii="Cambria Math" w:hAnsi="Cambria Math"/>
                      <w:i/>
                    </w:rPr>
                  </m:ctrlPr>
                </m:eqArrP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e>
                  </m:box>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r>
                    <w:rPr>
                      <w:rFonts w:ascii="Cambria Math" w:hAnsi="Cambria Math"/>
                    </w:rPr>
                    <m:t xml:space="preserve">                  ha </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≤δ</m:t>
                  </m:r>
                </m:e>
                <m:e>
                  <m:r>
                    <w:rPr>
                      <w:rFonts w:ascii="Cambria Math" w:hAnsi="Cambria Math"/>
                    </w:rPr>
                    <m:t>δ*</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δ</m:t>
                          </m:r>
                        </m:e>
                      </m:box>
                    </m:e>
                  </m:d>
                  <m:r>
                    <w:rPr>
                      <w:rFonts w:ascii="Cambria Math" w:hAnsi="Cambria Math"/>
                    </w:rPr>
                    <m:t xml:space="preserve">               egyébként</m:t>
                  </m:r>
                </m:e>
              </m:eqArr>
            </m:e>
          </m:d>
        </m:oMath>
      </m:oMathPara>
    </w:p>
    <w:p w14:paraId="07ACD5A9" w14:textId="59AA76E9" w:rsidR="0042753E" w:rsidRDefault="0042753E" w:rsidP="0042753E">
      <w:pPr>
        <w:pStyle w:val="Cmsor3"/>
      </w:pPr>
      <w:bookmarkStart w:id="21" w:name="_Toc498975262"/>
      <w:r>
        <w:t xml:space="preserve">Hálózat </w:t>
      </w:r>
      <w:commentRangeStart w:id="22"/>
      <w:r>
        <w:t>tanítása</w:t>
      </w:r>
      <w:commentRangeEnd w:id="22"/>
      <w:r w:rsidR="000C0F01">
        <w:rPr>
          <w:rStyle w:val="Jegyzethivatkozs"/>
          <w:rFonts w:cs="Times New Roman"/>
          <w:b w:val="0"/>
          <w:bCs w:val="0"/>
        </w:rPr>
        <w:commentReference w:id="22"/>
      </w:r>
      <w:r w:rsidR="00C9124E">
        <w:t xml:space="preserve"> és optimalizálás</w:t>
      </w:r>
      <w:bookmarkEnd w:id="21"/>
    </w:p>
    <w:p w14:paraId="6CB033F8" w14:textId="00DE95D7" w:rsidR="002444F9" w:rsidRDefault="00C9124E" w:rsidP="00C9124E">
      <w:r>
        <w:t>A hálózat tanítása a rendelkezésre álló tanító adatok</w:t>
      </w:r>
      <w:r w:rsidR="00180725">
        <w:t xml:space="preserve"> és</w:t>
      </w:r>
      <w:r>
        <w:t xml:space="preserve"> az ún</w:t>
      </w:r>
      <w:r w:rsidR="0090035F">
        <w:t>.</w:t>
      </w:r>
      <w:r>
        <w:t xml:space="preserve"> </w:t>
      </w:r>
      <w:r w:rsidRPr="0090035F">
        <w:rPr>
          <w:i/>
        </w:rPr>
        <w:t>backpropagation</w:t>
      </w:r>
      <w:r>
        <w:t xml:space="preserve"> algoritmus segítségével történik. Az algoritmus teljes levezetését mellőzve, most csak egy rövid koncepcionális összefoglalót adok az algoritmus működéséről, illetve </w:t>
      </w:r>
      <w:r w:rsidR="00C02548">
        <w:t xml:space="preserve">a teljesség igénye nélkül </w:t>
      </w:r>
      <w:r>
        <w:t>bemutatok néhány a gyakorlatban gyakran használt optimalizációs algoritmust</w:t>
      </w:r>
      <w:r w:rsidR="002444F9">
        <w:t xml:space="preserve">. A teljes levezetést </w:t>
      </w:r>
      <w:commentRangeStart w:id="23"/>
      <w:r w:rsidR="002444F9">
        <w:t xml:space="preserve">ITT </w:t>
      </w:r>
      <w:commentRangeEnd w:id="23"/>
      <w:r w:rsidR="002444F9">
        <w:rPr>
          <w:rStyle w:val="Jegyzethivatkozs"/>
        </w:rPr>
        <w:commentReference w:id="23"/>
      </w:r>
      <w:r w:rsidR="002444F9">
        <w:t>elérhető.</w:t>
      </w:r>
    </w:p>
    <w:p w14:paraId="3E8CA98D" w14:textId="38784F2A" w:rsidR="002444F9" w:rsidRDefault="00C9124E" w:rsidP="00C9124E">
      <w:r>
        <w:t>Az algoritmus során az adott bement</w:t>
      </w:r>
      <w:r w:rsidR="002444F9">
        <w:t xml:space="preserve">re, amit általában kisebb kötegekben (angolul </w:t>
      </w:r>
      <w:r w:rsidR="002444F9" w:rsidRPr="0090035F">
        <w:rPr>
          <w:i/>
        </w:rPr>
        <w:t>mini-batch</w:t>
      </w:r>
      <w:r w:rsidR="002444F9">
        <w:t xml:space="preserve">) adunk a hálózatra, </w:t>
      </w:r>
      <w:r>
        <w:t xml:space="preserve">kiszámoljuk a </w:t>
      </w:r>
      <w:r w:rsidR="00836721">
        <w:t>becsült</w:t>
      </w:r>
      <w:r>
        <w:t xml:space="preserve"> kimenetet </w:t>
      </w:r>
      <m:oMath>
        <m:acc>
          <m:accPr>
            <m:ctrlPr>
              <w:rPr>
                <w:rFonts w:ascii="Cambria Math" w:hAnsi="Cambria Math"/>
                <w:b/>
                <w:i/>
              </w:rPr>
            </m:ctrlPr>
          </m:accPr>
          <m:e>
            <m:r>
              <m:rPr>
                <m:sty m:val="bi"/>
              </m:rPr>
              <w:rPr>
                <w:rFonts w:ascii="Cambria Math" w:hAnsi="Cambria Math"/>
              </w:rPr>
              <m:t>y</m:t>
            </m:r>
          </m:e>
        </m:acc>
      </m:oMath>
      <w:r>
        <w:t xml:space="preserve">-t majd ezzel és a valós </w:t>
      </w:r>
      <m:oMath>
        <m:r>
          <m:rPr>
            <m:sty m:val="bi"/>
          </m:rPr>
          <w:rPr>
            <w:rFonts w:ascii="Cambria Math" w:hAnsi="Cambria Math"/>
          </w:rPr>
          <m:t>y</m:t>
        </m:r>
      </m:oMath>
      <w:r>
        <w:t xml:space="preserve"> kimenet különbségéből kiszámoljuk a hibafüggvény értékét. Ez után kiszámoljuk</w:t>
      </w:r>
      <w:r w:rsidR="002444F9">
        <w:t xml:space="preserve"> a hibafüggvény</w:t>
      </w:r>
      <w:r>
        <w:t xml:space="preserve"> </w:t>
      </w:r>
      <w:r w:rsidR="002444F9">
        <w:t xml:space="preserve">minden réteg minden </w:t>
      </w:r>
      <w:r>
        <w:t>súly</w:t>
      </w:r>
      <w:r w:rsidR="002444F9">
        <w:t>á</w:t>
      </w:r>
      <w:r>
        <w:t>ra</w:t>
      </w:r>
      <w:r w:rsidR="002444F9">
        <w:t xml:space="preserve"> vonatkozó parciális </w:t>
      </w:r>
      <w:proofErr w:type="gramStart"/>
      <w:r w:rsidR="002444F9">
        <w:t>deriváltját</w:t>
      </w:r>
      <w:proofErr w:type="gramEnd"/>
      <w:r w:rsidR="002444F9">
        <w:t xml:space="preserve"> és ezt felhasználva </w:t>
      </w:r>
      <w:r w:rsidR="00013064">
        <w:t>hangoljuk a hálózat súlyait. Ez</w:t>
      </w:r>
      <w:r w:rsidR="002444F9">
        <w:t>ekkel a grádiens</w:t>
      </w:r>
      <w:r w:rsidR="0090035F">
        <w:t xml:space="preserve"> </w:t>
      </w:r>
      <w:r w:rsidR="002444F9">
        <w:t>alapú eljárások</w:t>
      </w:r>
      <w:r w:rsidR="0090035F">
        <w:t>k</w:t>
      </w:r>
      <w:r w:rsidR="002444F9">
        <w:t xml:space="preserve">al, sajnos nem </w:t>
      </w:r>
      <w:proofErr w:type="gramStart"/>
      <w:r w:rsidR="002444F9">
        <w:t>garantált</w:t>
      </w:r>
      <w:proofErr w:type="gramEnd"/>
      <w:r w:rsidR="002444F9">
        <w:t xml:space="preserve">, hogy a hibafüggvény globális minimumát érjük el, ellenben gyakran ennek a garanciának a hiánya nem okoz gondot. Továbbá több kiegészítő módszert is kidolgoztak már arra, hogy a </w:t>
      </w:r>
      <w:proofErr w:type="gramStart"/>
      <w:r w:rsidR="002444F9">
        <w:t>lokális</w:t>
      </w:r>
      <w:proofErr w:type="gramEnd"/>
      <w:r w:rsidR="002444F9">
        <w:t xml:space="preserve"> minimumokból kilendítsék a függvényt a tanítás során, mint például a momentum módszerv vagy a Nesterov momentum.</w:t>
      </w:r>
    </w:p>
    <w:p w14:paraId="62023F47" w14:textId="3B43F01B" w:rsidR="002444F9" w:rsidRDefault="00642E84" w:rsidP="005263E6">
      <w:pPr>
        <w:ind w:firstLine="0"/>
        <w:rPr>
          <w:b/>
        </w:rPr>
      </w:pPr>
      <w:r>
        <w:rPr>
          <w:b/>
        </w:rPr>
        <w:t>STOCHASTIC GRDIENT DESCENT</w:t>
      </w:r>
      <w:r w:rsidR="002444F9" w:rsidRPr="00642E84">
        <w:rPr>
          <w:b/>
        </w:rPr>
        <w:t xml:space="preserve"> </w:t>
      </w:r>
      <w:commentRangeStart w:id="24"/>
      <w:r w:rsidR="002444F9" w:rsidRPr="00642E84">
        <w:rPr>
          <w:b/>
        </w:rPr>
        <w:t>(SGD</w:t>
      </w:r>
      <w:commentRangeEnd w:id="24"/>
      <w:r w:rsidR="00C02548">
        <w:rPr>
          <w:rStyle w:val="Jegyzethivatkozs"/>
        </w:rPr>
        <w:commentReference w:id="24"/>
      </w:r>
      <w:r w:rsidR="002444F9" w:rsidRPr="00642E84">
        <w:rPr>
          <w:b/>
        </w:rPr>
        <w:t>)</w:t>
      </w:r>
    </w:p>
    <w:p w14:paraId="385F0218" w14:textId="2B1F0D25" w:rsidR="005263E6" w:rsidRPr="0090035F" w:rsidRDefault="005263E6" w:rsidP="005263E6">
      <w:pPr>
        <w:ind w:firstLine="0"/>
      </w:pPr>
      <w:r>
        <w:t xml:space="preserve">Az </w:t>
      </w:r>
      <w:r w:rsidR="0090035F">
        <w:t>egyik legrégebb óta alkalmazott</w:t>
      </w:r>
      <w:r>
        <w:t xml:space="preserve"> optimalizációs eljárás</w:t>
      </w:r>
      <w:r w:rsidR="0090035F">
        <w:t xml:space="preserve">. A </w:t>
      </w:r>
      <w:r w:rsidR="0090035F" w:rsidRPr="0090035F">
        <w:rPr>
          <w:i/>
        </w:rPr>
        <w:t>backpropagation</w:t>
      </w:r>
      <w:r w:rsidR="0090035F">
        <w:t xml:space="preserve"> során kiszámolt parciális </w:t>
      </w:r>
      <w:proofErr w:type="gramStart"/>
      <w:r w:rsidR="0090035F">
        <w:t>deriváltakat</w:t>
      </w:r>
      <w:proofErr w:type="gramEnd"/>
      <w:r w:rsidR="0090035F">
        <w:t xml:space="preserve"> egy </w:t>
      </w:r>
      <w:r w:rsidR="0090035F" w:rsidRPr="0090035F">
        <w:rPr>
          <w:b/>
          <w:i/>
        </w:rPr>
        <w:t>α</w:t>
      </w:r>
      <w:r w:rsidR="0090035F">
        <w:t xml:space="preserve"> tanulási rátával (továbbiakban </w:t>
      </w:r>
      <w:r w:rsidR="0090035F" w:rsidRPr="0090035F">
        <w:rPr>
          <w:i/>
        </w:rPr>
        <w:t>learning rate</w:t>
      </w:r>
      <w:r w:rsidR="0090035F">
        <w:t>),majd ezt kivonva az eredeti sú</w:t>
      </w:r>
      <w:r w:rsidR="00C02548">
        <w:t>lyokból frissítjük azokat, majd ezt az eljárást iteráljuk.</w:t>
      </w:r>
    </w:p>
    <w:p w14:paraId="6D574D84" w14:textId="5ABE4445" w:rsidR="002444F9" w:rsidRPr="0090035F" w:rsidRDefault="0090035F" w:rsidP="005263E6">
      <w:pPr>
        <w:ind w:firstLine="0"/>
      </w:pPr>
      <m:oMathPara>
        <m:oMath>
          <m:r>
            <w:rPr>
              <w:rFonts w:ascii="Cambria Math" w:hAnsi="Cambria Math"/>
            </w:rPr>
            <w:lastRenderedPageBreak/>
            <m:t>θ=θ-α</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n</m:t>
                  </m:r>
                </m:den>
              </m:f>
            </m:e>
          </m:box>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n</m:t>
              </m:r>
            </m:sup>
            <m:e>
              <m:sSub>
                <m:sSubPr>
                  <m:ctrlPr>
                    <w:rPr>
                      <w:rFonts w:ascii="Cambria Math" w:hAnsi="Cambria Math" w:cs="Cambria Math"/>
                      <w:i/>
                    </w:rPr>
                  </m:ctrlPr>
                </m:sSubPr>
                <m:e>
                  <m:r>
                    <w:rPr>
                      <w:rFonts w:ascii="Cambria Math" w:hAnsi="Cambria Math" w:cs="Cambria Math"/>
                    </w:rPr>
                    <m:t>∇</m:t>
                  </m:r>
                </m:e>
                <m:sub>
                  <m:r>
                    <w:rPr>
                      <w:rFonts w:ascii="Cambria Math" w:hAnsi="Cambria Math"/>
                    </w:rPr>
                    <m:t>θ</m:t>
                  </m:r>
                </m:sub>
              </m:sSub>
              <m:r>
                <w:rPr>
                  <w:rFonts w:ascii="Cambria Math" w:hAnsi="Cambria Math"/>
                </w:rPr>
                <m:t>L(θ,</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p w14:paraId="171DAECC" w14:textId="08F1F728" w:rsidR="00C02548" w:rsidRDefault="0090035F" w:rsidP="005263E6">
      <w:pPr>
        <w:ind w:firstLine="0"/>
      </w:pPr>
      <w:r>
        <w:t xml:space="preserve">Ahol </w:t>
      </w:r>
      <m:oMath>
        <m:r>
          <m:rPr>
            <m:sty m:val="bi"/>
          </m:rPr>
          <w:rPr>
            <w:rFonts w:ascii="Cambria Math" w:hAnsi="Cambria Math"/>
          </w:rPr>
          <m:t>θ</m:t>
        </m:r>
      </m:oMath>
      <w:r>
        <w:t xml:space="preserve"> hálózat éleinek súlyai,</w:t>
      </w:r>
      <w:r w:rsidRPr="0090035F">
        <w:t xml:space="preserve"> </w:t>
      </w:r>
      <m:oMath>
        <m:r>
          <m:rPr>
            <m:sty m:val="bi"/>
          </m:rPr>
          <w:rPr>
            <w:rFonts w:ascii="Cambria Math" w:hAnsi="Cambria Math"/>
          </w:rPr>
          <m:t>α</m:t>
        </m:r>
      </m:oMath>
      <w:r>
        <w:t xml:space="preserve"> a </w:t>
      </w:r>
      <w:r>
        <w:rPr>
          <w:i/>
        </w:rPr>
        <w:t>learning rate,</w:t>
      </w:r>
      <w:r>
        <w:t xml:space="preserve"> n az alkalmazott </w:t>
      </w:r>
      <w:r w:rsidRPr="0090035F">
        <w:rPr>
          <w:i/>
        </w:rPr>
        <w:t>mini-batch</w:t>
      </w:r>
      <w:r>
        <w:t xml:space="preserve"> mérete,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oMath>
      <w:r w:rsidR="00C02548">
        <w:t xml:space="preserve"> pedig az i.-edik tanítóadatot alkotó be és ki menet.</w:t>
      </w:r>
    </w:p>
    <w:p w14:paraId="45A36A62" w14:textId="4247A324" w:rsidR="00C02548" w:rsidRDefault="00C02548" w:rsidP="005263E6">
      <w:pPr>
        <w:ind w:firstLine="0"/>
      </w:pPr>
      <w:r>
        <w:t xml:space="preserve">A fentebb említett </w:t>
      </w:r>
      <w:proofErr w:type="gramStart"/>
      <w:r>
        <w:t>lokális</w:t>
      </w:r>
      <w:proofErr w:type="gramEnd"/>
      <w:r>
        <w:t xml:space="preserve"> minimumba való beragadás elkerülésére találták ki az ún. momentum alkalmazását. Ezt annyit tesz, hogy a súly finomhangolása során az előző iterációban kiszámolt korrigáció a jelenlegi iterációban is jelen van valamekkora mértékben, ezzel bizonyos mértékben </w:t>
      </w:r>
      <w:proofErr w:type="gramStart"/>
      <w:r>
        <w:t>potenciálisan</w:t>
      </w:r>
      <w:proofErr w:type="gramEnd"/>
      <w:r>
        <w:t xml:space="preserve"> túllendítve az algoritmust az esetleges lokális minimumban való elakadástól.</w:t>
      </w:r>
    </w:p>
    <w:p w14:paraId="4E65C78B" w14:textId="0B691D3D" w:rsidR="00C02548" w:rsidRPr="0090035F" w:rsidRDefault="00C02548" w:rsidP="00C02548">
      <w:pPr>
        <w:ind w:firstLine="0"/>
      </w:pPr>
      <m:oMathPara>
        <m:oMath>
          <m:r>
            <w:rPr>
              <w:rFonts w:ascii="Cambria Math" w:hAnsi="Cambria Math"/>
            </w:rPr>
            <m:t>v=γv+α</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1</m:t>
                  </m:r>
                </m:num>
                <m:den>
                  <m:r>
                    <w:rPr>
                      <w:rFonts w:ascii="Cambria Math" w:hAnsi="Cambria Math"/>
                    </w:rPr>
                    <m:t>n</m:t>
                  </m:r>
                </m:den>
              </m:f>
            </m:e>
          </m:box>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n</m:t>
              </m:r>
            </m:sup>
            <m:e>
              <m:sSub>
                <m:sSubPr>
                  <m:ctrlPr>
                    <w:rPr>
                      <w:rFonts w:ascii="Cambria Math" w:hAnsi="Cambria Math" w:cs="Cambria Math"/>
                      <w:i/>
                    </w:rPr>
                  </m:ctrlPr>
                </m:sSubPr>
                <m:e>
                  <m:r>
                    <w:rPr>
                      <w:rFonts w:ascii="Cambria Math" w:hAnsi="Cambria Math" w:cs="Cambria Math"/>
                    </w:rPr>
                    <m:t>∇</m:t>
                  </m:r>
                </m:e>
                <m:sub>
                  <m:r>
                    <w:rPr>
                      <w:rFonts w:ascii="Cambria Math" w:hAnsi="Cambria Math"/>
                    </w:rPr>
                    <m:t>θ</m:t>
                  </m:r>
                </m:sub>
              </m:sSub>
              <m:r>
                <w:rPr>
                  <w:rFonts w:ascii="Cambria Math" w:hAnsi="Cambria Math"/>
                </w:rPr>
                <m:t>L(θ,</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m:oMathPara>
    </w:p>
    <w:p w14:paraId="609587CB" w14:textId="41E01F69" w:rsidR="00C02548" w:rsidRPr="0090035F" w:rsidRDefault="00C02548" w:rsidP="00C02548">
      <w:pPr>
        <w:ind w:firstLine="0"/>
      </w:pPr>
      <m:oMathPara>
        <m:oMath>
          <m:r>
            <w:rPr>
              <w:rFonts w:ascii="Cambria Math" w:hAnsi="Cambria Math"/>
            </w:rPr>
            <m:t>θ=θ-v</m:t>
          </m:r>
        </m:oMath>
      </m:oMathPara>
    </w:p>
    <w:p w14:paraId="5D4633B4" w14:textId="4C5F9EEA" w:rsidR="00C02548" w:rsidRPr="00C02548" w:rsidRDefault="00C02548" w:rsidP="005263E6">
      <w:pPr>
        <w:ind w:firstLine="0"/>
      </w:pPr>
      <w:r>
        <w:t xml:space="preserve">Ahol az </w:t>
      </w:r>
      <m:oMath>
        <m:r>
          <m:rPr>
            <m:sty m:val="bi"/>
          </m:rPr>
          <w:rPr>
            <w:rFonts w:ascii="Cambria Math" w:hAnsi="Cambria Math"/>
          </w:rPr>
          <m:t>γ∈(0,1]</m:t>
        </m:r>
      </m:oMath>
      <w:r w:rsidRPr="00C02548">
        <w:t>,</w:t>
      </w:r>
      <w:r>
        <w:t xml:space="preserve"> ami azt mondja meg, hogy mennyire </w:t>
      </w:r>
      <w:proofErr w:type="gramStart"/>
      <w:r>
        <w:t>számítsanak</w:t>
      </w:r>
      <w:proofErr w:type="gramEnd"/>
      <w:r>
        <w:t xml:space="preserve"> bele a mostaniba a régebbi iterációk során kiszámol </w:t>
      </w:r>
      <w:r w:rsidRPr="00C02548">
        <w:rPr>
          <w:b/>
          <w:i/>
        </w:rPr>
        <w:t>v</w:t>
      </w:r>
      <w:r>
        <w:t xml:space="preserve"> értékek.</w:t>
      </w:r>
    </w:p>
    <w:p w14:paraId="7BA0B06B" w14:textId="3E23D279" w:rsidR="00C9124E" w:rsidRDefault="002444F9" w:rsidP="00C02548">
      <w:pPr>
        <w:ind w:firstLine="0"/>
      </w:pPr>
      <w:commentRangeStart w:id="25"/>
      <w:r>
        <w:t>A</w:t>
      </w:r>
      <w:r w:rsidRPr="00EA4F61">
        <w:rPr>
          <w:b/>
        </w:rPr>
        <w:t>DAM</w:t>
      </w:r>
      <w:commentRangeEnd w:id="25"/>
      <w:r w:rsidR="00C02548">
        <w:rPr>
          <w:rStyle w:val="Jegyzethivatkozs"/>
        </w:rPr>
        <w:commentReference w:id="25"/>
      </w:r>
    </w:p>
    <w:p w14:paraId="7F4E3E4D" w14:textId="24E2AF03" w:rsidR="00C02548" w:rsidRDefault="00C02548" w:rsidP="00C02548">
      <w:pPr>
        <w:ind w:firstLine="0"/>
      </w:pPr>
      <w:r>
        <w:t xml:space="preserve">Az ADAM is a SGD-nél megismert eljárásokon alapul, néhány kiegészítéssel. Az algoritmus teljes működésének leírása ITT érhető el. Fontos tulajdonsága, hogy minden élhez saját </w:t>
      </w:r>
      <w:r>
        <w:rPr>
          <w:i/>
        </w:rPr>
        <w:t>learning rate</w:t>
      </w:r>
      <w:r>
        <w:t xml:space="preserve">-et tart nyilván amelyeket, attól függően </w:t>
      </w:r>
      <w:proofErr w:type="gramStart"/>
      <w:r>
        <w:t>adaptívan</w:t>
      </w:r>
      <w:proofErr w:type="gramEnd"/>
      <w:r>
        <w:t xml:space="preserve"> változtat, hogy az adott él milyen gyakran volt frissítve az előző iterációk során. A gyakorlatban nagyon közkedvelt optimalizációs eljárás, mivel általában kevés finomhangolást igényel és gyakran ennek a használata jelenti a leggyorsabb és legpontosabb eredményt.</w:t>
      </w:r>
    </w:p>
    <w:p w14:paraId="2760C123" w14:textId="3D9A8953" w:rsidR="00C02548" w:rsidRDefault="00C02548" w:rsidP="00C02548">
      <w:pPr>
        <w:ind w:firstLine="0"/>
        <w:rPr>
          <w:b/>
        </w:rPr>
      </w:pPr>
      <w:commentRangeStart w:id="26"/>
      <w:r w:rsidRPr="00C02548">
        <w:rPr>
          <w:b/>
        </w:rPr>
        <w:t>NADAM</w:t>
      </w:r>
      <w:commentRangeEnd w:id="26"/>
      <w:r w:rsidR="00C04705">
        <w:rPr>
          <w:rStyle w:val="Jegyzethivatkozs"/>
        </w:rPr>
        <w:commentReference w:id="26"/>
      </w:r>
    </w:p>
    <w:p w14:paraId="6C93192E" w14:textId="42923FCF" w:rsidR="00C02548" w:rsidRPr="00C02548" w:rsidRDefault="00C02548" w:rsidP="00C02548">
      <w:pPr>
        <w:ind w:firstLine="0"/>
      </w:pPr>
      <w:r>
        <w:t>Az ADAM algoritmusnak a Nesterov momentummal kiegészített változata.</w:t>
      </w:r>
    </w:p>
    <w:p w14:paraId="0EFF05A0" w14:textId="6C4C304D" w:rsidR="002F361B" w:rsidRPr="002F361B" w:rsidRDefault="0042753E" w:rsidP="002F361B">
      <w:pPr>
        <w:pStyle w:val="Cmsor3"/>
      </w:pPr>
      <w:bookmarkStart w:id="27" w:name="_Toc498975263"/>
      <w:r>
        <w:t>Neurális hálózatok típusai</w:t>
      </w:r>
      <w:bookmarkEnd w:id="27"/>
    </w:p>
    <w:p w14:paraId="577AC113" w14:textId="75655159" w:rsidR="002F361B" w:rsidRDefault="009A2665" w:rsidP="002F361B">
      <w:r>
        <w:t>A neurális hálózatok a rejtett rétegek szerkezetétől függően máshogy viselkedhetnek és más-más feladatok megoldására jók.</w:t>
      </w:r>
      <w:r w:rsidR="00D94470">
        <w:t xml:space="preserve"> Több fajta réteg és </w:t>
      </w:r>
      <w:proofErr w:type="gramStart"/>
      <w:r w:rsidR="00D94470">
        <w:t>struktúra</w:t>
      </w:r>
      <w:proofErr w:type="gramEnd"/>
      <w:r w:rsidR="00D94470">
        <w:t xml:space="preserve"> létezik már,</w:t>
      </w:r>
      <w:r>
        <w:t xml:space="preserve"> </w:t>
      </w:r>
      <w:r w:rsidR="00D94470">
        <w:t>e</w:t>
      </w:r>
      <w:r w:rsidR="00C61066">
        <w:t xml:space="preserve">zek közül szeretném bemutatni az általam </w:t>
      </w:r>
      <w:r w:rsidR="00382A5B">
        <w:t>felhasználtakat</w:t>
      </w:r>
      <w:r w:rsidR="00C61066">
        <w:t>.</w:t>
      </w:r>
    </w:p>
    <w:p w14:paraId="4880BF15" w14:textId="065A9FDC" w:rsidR="009A2665" w:rsidRPr="009A2665" w:rsidRDefault="00C61066" w:rsidP="009A2665">
      <w:pPr>
        <w:ind w:firstLine="0"/>
        <w:rPr>
          <w:b/>
        </w:rPr>
      </w:pPr>
      <w:r>
        <w:rPr>
          <w:b/>
        </w:rPr>
        <w:t>FULLY CONNECTED</w:t>
      </w:r>
    </w:p>
    <w:p w14:paraId="44283D9D" w14:textId="183721F1" w:rsidR="009A2665" w:rsidRDefault="00C61066" w:rsidP="00C61066">
      <w:pPr>
        <w:ind w:firstLine="0"/>
      </w:pPr>
      <w:r>
        <w:lastRenderedPageBreak/>
        <w:t xml:space="preserve">A </w:t>
      </w:r>
      <w:r w:rsidRPr="00560677">
        <w:rPr>
          <w:i/>
        </w:rPr>
        <w:t>fully connected</w:t>
      </w:r>
      <w:r>
        <w:t xml:space="preserve"> vagy magyarul teljesen összekötött</w:t>
      </w:r>
      <w:r w:rsidR="009A2665">
        <w:t xml:space="preserve"> rétegek között minden neuron m</w:t>
      </w:r>
      <w:r>
        <w:t xml:space="preserve">inden neuronnal össze van kötve. A legegyszerűbb neurális hálók ilyen rétegek egymás után pakolásával épülnek fel. A bemeneti adatok és a kimeneti adatok közötti kapcsolatot tanulja meg. </w:t>
      </w:r>
    </w:p>
    <w:p w14:paraId="161DDE10" w14:textId="1AA3190E" w:rsidR="00736C7A" w:rsidRDefault="007A6B10" w:rsidP="00736C7A">
      <w:pPr>
        <w:pStyle w:val="Kp"/>
      </w:pPr>
      <w:r>
        <w:pict w14:anchorId="1A2038C9">
          <v:shape id="_x0000_i1026" type="#_x0000_t75" style="width:120.6pt;height:132.6pt">
            <v:imagedata r:id="rId21" o:title="dense"/>
          </v:shape>
        </w:pict>
      </w:r>
    </w:p>
    <w:p w14:paraId="1F4EE9EB" w14:textId="3101A22A" w:rsidR="009A2665" w:rsidRDefault="009A2665" w:rsidP="009A2665">
      <w:pPr>
        <w:ind w:firstLine="0"/>
        <w:rPr>
          <w:b/>
        </w:rPr>
      </w:pPr>
      <w:r w:rsidRPr="009A2665">
        <w:rPr>
          <w:b/>
        </w:rPr>
        <w:t>CONVOLUTIONAL</w:t>
      </w:r>
    </w:p>
    <w:p w14:paraId="26B6EB9E" w14:textId="0676B4DD" w:rsidR="00C61066" w:rsidRDefault="00C61066" w:rsidP="009A2665">
      <w:pPr>
        <w:ind w:firstLine="0"/>
      </w:pPr>
      <w:r>
        <w:t xml:space="preserve">A konvolúciós rétegek egy ún. </w:t>
      </w:r>
      <w:proofErr w:type="gramStart"/>
      <w:r>
        <w:t>kernellel</w:t>
      </w:r>
      <w:proofErr w:type="gramEnd"/>
      <w:r>
        <w:t xml:space="preserve"> pásztázzák végig a bementet és képzik le a kimenetet. Egy kernel súlyai egy kimeneti réteg leképzésére érvényesek, és egyszerre több kimenet is készülhet. Mivel az élek súlyai megosztottak, sokkal kevesebb paramétert tartalmaznak, mint a sima </w:t>
      </w:r>
      <w:r w:rsidRPr="00560677">
        <w:rPr>
          <w:i/>
        </w:rPr>
        <w:t>fully connected</w:t>
      </w:r>
      <w:r>
        <w:t xml:space="preserve"> rétegek. Előnye, hogy az egymáshoz közelebb elhelyezkedő adatok kapcsolatát is figyelembe </w:t>
      </w:r>
      <w:r w:rsidR="00560677">
        <w:t xml:space="preserve">veszi, így gyakran </w:t>
      </w:r>
      <w:proofErr w:type="gramStart"/>
      <w:r w:rsidR="00560677">
        <w:t xml:space="preserve">alkalmazzák </w:t>
      </w:r>
      <w:r>
        <w:t xml:space="preserve"> </w:t>
      </w:r>
      <w:r w:rsidRPr="00560677">
        <w:rPr>
          <w:i/>
        </w:rPr>
        <w:t>feature</w:t>
      </w:r>
      <w:proofErr w:type="gramEnd"/>
      <w:r>
        <w:t xml:space="preserve"> </w:t>
      </w:r>
      <w:r w:rsidRPr="00560677">
        <w:rPr>
          <w:i/>
        </w:rPr>
        <w:t>extraction</w:t>
      </w:r>
      <w:r>
        <w:t>-re, az adatok közötti kapcsolatok kinyerésére. Létezik 1D, 2D, illetve 3D-s verziója is.</w:t>
      </w:r>
    </w:p>
    <w:p w14:paraId="0CBFD012" w14:textId="0ED6621D" w:rsidR="00736C7A" w:rsidRPr="00C61066" w:rsidRDefault="007A6B10" w:rsidP="00736C7A">
      <w:pPr>
        <w:pStyle w:val="Kp"/>
      </w:pPr>
      <w:r>
        <w:pict w14:anchorId="6721273D">
          <v:shape id="_x0000_i1027" type="#_x0000_t75" style="width:216.6pt;height:130.8pt">
            <v:imagedata r:id="rId22" o:title="Fig-1-Sample-generation-of-a-5-5-feature-map-as-the-result-of-the-2D-discrete"/>
          </v:shape>
        </w:pict>
      </w:r>
    </w:p>
    <w:p w14:paraId="3498D2D7" w14:textId="241EEC58" w:rsidR="009A2665" w:rsidRDefault="00FC3ED9" w:rsidP="009A2665">
      <w:pPr>
        <w:ind w:firstLine="0"/>
        <w:rPr>
          <w:b/>
        </w:rPr>
      </w:pPr>
      <w:r>
        <w:rPr>
          <w:b/>
        </w:rPr>
        <w:t>Pooling rétegek</w:t>
      </w:r>
    </w:p>
    <w:p w14:paraId="515DAC68" w14:textId="28582901" w:rsidR="00FC3ED9" w:rsidRDefault="00FC3ED9" w:rsidP="009A2665">
      <w:pPr>
        <w:ind w:firstLine="0"/>
      </w:pPr>
      <w:r>
        <w:t xml:space="preserve">Az ún </w:t>
      </w:r>
      <w:r w:rsidRPr="00560677">
        <w:rPr>
          <w:i/>
        </w:rPr>
        <w:t>pooling</w:t>
      </w:r>
      <w:r>
        <w:t xml:space="preserve"> rétegek a </w:t>
      </w:r>
      <w:proofErr w:type="gramStart"/>
      <w:r>
        <w:t>bementi</w:t>
      </w:r>
      <w:proofErr w:type="gramEnd"/>
      <w:r>
        <w:t xml:space="preserve">  réteget megszűrve állítják elő a kimenetet. A </w:t>
      </w:r>
      <w:proofErr w:type="gramStart"/>
      <w:r>
        <w:t>szűrőt</w:t>
      </w:r>
      <w:proofErr w:type="gramEnd"/>
      <w:r>
        <w:t xml:space="preserve"> ami általában az általa lefedett tartomány maximumát adja vissza (</w:t>
      </w:r>
      <w:r w:rsidRPr="00560677">
        <w:rPr>
          <w:i/>
        </w:rPr>
        <w:t>MaxPooling</w:t>
      </w:r>
      <w:r>
        <w:t>), bizonyos lépésközzel pásztázza végig a bementét, így egyfajta dimenzió redukciót hajt végre. Gyakran használják együtt konvolúciós rétegekkel.</w:t>
      </w:r>
    </w:p>
    <w:p w14:paraId="5929CFFF" w14:textId="27C74B1E" w:rsidR="00736C7A" w:rsidRDefault="007A6B10" w:rsidP="00736C7A">
      <w:pPr>
        <w:pStyle w:val="Kp"/>
      </w:pPr>
      <w:r>
        <w:lastRenderedPageBreak/>
        <w:pict w14:anchorId="5B2162B2">
          <v:shape id="_x0000_i1028" type="#_x0000_t75" style="width:282.6pt;height:132pt">
            <v:imagedata r:id="rId23" o:title="maxpool"/>
          </v:shape>
        </w:pict>
      </w:r>
    </w:p>
    <w:p w14:paraId="01F4A26C" w14:textId="72B910F4" w:rsidR="00814893" w:rsidRDefault="00383268" w:rsidP="00383268">
      <w:pPr>
        <w:pStyle w:val="Cmsor2"/>
      </w:pPr>
      <w:bookmarkStart w:id="28" w:name="_Toc498975264"/>
      <w:r>
        <w:t>Deep reinfocement learning</w:t>
      </w:r>
      <w:bookmarkEnd w:id="28"/>
    </w:p>
    <w:p w14:paraId="40CC4D96" w14:textId="4C021E01" w:rsidR="0042753E" w:rsidRPr="0042753E" w:rsidRDefault="0042753E" w:rsidP="0042753E">
      <w:pPr>
        <w:pStyle w:val="Cmsor3"/>
      </w:pPr>
      <w:bookmarkStart w:id="29" w:name="_Toc498975265"/>
      <w:r>
        <w:t>Motiváció</w:t>
      </w:r>
      <w:bookmarkEnd w:id="29"/>
    </w:p>
    <w:p w14:paraId="265C128A" w14:textId="0B66B757" w:rsidR="00442DA1" w:rsidRDefault="00C64FA4" w:rsidP="00442DA1">
      <w:r>
        <w:t>Bár a klasszikus megerősítéses tanulás alapú algoritmusok kis állapotterü problémák esetén jól használhatók a</w:t>
      </w:r>
      <w:r w:rsidR="00560677">
        <w:t>z</w:t>
      </w:r>
      <w:r>
        <w:t xml:space="preserve"> állapottér és </w:t>
      </w:r>
      <w:proofErr w:type="gramStart"/>
      <w:r>
        <w:t>a</w:t>
      </w:r>
      <w:proofErr w:type="gramEnd"/>
      <w:r w:rsidR="008567BB">
        <w:t xml:space="preserve"> akciótér</w:t>
      </w:r>
      <w:r>
        <w:t xml:space="preserve"> dimenzióinak növelésével hamar el lehet érni a módszer korlátait. </w:t>
      </w:r>
      <w:r w:rsidR="00442DA1">
        <w:t>A modern megerősítéses ta</w:t>
      </w:r>
      <w:r w:rsidR="00560677">
        <w:t>nuláson alapuló algoritmusok</w:t>
      </w:r>
      <w:r w:rsidR="00442DA1">
        <w:t xml:space="preserve"> ma már szinte mind </w:t>
      </w:r>
      <w:r w:rsidR="00560677">
        <w:t>mély tanulással vannak kombinálva</w:t>
      </w:r>
      <w:r w:rsidR="00442DA1">
        <w:t xml:space="preserve"> a hatalmas állapottér </w:t>
      </w:r>
      <w:proofErr w:type="gramStart"/>
      <w:r w:rsidR="00442DA1">
        <w:t>kompenzálására</w:t>
      </w:r>
      <w:proofErr w:type="gramEnd"/>
      <w:r w:rsidR="00442DA1">
        <w:t>. Az ezzel járó előnyökkel</w:t>
      </w:r>
      <w:r>
        <w:t xml:space="preserve"> viszont</w:t>
      </w:r>
      <w:r w:rsidR="00442DA1">
        <w:t xml:space="preserve"> sajnos hátrányok is járnak. Míg a </w:t>
      </w:r>
      <w:proofErr w:type="gramStart"/>
      <w:r w:rsidR="00442DA1">
        <w:t>klasszikus</w:t>
      </w:r>
      <w:proofErr w:type="gramEnd"/>
      <w:r w:rsidR="00442DA1">
        <w:t xml:space="preserve"> táblá</w:t>
      </w:r>
      <w:r>
        <w:t>zatos módszert alkalmazó algori</w:t>
      </w:r>
      <w:r w:rsidR="00442DA1">
        <w:t>t</w:t>
      </w:r>
      <w:r>
        <w:t>m</w:t>
      </w:r>
      <w:r w:rsidR="00442DA1">
        <w:t xml:space="preserve">usok esetében megfelelő </w:t>
      </w:r>
      <w:r w:rsidR="00C32A0A">
        <w:t>felderítő függvény</w:t>
      </w:r>
      <w:r w:rsidR="00442DA1">
        <w:t xml:space="preserve"> alkalmazása esetén gara</w:t>
      </w:r>
      <w:r>
        <w:t>nciánk van arra, hogy az algori</w:t>
      </w:r>
      <w:r w:rsidR="00442DA1">
        <w:t>t</w:t>
      </w:r>
      <w:r>
        <w:t>m</w:t>
      </w:r>
      <w:r w:rsidR="00C32A0A">
        <w:t xml:space="preserve">us az optimális </w:t>
      </w:r>
      <w:r w:rsidR="00C32A0A" w:rsidRPr="00C32A0A">
        <w:rPr>
          <w:i/>
        </w:rPr>
        <w:t>policy</w:t>
      </w:r>
      <w:r w:rsidR="00C32A0A">
        <w:t>-hoz konvergál</w:t>
      </w:r>
      <w:r w:rsidR="00442DA1">
        <w:t>,</w:t>
      </w:r>
      <w:r w:rsidR="00D35182">
        <w:t xml:space="preserve"> addig a </w:t>
      </w:r>
      <w:r w:rsidR="00D35182" w:rsidRPr="00C32A0A">
        <w:rPr>
          <w:i/>
        </w:rPr>
        <w:t>deep reinforcement lear</w:t>
      </w:r>
      <w:r w:rsidR="00442DA1" w:rsidRPr="00C32A0A">
        <w:rPr>
          <w:i/>
        </w:rPr>
        <w:t>ning</w:t>
      </w:r>
      <w:r w:rsidR="00442DA1">
        <w:t xml:space="preserve"> algoritmusok gyakran </w:t>
      </w:r>
      <w:r>
        <w:t xml:space="preserve">megakadnak lokális optimumoknál. Továbbá míg a sima neurális hálók tanítása során álltalában a rendelkezésre álló tanító adatbázis statikus, addig a </w:t>
      </w:r>
      <w:r w:rsidRPr="00C32A0A">
        <w:rPr>
          <w:i/>
        </w:rPr>
        <w:t>deep reinforcement learning</w:t>
      </w:r>
      <w:r>
        <w:t xml:space="preserve"> esetében általában ez folyamatosan változik, mind méretében, mind eloszlását tekintve, </w:t>
      </w:r>
      <w:r w:rsidR="00442DA1">
        <w:t>így az eredményesebb működés elérés</w:t>
      </w:r>
      <w:r w:rsidR="007F03D3">
        <w:t>e érdekében egyéb trükköket is alkalmaznunk kell.</w:t>
      </w:r>
    </w:p>
    <w:p w14:paraId="4C7E95DF" w14:textId="150D2120" w:rsidR="00D35182" w:rsidRDefault="00D35182" w:rsidP="00D35182">
      <w:pPr>
        <w:pStyle w:val="Cmsor3"/>
      </w:pPr>
      <w:bookmarkStart w:id="30" w:name="_Toc498975266"/>
      <w:r>
        <w:t>DQN</w:t>
      </w:r>
      <w:bookmarkEnd w:id="30"/>
    </w:p>
    <w:p w14:paraId="3DF88B49" w14:textId="4C71A4BF" w:rsidR="007F03D3" w:rsidRDefault="00C64FA4" w:rsidP="00E918F4">
      <w:r>
        <w:t>A mesterséges intelligencia témaköre a kezdeti lelkesedés után az új lökést 2013-ban kapta, amikor is a</w:t>
      </w:r>
      <w:r w:rsidR="00D35182">
        <w:t xml:space="preserve"> </w:t>
      </w:r>
      <w:commentRangeStart w:id="31"/>
      <w:r w:rsidR="00D35182">
        <w:t>DeepMind</w:t>
      </w:r>
      <w:commentRangeEnd w:id="31"/>
      <w:r w:rsidR="0014416C">
        <w:rPr>
          <w:rStyle w:val="Jegyzethivatkozs"/>
        </w:rPr>
        <w:commentReference w:id="31"/>
      </w:r>
      <w:r w:rsidR="00D35182">
        <w:t xml:space="preserve"> nevű cég az általuk kifejlesztett Deep Q learning algoritmus</w:t>
      </w:r>
      <w:r>
        <w:t xml:space="preserve"> segítségével</w:t>
      </w:r>
      <w:r w:rsidR="00D35182">
        <w:t xml:space="preserve"> emberi teljesítményt túlszárnyaló eredményeket tudott elérni a </w:t>
      </w:r>
      <w:proofErr w:type="gramStart"/>
      <w:r w:rsidR="00D35182">
        <w:t>klassziku</w:t>
      </w:r>
      <w:r w:rsidR="00C32A0A">
        <w:t>s</w:t>
      </w:r>
      <w:proofErr w:type="gramEnd"/>
      <w:r w:rsidR="00C32A0A">
        <w:t xml:space="preserve"> Atari számítógépes játékok egy részében</w:t>
      </w:r>
      <w:r w:rsidR="00D35182">
        <w:t xml:space="preserve"> csupán a képernyő pixeleit </w:t>
      </w:r>
      <w:r>
        <w:t>felhasználva, mint bemenet</w:t>
      </w:r>
      <w:r w:rsidR="00D35182">
        <w:t xml:space="preserve">. Ez egy </w:t>
      </w:r>
      <w:r w:rsidR="00D35182" w:rsidRPr="00C32A0A">
        <w:rPr>
          <w:i/>
        </w:rPr>
        <w:t>Q learning</w:t>
      </w:r>
      <w:r w:rsidR="00C32A0A">
        <w:t>-</w:t>
      </w:r>
      <w:r w:rsidR="00D35182">
        <w:t xml:space="preserve">hez hasonló algoritmus, azzal a különbséggel, hogy </w:t>
      </w:r>
      <w:r w:rsidR="008A7270">
        <w:t xml:space="preserve">a </w:t>
      </w:r>
      <m:oMath>
        <m:r>
          <m:rPr>
            <m:sty m:val="bi"/>
          </m:rPr>
          <w:rPr>
            <w:rFonts w:ascii="Cambria Math" w:hAnsi="Cambria Math"/>
          </w:rPr>
          <m:t>Q(s, a)</m:t>
        </m:r>
      </m:oMath>
      <w:r w:rsidR="008A7270">
        <w:t xml:space="preserve"> függvényt egy neurális hálóval </w:t>
      </w:r>
      <w:r w:rsidR="008466EE">
        <w:t>közelíti</w:t>
      </w:r>
      <w:r w:rsidR="008A7270">
        <w:t>. Mivel a megtapasztalt állapotátmenet</w:t>
      </w:r>
      <w:r>
        <w:t xml:space="preserve"> és jutalom eldobása a</w:t>
      </w:r>
      <w:r w:rsidR="00F90840">
        <w:t xml:space="preserve"> tanítás után</w:t>
      </w:r>
      <w:r w:rsidR="008A7270">
        <w:t xml:space="preserve"> nem lenne túl </w:t>
      </w:r>
      <w:proofErr w:type="gramStart"/>
      <w:r w:rsidR="008A7270">
        <w:t>effektív</w:t>
      </w:r>
      <w:proofErr w:type="gramEnd"/>
      <w:r w:rsidR="008A7270">
        <w:t>, ezeket egy ún</w:t>
      </w:r>
      <w:r>
        <w:t>.</w:t>
      </w:r>
      <w:r w:rsidR="008A7270">
        <w:t xml:space="preserve"> </w:t>
      </w:r>
      <w:r w:rsidR="008A7270" w:rsidRPr="00F90840">
        <w:rPr>
          <w:i/>
        </w:rPr>
        <w:t>experience replay</w:t>
      </w:r>
      <w:r w:rsidR="008A7270">
        <w:t xml:space="preserve"> m</w:t>
      </w:r>
      <w:r>
        <w:t>em</w:t>
      </w:r>
      <w:r w:rsidR="008A7270">
        <w:t xml:space="preserve">óriában tárolják. Ebből vesznek ki valamilyen eloszlással egy </w:t>
      </w:r>
      <w:r w:rsidR="006926A0">
        <w:t>köteg</w:t>
      </w:r>
      <w:r w:rsidR="00661200">
        <w:t>nyi</w:t>
      </w:r>
      <w:r w:rsidR="006926A0">
        <w:t xml:space="preserve"> (</w:t>
      </w:r>
      <w:r w:rsidR="006926A0" w:rsidRPr="006926A0">
        <w:rPr>
          <w:i/>
        </w:rPr>
        <w:t>mini-batch</w:t>
      </w:r>
      <w:r w:rsidR="006926A0">
        <w:t>)</w:t>
      </w:r>
      <w:r w:rsidR="00661200">
        <w:t xml:space="preserve"> adatot</w:t>
      </w:r>
      <w:r w:rsidR="008A7270">
        <w:t xml:space="preserve"> és tanítják</w:t>
      </w:r>
      <w:r w:rsidR="00661200">
        <w:t xml:space="preserve"> vele</w:t>
      </w:r>
      <w:r w:rsidR="008A7270">
        <w:t xml:space="preserve"> a hálót. Mivel a cél, hogy a </w:t>
      </w:r>
      <w:r w:rsidR="008A7270">
        <w:lastRenderedPageBreak/>
        <w:t xml:space="preserve">háló az egyes állapotokhoz és </w:t>
      </w:r>
      <w:proofErr w:type="gramStart"/>
      <w:r w:rsidR="008A7270">
        <w:t>akciókhoz</w:t>
      </w:r>
      <w:proofErr w:type="gramEnd"/>
      <w:r w:rsidR="008A7270">
        <w:t xml:space="preserve"> tartozó </w:t>
      </w:r>
      <w:r w:rsidR="008A7270" w:rsidRPr="00883450">
        <w:rPr>
          <w:b/>
          <w:i/>
        </w:rPr>
        <w:t>Q</w:t>
      </w:r>
      <w:r w:rsidR="008A7270">
        <w:t xml:space="preserve"> értéket tudja becsülni, a kimenetére a </w:t>
      </w:r>
      <m:oMath>
        <m:r>
          <m:rPr>
            <m:sty m:val="bi"/>
          </m:rPr>
          <w:rPr>
            <w:rFonts w:ascii="Cambria Math" w:hAnsi="Cambria Math"/>
          </w:rPr>
          <m:t>R(</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max</m:t>
            </m:r>
          </m:e>
          <m:sub>
            <m:r>
              <m:rPr>
                <m:sty m:val="bi"/>
              </m:rPr>
              <w:rPr>
                <w:rFonts w:ascii="Cambria Math" w:hAnsi="Cambria Math"/>
              </w:rPr>
              <m:t>a</m:t>
            </m:r>
          </m:sub>
        </m:sSub>
        <m:r>
          <m:rPr>
            <m:sty m:val="bi"/>
          </m:rPr>
          <w:rPr>
            <w:rFonts w:ascii="Cambria Math" w:hAnsi="Cambria Math"/>
          </w:rPr>
          <m:t>Q(</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t+1</m:t>
            </m:r>
          </m:sub>
        </m:sSub>
        <m:r>
          <m:rPr>
            <m:sty m:val="bi"/>
          </m:rPr>
          <w:rPr>
            <w:rFonts w:ascii="Cambria Math" w:hAnsi="Cambria Math"/>
          </w:rPr>
          <m:t>,a)</m:t>
        </m:r>
      </m:oMath>
      <w:r w:rsidR="008A7270">
        <w:t xml:space="preserve"> </w:t>
      </w:r>
      <w:r w:rsidR="008A7270" w:rsidRPr="00FD27B9">
        <w:rPr>
          <w:i/>
        </w:rPr>
        <w:t>target</w:t>
      </w:r>
      <w:r w:rsidR="008A7270">
        <w:t xml:space="preserve"> értéket </w:t>
      </w:r>
      <w:r w:rsidR="00FD27B9">
        <w:t>tesszük,</w:t>
      </w:r>
      <w:r w:rsidR="008A7270">
        <w:t xml:space="preserve"> és erre tanítjuk rá. Sajnos mivel a </w:t>
      </w:r>
      <m:oMath>
        <m:sSub>
          <m:sSubPr>
            <m:ctrlPr>
              <w:rPr>
                <w:rFonts w:ascii="Cambria Math" w:hAnsi="Cambria Math"/>
                <w:b/>
                <w:i/>
              </w:rPr>
            </m:ctrlPr>
          </m:sSubPr>
          <m:e>
            <m:r>
              <m:rPr>
                <m:sty m:val="bi"/>
              </m:rPr>
              <w:rPr>
                <w:rFonts w:ascii="Cambria Math" w:hAnsi="Cambria Math"/>
              </w:rPr>
              <m:t>max</m:t>
            </m:r>
          </m:e>
          <m:sub>
            <m:r>
              <m:rPr>
                <m:sty m:val="bi"/>
              </m:rPr>
              <w:rPr>
                <w:rFonts w:ascii="Cambria Math" w:hAnsi="Cambria Math"/>
              </w:rPr>
              <m:t>a</m:t>
            </m:r>
          </m:sub>
        </m:sSub>
        <m:r>
          <m:rPr>
            <m:sty m:val="bi"/>
          </m:rPr>
          <w:rPr>
            <w:rFonts w:ascii="Cambria Math" w:hAnsi="Cambria Math"/>
          </w:rPr>
          <m:t>Q(</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t+1</m:t>
            </m:r>
          </m:sub>
        </m:sSub>
        <m:r>
          <m:rPr>
            <m:sty m:val="bi"/>
          </m:rPr>
          <w:rPr>
            <w:rFonts w:ascii="Cambria Math" w:hAnsi="Cambria Math"/>
          </w:rPr>
          <m:t>,a)</m:t>
        </m:r>
      </m:oMath>
      <w:r w:rsidR="00FD27B9">
        <w:t>-</w:t>
      </w:r>
      <w:r w:rsidR="00661200">
        <w:t>t</w:t>
      </w:r>
      <w:r w:rsidR="008A7270">
        <w:t xml:space="preserve"> is a neurális hálóból </w:t>
      </w:r>
      <w:r w:rsidR="00FD27B9">
        <w:t>segítségével nyerjük ki</w:t>
      </w:r>
      <w:r w:rsidR="008D543B">
        <w:t>,</w:t>
      </w:r>
      <w:r w:rsidR="008A7270">
        <w:t xml:space="preserve"> ezé</w:t>
      </w:r>
      <w:r w:rsidR="008D543B">
        <w:t>rt</w:t>
      </w:r>
      <w:r w:rsidR="00661200">
        <w:t xml:space="preserve"> a rendszer al</w:t>
      </w:r>
      <w:r w:rsidR="008A7270">
        <w:t>a</w:t>
      </w:r>
      <w:r w:rsidR="00661200">
        <w:t>p</w:t>
      </w:r>
      <w:r w:rsidR="008A7270">
        <w:t xml:space="preserve">esetben nagyon instabil. </w:t>
      </w:r>
      <w:r w:rsidR="00E918F4">
        <w:t>Erre az ún</w:t>
      </w:r>
      <w:r w:rsidR="00661200">
        <w:t>.</w:t>
      </w:r>
      <w:r w:rsidR="00E918F4">
        <w:t xml:space="preserve"> </w:t>
      </w:r>
      <w:r w:rsidR="00E918F4" w:rsidRPr="008D543B">
        <w:rPr>
          <w:i/>
        </w:rPr>
        <w:t>target network</w:t>
      </w:r>
      <w:r w:rsidR="00E918F4">
        <w:t xml:space="preserve"> használatát találták ki, ami azt jelenti, hogy a </w:t>
      </w:r>
      <m:oMath>
        <m:sSub>
          <m:sSubPr>
            <m:ctrlPr>
              <w:rPr>
                <w:rFonts w:ascii="Cambria Math" w:hAnsi="Cambria Math"/>
                <w:b/>
                <w:i/>
              </w:rPr>
            </m:ctrlPr>
          </m:sSubPr>
          <m:e>
            <m:r>
              <m:rPr>
                <m:sty m:val="bi"/>
              </m:rPr>
              <w:rPr>
                <w:rFonts w:ascii="Cambria Math" w:hAnsi="Cambria Math"/>
              </w:rPr>
              <m:t>max</m:t>
            </m:r>
          </m:e>
          <m:sub>
            <m:r>
              <m:rPr>
                <m:sty m:val="bi"/>
              </m:rPr>
              <w:rPr>
                <w:rFonts w:ascii="Cambria Math" w:hAnsi="Cambria Math"/>
              </w:rPr>
              <m:t>a</m:t>
            </m:r>
          </m:sub>
        </m:sSub>
        <m:r>
          <m:rPr>
            <m:sty m:val="bi"/>
          </m:rPr>
          <w:rPr>
            <w:rFonts w:ascii="Cambria Math" w:hAnsi="Cambria Math"/>
          </w:rPr>
          <m:t>Q(</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t+1</m:t>
            </m:r>
          </m:sub>
        </m:sSub>
        <m:r>
          <m:rPr>
            <m:sty m:val="bi"/>
          </m:rPr>
          <w:rPr>
            <w:rFonts w:ascii="Cambria Math" w:hAnsi="Cambria Math"/>
          </w:rPr>
          <m:t>,a)</m:t>
        </m:r>
      </m:oMath>
      <w:r w:rsidR="00E918F4">
        <w:t xml:space="preserve"> értéket egy másik háló segítségével nyerjük ki amit </w:t>
      </w:r>
      <w:r w:rsidR="00883450" w:rsidRPr="00883450">
        <w:rPr>
          <w:b/>
          <w:i/>
        </w:rPr>
        <w:t>τ</w:t>
      </w:r>
      <w:r w:rsidR="00883450" w:rsidRPr="00883450">
        <w:rPr>
          <w:i/>
        </w:rPr>
        <w:t>-</w:t>
      </w:r>
      <w:r w:rsidR="00E918F4">
        <w:t>lépésenként szinkronizálunk az eredetivel.</w:t>
      </w:r>
    </w:p>
    <w:p w14:paraId="4B9EE426" w14:textId="77777777" w:rsidR="00E918F4" w:rsidRDefault="00E918F4" w:rsidP="00E918F4">
      <w:pPr>
        <w:pStyle w:val="Kp"/>
      </w:pPr>
      <w:r>
        <w:rPr>
          <w:noProof/>
          <w:lang w:eastAsia="hu-HU"/>
        </w:rPr>
        <w:drawing>
          <wp:inline distT="0" distB="0" distL="0" distR="0" wp14:anchorId="3B57DE98" wp14:editId="4D0C3A37">
            <wp:extent cx="4785967" cy="240030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7108" cy="2405888"/>
                    </a:xfrm>
                    <a:prstGeom prst="rect">
                      <a:avLst/>
                    </a:prstGeom>
                  </pic:spPr>
                </pic:pic>
              </a:graphicData>
            </a:graphic>
          </wp:inline>
        </w:drawing>
      </w:r>
    </w:p>
    <w:p w14:paraId="25538887" w14:textId="16B5025E" w:rsidR="0014416C" w:rsidRPr="0014416C" w:rsidRDefault="00E918F4" w:rsidP="000C25A5">
      <w:pPr>
        <w:pStyle w:val="Kpalrs"/>
      </w:pPr>
      <w:r>
        <w:fldChar w:fldCharType="begin"/>
      </w:r>
      <w:r>
        <w:instrText xml:space="preserve"> SEQ DQN_experience_replayel \* ARABIC </w:instrText>
      </w:r>
      <w:r>
        <w:fldChar w:fldCharType="separate"/>
      </w:r>
      <w:r>
        <w:rPr>
          <w:noProof/>
        </w:rPr>
        <w:t>1</w:t>
      </w:r>
      <w:r>
        <w:fldChar w:fldCharType="end"/>
      </w:r>
      <w:r>
        <w:t>. DQN</w:t>
      </w:r>
      <w:r w:rsidR="000C25A5">
        <w:t xml:space="preserve"> algoritmus</w:t>
      </w:r>
      <w:r>
        <w:t xml:space="preserve"> </w:t>
      </w:r>
      <w:r w:rsidRPr="00641798">
        <w:rPr>
          <w:i/>
        </w:rPr>
        <w:t xml:space="preserve">experience </w:t>
      </w:r>
      <w:commentRangeStart w:id="32"/>
      <w:r w:rsidRPr="00641798">
        <w:rPr>
          <w:i/>
        </w:rPr>
        <w:t>replay</w:t>
      </w:r>
      <w:r w:rsidR="00641798" w:rsidRPr="00641798">
        <w:rPr>
          <w:i/>
        </w:rPr>
        <w:t>-</w:t>
      </w:r>
      <w:r>
        <w:t>el</w:t>
      </w:r>
      <w:commentRangeEnd w:id="32"/>
      <w:r w:rsidR="0014416C">
        <w:rPr>
          <w:rStyle w:val="Jegyzethivatkozs"/>
          <w:b w:val="0"/>
          <w:bCs w:val="0"/>
        </w:rPr>
        <w:commentReference w:id="32"/>
      </w:r>
    </w:p>
    <w:p w14:paraId="2107ADE0" w14:textId="3402FFEA" w:rsidR="00383268" w:rsidRDefault="00383268" w:rsidP="00383268">
      <w:pPr>
        <w:pStyle w:val="Cmsor3"/>
      </w:pPr>
      <w:bookmarkStart w:id="33" w:name="_Toc498975267"/>
      <w:r>
        <w:t>DD</w:t>
      </w:r>
      <w:r w:rsidR="00E918F4">
        <w:t>QN</w:t>
      </w:r>
      <w:bookmarkEnd w:id="33"/>
    </w:p>
    <w:p w14:paraId="08A8609B" w14:textId="400301CE" w:rsidR="005E191C" w:rsidRPr="00EA39F1" w:rsidRDefault="00EA39F1" w:rsidP="00EA39F1">
      <w:r>
        <w:t xml:space="preserve">A </w:t>
      </w:r>
      <w:r w:rsidR="005E191C">
        <w:t xml:space="preserve">sima </w:t>
      </w:r>
      <w:r>
        <w:t xml:space="preserve">DQN algoritmus hajlamos túlbecsülni a </w:t>
      </w:r>
      <w:r w:rsidRPr="00C813FD">
        <w:rPr>
          <w:b/>
          <w:i/>
        </w:rPr>
        <w:t>Q</w:t>
      </w:r>
      <w:r>
        <w:t xml:space="preserve"> értékeket ugyanis a tanítás elején ezek nagyon zajosak és ezeknek mindig a </w:t>
      </w:r>
      <w:commentRangeStart w:id="34"/>
      <w:r>
        <w:t>maximumát</w:t>
      </w:r>
      <w:commentRangeEnd w:id="34"/>
      <w:r w:rsidR="0014416C">
        <w:rPr>
          <w:rStyle w:val="Jegyzethivatkozs"/>
        </w:rPr>
        <w:commentReference w:id="34"/>
      </w:r>
      <w:r>
        <w:t xml:space="preserve"> veszi. Erre a </w:t>
      </w:r>
      <w:proofErr w:type="gramStart"/>
      <w:r>
        <w:t>problémára</w:t>
      </w:r>
      <w:proofErr w:type="gramEnd"/>
      <w:r>
        <w:t xml:space="preserve"> a </w:t>
      </w:r>
      <w:r w:rsidRPr="001B5449">
        <w:rPr>
          <w:i/>
        </w:rPr>
        <w:t>Double Deep Q Network</w:t>
      </w:r>
      <w:r>
        <w:t xml:space="preserve"> </w:t>
      </w:r>
      <w:r w:rsidR="006C4DD7">
        <w:t>alg</w:t>
      </w:r>
      <w:r w:rsidR="005352F3">
        <w:t>o</w:t>
      </w:r>
      <w:r w:rsidR="006C4DD7">
        <w:t xml:space="preserve">ritmus </w:t>
      </w:r>
      <w:r>
        <w:t>nyújt segítséget. Itt két h</w:t>
      </w:r>
      <w:r w:rsidR="005E191C">
        <w:t>álót tanítunk párhuzam</w:t>
      </w:r>
      <w:r w:rsidR="0014416C">
        <w:t>osan. Az egyikkel azt</w:t>
      </w:r>
      <w:r w:rsidR="005E191C">
        <w:t xml:space="preserve"> határozzuk meg</w:t>
      </w:r>
      <w:r w:rsidR="00995C4D">
        <w:t>,</w:t>
      </w:r>
      <w:r w:rsidR="005E191C">
        <w:t xml:space="preserve"> hogy a következő állapotból mi lenne az optimális </w:t>
      </w:r>
      <w:proofErr w:type="gramStart"/>
      <w:r w:rsidR="0014416C">
        <w:t>akció</w:t>
      </w:r>
      <w:proofErr w:type="gramEnd"/>
      <w:r w:rsidR="005E191C">
        <w:t xml:space="preserve">, </w:t>
      </w:r>
      <w:r w:rsidR="00995C4D">
        <w:t xml:space="preserve">míg </w:t>
      </w:r>
      <w:r w:rsidR="005E191C">
        <w:t xml:space="preserve">a másikkal pedig becsüljük, hogy az így kapott állapot akció párnak mennyi a </w:t>
      </w:r>
      <w:r w:rsidR="005E191C" w:rsidRPr="003C74B2">
        <w:rPr>
          <w:b/>
          <w:i/>
        </w:rPr>
        <w:t>Q</w:t>
      </w:r>
      <w:r w:rsidR="005E191C">
        <w:t xml:space="preserve"> értéke. Mivel a </w:t>
      </w:r>
      <w:r w:rsidR="005E191C" w:rsidRPr="00B86AA6">
        <w:rPr>
          <w:i/>
        </w:rPr>
        <w:t>target network</w:t>
      </w:r>
      <w:r w:rsidR="0014416C">
        <w:t>-</w:t>
      </w:r>
      <w:r w:rsidR="005E191C">
        <w:t xml:space="preserve">höz már úgyis használunk egy hálót, </w:t>
      </w:r>
      <w:r w:rsidR="00147BDD">
        <w:t xml:space="preserve">ezt </w:t>
      </w:r>
      <w:r w:rsidR="005E191C">
        <w:t xml:space="preserve">fel tudjuk használni ehhez a változtatáshoz is. </w:t>
      </w:r>
      <w:r w:rsidR="005D5A14">
        <w:t xml:space="preserve">A döntéshozásnak és a döntés értékelésének ez a fajta szétválasztása </w:t>
      </w:r>
      <w:r w:rsidR="005E191C">
        <w:t xml:space="preserve"> </w:t>
      </w:r>
      <w:commentRangeStart w:id="35"/>
      <w:r w:rsidR="005E191C">
        <w:t>bizonyítottan</w:t>
      </w:r>
      <w:commentRangeEnd w:id="35"/>
      <w:r w:rsidR="005E191C">
        <w:rPr>
          <w:rStyle w:val="Jegyzethivatkozs"/>
        </w:rPr>
        <w:commentReference w:id="35"/>
      </w:r>
      <w:r w:rsidR="005E191C">
        <w:t xml:space="preserve"> csökkenti a </w:t>
      </w:r>
      <w:r w:rsidR="005E191C" w:rsidRPr="00AF09BE">
        <w:rPr>
          <w:b/>
          <w:i/>
        </w:rPr>
        <w:t>Q</w:t>
      </w:r>
      <w:r w:rsidR="005E191C">
        <w:t xml:space="preserve"> értékek </w:t>
      </w:r>
      <w:r w:rsidR="008338F8" w:rsidRPr="008338F8">
        <w:rPr>
          <w:i/>
        </w:rPr>
        <w:t>offset</w:t>
      </w:r>
      <w:r w:rsidR="008338F8">
        <w:t>-ét</w:t>
      </w:r>
      <w:r w:rsidR="005D5A14">
        <w:t>,</w:t>
      </w:r>
      <w:r w:rsidR="005E191C">
        <w:t xml:space="preserve"> ezáltal </w:t>
      </w:r>
      <w:proofErr w:type="gramStart"/>
      <w:r w:rsidR="005E191C">
        <w:t>stabilabb</w:t>
      </w:r>
      <w:proofErr w:type="gramEnd"/>
      <w:r w:rsidR="005E191C">
        <w:t xml:space="preserve"> működést </w:t>
      </w:r>
      <w:commentRangeStart w:id="36"/>
      <w:r w:rsidR="005E191C">
        <w:t>kapunk</w:t>
      </w:r>
      <w:commentRangeEnd w:id="36"/>
      <w:r w:rsidR="00B42168">
        <w:rPr>
          <w:rStyle w:val="Jegyzethivatkozs"/>
        </w:rPr>
        <w:commentReference w:id="36"/>
      </w:r>
      <w:r w:rsidR="005E191C">
        <w:t>.</w:t>
      </w:r>
    </w:p>
    <w:p w14:paraId="3EA63D66" w14:textId="7531F8CE" w:rsidR="00383268" w:rsidRDefault="00383268" w:rsidP="00383268">
      <w:pPr>
        <w:pStyle w:val="Cmsor3"/>
      </w:pPr>
      <w:bookmarkStart w:id="37" w:name="_Toc498975268"/>
      <w:r>
        <w:t>DD</w:t>
      </w:r>
      <w:r w:rsidR="00E918F4">
        <w:t>PG</w:t>
      </w:r>
      <w:bookmarkEnd w:id="37"/>
    </w:p>
    <w:p w14:paraId="297CB3D0" w14:textId="7A1C91EE" w:rsidR="00B42168" w:rsidRDefault="00B42168" w:rsidP="00F34E22">
      <w:r>
        <w:t>Míg a DQN és a DDQN algoritmusok</w:t>
      </w:r>
      <w:r w:rsidR="00E15015">
        <w:t>at</w:t>
      </w:r>
      <w:r>
        <w:t xml:space="preserve"> diszkrét kimenetek esetén tudjuk alkalmazni, a legtöbb irányítási algoritmusnál folytonos beavatkozó jelre van szükségünk, így más módszert </w:t>
      </w:r>
      <w:proofErr w:type="gramStart"/>
      <w:r>
        <w:t>kell</w:t>
      </w:r>
      <w:proofErr w:type="gramEnd"/>
      <w:r>
        <w:t xml:space="preserve"> keressünk. </w:t>
      </w:r>
      <w:r w:rsidR="00CE2B8A">
        <w:t>Egy ilyen</w:t>
      </w:r>
      <w:proofErr w:type="gramStart"/>
      <w:r w:rsidR="00CE2B8A">
        <w:t>,folytonos</w:t>
      </w:r>
      <w:proofErr w:type="gramEnd"/>
      <w:r w:rsidR="00CE2B8A">
        <w:t xml:space="preserve"> mozgástérre alkalmazható algorimtus a</w:t>
      </w:r>
      <w:r>
        <w:t xml:space="preserve"> megoldást a </w:t>
      </w:r>
      <w:r w:rsidRPr="00CE2B8A">
        <w:rPr>
          <w:i/>
        </w:rPr>
        <w:t>Deterministic Deep Policy Gradien</w:t>
      </w:r>
      <w:r w:rsidR="006014A4" w:rsidRPr="00CE2B8A">
        <w:rPr>
          <w:i/>
        </w:rPr>
        <w:t>t</w:t>
      </w:r>
      <w:r w:rsidR="006014A4">
        <w:t xml:space="preserve"> módszer </w:t>
      </w:r>
      <w:r w:rsidR="006014A4">
        <w:lastRenderedPageBreak/>
        <w:t>(</w:t>
      </w:r>
      <w:r w:rsidR="00227B32">
        <w:t xml:space="preserve">továbbiakban </w:t>
      </w:r>
      <w:r w:rsidR="006014A4">
        <w:t xml:space="preserve">DDPG). Ez egy </w:t>
      </w:r>
      <w:r w:rsidR="006014A4" w:rsidRPr="008E420A">
        <w:rPr>
          <w:i/>
        </w:rPr>
        <w:t>actor-</w:t>
      </w:r>
      <w:r w:rsidRPr="008E420A">
        <w:rPr>
          <w:i/>
        </w:rPr>
        <w:t>critic</w:t>
      </w:r>
      <w:r>
        <w:t xml:space="preserve"> típusú algoritmus, tehát két fő részből áll. Egy </w:t>
      </w:r>
      <w:r w:rsidRPr="00E9150C">
        <w:rPr>
          <w:i/>
        </w:rPr>
        <w:t>actor</w:t>
      </w:r>
      <w:r>
        <w:t xml:space="preserve"> </w:t>
      </w:r>
      <w:r w:rsidR="006014A4">
        <w:t>hálózatból,</w:t>
      </w:r>
      <w:r>
        <w:t xml:space="preserve"> ami az </w:t>
      </w:r>
      <w:proofErr w:type="gramStart"/>
      <w:r>
        <w:t>ideális</w:t>
      </w:r>
      <w:proofErr w:type="gramEnd"/>
      <w:r>
        <w:t xml:space="preserve"> </w:t>
      </w:r>
      <w:r w:rsidRPr="00E9150C">
        <w:rPr>
          <w:i/>
        </w:rPr>
        <w:t>policy</w:t>
      </w:r>
      <w:r w:rsidR="00E9150C">
        <w:t>-</w:t>
      </w:r>
      <w:r>
        <w:t xml:space="preserve">t határozza meg, és egy </w:t>
      </w:r>
      <w:r w:rsidRPr="00E9150C">
        <w:rPr>
          <w:i/>
        </w:rPr>
        <w:t>critic</w:t>
      </w:r>
      <w:r w:rsidR="006014A4">
        <w:t xml:space="preserve"> hálózatból,</w:t>
      </w:r>
      <w:r>
        <w:t xml:space="preserve"> ami a </w:t>
      </w:r>
      <w:r w:rsidRPr="00E9150C">
        <w:rPr>
          <w:i/>
        </w:rPr>
        <w:t>policy</w:t>
      </w:r>
      <w:r>
        <w:t xml:space="preserve"> értékelését végzi. Ez a hálózat is szenved a neurális háló miatti instabilitástól, amit csökkenteni lehet a DQN-nél megismert </w:t>
      </w:r>
      <w:r w:rsidRPr="00425BD4">
        <w:rPr>
          <w:i/>
        </w:rPr>
        <w:t>target</w:t>
      </w:r>
      <w:r>
        <w:t xml:space="preserve"> hálózatok használatával. Ezzel az algoritmussal folytonos kimenetet tudunk </w:t>
      </w:r>
      <w:r w:rsidR="006014A4">
        <w:t>becsülni, így</w:t>
      </w:r>
      <w:r>
        <w:t xml:space="preserve"> elméletben több irányítástechnikai </w:t>
      </w:r>
      <w:proofErr w:type="gramStart"/>
      <w:r>
        <w:t>probléma</w:t>
      </w:r>
      <w:proofErr w:type="gramEnd"/>
      <w:r>
        <w:t xml:space="preserve"> megoldáshoz is </w:t>
      </w:r>
      <w:commentRangeStart w:id="38"/>
      <w:r>
        <w:t>felhasználhatjuk</w:t>
      </w:r>
      <w:commentRangeEnd w:id="38"/>
      <w:r>
        <w:rPr>
          <w:rStyle w:val="Jegyzethivatkozs"/>
        </w:rPr>
        <w:commentReference w:id="38"/>
      </w:r>
      <w:r>
        <w:t>.</w:t>
      </w:r>
    </w:p>
    <w:p w14:paraId="061B09E2" w14:textId="161CBFB3" w:rsidR="00F97647" w:rsidRDefault="00F97647" w:rsidP="00F97647">
      <w:pPr>
        <w:pStyle w:val="Kp"/>
      </w:pPr>
      <w:r>
        <w:rPr>
          <w:noProof/>
          <w:lang w:eastAsia="hu-HU"/>
        </w:rPr>
        <w:drawing>
          <wp:inline distT="0" distB="0" distL="0" distR="0" wp14:anchorId="7D1938FB" wp14:editId="75C8DC11">
            <wp:extent cx="4562978" cy="3368040"/>
            <wp:effectExtent l="0" t="0" r="9525" b="381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4502" cy="3376546"/>
                    </a:xfrm>
                    <a:prstGeom prst="rect">
                      <a:avLst/>
                    </a:prstGeom>
                  </pic:spPr>
                </pic:pic>
              </a:graphicData>
            </a:graphic>
          </wp:inline>
        </w:drawing>
      </w:r>
    </w:p>
    <w:p w14:paraId="67F2F736" w14:textId="1458DBAE" w:rsidR="00594579" w:rsidRDefault="00594579" w:rsidP="00594579">
      <w:pPr>
        <w:pStyle w:val="Cmsor3"/>
      </w:pPr>
      <w:bookmarkStart w:id="39" w:name="_Toc498975269"/>
      <w:r>
        <w:t>Monte Carlo Tree Search</w:t>
      </w:r>
      <w:bookmarkEnd w:id="39"/>
    </w:p>
    <w:p w14:paraId="2FF0705D" w14:textId="7AAFEDED" w:rsidR="00987DEF" w:rsidRDefault="00987DEF" w:rsidP="00987DEF">
      <w:r>
        <w:t xml:space="preserve">A reinforcement learning alapját adó MDP-ben, az állapotokat ábrázolhatjuk egy fa gráf segítségével. A kiterjedt állapotterű szekvenciális </w:t>
      </w:r>
      <w:proofErr w:type="gramStart"/>
      <w:r>
        <w:t>problémák</w:t>
      </w:r>
      <w:proofErr w:type="gramEnd"/>
      <w:r>
        <w:t xml:space="preserve"> esetén ez a fa gráf gyakran nagyon mély, illetve széles, így a korlátozott erőforrásaink és</w:t>
      </w:r>
      <w:r w:rsidR="00206B23">
        <w:t xml:space="preserve"> a rendelkezésre álló idő miatt</w:t>
      </w:r>
      <w:r>
        <w:t xml:space="preserve"> az egész állapotteret nem tudjuk maradéktalanul felfedezni, </w:t>
      </w:r>
      <w:r w:rsidR="00206B23">
        <w:t>ezért</w:t>
      </w:r>
      <w:r>
        <w:t xml:space="preserve"> az eddig megismert módszerek nem</w:t>
      </w:r>
      <w:r w:rsidR="00206B23">
        <w:t xml:space="preserve"> mindig</w:t>
      </w:r>
      <w:r>
        <w:t xml:space="preserve"> alkalmazhatóak sikerrel. Erre egy alternatív megoldást jelent a </w:t>
      </w:r>
      <w:r w:rsidRPr="001E5323">
        <w:rPr>
          <w:i/>
        </w:rPr>
        <w:t>Monte Carlo Tree Search</w:t>
      </w:r>
      <w:r>
        <w:t xml:space="preserve"> nevű algoritmus. Ez egy iteratív algoritmus, melyet sikerrel alkalmaztak olyan bonyolult szekvenciális </w:t>
      </w:r>
      <w:proofErr w:type="gramStart"/>
      <w:r>
        <w:t>problémák</w:t>
      </w:r>
      <w:proofErr w:type="gramEnd"/>
      <w:r>
        <w:t xml:space="preserve"> megoldására, mint például a </w:t>
      </w:r>
      <w:commentRangeStart w:id="40"/>
      <w:r>
        <w:t>Go</w:t>
      </w:r>
      <w:commentRangeEnd w:id="40"/>
      <w:r>
        <w:rPr>
          <w:rStyle w:val="Jegyzethivatkozs"/>
        </w:rPr>
        <w:commentReference w:id="40"/>
      </w:r>
      <w:r>
        <w:t>.</w:t>
      </w:r>
    </w:p>
    <w:p w14:paraId="48A7AE18" w14:textId="56CCADC0" w:rsidR="00987DEF" w:rsidRDefault="00987DEF" w:rsidP="00987DEF">
      <w:r>
        <w:t>Az algoritmus négy egymás utáni lépésből áll. Döntés választása (</w:t>
      </w:r>
      <w:r w:rsidRPr="001E5323">
        <w:rPr>
          <w:i/>
        </w:rPr>
        <w:t>selection</w:t>
      </w:r>
      <w:r>
        <w:t>), állapot kibontása (</w:t>
      </w:r>
      <w:r w:rsidRPr="001E5323">
        <w:rPr>
          <w:i/>
        </w:rPr>
        <w:t>expansion</w:t>
      </w:r>
      <w:r>
        <w:t>), az állapotból szimulációk futtatása (</w:t>
      </w:r>
      <w:r w:rsidRPr="001E5323">
        <w:rPr>
          <w:i/>
        </w:rPr>
        <w:t>simulation</w:t>
      </w:r>
      <w:r>
        <w:t>), majd az eredmények visszaterjesztése (</w:t>
      </w:r>
      <w:r w:rsidRPr="001E5323">
        <w:rPr>
          <w:i/>
        </w:rPr>
        <w:t>backpropagation</w:t>
      </w:r>
      <w:r>
        <w:t xml:space="preserve">). Az algoritmus során addig követjük a </w:t>
      </w:r>
      <m:oMath>
        <m:r>
          <m:rPr>
            <m:sty m:val="bi"/>
          </m:rPr>
          <w:rPr>
            <w:rFonts w:ascii="Cambria Math" w:hAnsi="Cambria Math"/>
          </w:rPr>
          <m:t>π(s)</m:t>
        </m:r>
      </m:oMath>
      <w:r>
        <w:t xml:space="preserve"> stratégiánkat, ameddig biztosak vagyunk a lépésünkben. Amikor már nem tudjuk, </w:t>
      </w:r>
      <w:r>
        <w:lastRenderedPageBreak/>
        <w:t>mit lépjünk, akkor n darab szimulációt végzünk véletlenszerű döntések meghozásával, vagy valamilyen felfedező függvényt követve. Az így kinyert eredményeket visszaterjesztjük a szimulációk során meghozott döntés sorra, majd az így kapott eredmények segítségével az eddig bizonytalan helyzetből azt a döntést hozzuk meg</w:t>
      </w:r>
      <w:r w:rsidR="00BC4A23">
        <w:t>,</w:t>
      </w:r>
      <w:r>
        <w:t xml:space="preserve"> ami </w:t>
      </w:r>
      <w:r w:rsidR="00BC4A23">
        <w:t xml:space="preserve">átlagosan </w:t>
      </w:r>
      <w:r>
        <w:t>a legjobb eredményre vezetett, így a döntési fában egy szinttel lej</w:t>
      </w:r>
      <w:r w:rsidR="00BC4A23">
        <w:t>j</w:t>
      </w:r>
      <w:r>
        <w:t xml:space="preserve">ebb tudunk jutni. Lényegében az algoritmus a döntési fának megkeresi azon ágait, amik valószínűbben tartalmazzák a számunkra érdekesebb állapotokat és azt az ágat bontja tovább és fedezi </w:t>
      </w:r>
      <w:commentRangeStart w:id="41"/>
      <w:r>
        <w:t>fel</w:t>
      </w:r>
      <w:commentRangeEnd w:id="41"/>
      <w:r>
        <w:rPr>
          <w:rStyle w:val="Jegyzethivatkozs"/>
        </w:rPr>
        <w:commentReference w:id="41"/>
      </w:r>
      <w:r w:rsidR="00BC4A23">
        <w:t>.</w:t>
      </w:r>
    </w:p>
    <w:p w14:paraId="42225F38" w14:textId="32D0F3DF" w:rsidR="00736C7A" w:rsidRPr="00987DEF" w:rsidRDefault="007213E6" w:rsidP="00736C7A">
      <w:pPr>
        <w:pStyle w:val="Kp"/>
      </w:pPr>
      <w:r>
        <w:pict w14:anchorId="2E600A06">
          <v:shape id="_x0000_i1029" type="#_x0000_t75" style="width:387pt;height:129pt">
            <v:imagedata r:id="rId26" o:title="MCTS_(English)"/>
          </v:shape>
        </w:pict>
      </w:r>
    </w:p>
    <w:p w14:paraId="0A8E466D" w14:textId="23E1518A" w:rsidR="000E4CE5" w:rsidRDefault="000E4CE5" w:rsidP="000E4CE5">
      <w:pPr>
        <w:pStyle w:val="Cmsor1"/>
      </w:pPr>
      <w:bookmarkStart w:id="42" w:name="_Toc498975270"/>
      <w:r>
        <w:lastRenderedPageBreak/>
        <w:t>Megerősítéses tanulás a gyakorlatban</w:t>
      </w:r>
      <w:bookmarkEnd w:id="42"/>
    </w:p>
    <w:p w14:paraId="0FDC6251" w14:textId="7C9502F6" w:rsidR="00B500D5" w:rsidRPr="00B500D5" w:rsidRDefault="00B500D5" w:rsidP="00B500D5">
      <w:r>
        <w:t>A versenyautó ir</w:t>
      </w:r>
      <w:r w:rsidR="00F34E22">
        <w:t xml:space="preserve">ányításának megtervezése előtt </w:t>
      </w:r>
      <w:r>
        <w:t xml:space="preserve">egy egyszerűbb </w:t>
      </w:r>
      <w:proofErr w:type="gramStart"/>
      <w:r>
        <w:t>problémán</w:t>
      </w:r>
      <w:proofErr w:type="gramEnd"/>
      <w:r>
        <w:t xml:space="preserve"> teszteltem az</w:t>
      </w:r>
      <w:r w:rsidR="00F34E22">
        <w:t xml:space="preserve"> algoritmusokat.</w:t>
      </w:r>
      <w:r w:rsidR="00D97075">
        <w:t xml:space="preserve"> A</w:t>
      </w:r>
      <w:r w:rsidR="00F34E22">
        <w:t>z implementáció során két programnyelv jöt</w:t>
      </w:r>
      <w:r w:rsidR="00594579">
        <w:t>t szóba a Matlab és a Python. A</w:t>
      </w:r>
      <w:r w:rsidR="00F34E22">
        <w:t xml:space="preserve"> M</w:t>
      </w:r>
      <w:r w:rsidR="00D97075">
        <w:t>atlab azért</w:t>
      </w:r>
      <w:r w:rsidR="00F34E22">
        <w:t>,</w:t>
      </w:r>
      <w:r w:rsidR="00D97075">
        <w:t xml:space="preserve"> mert rendkívül kiterjedt eszköztára van és szimulációk futta</w:t>
      </w:r>
      <w:r w:rsidR="00F34E22">
        <w:t>tás</w:t>
      </w:r>
      <w:r w:rsidR="00AF7758">
        <w:t>ához kézenfekvő megoldás. A</w:t>
      </w:r>
      <w:r w:rsidR="00F34E22">
        <w:t xml:space="preserve"> P</w:t>
      </w:r>
      <w:r w:rsidR="00D97075">
        <w:t>ython pedig</w:t>
      </w:r>
      <w:r w:rsidR="00F34E22">
        <w:t>,</w:t>
      </w:r>
      <w:r w:rsidR="00D97075">
        <w:t xml:space="preserve"> mivel a tudományos életben szinte kizárólag ezt használják a mélytanulás alapú algoritmusok implementálásához a nagy</w:t>
      </w:r>
      <w:r w:rsidR="00F34E22">
        <w:t>on</w:t>
      </w:r>
      <w:r w:rsidR="00D97075">
        <w:t xml:space="preserve"> rugalmas és könnyen használható moduljainak köszönhetően. (Tensorflow, </w:t>
      </w:r>
      <w:commentRangeStart w:id="43"/>
      <w:r w:rsidR="00D97075">
        <w:t>Keras</w:t>
      </w:r>
      <w:commentRangeEnd w:id="43"/>
      <w:r w:rsidR="00F34E22">
        <w:rPr>
          <w:rStyle w:val="Jegyzethivatkozs"/>
        </w:rPr>
        <w:commentReference w:id="43"/>
      </w:r>
      <w:r w:rsidR="00D97075">
        <w:t>)</w:t>
      </w:r>
    </w:p>
    <w:p w14:paraId="0F308B4F" w14:textId="4CC680FD" w:rsidR="009B6D9F" w:rsidRDefault="009B6D9F" w:rsidP="009B6D9F">
      <w:pPr>
        <w:pStyle w:val="Cmsor2"/>
      </w:pPr>
      <w:bookmarkStart w:id="44" w:name="_Toc498975271"/>
      <w:r>
        <w:t>Kő-papír-olló megerősítéses tanulással</w:t>
      </w:r>
      <w:bookmarkEnd w:id="44"/>
    </w:p>
    <w:p w14:paraId="764F513C" w14:textId="776AAA0F" w:rsidR="00B500D5" w:rsidRDefault="00F34E22" w:rsidP="00B500D5">
      <w:r>
        <w:t>A közismert kő-papír-</w:t>
      </w:r>
      <w:r w:rsidR="00B500D5">
        <w:t>olló játék</w:t>
      </w:r>
      <w:r w:rsidR="002D07D3">
        <w:t xml:space="preserve">ot két játékos </w:t>
      </w:r>
      <w:r>
        <w:t xml:space="preserve">játsza. </w:t>
      </w:r>
      <w:r w:rsidR="00BE164B">
        <w:t>A</w:t>
      </w:r>
      <w:r w:rsidR="002D07D3">
        <w:t xml:space="preserve"> ját</w:t>
      </w:r>
      <w:r w:rsidR="00B500D5">
        <w:t>ékos</w:t>
      </w:r>
      <w:r w:rsidR="00BE164B">
        <w:t>ok</w:t>
      </w:r>
      <w:r w:rsidR="00B500D5">
        <w:t xml:space="preserve"> három különböző döntés közül választhat. A kő üti az ollót</w:t>
      </w:r>
      <w:r w:rsidR="00BE164B">
        <w:t>,</w:t>
      </w:r>
      <w:r w:rsidR="00B500D5">
        <w:t xml:space="preserve"> a papír üti</w:t>
      </w:r>
      <w:r w:rsidR="00BE164B">
        <w:t>,</w:t>
      </w:r>
      <w:r w:rsidR="00B500D5">
        <w:t xml:space="preserve"> a követ</w:t>
      </w:r>
      <w:r w:rsidR="00BE164B">
        <w:t>,</w:t>
      </w:r>
      <w:r w:rsidR="00B500D5">
        <w:t xml:space="preserve"> és az olló üti a papírt. Egy ilyen környezetben egymás után több mecset is játszva a játékot modellezhetjük egy MDP-vel is, ha az ellenfelünk valamilyen statikus stratégiát követve játszik, például, hogy az utolsó játék kimenete alapján dönt.</w:t>
      </w:r>
      <w:r w:rsidR="002D07D3">
        <w:t xml:space="preserve"> Egy ilyen MPD-ben pedig a </w:t>
      </w:r>
      <w:proofErr w:type="gramStart"/>
      <w:r w:rsidR="002D07D3">
        <w:t>klasszikus</w:t>
      </w:r>
      <w:proofErr w:type="gramEnd"/>
      <w:r w:rsidR="002D07D3">
        <w:t xml:space="preserve"> </w:t>
      </w:r>
      <w:r w:rsidR="00D97075">
        <w:t xml:space="preserve">Q-learning garantáltan rátanul az optimális </w:t>
      </w:r>
      <w:commentRangeStart w:id="45"/>
      <w:r w:rsidR="00D97075">
        <w:t>stratégiára</w:t>
      </w:r>
      <w:commentRangeEnd w:id="45"/>
      <w:r w:rsidR="001B6132">
        <w:rPr>
          <w:rStyle w:val="Jegyzethivatkozs"/>
        </w:rPr>
        <w:commentReference w:id="45"/>
      </w:r>
      <w:r w:rsidR="00D97075">
        <w:t>.</w:t>
      </w:r>
    </w:p>
    <w:p w14:paraId="075318AA" w14:textId="4D6DBF25" w:rsidR="001B6132" w:rsidRDefault="001B6132" w:rsidP="00B500D5">
      <w:r>
        <w:t>A teszt során x</w:t>
      </w:r>
      <w:proofErr w:type="gramStart"/>
      <w:r>
        <w:t>,y</w:t>
      </w:r>
      <w:proofErr w:type="gramEnd"/>
      <w:r>
        <w:t xml:space="preserve"> és z paramétereket használtam</w:t>
      </w:r>
    </w:p>
    <w:p w14:paraId="064AC2AA" w14:textId="7841644E" w:rsidR="0068202A" w:rsidRPr="00B500D5" w:rsidRDefault="0068202A" w:rsidP="00B500D5">
      <w:commentRangeStart w:id="46"/>
      <w:r>
        <w:t>IDE EGY DIAGARMOT MATLAB</w:t>
      </w:r>
      <w:commentRangeEnd w:id="46"/>
      <w:r>
        <w:rPr>
          <w:rStyle w:val="Jegyzethivatkozs"/>
        </w:rPr>
        <w:commentReference w:id="46"/>
      </w:r>
    </w:p>
    <w:p w14:paraId="545D02A8" w14:textId="3DCA5659" w:rsidR="009B6D9F" w:rsidRDefault="009B6D9F" w:rsidP="009B6D9F">
      <w:pPr>
        <w:pStyle w:val="Cmsor2"/>
      </w:pPr>
      <w:bookmarkStart w:id="47" w:name="_Toc498975272"/>
      <w:r>
        <w:t>Kő papír-olló neurális hálóval</w:t>
      </w:r>
      <w:bookmarkEnd w:id="47"/>
    </w:p>
    <w:p w14:paraId="116C9EC1" w14:textId="0671FD8C" w:rsidR="001B6132" w:rsidRDefault="00BE164B" w:rsidP="001B6132">
      <w:r>
        <w:t>Bár egy ilyen kis állapotterű</w:t>
      </w:r>
      <w:r w:rsidR="001B6132">
        <w:t xml:space="preserve"> </w:t>
      </w:r>
      <w:proofErr w:type="gramStart"/>
      <w:r w:rsidR="001B6132">
        <w:t>probléma</w:t>
      </w:r>
      <w:proofErr w:type="gramEnd"/>
      <w:r w:rsidR="001B6132">
        <w:t xml:space="preserve"> nem igényel feltétlenül egy neurális háló alapú algoritmust, a később használni kívánt keretrendszer kiválasztásának eldöntésére, implementáltam a fentebb bemutatott </w:t>
      </w:r>
      <w:r w:rsidR="00C92411">
        <w:t xml:space="preserve">DQN és </w:t>
      </w:r>
      <w:r w:rsidR="001B6132">
        <w:t xml:space="preserve">DDQN algoritmust. A teszt során </w:t>
      </w:r>
      <w:r w:rsidR="00861E28">
        <w:t xml:space="preserve">300 epizódig tanítottam a hálót 32 méretű </w:t>
      </w:r>
      <w:r w:rsidR="00861E28" w:rsidRPr="00861E28">
        <w:rPr>
          <w:i/>
        </w:rPr>
        <w:t>mini-batch</w:t>
      </w:r>
      <w:r w:rsidR="00861E28">
        <w:t xml:space="preserve">-ekkel, softmax </w:t>
      </w:r>
      <w:r w:rsidR="008817D5">
        <w:t>felderítő</w:t>
      </w:r>
      <w:r w:rsidR="00861E28">
        <w:t xml:space="preserve"> függvényt használva, ahol a T </w:t>
      </w:r>
      <w:r w:rsidR="00861E28">
        <w:rPr>
          <w:i/>
        </w:rPr>
        <w:t xml:space="preserve">temperature </w:t>
      </w:r>
      <w:r w:rsidR="00861E28">
        <w:t>változ</w:t>
      </w:r>
      <w:r w:rsidR="00257712">
        <w:t>ó 2-ről indul és lépésenként 1/2</w:t>
      </w:r>
      <w:r w:rsidR="00861E28">
        <w:t>00-dal csökkent.</w:t>
      </w:r>
      <w:r w:rsidR="00971B3A">
        <w:t xml:space="preserve"> Egy epizód 40 lejátszott </w:t>
      </w:r>
      <w:proofErr w:type="gramStart"/>
      <w:r w:rsidR="00971B3A">
        <w:t>mec</w:t>
      </w:r>
      <w:r w:rsidR="00540C6F">
        <w:t>cset</w:t>
      </w:r>
      <w:proofErr w:type="gramEnd"/>
      <w:r w:rsidR="00540C6F">
        <w:t xml:space="preserve"> jelentett.</w:t>
      </w:r>
      <w:r w:rsidR="00FC468F">
        <w:t xml:space="preserve"> Ahol egy nyerés +1 minden más -1 jutalmat jelentett.</w:t>
      </w:r>
      <w:r w:rsidR="00861E28">
        <w:t xml:space="preserve"> A </w:t>
      </w:r>
      <w:r w:rsidR="00861E28">
        <w:rPr>
          <w:i/>
        </w:rPr>
        <w:t>learning rate</w:t>
      </w:r>
      <w:r w:rsidR="008817D5">
        <w:t xml:space="preserve">-et 0.01-re választottam, illetve a γ-t 0.99-re. A </w:t>
      </w:r>
      <w:r w:rsidR="008817D5" w:rsidRPr="008817D5">
        <w:rPr>
          <w:i/>
        </w:rPr>
        <w:t>target network</w:t>
      </w:r>
      <w:r w:rsidR="008817D5">
        <w:t xml:space="preserve">-öt 10 lépésenként </w:t>
      </w:r>
      <w:proofErr w:type="gramStart"/>
      <w:r w:rsidR="008817D5">
        <w:t>aktualizálom</w:t>
      </w:r>
      <w:proofErr w:type="gramEnd"/>
      <w:r w:rsidR="00D50701">
        <w:t xml:space="preserve"> és növelem az 1,2-szeresére</w:t>
      </w:r>
      <w:r w:rsidR="008817D5">
        <w:t>.</w:t>
      </w:r>
      <w:r w:rsidR="00540C6F">
        <w:t xml:space="preserve"> </w:t>
      </w:r>
      <w:r w:rsidR="00841925">
        <w:t xml:space="preserve">A háló szerkezetére egy egyszerű előrecsatolt </w:t>
      </w:r>
      <w:r w:rsidR="00841925" w:rsidRPr="00841925">
        <w:rPr>
          <w:i/>
        </w:rPr>
        <w:t>fully connected</w:t>
      </w:r>
      <w:r w:rsidR="00841925">
        <w:t xml:space="preserve"> hálót választot</w:t>
      </w:r>
      <w:r w:rsidR="006E772F">
        <w:t>t</w:t>
      </w:r>
      <w:r w:rsidR="00841925">
        <w:t>am</w:t>
      </w:r>
      <w:r w:rsidR="006E772F">
        <w:t xml:space="preserve"> két rejtett réteggel egyenként 40 és 10 neuronnal, illetve relu aktivációs függvénnyel</w:t>
      </w:r>
      <w:proofErr w:type="gramStart"/>
      <w:r w:rsidR="006E772F">
        <w:t>..</w:t>
      </w:r>
      <w:proofErr w:type="gramEnd"/>
    </w:p>
    <w:p w14:paraId="778DF318" w14:textId="1D166BE7" w:rsidR="00841925" w:rsidRPr="00861E28" w:rsidRDefault="00D8789C" w:rsidP="00D8789C">
      <w:pPr>
        <w:pStyle w:val="Kp"/>
      </w:pPr>
      <w:r>
        <w:rPr>
          <w:noProof/>
          <w:lang w:eastAsia="hu-HU"/>
        </w:rPr>
        <w:lastRenderedPageBreak/>
        <w:drawing>
          <wp:inline distT="0" distB="0" distL="0" distR="0" wp14:anchorId="00363ABD" wp14:editId="24119591">
            <wp:extent cx="1828951" cy="1767840"/>
            <wp:effectExtent l="0" t="0" r="0" b="381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ense_model_kopapir.png"/>
                    <pic:cNvPicPr/>
                  </pic:nvPicPr>
                  <pic:blipFill>
                    <a:blip r:embed="rId27">
                      <a:extLst>
                        <a:ext uri="{28A0092B-C50C-407E-A947-70E740481C1C}">
                          <a14:useLocalDpi xmlns:a14="http://schemas.microsoft.com/office/drawing/2010/main" val="0"/>
                        </a:ext>
                      </a:extLst>
                    </a:blip>
                    <a:stretch>
                      <a:fillRect/>
                    </a:stretch>
                  </pic:blipFill>
                  <pic:spPr>
                    <a:xfrm>
                      <a:off x="0" y="0"/>
                      <a:ext cx="1841843" cy="1780301"/>
                    </a:xfrm>
                    <a:prstGeom prst="rect">
                      <a:avLst/>
                    </a:prstGeom>
                  </pic:spPr>
                </pic:pic>
              </a:graphicData>
            </a:graphic>
          </wp:inline>
        </w:drawing>
      </w:r>
    </w:p>
    <w:p w14:paraId="61288D2F" w14:textId="3B53FB51" w:rsidR="00861E28" w:rsidRDefault="00861E28" w:rsidP="00861E28">
      <w:r>
        <w:t>Ebbe a problémakörben az algoritmus</w:t>
      </w:r>
      <w:r w:rsidR="007E1B84">
        <w:t>ok</w:t>
      </w:r>
      <w:r>
        <w:t xml:space="preserve"> szinte azonnal rátanul</w:t>
      </w:r>
      <w:r w:rsidR="00732D74">
        <w:t>nak</w:t>
      </w:r>
      <w:r>
        <w:t xml:space="preserve"> az egyszerűbb </w:t>
      </w:r>
      <w:proofErr w:type="gramStart"/>
      <w:r>
        <w:t>stratégiákra</w:t>
      </w:r>
      <w:proofErr w:type="gramEnd"/>
      <w:r w:rsidR="006B76BC">
        <w:t xml:space="preserve"> ahogy azt grafikonon is látjuk</w:t>
      </w:r>
      <w:r>
        <w:t>, illetve a bonyolultabbak se tartanak sokkal tovább.</w:t>
      </w:r>
      <w:r w:rsidR="009C5857">
        <w:t xml:space="preserve"> </w:t>
      </w:r>
      <w:r w:rsidR="00A64982">
        <w:t xml:space="preserve">Az alábbi grafikonon a 40 </w:t>
      </w:r>
      <w:proofErr w:type="gramStart"/>
      <w:r w:rsidR="00A64982">
        <w:t>meccsenkénti</w:t>
      </w:r>
      <w:proofErr w:type="gramEnd"/>
      <w:r w:rsidR="00A64982">
        <w:t xml:space="preserve"> százalékos eredményt láthatjuk, egy olyan stratégiával szemben, ami mindig, azt lépi, ami a hárommal ezelőtti játékon lett volna a nyertes stratégia.</w:t>
      </w:r>
    </w:p>
    <w:p w14:paraId="5EF8ED43" w14:textId="3B2876FF" w:rsidR="00732D74" w:rsidRDefault="009C5857" w:rsidP="009C5857">
      <w:pPr>
        <w:pStyle w:val="Kp"/>
      </w:pPr>
      <w:r w:rsidRPr="009C5857">
        <w:pict w14:anchorId="377D0ECA">
          <v:shape id="_x0000_i1037" type="#_x0000_t75" style="width:241.8pt;height:161.4pt">
            <v:imagedata r:id="rId28" o:title="DQN_kopapirollo_python (2)"/>
          </v:shape>
        </w:pict>
      </w:r>
    </w:p>
    <w:p w14:paraId="6B7D4D45" w14:textId="7F733E9C" w:rsidR="006B76BC" w:rsidRPr="00B500D5" w:rsidRDefault="009C5857" w:rsidP="006B76BC">
      <w:pPr>
        <w:pStyle w:val="Kp"/>
      </w:pPr>
      <w:r>
        <w:pict w14:anchorId="240532B9">
          <v:shape id="_x0000_i1040" type="#_x0000_t75" style="width:245.4pt;height:163.2pt">
            <v:imagedata r:id="rId29" o:title="DDQN_kopapirollo_python"/>
          </v:shape>
        </w:pict>
      </w:r>
    </w:p>
    <w:p w14:paraId="2AA6248D" w14:textId="3B187880" w:rsidR="001B6132" w:rsidRDefault="006B76BC" w:rsidP="001B6132">
      <w:r>
        <w:t xml:space="preserve">Kipróbáltam továbbá az algoritmust </w:t>
      </w:r>
      <w:r w:rsidRPr="006B76BC">
        <w:rPr>
          <w:i/>
        </w:rPr>
        <w:t>target network</w:t>
      </w:r>
      <w:r>
        <w:t xml:space="preserve"> használata </w:t>
      </w:r>
      <w:r w:rsidR="00806330">
        <w:t xml:space="preserve">nélkül is. Az alábbi </w:t>
      </w:r>
      <w:r>
        <w:t>grafikonon láthatjuk, hogy</w:t>
      </w:r>
      <w:r w:rsidR="007A6B10">
        <w:t xml:space="preserve"> valóban</w:t>
      </w:r>
      <w:r>
        <w:t xml:space="preserve"> jelentősen romlott a teljesítménye, és ha valamit megtanul, azt is nagyon bizonytalan</w:t>
      </w:r>
      <w:r w:rsidR="00A64982">
        <w:t>ul</w:t>
      </w:r>
      <w:r>
        <w:t>.</w:t>
      </w:r>
    </w:p>
    <w:p w14:paraId="21E9266A" w14:textId="66C8012A" w:rsidR="006B76BC" w:rsidRDefault="00822258" w:rsidP="006B76BC">
      <w:pPr>
        <w:pStyle w:val="Kp"/>
      </w:pPr>
      <w:r>
        <w:rPr>
          <w:noProof/>
          <w:lang w:eastAsia="hu-HU"/>
        </w:rPr>
        <w:lastRenderedPageBreak/>
        <w:drawing>
          <wp:inline distT="0" distB="0" distL="0" distR="0" wp14:anchorId="21E1A7DD" wp14:editId="6BAD1833">
            <wp:extent cx="2773680" cy="1849120"/>
            <wp:effectExtent l="0" t="0" r="7620" b="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QN_kopapirollo_python_target_nelkul.jpg"/>
                    <pic:cNvPicPr/>
                  </pic:nvPicPr>
                  <pic:blipFill>
                    <a:blip r:embed="rId30">
                      <a:extLst>
                        <a:ext uri="{28A0092B-C50C-407E-A947-70E740481C1C}">
                          <a14:useLocalDpi xmlns:a14="http://schemas.microsoft.com/office/drawing/2010/main" val="0"/>
                        </a:ext>
                      </a:extLst>
                    </a:blip>
                    <a:stretch>
                      <a:fillRect/>
                    </a:stretch>
                  </pic:blipFill>
                  <pic:spPr>
                    <a:xfrm>
                      <a:off x="0" y="0"/>
                      <a:ext cx="2773680" cy="1849120"/>
                    </a:xfrm>
                    <a:prstGeom prst="rect">
                      <a:avLst/>
                    </a:prstGeom>
                  </pic:spPr>
                </pic:pic>
              </a:graphicData>
            </a:graphic>
          </wp:inline>
        </w:drawing>
      </w:r>
    </w:p>
    <w:p w14:paraId="4888AEED" w14:textId="7A6CBEB5" w:rsidR="006B76BC" w:rsidRPr="001B6132" w:rsidRDefault="006B76BC" w:rsidP="006B76BC">
      <w:pPr>
        <w:pStyle w:val="Kp"/>
      </w:pPr>
    </w:p>
    <w:p w14:paraId="0F3BC046" w14:textId="40BE46BD" w:rsidR="009B6D9F" w:rsidRDefault="009B6D9F" w:rsidP="009B6D9F">
      <w:pPr>
        <w:pStyle w:val="Cmsor2"/>
      </w:pPr>
      <w:bookmarkStart w:id="48" w:name="_Toc498975273"/>
      <w:r>
        <w:t>Értékelés</w:t>
      </w:r>
      <w:bookmarkEnd w:id="48"/>
    </w:p>
    <w:p w14:paraId="1748ABB2" w14:textId="288F283B" w:rsidR="001B6132" w:rsidRDefault="001B6132" w:rsidP="001B6132">
      <w:r>
        <w:t xml:space="preserve">A </w:t>
      </w:r>
      <w:proofErr w:type="gramStart"/>
      <w:r>
        <w:t>problémát</w:t>
      </w:r>
      <w:proofErr w:type="gramEnd"/>
      <w:r>
        <w:t xml:space="preserve"> mind a klasszikus megerősítéses tanuláson alapuló algoritmus, mind a neurális hálóval ötvözött is maradéktalanul meg tudta oldani. A keretrendszerek öss</w:t>
      </w:r>
      <w:r w:rsidR="00C02767">
        <w:t>zehasonlítását illetően, bár a M</w:t>
      </w:r>
      <w:r>
        <w:t xml:space="preserve">atlab neurális hálózatok implementálására rendelkezésre álló </w:t>
      </w:r>
      <w:r w:rsidR="00C02767">
        <w:t>eszköztára</w:t>
      </w:r>
      <w:r>
        <w:t xml:space="preserve"> sokat fejlődött az utóbb</w:t>
      </w:r>
      <w:r w:rsidR="00C02767">
        <w:t>i időben, véleményem szerint a P</w:t>
      </w:r>
      <w:r>
        <w:t>ython még mindig sokkal egyszerűbb és rugalmasabb keretrend</w:t>
      </w:r>
      <w:r w:rsidR="007213E6">
        <w:t xml:space="preserve">szert kínál, továbbá </w:t>
      </w:r>
      <w:r w:rsidR="00C02767">
        <w:t>mivel a P</w:t>
      </w:r>
      <w:r w:rsidR="00CC4236">
        <w:t xml:space="preserve">ython és így a hozzá írt modulok </w:t>
      </w:r>
      <w:r w:rsidR="00CC4236" w:rsidRPr="00AF7758">
        <w:rPr>
          <w:i/>
        </w:rPr>
        <w:t>open source</w:t>
      </w:r>
      <w:r w:rsidR="00CC4236">
        <w:t xml:space="preserve"> licence alá tartoznak, sokkal nagyobb</w:t>
      </w:r>
      <w:r w:rsidR="00C02767">
        <w:t xml:space="preserve"> online</w:t>
      </w:r>
      <w:r w:rsidR="00CC4236">
        <w:t xml:space="preserve"> közösséggel rend</w:t>
      </w:r>
      <w:r w:rsidR="007213E6">
        <w:t>elkeznek</w:t>
      </w:r>
      <w:r w:rsidR="00C02767">
        <w:t xml:space="preserve"> a </w:t>
      </w:r>
      <w:r w:rsidR="00AF7758" w:rsidRPr="00AF7758">
        <w:rPr>
          <w:i/>
        </w:rPr>
        <w:t>mély tanulás</w:t>
      </w:r>
      <w:r w:rsidR="00CC4236">
        <w:t xml:space="preserve"> területén, így a munka közbe felmerülő kérdésekre, </w:t>
      </w:r>
      <w:proofErr w:type="gramStart"/>
      <w:r w:rsidR="00CC4236">
        <w:t>problémákra</w:t>
      </w:r>
      <w:proofErr w:type="gramEnd"/>
      <w:r w:rsidR="00CC4236">
        <w:t xml:space="preserve"> gyorsabban megoldást lehet találni a különböző fórumokon. </w:t>
      </w:r>
      <w:r w:rsidR="00C02767">
        <w:t>Ezek miatt a megfontolások miatt</w:t>
      </w:r>
      <w:r w:rsidR="00CC4236">
        <w:t xml:space="preserve"> az algoritmust és a teszte</w:t>
      </w:r>
      <w:r w:rsidR="00C02767">
        <w:t>lésére létrehozott szimulátort P</w:t>
      </w:r>
      <w:r w:rsidR="00CC4236">
        <w:t xml:space="preserve">ythonban </w:t>
      </w:r>
      <w:r w:rsidR="00C02767">
        <w:t>valósítottam</w:t>
      </w:r>
      <w:r w:rsidR="00CC4236">
        <w:t xml:space="preserve"> meg.</w:t>
      </w:r>
    </w:p>
    <w:p w14:paraId="024BFDB9" w14:textId="2C62243F" w:rsidR="000E4CE5" w:rsidRDefault="009B6D9F" w:rsidP="009B6D9F">
      <w:pPr>
        <w:pStyle w:val="Cmsor1"/>
      </w:pPr>
      <w:bookmarkStart w:id="49" w:name="_Toc498975274"/>
      <w:r>
        <w:lastRenderedPageBreak/>
        <w:t xml:space="preserve">Versenyautó irányításának </w:t>
      </w:r>
      <w:r w:rsidR="007213E6">
        <w:t xml:space="preserve">tervezése és </w:t>
      </w:r>
      <w:r>
        <w:t>megvalósítása</w:t>
      </w:r>
      <w:bookmarkEnd w:id="49"/>
    </w:p>
    <w:p w14:paraId="24665F5B" w14:textId="199D9E6F" w:rsidR="007213E6" w:rsidRDefault="006038E2" w:rsidP="007213E6">
      <w:r>
        <w:t xml:space="preserve">A feladat egy olyan algoritmus megvalósítása, amely tanulási fázis után viszonylag tetszőleges alakú pályán a lehetőségekhez mérten valamilyen szuboptimális íven végig vezeti az autót a célig. Ehhez minden </w:t>
      </w:r>
      <w:proofErr w:type="gramStart"/>
      <w:r>
        <w:t>diszkrét</w:t>
      </w:r>
      <w:proofErr w:type="gramEnd"/>
      <w:r>
        <w:t xml:space="preserve"> időpillanatban</w:t>
      </w:r>
      <w:r w:rsidR="00DC02B9" w:rsidRPr="00DC02B9">
        <w:t xml:space="preserve"> </w:t>
      </w:r>
      <w:r w:rsidR="00DC02B9">
        <w:t>a bemeneti adatai alapján</w:t>
      </w:r>
      <w:r>
        <w:t xml:space="preserve"> megadja az autó irányításához szükséges kormányszöget és</w:t>
      </w:r>
      <w:r w:rsidR="00DC02B9">
        <w:t xml:space="preserve"> gyorsulást</w:t>
      </w:r>
      <w:r>
        <w:t>.</w:t>
      </w:r>
    </w:p>
    <w:p w14:paraId="70D19C03" w14:textId="5E34D760" w:rsidR="007213E6" w:rsidRPr="007213E6" w:rsidRDefault="00DC02B9" w:rsidP="007213E6">
      <w:r>
        <w:t>Az algoritmussal szemben elvárás, hogy a tanítás után képes legyen az autó végig haladni a pályán anélkül, hogy falnak vagy a pályán található akadályoknak ütközne. Lehetőség szerint a bemeneti szenzor adatokat és a kimenetet, úgy kell megválasztani, hogy miután az egy kellően általános pályán betanult, képes legyen egy másik hasonló pályán is végig menni.</w:t>
      </w:r>
    </w:p>
    <w:p w14:paraId="38514FD7" w14:textId="3C48C164" w:rsidR="009B6D9F" w:rsidRDefault="00733DD9" w:rsidP="009B6D9F">
      <w:pPr>
        <w:pStyle w:val="Cmsor2"/>
      </w:pPr>
      <w:bookmarkStart w:id="50" w:name="_Toc498975275"/>
      <w:commentRangeStart w:id="51"/>
      <w:r>
        <w:t>Szimulátor</w:t>
      </w:r>
      <w:commentRangeEnd w:id="51"/>
      <w:r w:rsidR="00E85800">
        <w:rPr>
          <w:rStyle w:val="Jegyzethivatkozs"/>
          <w:rFonts w:cs="Times New Roman"/>
          <w:b w:val="0"/>
          <w:bCs w:val="0"/>
          <w:iCs w:val="0"/>
        </w:rPr>
        <w:commentReference w:id="51"/>
      </w:r>
      <w:bookmarkEnd w:id="50"/>
    </w:p>
    <w:p w14:paraId="4E2FF09E" w14:textId="3736BB80" w:rsidR="007213E6" w:rsidRPr="007213E6" w:rsidRDefault="00DC02B9" w:rsidP="007213E6">
      <w:r>
        <w:t xml:space="preserve">Az algoritmus és a fizikai környezet számos paraméterrel rendelkezik, így szükséges volt egy grafikus felület megvalósítása, amelyen </w:t>
      </w:r>
      <w:proofErr w:type="gramStart"/>
      <w:r>
        <w:t>ezen</w:t>
      </w:r>
      <w:proofErr w:type="gramEnd"/>
      <w:r>
        <w:t xml:space="preserve"> paraméterek interaktívan </w:t>
      </w:r>
      <w:r w:rsidR="00A3390E">
        <w:t>változtathatók</w:t>
      </w:r>
      <w:r>
        <w:t xml:space="preserve"> és nyomon követhetőek.</w:t>
      </w:r>
      <w:r w:rsidR="00A3390E">
        <w:t xml:space="preserve"> Továbbá szükség van a</w:t>
      </w:r>
      <w:r>
        <w:t xml:space="preserve"> környezet és az autó modell h</w:t>
      </w:r>
      <w:r w:rsidR="00A3390E">
        <w:t xml:space="preserve">elyes működésének ellenőrzésére, a szimuláció aktuális állapotának megjelenítésére, mely futás időben ki és bekapcsolható igény szerint ezzel csökkentve a pálya kirajzolása okozta futási </w:t>
      </w:r>
      <w:proofErr w:type="gramStart"/>
      <w:r w:rsidR="00A3390E">
        <w:t>idő növekedést</w:t>
      </w:r>
      <w:proofErr w:type="gramEnd"/>
      <w:r w:rsidR="00A3390E">
        <w:t xml:space="preserve">. A tanítás közben, illetve után el </w:t>
      </w:r>
      <w:proofErr w:type="gramStart"/>
      <w:r w:rsidR="00A3390E">
        <w:t>kell</w:t>
      </w:r>
      <w:proofErr w:type="gramEnd"/>
      <w:r w:rsidR="00A3390E">
        <w:t xml:space="preserve"> tudjuk, menteni a betanult modelleket, amiket később szükség esetén vissza kell tudjunk tölteni az algoritmusba. Ezen felül az eredmények későbbi kiértékelése céljából szükséges az adatok valamilyen nyomon követése, és egy logfájlban való kimentése. </w:t>
      </w:r>
    </w:p>
    <w:p w14:paraId="3FD1EC1B" w14:textId="2DF6C456" w:rsidR="00844900" w:rsidRPr="00844900" w:rsidRDefault="00844900" w:rsidP="00844900">
      <w:pPr>
        <w:pStyle w:val="Cmsor3"/>
      </w:pPr>
      <w:bookmarkStart w:id="52" w:name="_Toc498975276"/>
      <w:r>
        <w:t>Grafikus felület</w:t>
      </w:r>
      <w:bookmarkEnd w:id="52"/>
    </w:p>
    <w:p w14:paraId="0B268206" w14:textId="5B8528B5" w:rsidR="00E85800" w:rsidRDefault="00E85800" w:rsidP="00E85800">
      <w:r>
        <w:t xml:space="preserve">A tanításhoz </w:t>
      </w:r>
      <w:r w:rsidR="00800368">
        <w:t>implementált</w:t>
      </w:r>
      <w:r>
        <w:t xml:space="preserve"> szimulátor grafikus felhasználói felülete két részből áll. A programot elindítva a rögtön a Settings oldalra kerülün</w:t>
      </w:r>
      <w:r w:rsidR="00800368">
        <w:t>k, ahol beállíthatjuk a pályára</w:t>
      </w:r>
      <w:r>
        <w:t>, az autóra illetve az irányítás mögötti algoritmusra vonatkozó paramétereket.</w:t>
      </w:r>
    </w:p>
    <w:p w14:paraId="02FC2459" w14:textId="509A7F82" w:rsidR="00E85800" w:rsidRDefault="00E85800" w:rsidP="00E85800">
      <w:r>
        <w:t xml:space="preserve">Az autóra </w:t>
      </w:r>
      <w:commentRangeStart w:id="53"/>
      <w:r>
        <w:t>vonatkozó főbb beállítások:</w:t>
      </w:r>
    </w:p>
    <w:p w14:paraId="521A8D1F" w14:textId="167B5C51" w:rsidR="00E85800" w:rsidRDefault="00E85800" w:rsidP="00800368">
      <w:pPr>
        <w:pStyle w:val="Listaszerbekezds"/>
        <w:numPr>
          <w:ilvl w:val="0"/>
          <w:numId w:val="23"/>
        </w:numPr>
        <w:spacing w:after="0"/>
        <w:ind w:left="1434" w:hanging="357"/>
      </w:pPr>
      <w:r>
        <w:t>Hosszúság</w:t>
      </w:r>
    </w:p>
    <w:p w14:paraId="15914168" w14:textId="4F983FCA" w:rsidR="00E85800" w:rsidRDefault="00E85800" w:rsidP="00800368">
      <w:pPr>
        <w:pStyle w:val="Listaszerbekezds"/>
        <w:numPr>
          <w:ilvl w:val="0"/>
          <w:numId w:val="23"/>
        </w:numPr>
        <w:spacing w:after="0"/>
        <w:ind w:left="1434" w:hanging="357"/>
      </w:pPr>
      <w:r>
        <w:t>Szélesség</w:t>
      </w:r>
    </w:p>
    <w:p w14:paraId="1ED41B54" w14:textId="393C13B5" w:rsidR="00E85800" w:rsidRDefault="00E85800" w:rsidP="00800368">
      <w:pPr>
        <w:pStyle w:val="Listaszerbekezds"/>
        <w:numPr>
          <w:ilvl w:val="0"/>
          <w:numId w:val="23"/>
        </w:numPr>
        <w:spacing w:after="0"/>
        <w:ind w:left="1434" w:hanging="357"/>
      </w:pPr>
      <w:r>
        <w:t>Szenzor rendszer típusa (lidar)</w:t>
      </w:r>
    </w:p>
    <w:p w14:paraId="2668F5DA" w14:textId="33CF0DAD" w:rsidR="00E85800" w:rsidRDefault="00E85800" w:rsidP="00800368">
      <w:pPr>
        <w:pStyle w:val="Listaszerbekezds"/>
        <w:numPr>
          <w:ilvl w:val="0"/>
          <w:numId w:val="23"/>
        </w:numPr>
        <w:spacing w:after="0"/>
        <w:ind w:left="1434" w:hanging="357"/>
      </w:pPr>
      <w:r>
        <w:t>Lidar felbontása</w:t>
      </w:r>
    </w:p>
    <w:p w14:paraId="294C7559" w14:textId="529549FB" w:rsidR="00E85800" w:rsidRDefault="00E85800" w:rsidP="00800368">
      <w:pPr>
        <w:pStyle w:val="Listaszerbekezds"/>
        <w:numPr>
          <w:ilvl w:val="0"/>
          <w:numId w:val="23"/>
        </w:numPr>
        <w:spacing w:after="0"/>
        <w:ind w:left="1434" w:hanging="357"/>
      </w:pPr>
      <w:r>
        <w:lastRenderedPageBreak/>
        <w:t xml:space="preserve">Lidar </w:t>
      </w:r>
      <w:r w:rsidR="00844900">
        <w:t>maximális látótávolsága</w:t>
      </w:r>
    </w:p>
    <w:p w14:paraId="378666AB" w14:textId="631B3910" w:rsidR="00E85800" w:rsidRDefault="00E85800" w:rsidP="00800368">
      <w:pPr>
        <w:pStyle w:val="Listaszerbekezds"/>
        <w:numPr>
          <w:ilvl w:val="0"/>
          <w:numId w:val="23"/>
        </w:numPr>
        <w:spacing w:after="0"/>
        <w:ind w:left="1434" w:hanging="357"/>
      </w:pPr>
      <w:r>
        <w:t>Maximális gyorsulás</w:t>
      </w:r>
    </w:p>
    <w:p w14:paraId="7C20B9BB" w14:textId="46E63898" w:rsidR="00E85800" w:rsidRDefault="00E85800" w:rsidP="00800368">
      <w:pPr>
        <w:pStyle w:val="Listaszerbekezds"/>
        <w:numPr>
          <w:ilvl w:val="0"/>
          <w:numId w:val="23"/>
        </w:numPr>
        <w:spacing w:after="0"/>
        <w:ind w:left="1434" w:hanging="357"/>
      </w:pPr>
      <w:r>
        <w:t>Maximális kormányszög</w:t>
      </w:r>
      <w:commentRangeEnd w:id="53"/>
      <w:r w:rsidR="004E3821">
        <w:rPr>
          <w:rStyle w:val="Jegyzethivatkozs"/>
        </w:rPr>
        <w:commentReference w:id="53"/>
      </w:r>
    </w:p>
    <w:p w14:paraId="0915F2EB" w14:textId="0E2CBA97" w:rsidR="00E85800" w:rsidRDefault="00E85800" w:rsidP="00800368">
      <w:pPr>
        <w:pStyle w:val="Listaszerbekezds"/>
        <w:numPr>
          <w:ilvl w:val="0"/>
          <w:numId w:val="23"/>
        </w:numPr>
        <w:spacing w:after="0"/>
        <w:ind w:left="1434" w:hanging="357"/>
      </w:pPr>
      <w:r>
        <w:t>Gyorsulás felbontása (a diszkretizáláshoz)</w:t>
      </w:r>
    </w:p>
    <w:p w14:paraId="64FEDC5D" w14:textId="24BA6743" w:rsidR="00E85800" w:rsidRDefault="00E85800" w:rsidP="00800368">
      <w:pPr>
        <w:pStyle w:val="Listaszerbekezds"/>
        <w:numPr>
          <w:ilvl w:val="0"/>
          <w:numId w:val="23"/>
        </w:numPr>
        <w:spacing w:after="0"/>
        <w:ind w:left="1434" w:hanging="357"/>
      </w:pPr>
      <w:r>
        <w:t>Kormányszög felbontása</w:t>
      </w:r>
      <w:r w:rsidR="00987DEF">
        <w:t xml:space="preserve"> </w:t>
      </w:r>
      <w:r>
        <w:t>(a diszkretizáláshoz)</w:t>
      </w:r>
    </w:p>
    <w:p w14:paraId="6B8B7090" w14:textId="33C79510" w:rsidR="00054892" w:rsidRDefault="00054892" w:rsidP="00054892">
      <w:proofErr w:type="gramStart"/>
      <w:r>
        <w:t>A pályára</w:t>
      </w:r>
      <w:proofErr w:type="gramEnd"/>
      <w:r>
        <w:t xml:space="preserve"> vonatkozó beállítások:</w:t>
      </w:r>
    </w:p>
    <w:p w14:paraId="0AAE5497" w14:textId="6BB9FF53" w:rsidR="00054892" w:rsidRDefault="00054892" w:rsidP="00800368">
      <w:pPr>
        <w:pStyle w:val="Listaszerbekezds"/>
        <w:numPr>
          <w:ilvl w:val="0"/>
          <w:numId w:val="24"/>
        </w:numPr>
        <w:spacing w:after="0"/>
        <w:ind w:left="1434" w:hanging="357"/>
      </w:pPr>
      <w:r>
        <w:t>Pálya kiválasztása</w:t>
      </w:r>
    </w:p>
    <w:p w14:paraId="5985080A" w14:textId="71DF9A1D" w:rsidR="00054892" w:rsidRDefault="00054892" w:rsidP="00800368">
      <w:pPr>
        <w:pStyle w:val="Listaszerbekezds"/>
        <w:numPr>
          <w:ilvl w:val="0"/>
          <w:numId w:val="24"/>
        </w:numPr>
        <w:spacing w:after="0"/>
        <w:ind w:left="1434" w:hanging="357"/>
      </w:pPr>
      <w:r>
        <w:t>Statikus akadályok használata</w:t>
      </w:r>
    </w:p>
    <w:p w14:paraId="2A284DD0" w14:textId="506EFB4C" w:rsidR="00054892" w:rsidRDefault="00054892" w:rsidP="00800368">
      <w:pPr>
        <w:pStyle w:val="Listaszerbekezds"/>
        <w:numPr>
          <w:ilvl w:val="0"/>
          <w:numId w:val="24"/>
        </w:numPr>
        <w:spacing w:after="0"/>
        <w:ind w:left="1434" w:hanging="357"/>
      </w:pPr>
      <w:r>
        <w:t>A tanítás során a pálya kirajzolása</w:t>
      </w:r>
    </w:p>
    <w:p w14:paraId="4CAB803B" w14:textId="25613354" w:rsidR="00844900" w:rsidRDefault="00844900" w:rsidP="00800368">
      <w:pPr>
        <w:pStyle w:val="Listaszerbekezds"/>
        <w:numPr>
          <w:ilvl w:val="0"/>
          <w:numId w:val="24"/>
        </w:numPr>
        <w:spacing w:after="0"/>
        <w:ind w:left="1434" w:hanging="357"/>
      </w:pPr>
      <w:r>
        <w:t>Alkalmazott időköz</w:t>
      </w:r>
    </w:p>
    <w:p w14:paraId="3DC8DC31" w14:textId="4B0F2A5A" w:rsidR="00054892" w:rsidRDefault="00054892" w:rsidP="00054892">
      <w:r>
        <w:t>Az vezérlő algoritmus paraméterei:</w:t>
      </w:r>
    </w:p>
    <w:p w14:paraId="1FD888F4" w14:textId="0566C452" w:rsidR="00054892" w:rsidRDefault="00054892" w:rsidP="00800368">
      <w:pPr>
        <w:pStyle w:val="Listaszerbekezds"/>
        <w:numPr>
          <w:ilvl w:val="0"/>
          <w:numId w:val="25"/>
        </w:numPr>
        <w:spacing w:after="0"/>
        <w:ind w:left="1434" w:hanging="357"/>
      </w:pPr>
      <w:r>
        <w:t>Epizódok száma</w:t>
      </w:r>
    </w:p>
    <w:p w14:paraId="52863A2E" w14:textId="1D4394E1" w:rsidR="00EA78E8" w:rsidRDefault="00EA78E8" w:rsidP="00800368">
      <w:pPr>
        <w:pStyle w:val="Listaszerbekezds"/>
        <w:numPr>
          <w:ilvl w:val="0"/>
          <w:numId w:val="25"/>
        </w:numPr>
        <w:spacing w:after="0"/>
        <w:ind w:left="1434" w:hanging="357"/>
      </w:pPr>
      <w:r>
        <w:t>Tanítás engedélyezése</w:t>
      </w:r>
    </w:p>
    <w:p w14:paraId="3C36B4B3" w14:textId="5606FA24" w:rsidR="00054892" w:rsidRDefault="00054892" w:rsidP="00800368">
      <w:pPr>
        <w:pStyle w:val="Listaszerbekezds"/>
        <w:numPr>
          <w:ilvl w:val="0"/>
          <w:numId w:val="25"/>
        </w:numPr>
        <w:spacing w:after="0"/>
        <w:ind w:left="1434" w:hanging="357"/>
      </w:pPr>
      <w:r>
        <w:t>Learning rate</w:t>
      </w:r>
    </w:p>
    <w:p w14:paraId="64B724C5" w14:textId="3D4087B8" w:rsidR="00054892" w:rsidRDefault="00054892" w:rsidP="00800368">
      <w:pPr>
        <w:pStyle w:val="Listaszerbekezds"/>
        <w:numPr>
          <w:ilvl w:val="0"/>
          <w:numId w:val="25"/>
        </w:numPr>
        <w:spacing w:after="0"/>
        <w:ind w:left="1434" w:hanging="357"/>
      </w:pPr>
      <w:r>
        <w:t>Algoritmus kiválasztása</w:t>
      </w:r>
    </w:p>
    <w:p w14:paraId="6FA36B2B" w14:textId="3E4C87C8" w:rsidR="00054892" w:rsidRDefault="00054892" w:rsidP="00800368">
      <w:pPr>
        <w:pStyle w:val="Listaszerbekezds"/>
        <w:numPr>
          <w:ilvl w:val="0"/>
          <w:numId w:val="25"/>
        </w:numPr>
        <w:spacing w:after="0"/>
        <w:ind w:left="1434" w:hanging="357"/>
      </w:pPr>
      <w:r>
        <w:t>Neurális háló betöltése</w:t>
      </w:r>
    </w:p>
    <w:p w14:paraId="1901EA89" w14:textId="5FBA021F" w:rsidR="00054892" w:rsidRDefault="00054892" w:rsidP="00800368">
      <w:pPr>
        <w:pStyle w:val="Listaszerbekezds"/>
        <w:numPr>
          <w:ilvl w:val="0"/>
          <w:numId w:val="25"/>
        </w:numPr>
        <w:spacing w:after="0"/>
        <w:ind w:left="1434" w:hanging="357"/>
      </w:pPr>
      <w:r>
        <w:t>Neurális háló mentése a tanítás végén</w:t>
      </w:r>
    </w:p>
    <w:p w14:paraId="7DF05BA4" w14:textId="228D1787" w:rsidR="00054892" w:rsidRDefault="00054892" w:rsidP="00800368">
      <w:pPr>
        <w:pStyle w:val="Listaszerbekezds"/>
        <w:numPr>
          <w:ilvl w:val="0"/>
          <w:numId w:val="25"/>
        </w:numPr>
        <w:spacing w:after="0"/>
        <w:ind w:left="1434" w:hanging="357"/>
      </w:pPr>
      <w:r>
        <w:t>Exploration function</w:t>
      </w:r>
    </w:p>
    <w:p w14:paraId="1847F678" w14:textId="28A714B7" w:rsidR="00054892" w:rsidRDefault="00054892" w:rsidP="00800368">
      <w:pPr>
        <w:pStyle w:val="Listaszerbekezds"/>
        <w:numPr>
          <w:ilvl w:val="0"/>
          <w:numId w:val="25"/>
        </w:numPr>
        <w:spacing w:after="0"/>
        <w:ind w:left="1434" w:hanging="357"/>
      </w:pPr>
      <w:r>
        <w:t xml:space="preserve">Diszkont </w:t>
      </w:r>
      <w:proofErr w:type="gramStart"/>
      <w:r>
        <w:t>faktor</w:t>
      </w:r>
      <w:proofErr w:type="gramEnd"/>
    </w:p>
    <w:p w14:paraId="3A81F795" w14:textId="20904A33" w:rsidR="00054892" w:rsidRDefault="00054892" w:rsidP="00800368">
      <w:pPr>
        <w:pStyle w:val="Listaszerbekezds"/>
        <w:numPr>
          <w:ilvl w:val="0"/>
          <w:numId w:val="25"/>
        </w:numPr>
        <w:spacing w:after="0"/>
        <w:ind w:left="1434" w:hanging="357"/>
      </w:pPr>
      <w:r>
        <w:t>Mini batch mérete</w:t>
      </w:r>
    </w:p>
    <w:p w14:paraId="5A7B5460" w14:textId="434F6DCD" w:rsidR="00054892" w:rsidRDefault="00054892" w:rsidP="00800368">
      <w:pPr>
        <w:pStyle w:val="Listaszerbekezds"/>
        <w:numPr>
          <w:ilvl w:val="0"/>
          <w:numId w:val="25"/>
        </w:numPr>
        <w:spacing w:after="0"/>
        <w:ind w:left="1434" w:hanging="357"/>
      </w:pPr>
      <w:r>
        <w:t>Experience replay memória mérete</w:t>
      </w:r>
    </w:p>
    <w:p w14:paraId="593436ED" w14:textId="12D6A2A9" w:rsidR="00EA78E8" w:rsidRDefault="00617E57" w:rsidP="00987DEF">
      <w:pPr>
        <w:pStyle w:val="Kp"/>
        <w:jc w:val="both"/>
      </w:pPr>
      <w:r w:rsidRPr="00617E57">
        <w:rPr>
          <w:noProof/>
          <w:lang w:eastAsia="hu-HU"/>
        </w:rPr>
        <w:lastRenderedPageBreak/>
        <w:t xml:space="preserve"> </w:t>
      </w:r>
      <w:r w:rsidR="00190D70">
        <w:rPr>
          <w:noProof/>
          <w:lang w:eastAsia="hu-HU"/>
        </w:rPr>
        <w:drawing>
          <wp:inline distT="0" distB="0" distL="0" distR="0" wp14:anchorId="4F2AFA58" wp14:editId="43CDA737">
            <wp:extent cx="5400040" cy="3037840"/>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037840"/>
                    </a:xfrm>
                    <a:prstGeom prst="rect">
                      <a:avLst/>
                    </a:prstGeom>
                  </pic:spPr>
                </pic:pic>
              </a:graphicData>
            </a:graphic>
          </wp:inline>
        </w:drawing>
      </w:r>
    </w:p>
    <w:p w14:paraId="4906C1D1" w14:textId="074DAE07" w:rsidR="00EA78E8" w:rsidRDefault="00EA78E8" w:rsidP="00EA78E8">
      <w:r>
        <w:t xml:space="preserve">A </w:t>
      </w:r>
      <w:r w:rsidR="007112B5">
        <w:t xml:space="preserve">szükséges beállítások után a </w:t>
      </w:r>
      <w:r>
        <w:t xml:space="preserve">„GO” gombra kattintás indítja a tanítást, és </w:t>
      </w:r>
      <w:proofErr w:type="gramStart"/>
      <w:r>
        <w:t>automatikusan</w:t>
      </w:r>
      <w:proofErr w:type="gramEnd"/>
      <w:r>
        <w:t xml:space="preserve"> átvált a szimulátor oldalra. Ez két részből áll. Az oldal bal felén található a pálya, ahol nyomon tudjuk követni, hogy az autó jelenleg milyen ívet követ. Az oldal jobb oldalán pedig egyéb</w:t>
      </w:r>
      <w:r w:rsidR="00DE6812">
        <w:t xml:space="preserve"> kontrol gombok találhatóak. A S</w:t>
      </w:r>
      <w:r>
        <w:t>ettings gombbal visszajutunk a beállítások oldalra. A DEBUG gomb a debugoláshoz fontosa</w:t>
      </w:r>
      <w:r w:rsidR="003C488F">
        <w:t xml:space="preserve">bb </w:t>
      </w:r>
      <w:proofErr w:type="gramStart"/>
      <w:r w:rsidR="003C488F">
        <w:t>információkat</w:t>
      </w:r>
      <w:proofErr w:type="gramEnd"/>
      <w:r w:rsidR="003C488F">
        <w:t xml:space="preserve"> ír ki a konzolr</w:t>
      </w:r>
      <w:r>
        <w:t xml:space="preserve">a. A </w:t>
      </w:r>
      <w:r w:rsidR="00987DEF">
        <w:t>Test</w:t>
      </w:r>
      <w:r>
        <w:t xml:space="preserve"> gomb </w:t>
      </w:r>
      <w:r w:rsidR="00987DEF">
        <w:t xml:space="preserve">megnyomásával a következő körben az algoritmus figyelmen kívül hagyja a felfedező algoritmust és kizárólag a vezérlő algoritmustól kapott </w:t>
      </w:r>
      <w:proofErr w:type="gramStart"/>
      <w:r w:rsidR="00987DEF">
        <w:t>akciókra</w:t>
      </w:r>
      <w:proofErr w:type="gramEnd"/>
      <w:r w:rsidR="00987DEF">
        <w:t xml:space="preserve"> hagyatkozik, így futás közben is megnézhetjük, hogy addig mit tanult meg. Ez minden századik lépésben</w:t>
      </w:r>
      <w:r w:rsidR="007112B5">
        <w:t xml:space="preserve"> </w:t>
      </w:r>
      <w:proofErr w:type="gramStart"/>
      <w:r w:rsidR="007112B5">
        <w:t>automatikusan</w:t>
      </w:r>
      <w:proofErr w:type="gramEnd"/>
      <w:r w:rsidR="00987DEF">
        <w:t xml:space="preserve"> lefut és a legjobb eredményt elérő háló súlyait elmenti későbbi felhasználásra. Ezen kívül e</w:t>
      </w:r>
      <w:r>
        <w:t xml:space="preserve">gy </w:t>
      </w:r>
      <w:r w:rsidRPr="00DE6812">
        <w:rPr>
          <w:i/>
        </w:rPr>
        <w:t>progressbar</w:t>
      </w:r>
      <w:r>
        <w:t>-on követhetjük nyomon, hogy az epizódok hány százalékát teljesítette már az algoritmus. Tanítás közben</w:t>
      </w:r>
      <w:r w:rsidR="0025472C">
        <w:t xml:space="preserve"> a konzolon </w:t>
      </w:r>
      <w:r w:rsidR="00987DEF">
        <w:t>meg</w:t>
      </w:r>
      <w:r w:rsidR="0025472C">
        <w:t>figyelhetj</w:t>
      </w:r>
      <w:r w:rsidR="00987DEF">
        <w:t>ük, a tanulás előrehaladását, a</w:t>
      </w:r>
      <w:r w:rsidR="0025472C">
        <w:t xml:space="preserve"> legutolsó száz epizód összes jutalmának átlagát, az eddig elért leg</w:t>
      </w:r>
      <w:r w:rsidR="007112B5">
        <w:t>gyorsabban teljesített</w:t>
      </w:r>
      <w:r w:rsidR="00987DEF">
        <w:t xml:space="preserve"> teszt kör</w:t>
      </w:r>
      <w:r w:rsidR="0025472C">
        <w:t xml:space="preserve"> eredményt, illetve, hogy ez melyik epizódban történt.</w:t>
      </w:r>
      <w:r w:rsidR="004B05C3">
        <w:t xml:space="preserve"> A Draw track </w:t>
      </w:r>
      <w:r w:rsidR="004B05C3" w:rsidRPr="00DE6812">
        <w:rPr>
          <w:i/>
        </w:rPr>
        <w:t>checkbox</w:t>
      </w:r>
      <w:r w:rsidR="004B05C3">
        <w:t xml:space="preserve"> a pálya és az autó kirajzolását állítja, így annak beikszelése után nyomon tudjuk követni, hogy az autó éppen milyen íven halad. Bekapcsolt állapotban ez nagymértékben lassítja, a program futását, így alapesetbe ez ki van kapcsolva.</w:t>
      </w:r>
    </w:p>
    <w:p w14:paraId="221AAC6D" w14:textId="5B3DD3C4" w:rsidR="0070011A" w:rsidRDefault="0070011A" w:rsidP="0070011A">
      <w:pPr>
        <w:pStyle w:val="Kp"/>
      </w:pPr>
      <w:r>
        <w:rPr>
          <w:noProof/>
          <w:lang w:eastAsia="hu-HU"/>
        </w:rPr>
        <w:lastRenderedPageBreak/>
        <w:drawing>
          <wp:inline distT="0" distB="0" distL="0" distR="0" wp14:anchorId="6DF1E12A" wp14:editId="3CC19B59">
            <wp:extent cx="4777740" cy="3067552"/>
            <wp:effectExtent l="0" t="0" r="381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79143" cy="3068453"/>
                    </a:xfrm>
                    <a:prstGeom prst="rect">
                      <a:avLst/>
                    </a:prstGeom>
                  </pic:spPr>
                </pic:pic>
              </a:graphicData>
            </a:graphic>
          </wp:inline>
        </w:drawing>
      </w:r>
    </w:p>
    <w:p w14:paraId="7941B619" w14:textId="214CC417" w:rsidR="00844900" w:rsidRDefault="00844900" w:rsidP="00844900">
      <w:pPr>
        <w:pStyle w:val="Cmsor3"/>
      </w:pPr>
      <w:bookmarkStart w:id="54" w:name="_Toc498975277"/>
      <w:r>
        <w:t>Szimulátor felépítése</w:t>
      </w:r>
      <w:bookmarkEnd w:id="54"/>
    </w:p>
    <w:p w14:paraId="190B6BD1" w14:textId="04B70ABF" w:rsidR="0070011A" w:rsidRDefault="0070011A" w:rsidP="0070011A">
      <w:r>
        <w:t>A szimulátor öt főbb részből áll. Az egyik a grafikus felhasználói felület, amely lehetővé teszi a beállítások módosítását, tárolását, illetve a tanulási foly</w:t>
      </w:r>
      <w:r w:rsidR="00DF4326">
        <w:t>amat n</w:t>
      </w:r>
      <w:r>
        <w:t>y</w:t>
      </w:r>
      <w:r w:rsidR="00DF4326">
        <w:t>o</w:t>
      </w:r>
      <w:r>
        <w:t>mon követését. A</w:t>
      </w:r>
      <w:r w:rsidR="002E39A7">
        <w:t>z</w:t>
      </w:r>
      <w:r>
        <w:t xml:space="preserve"> </w:t>
      </w:r>
      <w:r w:rsidRPr="00DE6812">
        <w:rPr>
          <w:i/>
        </w:rPr>
        <w:t>environment</w:t>
      </w:r>
      <w:r>
        <w:t xml:space="preserve"> tartalmazza a pályára</w:t>
      </w:r>
      <w:r w:rsidR="00DF4326">
        <w:t xml:space="preserve"> és környezetre</w:t>
      </w:r>
      <w:r>
        <w:t xml:space="preserve"> vonatkozó </w:t>
      </w:r>
      <w:proofErr w:type="gramStart"/>
      <w:r>
        <w:t>információkat</w:t>
      </w:r>
      <w:proofErr w:type="gramEnd"/>
      <w:r>
        <w:t xml:space="preserve">. Ez számolja ki a differenciál egyenletek megoldásával az autó </w:t>
      </w:r>
      <w:proofErr w:type="gramStart"/>
      <w:r>
        <w:t>aktuális</w:t>
      </w:r>
      <w:proofErr w:type="gramEnd"/>
      <w:r>
        <w:t xml:space="preserve"> pozícióját, az autó szenzor adatait, illetve a</w:t>
      </w:r>
      <w:r w:rsidR="002E39A7">
        <w:t>z egyes döntések utáni jutalmat és ezt átadja az autónak</w:t>
      </w:r>
      <w:r>
        <w:t xml:space="preserve">. Az </w:t>
      </w:r>
      <w:r w:rsidRPr="00DE6812">
        <w:rPr>
          <w:i/>
        </w:rPr>
        <w:t>experience replay</w:t>
      </w:r>
      <w:r>
        <w:t xml:space="preserve"> memória, ami az egyes megtapasztalt állapotátmenetekre vonatkozó </w:t>
      </w:r>
      <w:proofErr w:type="gramStart"/>
      <w:r>
        <w:t>információkat</w:t>
      </w:r>
      <w:proofErr w:type="gramEnd"/>
      <w:r>
        <w:t xml:space="preserve"> tárolja és mintavételezi azt a neurális háló számára. A neurális háló pedig a kapott tanító adatok segítségével tanulja meg a megfelelő vezérlést, és szolgáltat</w:t>
      </w:r>
      <w:r w:rsidR="002E39A7">
        <w:t>j</w:t>
      </w:r>
      <w:r>
        <w:t>a a be</w:t>
      </w:r>
      <w:r w:rsidR="002E39A7">
        <w:t>a</w:t>
      </w:r>
      <w:r>
        <w:t xml:space="preserve">vatkozó jelet. </w:t>
      </w:r>
    </w:p>
    <w:p w14:paraId="54C9E016" w14:textId="32F4C480" w:rsidR="002E39A7" w:rsidRPr="0070011A" w:rsidRDefault="002E39A7" w:rsidP="002E39A7">
      <w:pPr>
        <w:pStyle w:val="Kp"/>
      </w:pPr>
      <w:r>
        <w:rPr>
          <w:noProof/>
          <w:lang w:eastAsia="hu-HU"/>
        </w:rPr>
        <w:lastRenderedPageBreak/>
        <w:drawing>
          <wp:inline distT="0" distB="0" distL="0" distR="0" wp14:anchorId="73233212" wp14:editId="497A0B8C">
            <wp:extent cx="4979196" cy="2674620"/>
            <wp:effectExtent l="0" t="0" r="0" b="0"/>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96066" cy="2683682"/>
                    </a:xfrm>
                    <a:prstGeom prst="rect">
                      <a:avLst/>
                    </a:prstGeom>
                  </pic:spPr>
                </pic:pic>
              </a:graphicData>
            </a:graphic>
          </wp:inline>
        </w:drawing>
      </w:r>
    </w:p>
    <w:p w14:paraId="2493CA4F" w14:textId="4AE02069" w:rsidR="00F34DC8" w:rsidRDefault="002E39A7" w:rsidP="0070011A">
      <w:pPr>
        <w:rPr>
          <w:shd w:val="clear" w:color="auto" w:fill="FFFFFF"/>
        </w:rPr>
      </w:pPr>
      <w:r>
        <w:t xml:space="preserve"> </w:t>
      </w:r>
      <w:r w:rsidR="00271630">
        <w:t xml:space="preserve">A megtapasztalt állapotátmenetek és az értük járó jutalmak tárolására szolgáló </w:t>
      </w:r>
      <w:r w:rsidR="00271630" w:rsidRPr="00DE6812">
        <w:rPr>
          <w:i/>
        </w:rPr>
        <w:t>experience replay memory</w:t>
      </w:r>
      <w:r w:rsidR="00271630">
        <w:t xml:space="preserve">-t a Pythonhoz írt egy modul, a Pandas segítségével valósítottam meg. Ez egy adatok </w:t>
      </w:r>
      <w:r w:rsidR="00F34DC8">
        <w:t xml:space="preserve">kezelésére írt </w:t>
      </w:r>
      <w:r w:rsidR="00F34DC8" w:rsidRPr="00DE6812">
        <w:rPr>
          <w:i/>
        </w:rPr>
        <w:t xml:space="preserve">open source </w:t>
      </w:r>
      <w:r w:rsidR="00F34DC8" w:rsidRPr="00DE6812">
        <w:rPr>
          <w:i/>
          <w:shd w:val="clear" w:color="auto" w:fill="FFFFFF"/>
        </w:rPr>
        <w:t>package</w:t>
      </w:r>
      <w:r w:rsidR="00F34DC8">
        <w:rPr>
          <w:shd w:val="clear" w:color="auto" w:fill="FFFFFF"/>
        </w:rPr>
        <w:t xml:space="preserve">, amely kiválóan alkalmas az adatok tárolására és </w:t>
      </w:r>
      <w:proofErr w:type="gramStart"/>
      <w:r w:rsidR="00F34DC8">
        <w:rPr>
          <w:shd w:val="clear" w:color="auto" w:fill="FFFFFF"/>
        </w:rPr>
        <w:t>analizálására</w:t>
      </w:r>
      <w:proofErr w:type="gramEnd"/>
      <w:r w:rsidR="00F34DC8">
        <w:rPr>
          <w:shd w:val="clear" w:color="auto" w:fill="FFFFFF"/>
        </w:rPr>
        <w:t>. Az itt tárolt adatok</w:t>
      </w:r>
      <w:r w:rsidR="00736C7A">
        <w:rPr>
          <w:shd w:val="clear" w:color="auto" w:fill="FFFFFF"/>
        </w:rPr>
        <w:t xml:space="preserve"> egy sorának</w:t>
      </w:r>
      <w:r w:rsidR="00F34DC8">
        <w:rPr>
          <w:shd w:val="clear" w:color="auto" w:fill="FFFFFF"/>
        </w:rPr>
        <w:t xml:space="preserve"> </w:t>
      </w:r>
      <w:proofErr w:type="gramStart"/>
      <w:r w:rsidR="00F34DC8">
        <w:rPr>
          <w:shd w:val="clear" w:color="auto" w:fill="FFFFFF"/>
        </w:rPr>
        <w:t>struktúrája</w:t>
      </w:r>
      <w:proofErr w:type="gramEnd"/>
      <w:r w:rsidR="00F34DC8">
        <w:rPr>
          <w:shd w:val="clear" w:color="auto" w:fill="FFFFFF"/>
        </w:rPr>
        <w:t>:</w:t>
      </w:r>
    </w:p>
    <w:p w14:paraId="2C484912" w14:textId="7DDCA239" w:rsidR="0070011A" w:rsidRDefault="00DF4326" w:rsidP="0070011A">
      <w:r>
        <w:rPr>
          <w:shd w:val="clear" w:color="auto" w:fill="FFFFFF"/>
        </w:rPr>
        <w:t>[</w:t>
      </w:r>
      <w:r w:rsidR="0070011A">
        <w:rPr>
          <w:shd w:val="clear" w:color="auto" w:fill="FFFFFF"/>
        </w:rPr>
        <w:t>STATE</w:t>
      </w:r>
      <w:proofErr w:type="gramStart"/>
      <w:r w:rsidR="0070011A">
        <w:rPr>
          <w:shd w:val="clear" w:color="auto" w:fill="FFFFFF"/>
        </w:rPr>
        <w:t>,ACTION</w:t>
      </w:r>
      <w:proofErr w:type="gramEnd"/>
      <w:r w:rsidR="0070011A">
        <w:rPr>
          <w:shd w:val="clear" w:color="auto" w:fill="FFFFFF"/>
        </w:rPr>
        <w:t>,REWARD,NEXT STATE</w:t>
      </w:r>
      <w:r w:rsidR="00F34DC8">
        <w:rPr>
          <w:shd w:val="clear" w:color="auto" w:fill="FFFFFF"/>
        </w:rPr>
        <w:t>,OVER,id, p</w:t>
      </w:r>
      <w:r w:rsidR="00ED2BB2">
        <w:rPr>
          <w:shd w:val="clear" w:color="auto" w:fill="FFFFFF"/>
        </w:rPr>
        <w:t>]</w:t>
      </w:r>
      <w:r w:rsidR="00271630">
        <w:t xml:space="preserve"> </w:t>
      </w:r>
    </w:p>
    <w:p w14:paraId="72A81501" w14:textId="7EB9AC1D" w:rsidR="0070011A" w:rsidRPr="00844900" w:rsidRDefault="0070011A" w:rsidP="0070011A">
      <w:pPr>
        <w:ind w:firstLine="0"/>
      </w:pPr>
      <w:r>
        <w:t>Itt az id a STATE</w:t>
      </w:r>
      <w:proofErr w:type="gramStart"/>
      <w:r>
        <w:t>,ACTION</w:t>
      </w:r>
      <w:proofErr w:type="gramEnd"/>
      <w:r>
        <w:t xml:space="preserve">,REWARD, NEXT STATE és OVER felhasználásával készült </w:t>
      </w:r>
      <w:r w:rsidR="00DE6812">
        <w:t xml:space="preserve">md5 </w:t>
      </w:r>
      <w:r>
        <w:t>hash, amit</w:t>
      </w:r>
      <w:r w:rsidR="00EC41F6">
        <w:t xml:space="preserve"> szükség esetén</w:t>
      </w:r>
      <w:r>
        <w:t xml:space="preserve"> a memóriában található állapot át</w:t>
      </w:r>
      <w:r w:rsidR="00EC41F6">
        <w:t>meneteket duplikáció mentesítésére lehet használni</w:t>
      </w:r>
      <w:r>
        <w:t xml:space="preserve">. A p pedig a </w:t>
      </w:r>
      <w:r w:rsidRPr="00DE6812">
        <w:rPr>
          <w:i/>
        </w:rPr>
        <w:t>prioritised experience replay</w:t>
      </w:r>
      <w:r>
        <w:t xml:space="preserve"> implementálásához használt </w:t>
      </w:r>
      <w:proofErr w:type="gramStart"/>
      <w:r>
        <w:t>prioritás változó</w:t>
      </w:r>
      <w:proofErr w:type="gramEnd"/>
      <w:r>
        <w:t>, amely megmondja, hogy a mini-batchek mintavételezésénél milyen prioritással számítson az adott állapotátmenet az eloszlásba.</w:t>
      </w:r>
    </w:p>
    <w:p w14:paraId="2270B657" w14:textId="26C72A9A" w:rsidR="009B6D9F" w:rsidRDefault="00733DD9" w:rsidP="009B6D9F">
      <w:pPr>
        <w:pStyle w:val="Cmsor2"/>
      </w:pPr>
      <w:bookmarkStart w:id="55" w:name="_Toc498975278"/>
      <w:r>
        <w:t>Kinematikai modell</w:t>
      </w:r>
      <w:bookmarkEnd w:id="55"/>
    </w:p>
    <w:p w14:paraId="4229FC82" w14:textId="1679CCDF" w:rsidR="00C525C0" w:rsidRDefault="00844900" w:rsidP="00630239">
      <w:r>
        <w:t xml:space="preserve">Az autó kinematikai modelljének egy egyszerű kinematikai </w:t>
      </w:r>
      <w:commentRangeStart w:id="56"/>
      <w:r>
        <w:t>bicikli</w:t>
      </w:r>
      <w:commentRangeEnd w:id="56"/>
      <w:r w:rsidR="005A77ED">
        <w:rPr>
          <w:rStyle w:val="Jegyzethivatkozs"/>
        </w:rPr>
        <w:commentReference w:id="56"/>
      </w:r>
      <w:r>
        <w:t xml:space="preserve"> modellt alkalmaztam.</w:t>
      </w:r>
      <w:r w:rsidR="005A77ED">
        <w:t xml:space="preserve"> Feltételezzük, hogy az autó súlypontja az alapterületének a közepén helyezkedik el, magassága elhanyagolható, és a tömege is, így nem foglalkozunk a tehetetlenségével. Az autó mozgását közelíthetjük egy a hossztengelyé</w:t>
      </w:r>
      <w:r w:rsidR="00EC41F6">
        <w:t xml:space="preserve">re illesztett bicikliével, melynek </w:t>
      </w:r>
      <w:r w:rsidR="005A77ED">
        <w:t xml:space="preserve">csak az első kerekét tudjuk kormányozni. Az esetleges megcsúszásoktól jelen dolgozatban eltekintünk. Ekkor felírhatjuk a modell mozgásának differenciál </w:t>
      </w:r>
      <w:r w:rsidR="00C525C0">
        <w:t>egyenleteit,</w:t>
      </w:r>
      <w:r w:rsidR="005A77ED">
        <w:t xml:space="preserve"> amelyek a kö</w:t>
      </w:r>
      <w:r w:rsidR="00C525C0">
        <w:t>vetkezőek:</w:t>
      </w:r>
    </w:p>
    <w:p w14:paraId="22C9C51B" w14:textId="4C7BBDB7" w:rsidR="00630239" w:rsidRPr="00C525C0" w:rsidRDefault="007213E6" w:rsidP="00C525C0">
      <w:pPr>
        <w:ind w:left="2268"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=v*</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ψ+β</m:t>
                  </m:r>
                </m:e>
              </m:d>
            </m:e>
          </m:func>
        </m:oMath>
      </m:oMathPara>
    </w:p>
    <w:p w14:paraId="39EB7A8D" w14:textId="1FEC740C" w:rsidR="00630239" w:rsidRPr="00C525C0" w:rsidRDefault="007213E6" w:rsidP="00C525C0">
      <w:pPr>
        <w:ind w:left="2268" w:firstLine="0"/>
      </w:pPr>
      <m:oMathPara>
        <m:oMathParaPr>
          <m:jc m:val="left"/>
        </m:oMathParaPr>
        <m:oMath>
          <m:acc>
            <m:accPr>
              <m:chr m:val="̇"/>
              <m:ctrlPr>
                <w:rPr>
                  <w:rFonts w:ascii="Cambria Math" w:hAnsi="Cambria Math"/>
                  <w:i/>
                </w:rPr>
              </m:ctrlPr>
            </m:accPr>
            <m:e>
              <m:r>
                <w:rPr>
                  <w:rFonts w:ascii="Cambria Math" w:hAnsi="Cambria Math"/>
                </w:rPr>
                <m:t>y</m:t>
              </m:r>
            </m:e>
          </m:acc>
          <m:r>
            <w:rPr>
              <w:rFonts w:ascii="Cambria Math" w:hAnsi="Cambria Math"/>
            </w:rPr>
            <m:t>=v*</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ψ+β</m:t>
                  </m:r>
                </m:e>
              </m:d>
            </m:e>
          </m:func>
        </m:oMath>
      </m:oMathPara>
    </w:p>
    <w:p w14:paraId="0E748DB9" w14:textId="5DF2C670" w:rsidR="00630239" w:rsidRPr="00C525C0" w:rsidRDefault="007213E6" w:rsidP="00C525C0">
      <w:pPr>
        <w:ind w:left="2268" w:firstLine="0"/>
      </w:pPr>
      <m:oMathPara>
        <m:oMathParaPr>
          <m:jc m:val="left"/>
        </m:oMathParaPr>
        <m:oMath>
          <m:acc>
            <m:accPr>
              <m:chr m:val="̇"/>
              <m:ctrlPr>
                <w:rPr>
                  <w:rFonts w:ascii="Cambria Math" w:hAnsi="Cambria Math"/>
                  <w:i/>
                </w:rPr>
              </m:ctrlPr>
            </m:accPr>
            <m:e>
              <m:r>
                <w:rPr>
                  <w:rFonts w:ascii="Cambria Math" w:hAnsi="Cambria Math"/>
                </w:rPr>
                <m:t>ψ</m:t>
              </m:r>
            </m:e>
          </m:acc>
          <m:r>
            <w:rPr>
              <w:rFonts w:ascii="Cambria Math" w:hAnsi="Cambria Math"/>
            </w:rPr>
            <m:t>=</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l</m:t>
                  </m:r>
                </m:e>
                <m:sub>
                  <m:r>
                    <w:rPr>
                      <w:rFonts w:ascii="Cambria Math" w:hAnsi="Cambria Math"/>
                    </w:rPr>
                    <m:t>r</m:t>
                  </m:r>
                </m:sub>
              </m:sSub>
            </m:den>
          </m:f>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β</m:t>
                  </m:r>
                </m:e>
              </m:d>
            </m:e>
          </m:func>
        </m:oMath>
      </m:oMathPara>
    </w:p>
    <w:p w14:paraId="50E8D6F1" w14:textId="5E96F7E9" w:rsidR="00630239" w:rsidRPr="00C525C0" w:rsidRDefault="007213E6" w:rsidP="00C525C0">
      <w:pPr>
        <w:ind w:left="2268" w:firstLine="0"/>
      </w:pPr>
      <m:oMathPara>
        <m:oMathParaPr>
          <m:jc m:val="left"/>
        </m:oMathParaPr>
        <m:oMath>
          <m:acc>
            <m:accPr>
              <m:chr m:val="̇"/>
              <m:ctrlPr>
                <w:rPr>
                  <w:rFonts w:ascii="Cambria Math" w:hAnsi="Cambria Math"/>
                  <w:i/>
                </w:rPr>
              </m:ctrlPr>
            </m:accPr>
            <m:e>
              <m:r>
                <w:rPr>
                  <w:rFonts w:ascii="Cambria Math" w:hAnsi="Cambria Math"/>
                </w:rPr>
                <m:t>v</m:t>
              </m:r>
            </m:e>
          </m:acc>
          <m:r>
            <w:rPr>
              <w:rFonts w:ascii="Cambria Math" w:hAnsi="Cambria Math"/>
            </w:rPr>
            <m:t>=a</m:t>
          </m:r>
        </m:oMath>
      </m:oMathPara>
    </w:p>
    <w:p w14:paraId="2354224B" w14:textId="27C96091" w:rsidR="00630239" w:rsidRPr="00C525C0" w:rsidRDefault="00C525C0" w:rsidP="00C525C0">
      <w:pPr>
        <w:ind w:left="2268" w:firstLine="0"/>
      </w:pPr>
      <m:oMathPara>
        <m:oMathParaPr>
          <m:jc m:val="left"/>
        </m:oMathParaPr>
        <m:oMath>
          <m:r>
            <w:rPr>
              <w:rFonts w:ascii="Cambria Math" w:hAnsi="Cambria Math"/>
            </w:rPr>
            <m:t>β=</m:t>
          </m:r>
          <m:sSup>
            <m:sSupPr>
              <m:ctrlPr>
                <w:rPr>
                  <w:rFonts w:ascii="Cambria Math" w:hAnsi="Cambria Math"/>
                  <w:i/>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r</m:t>
                  </m:r>
                </m:sub>
              </m:sSub>
            </m:num>
            <m:den>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f</m:t>
                  </m:r>
                </m:sub>
              </m:sSub>
            </m:den>
          </m:f>
          <m:r>
            <w:rPr>
              <w:rFonts w:ascii="Cambria Math" w:hAnsi="Cambria Math"/>
            </w:rPr>
            <m:t>*</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f</m:t>
                      </m:r>
                    </m:sub>
                  </m:sSub>
                </m:e>
              </m:d>
            </m:e>
          </m:func>
          <m:r>
            <w:rPr>
              <w:rFonts w:ascii="Cambria Math" w:hAnsi="Cambria Math"/>
            </w:rPr>
            <m:t>)</m:t>
          </m:r>
        </m:oMath>
      </m:oMathPara>
    </w:p>
    <w:p w14:paraId="315E0C90" w14:textId="77777777" w:rsidR="00630239" w:rsidRDefault="00630239" w:rsidP="00630239">
      <w:pPr>
        <w:pStyle w:val="Kp"/>
      </w:pPr>
      <w:r>
        <w:rPr>
          <w:noProof/>
          <w:lang w:eastAsia="hu-HU"/>
        </w:rPr>
        <w:drawing>
          <wp:inline distT="0" distB="0" distL="0" distR="0" wp14:anchorId="66E94812" wp14:editId="4EEFF2D2">
            <wp:extent cx="3379184" cy="2537460"/>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9078" cy="2552399"/>
                    </a:xfrm>
                    <a:prstGeom prst="rect">
                      <a:avLst/>
                    </a:prstGeom>
                  </pic:spPr>
                </pic:pic>
              </a:graphicData>
            </a:graphic>
          </wp:inline>
        </w:drawing>
      </w:r>
    </w:p>
    <w:p w14:paraId="5616C558" w14:textId="652DE809" w:rsidR="005A77ED" w:rsidRPr="00844900" w:rsidRDefault="005A77ED" w:rsidP="00844900">
      <w:r>
        <w:t xml:space="preserve">A </w:t>
      </w:r>
      <w:r w:rsidR="00C525C0">
        <w:t>differenciálegyenleteket</w:t>
      </w:r>
      <w:r>
        <w:t xml:space="preserve"> 5</w:t>
      </w:r>
      <w:r w:rsidR="00C525C0">
        <w:t xml:space="preserve">. fokú </w:t>
      </w:r>
      <w:r w:rsidR="00744A99" w:rsidRPr="00744A99">
        <w:t xml:space="preserve">runge-kutta </w:t>
      </w:r>
      <w:r>
        <w:t>módszerrel oldom meg, a Python Scipy tudományos számításokhoz használt modulja segítsé</w:t>
      </w:r>
      <w:r w:rsidR="00F21041">
        <w:t xml:space="preserve">gével. A felhasználó felületen megadott időközönként változtatom meg a beavatkozó </w:t>
      </w:r>
      <w:r w:rsidR="00132988">
        <w:t>jelet,</w:t>
      </w:r>
      <w:r w:rsidR="00F21041">
        <w:t xml:space="preserve"> vagyis az algoritmus által kiszámolt</w:t>
      </w:r>
      <w:r w:rsidR="00357CDF">
        <w:t xml:space="preserve"> </w:t>
      </w:r>
      <m:oMath>
        <m:r>
          <m:rPr>
            <m:sty m:val="bi"/>
          </m:rPr>
          <w:rPr>
            <w:rFonts w:ascii="Cambria Math" w:hAnsi="Cambria Math"/>
          </w:rPr>
          <m:t>a</m:t>
        </m:r>
      </m:oMath>
      <w:r w:rsidR="00F21041">
        <w:t xml:space="preserve"> gyorsulást és</w:t>
      </w:r>
      <w:r w:rsidR="00357CDF">
        <w:t xml:space="preserve"> </w:t>
      </w:r>
      <m:oMath>
        <m:sSub>
          <m:sSubPr>
            <m:ctrlPr>
              <w:rPr>
                <w:rFonts w:ascii="Cambria Math" w:hAnsi="Cambria Math"/>
                <w:b/>
                <w:i/>
              </w:rPr>
            </m:ctrlPr>
          </m:sSubPr>
          <m:e>
            <m:r>
              <m:rPr>
                <m:sty m:val="bi"/>
              </m:rPr>
              <w:rPr>
                <w:rFonts w:ascii="Cambria Math" w:hAnsi="Cambria Math"/>
              </w:rPr>
              <m:t>δ</m:t>
            </m:r>
          </m:e>
          <m:sub>
            <m:r>
              <m:rPr>
                <m:sty m:val="bi"/>
              </m:rPr>
              <w:rPr>
                <w:rFonts w:ascii="Cambria Math" w:hAnsi="Cambria Math"/>
              </w:rPr>
              <m:t>f</m:t>
            </m:r>
          </m:sub>
        </m:sSub>
      </m:oMath>
      <w:r w:rsidR="00F21041">
        <w:t xml:space="preserve"> </w:t>
      </w:r>
      <w:r w:rsidR="00357CDF">
        <w:t>kerékelfordulást</w:t>
      </w:r>
      <w:r w:rsidR="00FC3BD5">
        <w:t>,</w:t>
      </w:r>
      <w:r w:rsidR="00357CDF">
        <w:t xml:space="preserve"> amit az egyszerűség kedvéért hívjunk kormányszögnek</w:t>
      </w:r>
      <w:r w:rsidR="00F21041">
        <w:t xml:space="preserve">, illetve számolom ki az autó új állapotát megadó </w:t>
      </w:r>
      <w:proofErr w:type="gramStart"/>
      <w:r w:rsidR="00F21041">
        <w:t>pozíciót</w:t>
      </w:r>
      <w:proofErr w:type="gramEnd"/>
      <w:r w:rsidR="00F21041">
        <w:t>, sebességet és orientációt.</w:t>
      </w:r>
    </w:p>
    <w:p w14:paraId="6EEE981E" w14:textId="6023C4F6" w:rsidR="00733DD9" w:rsidRDefault="00733DD9" w:rsidP="00733DD9">
      <w:pPr>
        <w:pStyle w:val="Cmsor2"/>
      </w:pPr>
      <w:bookmarkStart w:id="57" w:name="_Toc498975279"/>
      <w:r>
        <w:t>Elméleti megfontolások</w:t>
      </w:r>
      <w:bookmarkEnd w:id="57"/>
    </w:p>
    <w:p w14:paraId="5747E9DB" w14:textId="6CB2E16B" w:rsidR="00733DD9" w:rsidRDefault="00CC5CA5" w:rsidP="00733DD9">
      <w:pPr>
        <w:pStyle w:val="Cmsor3"/>
      </w:pPr>
      <w:bookmarkStart w:id="58" w:name="_Toc498975280"/>
      <w:r>
        <w:t>Bemenetek</w:t>
      </w:r>
      <w:bookmarkEnd w:id="58"/>
    </w:p>
    <w:p w14:paraId="7C17FCC4" w14:textId="54BBC29B" w:rsidR="005E7F11" w:rsidRDefault="005E7F11" w:rsidP="005E7F11">
      <w:r>
        <w:t xml:space="preserve">A vezérlő algoritmus bemeneteinek megválasztásánál két lehetséges irányban indultam el. Az egyik, hogy a bemenetek az autó </w:t>
      </w:r>
      <w:r w:rsidR="00744A99">
        <w:t>helyzete</w:t>
      </w:r>
      <w:r>
        <w:t>, sebessége és orientációja lenne. Ez</w:t>
      </w:r>
      <w:r w:rsidR="007430D0">
        <w:t>t</w:t>
      </w:r>
      <w:r>
        <w:t xml:space="preserve"> a lehetőséget viszont hamar elvetettem, mert ez az állapot vektor nem elég általánosított, így az algoritmus tanítása nagyon sok időt venne igénybe, és akkor is a betanult háló csak az adott pályára, az adott konfigurációra lenne jó, mivel az algoritmus a pályát tanulná be.</w:t>
      </w:r>
    </w:p>
    <w:p w14:paraId="083C5263" w14:textId="6680734A" w:rsidR="005E7F11" w:rsidRDefault="005E7F11" w:rsidP="005E7F11">
      <w:r>
        <w:t>A másik szeri</w:t>
      </w:r>
      <w:r w:rsidR="007430D0">
        <w:t>nt pedig</w:t>
      </w:r>
      <w:r>
        <w:t xml:space="preserve"> az autó elejétől a LIDAR működéséhez hasonlóan az orientációhoz viszonyítva különböző szögekben megmérem az autó és az akadály vagy </w:t>
      </w:r>
      <w:r>
        <w:lastRenderedPageBreak/>
        <w:t>fal távolságot. Ezeket a szenzoradatokat,</w:t>
      </w:r>
      <w:r w:rsidR="00744A99">
        <w:t xml:space="preserve"> egy </w:t>
      </w:r>
      <w:r w:rsidR="00744A99" w:rsidRPr="007430D0">
        <w:rPr>
          <w:i/>
        </w:rPr>
        <w:t>flag</w:t>
      </w:r>
      <w:r w:rsidR="007430D0">
        <w:t>-</w:t>
      </w:r>
      <w:r w:rsidR="00744A99">
        <w:t xml:space="preserve">et, ami azt mondja meg, hogy a pálya </w:t>
      </w:r>
      <w:r>
        <w:t>e</w:t>
      </w:r>
      <w:r w:rsidR="00744A99">
        <w:t>l</w:t>
      </w:r>
      <w:r>
        <w:t>várt haladási irányának megfelelően áll</w:t>
      </w:r>
      <w:r w:rsidR="00744A99">
        <w:t>-e</w:t>
      </w:r>
      <w:r>
        <w:t xml:space="preserve"> az autó, illetve az autó </w:t>
      </w:r>
      <w:proofErr w:type="gramStart"/>
      <w:r>
        <w:t>aktuál</w:t>
      </w:r>
      <w:r w:rsidR="007430D0">
        <w:t>is</w:t>
      </w:r>
      <w:proofErr w:type="gramEnd"/>
      <w:r w:rsidR="007430D0">
        <w:t xml:space="preserve"> sebességét használom állapot</w:t>
      </w:r>
      <w:r>
        <w:t>vektorként. Ez elméletben gyor</w:t>
      </w:r>
      <w:r w:rsidR="008C4CE5">
        <w:t>sabb tanulást eredményez, hiszen</w:t>
      </w:r>
      <w:r>
        <w:t xml:space="preserve"> sokkal általánosabb, így ha </w:t>
      </w:r>
      <w:r w:rsidR="008C4CE5">
        <w:t>például egyszer</w:t>
      </w:r>
      <w:r>
        <w:t xml:space="preserve"> </w:t>
      </w:r>
      <w:r w:rsidR="008C4CE5">
        <w:t>már megtanult</w:t>
      </w:r>
      <w:r w:rsidR="00442B93">
        <w:t>,</w:t>
      </w:r>
      <w:r w:rsidR="008C4CE5">
        <w:t xml:space="preserve"> egyenes szakaszon végig haladni, akkor ezt </w:t>
      </w:r>
      <w:r w:rsidR="00DD4B96">
        <w:t xml:space="preserve">a </w:t>
      </w:r>
      <w:r w:rsidR="008C4CE5">
        <w:t>későbbi ily</w:t>
      </w:r>
      <w:r w:rsidR="00CB2C7C">
        <w:t>en</w:t>
      </w:r>
      <w:r w:rsidR="008C4CE5">
        <w:t xml:space="preserve"> szakaszon is tudni fogja</w:t>
      </w:r>
      <w:r w:rsidR="00CB2C7C">
        <w:t>. Továbbá, ha az algoritmus</w:t>
      </w:r>
      <w:r w:rsidR="00DD4B96">
        <w:t>t</w:t>
      </w:r>
      <w:r w:rsidR="00CB2C7C">
        <w:t xml:space="preserve"> egy kellőképpen általános pályán tanítjuk, akkor az egy másik pályán is használható, feltéve, hogy a </w:t>
      </w:r>
      <w:proofErr w:type="gramStart"/>
      <w:r w:rsidR="00CB2C7C">
        <w:t>pálya hasonló</w:t>
      </w:r>
      <w:proofErr w:type="gramEnd"/>
      <w:r w:rsidR="00CB2C7C">
        <w:t xml:space="preserve"> tulajdonságokkal rendelkezik (megfelelően előfeldolgozott). Mindemellett életszerűbb is az, hogy egy önvezető autó a rajta található szenzoradatokra és esetleg a GPS-adatokra támaszkodjon, minthogy </w:t>
      </w:r>
      <w:r w:rsidR="00DD4B96">
        <w:t>kizárólag</w:t>
      </w:r>
      <w:r w:rsidR="00CB2C7C">
        <w:t xml:space="preserve"> a GPS által szolgáltatott adatokra.</w:t>
      </w:r>
    </w:p>
    <w:p w14:paraId="349E1854" w14:textId="24894C9A" w:rsidR="00012747" w:rsidRPr="005E7F11" w:rsidRDefault="00012747" w:rsidP="00442B93">
      <w:r>
        <w:t>Pró</w:t>
      </w:r>
      <w:r w:rsidR="00291BA2">
        <w:t>bálkoztam még az állapotvektor</w:t>
      </w:r>
      <w:r>
        <w:t xml:space="preserve"> kiegészítésével, például a sebesség pályaívre merőleges és párhuzamos </w:t>
      </w:r>
      <w:proofErr w:type="gramStart"/>
      <w:r w:rsidR="00367B2D">
        <w:t>komponenseire</w:t>
      </w:r>
      <w:proofErr w:type="gramEnd"/>
      <w:r w:rsidR="00367B2D">
        <w:t xml:space="preserve"> való </w:t>
      </w:r>
      <w:r>
        <w:t>felbontásával, illetve a haladási irány pálya tengelyével bezárt szögével, viszont a tapasztalatok azt mutatták, hogy ezek nem javították jelentősen az eredményt, sőt inkább csak az algoritmus bonyolultságát és a tanítási időt növelték.</w:t>
      </w:r>
    </w:p>
    <w:p w14:paraId="15ABC481" w14:textId="056D19EC" w:rsidR="00CC5CA5" w:rsidRDefault="00CC5CA5" w:rsidP="00CC5CA5">
      <w:pPr>
        <w:pStyle w:val="Cmsor3"/>
      </w:pPr>
      <w:bookmarkStart w:id="59" w:name="_Toc498975281"/>
      <w:r>
        <w:t>A jutalom függvény</w:t>
      </w:r>
      <w:bookmarkEnd w:id="59"/>
    </w:p>
    <w:p w14:paraId="45882157" w14:textId="7D38D0BF" w:rsidR="00CB2C7C" w:rsidRDefault="00CB2C7C" w:rsidP="00CB2C7C">
      <w:r>
        <w:t xml:space="preserve">A jutalomfüggvény megfelelő megválasztása létfontosságú, az </w:t>
      </w:r>
      <w:proofErr w:type="gramStart"/>
      <w:r>
        <w:t>ideális</w:t>
      </w:r>
      <w:proofErr w:type="gramEnd"/>
      <w:r>
        <w:t xml:space="preserve"> működés elérése érdekében. Az algoritmus lényegében ennek segítségével értelmezi, hogy mi a cél, és ha nem elég </w:t>
      </w:r>
      <w:proofErr w:type="gramStart"/>
      <w:r>
        <w:t>konkrét</w:t>
      </w:r>
      <w:proofErr w:type="gramEnd"/>
      <w:r>
        <w:t>, könnyen előfordulhat, hogy bár sikerül maximalizálnia a kumulált jutalmát, viszont az eredményezett működés messze áll attól, amit a tervezés során elképzeltünk.</w:t>
      </w:r>
      <w:r w:rsidR="0079686C">
        <w:t xml:space="preserve"> </w:t>
      </w:r>
    </w:p>
    <w:p w14:paraId="07AD2AA6" w14:textId="48686A2A" w:rsidR="0079686C" w:rsidRPr="00CB2C7C" w:rsidRDefault="0079686C" w:rsidP="00CB2C7C">
      <w:r>
        <w:t>Esetünkben kézenfekvő lenne az a jutalmazási rendszer, amely szerint valamekkora pozitív jutalmat kap, ha beér a célba és negatívat, ha az autó valamivel ütközik. Ez a fajta ritka jutalmazás (</w:t>
      </w:r>
      <w:r w:rsidRPr="00367B2D">
        <w:rPr>
          <w:i/>
        </w:rPr>
        <w:t>sparse rewarding</w:t>
      </w:r>
      <w:r>
        <w:t xml:space="preserve">) az ilyen szekvenciális, egymásra épülő lépésekből álló </w:t>
      </w:r>
      <w:proofErr w:type="gramStart"/>
      <w:r>
        <w:t>problémák</w:t>
      </w:r>
      <w:proofErr w:type="gramEnd"/>
      <w:r>
        <w:t xml:space="preserve"> esetén nem célravezető, ugyanis az algoritmus csak nagyon későn kap visszacsatolást arról, hogy az általa követett stratégia mennyire jó. Ez nagyon lassú tan</w:t>
      </w:r>
      <w:r w:rsidR="00367B2D">
        <w:t>uláshoz vezethet. Ehelyett én a</w:t>
      </w:r>
      <w:r>
        <w:t xml:space="preserve"> pályaíven megtett úthosszal arányos jutalomfüg</w:t>
      </w:r>
      <w:r w:rsidR="00367B2D">
        <w:t>gvényt használtam, így az algor</w:t>
      </w:r>
      <w:r>
        <w:t>i</w:t>
      </w:r>
      <w:r w:rsidR="00367B2D">
        <w:t>t</w:t>
      </w:r>
      <w:r>
        <w:t>mus minden lépés után kap valamilyen visszacsatolást, hogy mennyire volt jó a lépése. Emellett a pálya adottságai miatt</w:t>
      </w:r>
      <w:r w:rsidR="00027EDC">
        <w:t xml:space="preserve"> az autó hajlamos lesodródni az útról, ezért kiegészítettem még a pályaív </w:t>
      </w:r>
      <w:r w:rsidR="0070011A">
        <w:t>tengelyére merőleges irányú elmozdulás büntetésével is</w:t>
      </w:r>
      <w:r w:rsidR="00027EDC">
        <w:t xml:space="preserve">. </w:t>
      </w:r>
      <w:r w:rsidR="00367B2D">
        <w:t>Először ennek tengelyre merőleges elmozdulást előjelesen büntettem, tehát ha távolodik</w:t>
      </w:r>
      <w:r w:rsidR="00A82D2E">
        <w:t>,</w:t>
      </w:r>
      <w:r w:rsidR="00367B2D">
        <w:t xml:space="preserve"> akkor negatív jutalom, ha közeledik</w:t>
      </w:r>
      <w:r w:rsidR="00A82D2E">
        <w:t>,</w:t>
      </w:r>
      <w:r w:rsidR="00367B2D">
        <w:t xml:space="preserve"> akkor </w:t>
      </w:r>
      <w:r w:rsidR="00367B2D">
        <w:lastRenderedPageBreak/>
        <w:t xml:space="preserve">pozitív, viszont </w:t>
      </w:r>
      <w:r w:rsidR="00A82D2E">
        <w:t>ahogy tanult a háló, gyakran a tengely m</w:t>
      </w:r>
      <w:r w:rsidR="001021E8">
        <w:t xml:space="preserve">entén szlalomozva haladt végig </w:t>
      </w:r>
      <w:r w:rsidR="00A82D2E">
        <w:t>pályán, így később az tengelytől való elmozdulás abszolú</w:t>
      </w:r>
      <w:r w:rsidR="00F93E72">
        <w:t>l</w:t>
      </w:r>
      <w:r w:rsidR="0054786E">
        <w:t>t értékével arányosan büntettem</w:t>
      </w:r>
      <w:r w:rsidR="00A82D2E">
        <w:t xml:space="preserve">. </w:t>
      </w:r>
      <w:r w:rsidR="00027EDC">
        <w:t>Felmerülhet bennünk a kérdés, hogy ez nem okozza-e azt, hogy az autó csak a pályaív közepén halad, viszont a diszkont</w:t>
      </w:r>
      <w:proofErr w:type="gramStart"/>
      <w:r w:rsidR="00027EDC">
        <w:t>faktor</w:t>
      </w:r>
      <w:proofErr w:type="gramEnd"/>
      <w:r w:rsidR="00027EDC">
        <w:t xml:space="preserve"> </w:t>
      </w:r>
      <w:r w:rsidR="008D13E0">
        <w:t>alkalmazása következtében az autó le fog térni a pálya közepéről, ha így nagyobb jövőbeni jutalmat tud elérni.</w:t>
      </w:r>
      <w:r w:rsidR="00027EDC">
        <w:t>.</w:t>
      </w:r>
    </w:p>
    <w:p w14:paraId="159DA9DD" w14:textId="438D41DF" w:rsidR="00CC5CA5" w:rsidRDefault="00CC5CA5" w:rsidP="00CC5CA5">
      <w:pPr>
        <w:pStyle w:val="Cmsor3"/>
      </w:pPr>
      <w:bookmarkStart w:id="60" w:name="_Toc498975282"/>
      <w:r>
        <w:t xml:space="preserve">Alkalmazott </w:t>
      </w:r>
      <w:r w:rsidR="005D5D31">
        <w:t>felderí</w:t>
      </w:r>
      <w:r w:rsidR="00C73AFE">
        <w:t>t</w:t>
      </w:r>
      <w:r w:rsidR="005D5D31">
        <w:t>ő módszer</w:t>
      </w:r>
      <w:bookmarkEnd w:id="60"/>
    </w:p>
    <w:p w14:paraId="4A066B27" w14:textId="53C53C68" w:rsidR="00271630" w:rsidRPr="00271630" w:rsidRDefault="005D5D31" w:rsidP="00264EB6">
      <w:r>
        <w:t>Sok alkalmazásban használják az ε-greedy felderítő algoritmust</w:t>
      </w:r>
      <w:r w:rsidR="00CC4A4A">
        <w:t xml:space="preserve"> vagy valamelyik változatát</w:t>
      </w:r>
      <w:r>
        <w:t xml:space="preserve"> a</w:t>
      </w:r>
      <w:r w:rsidR="00CC4A4A">
        <w:t xml:space="preserve">z állapotátmenetek megfelelő felderítésére. Esetemben viszont nem tartottam előnyösnek a teljesen véletlenszerű lépések használatát, mivel a kellően általános állapotvektor miatt a háló viszonylag hamar megtanul egyszerűbb íveken, egyeneseken végig haladni, így egy ismeretlen helyzetben is valószínűleg megfelelő becslést tud adni arra vonatkozóan, hogy melyik </w:t>
      </w:r>
      <w:proofErr w:type="gramStart"/>
      <w:r w:rsidR="00CC4A4A">
        <w:t>akciók</w:t>
      </w:r>
      <w:proofErr w:type="gramEnd"/>
      <w:r w:rsidR="00CC4A4A">
        <w:t xml:space="preserve"> lehetnek az megfelelőbbek. Emiatt</w:t>
      </w:r>
      <w:r w:rsidR="00264EB6">
        <w:t xml:space="preserve"> inkább</w:t>
      </w:r>
      <w:r w:rsidR="00CC4A4A">
        <w:t xml:space="preserve"> </w:t>
      </w:r>
      <w:r w:rsidR="00264EB6">
        <w:t>a softmax algoritmust használtam</w:t>
      </w:r>
      <w:r w:rsidR="0068202A">
        <w:t>.</w:t>
      </w:r>
      <w:r w:rsidR="00264EB6">
        <w:t xml:space="preserve"> Tekintettel a </w:t>
      </w:r>
      <w:proofErr w:type="gramStart"/>
      <w:r w:rsidR="00264EB6">
        <w:t>probléma</w:t>
      </w:r>
      <w:proofErr w:type="gramEnd"/>
      <w:r w:rsidR="00264EB6">
        <w:t xml:space="preserve"> szekvenciális voltára, minden időpillanatra különböző T </w:t>
      </w:r>
      <w:r w:rsidR="00264EB6" w:rsidRPr="00264EB6">
        <w:rPr>
          <w:i/>
        </w:rPr>
        <w:t>temperature</w:t>
      </w:r>
      <w:r w:rsidR="00264EB6">
        <w:t xml:space="preserve"> változót választottam</w:t>
      </w:r>
      <w:r w:rsidR="00F02F75">
        <w:t xml:space="preserve">, amelyeket lineárisan </w:t>
      </w:r>
      <w:r w:rsidR="00004535">
        <w:t>csökkentek</w:t>
      </w:r>
      <w:r w:rsidR="00F02F75">
        <w:t xml:space="preserve"> egy alsó korlátig, amennyibben az előző időpillanathoz tartozó T érték egy megadott alsó határértéket meghaladott.</w:t>
      </w:r>
    </w:p>
    <w:p w14:paraId="06B42848" w14:textId="123B8F4E" w:rsidR="00CC5CA5" w:rsidRDefault="00CC5CA5" w:rsidP="00CC5CA5">
      <w:pPr>
        <w:pStyle w:val="Cmsor3"/>
      </w:pPr>
      <w:bookmarkStart w:id="61" w:name="_Toc498975283"/>
      <w:r>
        <w:t>Hálózat szerkezete</w:t>
      </w:r>
      <w:bookmarkEnd w:id="61"/>
    </w:p>
    <w:p w14:paraId="4D21CCD0" w14:textId="125B11BF" w:rsidR="00252C73" w:rsidRDefault="00252C73" w:rsidP="00841925">
      <w:r>
        <w:t>A neurális háló implementálásánál több hálózat típust is kipróbáltam. Mivel nem minden esetben a mély és nagy hálózatok adják a legjobb eredményt</w:t>
      </w:r>
      <w:r w:rsidR="00004535">
        <w:t>,</w:t>
      </w:r>
      <w:r>
        <w:t xml:space="preserve"> ezért ezt is optimalizálni kell. Először egy bonyolultabb több bemeneti rétegből és több ágból álló hálózatot implementáltam, viszont ez a sok paraméter miatt érte el a kívánt eredményt ésszerű időn belül.</w:t>
      </w:r>
      <w:r w:rsidR="00841925">
        <w:t xml:space="preserve"> </w:t>
      </w:r>
    </w:p>
    <w:p w14:paraId="04342A5F" w14:textId="078AA313" w:rsidR="00DE39DA" w:rsidRDefault="00004535" w:rsidP="00271630">
      <w:r>
        <w:t xml:space="preserve">Ez után próbáltam a hálózat </w:t>
      </w:r>
      <w:proofErr w:type="gramStart"/>
      <w:r>
        <w:t>struktúráját</w:t>
      </w:r>
      <w:proofErr w:type="gramEnd"/>
      <w:r>
        <w:t xml:space="preserve"> a lehető legegyszerűbbre választani, hogy magát, az algoritmus működését tudjam tesztelni. Erre egy három rejtett rétegből álló</w:t>
      </w:r>
      <w:r w:rsidR="00C31B81">
        <w:t>,</w:t>
      </w:r>
      <w:r>
        <w:t xml:space="preserve"> egyszerű </w:t>
      </w:r>
      <w:r w:rsidRPr="00004535">
        <w:rPr>
          <w:i/>
        </w:rPr>
        <w:t>fully connected</w:t>
      </w:r>
      <w:r>
        <w:t xml:space="preserve"> előrecsatolt hálózatot választottam 64,32 és 32 neuronnal, relu aktivációs függvényt használva. A kimeneten pedig a GUI-ban beállított Gyorsulás felbontás és Kormányszög felbontás felhasználásával, </w:t>
      </w:r>
      <m:oMath>
        <m:r>
          <w:rPr>
            <w:rFonts w:ascii="Cambria Math" w:hAnsi="Cambria Math"/>
          </w:rPr>
          <m:t>(Gyorsulás felbontás+1)*(Kormány felbontás+1)</m:t>
        </m:r>
      </m:oMath>
      <w:r>
        <w:t xml:space="preserve"> képlet szerinti lineáris kimeneti neuron található.</w:t>
      </w:r>
      <w:r w:rsidR="00B9214A">
        <w:t xml:space="preserve"> Az hálót Adam optimalizáló segítségével tanítom, az alapértelmezett beá</w:t>
      </w:r>
      <w:r w:rsidR="006269A0">
        <w:t>l</w:t>
      </w:r>
      <w:r w:rsidR="00B9214A">
        <w:t xml:space="preserve">lításokkal és </w:t>
      </w:r>
      <m:oMath>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-5</m:t>
            </m:r>
          </m:sup>
        </m:sSup>
      </m:oMath>
      <w:r w:rsidR="00B9214A">
        <w:t xml:space="preserve">-es </w:t>
      </w:r>
      <w:r w:rsidR="00B9214A" w:rsidRPr="00B9214A">
        <w:rPr>
          <w:i/>
        </w:rPr>
        <w:t>learning rate</w:t>
      </w:r>
      <w:r w:rsidR="00B9214A">
        <w:t>-tel.</w:t>
      </w:r>
    </w:p>
    <w:p w14:paraId="737EE690" w14:textId="4E55CA48" w:rsidR="00004535" w:rsidRDefault="00841925" w:rsidP="00D8789C">
      <w:pPr>
        <w:pStyle w:val="Kp"/>
      </w:pPr>
      <w:r>
        <w:rPr>
          <w:rStyle w:val="Jegyzethivatkozs"/>
        </w:rPr>
        <w:lastRenderedPageBreak/>
        <w:commentReference w:id="62"/>
      </w:r>
      <w:r w:rsidR="00D8789C">
        <w:rPr>
          <w:noProof/>
          <w:lang w:eastAsia="hu-HU"/>
        </w:rPr>
        <w:drawing>
          <wp:inline distT="0" distB="0" distL="0" distR="0" wp14:anchorId="4C3DFEBA" wp14:editId="7C76554B">
            <wp:extent cx="3009900" cy="3085289"/>
            <wp:effectExtent l="0" t="0" r="0" b="127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ense_model.png"/>
                    <pic:cNvPicPr/>
                  </pic:nvPicPr>
                  <pic:blipFill>
                    <a:blip r:embed="rId35">
                      <a:extLst>
                        <a:ext uri="{28A0092B-C50C-407E-A947-70E740481C1C}">
                          <a14:useLocalDpi xmlns:a14="http://schemas.microsoft.com/office/drawing/2010/main" val="0"/>
                        </a:ext>
                      </a:extLst>
                    </a:blip>
                    <a:stretch>
                      <a:fillRect/>
                    </a:stretch>
                  </pic:blipFill>
                  <pic:spPr>
                    <a:xfrm>
                      <a:off x="0" y="0"/>
                      <a:ext cx="3022184" cy="3097881"/>
                    </a:xfrm>
                    <a:prstGeom prst="rect">
                      <a:avLst/>
                    </a:prstGeom>
                  </pic:spPr>
                </pic:pic>
              </a:graphicData>
            </a:graphic>
          </wp:inline>
        </w:drawing>
      </w:r>
    </w:p>
    <w:p w14:paraId="7D463292" w14:textId="4742BC8A" w:rsidR="00004535" w:rsidRDefault="00004535" w:rsidP="00F507EF">
      <w:r>
        <w:t>Miután ez</w:t>
      </w:r>
      <w:r w:rsidR="00C31B81">
        <w:t>zel</w:t>
      </w:r>
      <w:r>
        <w:t xml:space="preserve"> az egyszerűbb </w:t>
      </w:r>
      <w:r w:rsidR="00C31B81">
        <w:t xml:space="preserve">architektúrával már sikerült a tanuló algoritmusnak eredményes stratégiát megtanulni, szerettem volna továbbfejleszteni, hogy még eredményesebb stratégiákat tudjon elsajátítani. Mint ahogy azt az elméleti részben kifejtettük, a sima </w:t>
      </w:r>
      <w:r w:rsidR="00C31B81" w:rsidRPr="00004535">
        <w:rPr>
          <w:i/>
        </w:rPr>
        <w:t>fully connected</w:t>
      </w:r>
      <w:r w:rsidR="00C31B81">
        <w:t xml:space="preserve"> rétegek nem veszik figyelembe az adatok egymáshoz viszonyított elhelyezkedésében található összefüggéseket, így viszont sok, a lidar szerű szenzoradatokban az egymás melletti szögekhez tartozó távolságadatokban lévő fontos összefüggést nem használ ki, amik </w:t>
      </w:r>
      <w:proofErr w:type="gramStart"/>
      <w:r w:rsidR="00C31B81">
        <w:t>potenciálisan</w:t>
      </w:r>
      <w:proofErr w:type="gramEnd"/>
      <w:r w:rsidR="00C31B81">
        <w:t xml:space="preserve"> gyorsíthatják, ille</w:t>
      </w:r>
      <w:r w:rsidR="00C32C53">
        <w:t xml:space="preserve">tve javíthatják a tanulást. Ebből a megfontolásból inkább egy konvolúciós neurális háló </w:t>
      </w:r>
      <w:proofErr w:type="gramStart"/>
      <w:r w:rsidR="00C32C53">
        <w:t>struktúrát</w:t>
      </w:r>
      <w:proofErr w:type="gramEnd"/>
      <w:r w:rsidR="00C32C53">
        <w:t xml:space="preserve"> választottam, melynek két bemeneti rétege található. Az egyik ahol a távolság</w:t>
      </w:r>
      <w:proofErr w:type="gramStart"/>
      <w:r w:rsidR="00C32C53">
        <w:t>információ</w:t>
      </w:r>
      <w:proofErr w:type="gramEnd"/>
      <w:r w:rsidR="00C32C53">
        <w:t xml:space="preserve"> érkezik, a másik ahol az állapot vektor többi része. Az első ágon a távolság</w:t>
      </w:r>
      <w:proofErr w:type="gramStart"/>
      <w:r w:rsidR="00C32C53">
        <w:t>információkból</w:t>
      </w:r>
      <w:proofErr w:type="gramEnd"/>
      <w:r w:rsidR="00C32C53">
        <w:t xml:space="preserve"> három 1D konvolúciós réteg</w:t>
      </w:r>
      <w:r w:rsidR="00974E72">
        <w:t xml:space="preserve"> (sorrendben 16,16 és 8-as </w:t>
      </w:r>
      <w:r w:rsidR="00974E72" w:rsidRPr="00974E72">
        <w:t>filter</w:t>
      </w:r>
      <w:r w:rsidR="00974E72">
        <w:t xml:space="preserve"> számmal és 4,3 és 3-as </w:t>
      </w:r>
      <w:r w:rsidR="00974E72" w:rsidRPr="00974E72">
        <w:t>kernel</w:t>
      </w:r>
      <w:r w:rsidR="00974E72">
        <w:t xml:space="preserve"> mérettel, illetve 1-es </w:t>
      </w:r>
      <w:r w:rsidR="00974E72" w:rsidRPr="00974E72">
        <w:rPr>
          <w:i/>
        </w:rPr>
        <w:t>stride</w:t>
      </w:r>
      <w:r w:rsidR="00974E72">
        <w:t xml:space="preserve">-al </w:t>
      </w:r>
      <w:r w:rsidR="00974E72" w:rsidRPr="00974E72">
        <w:rPr>
          <w:i/>
        </w:rPr>
        <w:t>zero padding</w:t>
      </w:r>
      <w:r w:rsidR="00974E72">
        <w:t xml:space="preserve"> nélkül)</w:t>
      </w:r>
      <w:r w:rsidR="00C32C53">
        <w:t xml:space="preserve"> segítségével kinyerem a fontosabb összefüggéseket, jellemzőket, majd egy </w:t>
      </w:r>
      <w:r w:rsidR="00C32C53" w:rsidRPr="00C32C53">
        <w:rPr>
          <w:i/>
        </w:rPr>
        <w:t>maxpooling</w:t>
      </w:r>
      <w:r w:rsidR="00B9214A">
        <w:t xml:space="preserve"> réteggel megfelezem a dimenziók számát. </w:t>
      </w:r>
      <w:r w:rsidR="00C32C53">
        <w:t xml:space="preserve">Ezt követően a kapott adatokat és a második bemeneti rétegen lévő adatokat az előző három rejtett </w:t>
      </w:r>
      <w:r w:rsidR="00C32C53" w:rsidRPr="00C32C53">
        <w:rPr>
          <w:i/>
        </w:rPr>
        <w:t>fully connected</w:t>
      </w:r>
      <w:r w:rsidR="00C32C53">
        <w:t xml:space="preserve"> rétegből álló hálóval dolgozom fel.</w:t>
      </w:r>
      <w:r w:rsidR="00B9214A">
        <w:t xml:space="preserve"> Itt is Adam optimalizálót használok a</w:t>
      </w:r>
      <w:r w:rsidR="00F507EF">
        <w:t xml:space="preserve">z alapértelmezett beállításokkal és </w:t>
      </w:r>
      <m:oMath>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-5</m:t>
            </m:r>
          </m:sup>
        </m:sSup>
      </m:oMath>
      <w:r w:rsidR="00F507EF">
        <w:t xml:space="preserve">-es </w:t>
      </w:r>
      <w:r w:rsidR="00F507EF" w:rsidRPr="00B9214A">
        <w:rPr>
          <w:i/>
        </w:rPr>
        <w:t>learning rate</w:t>
      </w:r>
      <w:r w:rsidR="00F507EF">
        <w:t>-tel.</w:t>
      </w:r>
    </w:p>
    <w:p w14:paraId="5F977BC6" w14:textId="2747835E" w:rsidR="00B92E1D" w:rsidRDefault="00D8789C" w:rsidP="00D8789C">
      <w:pPr>
        <w:pStyle w:val="Kp"/>
      </w:pPr>
      <w:r>
        <w:rPr>
          <w:noProof/>
          <w:lang w:eastAsia="hu-HU"/>
        </w:rPr>
        <w:lastRenderedPageBreak/>
        <w:drawing>
          <wp:inline distT="0" distB="0" distL="0" distR="0" wp14:anchorId="7D876408" wp14:editId="581DA26B">
            <wp:extent cx="2926080" cy="4472388"/>
            <wp:effectExtent l="0" t="0" r="7620" b="4445"/>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nv_mode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54172" cy="4515326"/>
                    </a:xfrm>
                    <a:prstGeom prst="rect">
                      <a:avLst/>
                    </a:prstGeom>
                  </pic:spPr>
                </pic:pic>
              </a:graphicData>
            </a:graphic>
          </wp:inline>
        </w:drawing>
      </w:r>
    </w:p>
    <w:p w14:paraId="6647CD3A" w14:textId="77777777" w:rsidR="00B92E1D" w:rsidRPr="00271630" w:rsidRDefault="00B92E1D" w:rsidP="00F507EF"/>
    <w:p w14:paraId="590FD9CE" w14:textId="4289FBD2" w:rsidR="009B6D9F" w:rsidRDefault="009B6D9F" w:rsidP="009B6D9F">
      <w:pPr>
        <w:pStyle w:val="Cmsor2"/>
      </w:pPr>
      <w:bookmarkStart w:id="63" w:name="_Toc498975284"/>
      <w:r>
        <w:t>Implementált algoritmusok</w:t>
      </w:r>
      <w:bookmarkEnd w:id="63"/>
    </w:p>
    <w:p w14:paraId="0E9AD726" w14:textId="6437C91D" w:rsidR="0068202A" w:rsidRDefault="0068202A" w:rsidP="0068202A">
      <w:r>
        <w:t xml:space="preserve">Először folytonos gyorsulás és kormányszög értékek mellett szerettem volna megoldani a feladatot, ehhez az elméleti részben bemutatott </w:t>
      </w:r>
      <w:r w:rsidRPr="004E6407">
        <w:rPr>
          <w:i/>
        </w:rPr>
        <w:t>Deep Deterministic Policy Gradient (DDPG)</w:t>
      </w:r>
      <w:r>
        <w:t xml:space="preserve"> módszert implementáltam. Egy </w:t>
      </w:r>
      <w:r w:rsidRPr="004E6407">
        <w:rPr>
          <w:i/>
        </w:rPr>
        <w:t>actor</w:t>
      </w:r>
      <w:r>
        <w:t xml:space="preserve"> hálózattal becsültem meg az </w:t>
      </w:r>
      <w:proofErr w:type="gramStart"/>
      <w:r>
        <w:t>aktuális</w:t>
      </w:r>
      <w:proofErr w:type="gramEnd"/>
      <w:r>
        <w:t xml:space="preserve"> állapothoz tartozó optimális akciót, egy másik </w:t>
      </w:r>
      <w:r w:rsidRPr="004E6407">
        <w:rPr>
          <w:i/>
        </w:rPr>
        <w:t>critic</w:t>
      </w:r>
      <w:r>
        <w:t xml:space="preserve"> háló</w:t>
      </w:r>
      <w:r w:rsidR="003A4182">
        <w:t>zattal pedig értékeltem az így</w:t>
      </w:r>
      <w:r>
        <w:t xml:space="preserve"> kapott lépést. A folytonos kimeneti jelhez </w:t>
      </w:r>
      <w:proofErr w:type="gramStart"/>
      <w:r>
        <w:t>normális</w:t>
      </w:r>
      <w:proofErr w:type="gramEnd"/>
      <w:r>
        <w:t xml:space="preserve"> eloszlású zajt kevertem, így valósítottam meg az állapot átmenetek felfedezését. Sajnos mivel a környezet implementációja még nem volt megfelelően optimalizálva, illetve a tanításhoz használt számítógép számítási </w:t>
      </w:r>
      <w:proofErr w:type="gramStart"/>
      <w:r>
        <w:t>kap</w:t>
      </w:r>
      <w:r w:rsidR="003A4182">
        <w:t>a</w:t>
      </w:r>
      <w:r>
        <w:t>citása</w:t>
      </w:r>
      <w:proofErr w:type="gramEnd"/>
      <w:r>
        <w:t xml:space="preserve"> is erősen korlátozott, ezt az irányt el kellett vessem és diszkrét kimenetekre kellett az algoritmust megtervezzem.</w:t>
      </w:r>
    </w:p>
    <w:p w14:paraId="212D80C2" w14:textId="1D524952" w:rsidR="00CC5CA5" w:rsidRDefault="0068202A" w:rsidP="00CC5CA5">
      <w:r>
        <w:t xml:space="preserve">A következő algoritmus a </w:t>
      </w:r>
      <w:r w:rsidRPr="004E6407">
        <w:rPr>
          <w:i/>
        </w:rPr>
        <w:t>Deep Q learning</w:t>
      </w:r>
      <w:r>
        <w:t xml:space="preserve"> volt. Itt diszkretizáltam a gyorsulás és a kormányszög skáláját és a neurális hálóval az </w:t>
      </w:r>
      <w:proofErr w:type="gramStart"/>
      <w:r>
        <w:t>aktuális</w:t>
      </w:r>
      <w:proofErr w:type="gramEnd"/>
      <w:r>
        <w:t xml:space="preserve"> állapotban minden lehetséges akcióhoz tartozó Q értékeket becsültem vele. Végül a kimenetek közül egy </w:t>
      </w:r>
      <w:proofErr w:type="gramStart"/>
      <w:r>
        <w:t>diszkrét</w:t>
      </w:r>
      <w:proofErr w:type="gramEnd"/>
      <w:r>
        <w:t xml:space="preserve"> eloszlás alapján választottam ki a végleges akciót, amelyhez az eloszlást a kapott Q </w:t>
      </w:r>
      <w:r>
        <w:lastRenderedPageBreak/>
        <w:t>értékek softmax függvényértékei. Ennek az eredménye az volt, hogy egy bizonyos időpillan</w:t>
      </w:r>
      <w:r w:rsidR="004E6407">
        <w:t>at</w:t>
      </w:r>
      <w:r>
        <w:t xml:space="preserve">ban az algoritmus a neurális háló által kiadott maximális Q értékhez tartozó </w:t>
      </w:r>
      <w:proofErr w:type="gramStart"/>
      <w:r>
        <w:t>akciót</w:t>
      </w:r>
      <w:proofErr w:type="gramEnd"/>
      <w:r>
        <w:t xml:space="preserve"> priorizálta</w:t>
      </w:r>
      <w:r w:rsidR="004E6407">
        <w:t>, de a többi akciót is felfedezte</w:t>
      </w:r>
      <w:r>
        <w:t xml:space="preserve">. </w:t>
      </w:r>
      <w:r w:rsidR="003D5D0A">
        <w:t>Ezzel az algoritmussal már sikerült úgy tanítani a hálót, hogy megtanuljon valamilyen eredményes stratégiát és körbe menjen</w:t>
      </w:r>
      <w:r>
        <w:t>.</w:t>
      </w:r>
      <w:r w:rsidR="003D5D0A">
        <w:t xml:space="preserve"> Viszont a sima DQN algoritmus hajlamos a Q értékeke </w:t>
      </w:r>
      <w:proofErr w:type="gramStart"/>
      <w:r w:rsidR="003D5D0A">
        <w:t>túlbecslésére</w:t>
      </w:r>
      <w:proofErr w:type="gramEnd"/>
      <w:r w:rsidR="003D5D0A">
        <w:t xml:space="preserve"> ami ronthatja a tanítás teljesítményét.</w:t>
      </w:r>
    </w:p>
    <w:p w14:paraId="217BB484" w14:textId="3C02B576" w:rsidR="00F004F6" w:rsidRDefault="0068202A" w:rsidP="00CC5CA5">
      <w:r>
        <w:t xml:space="preserve">A Q értékek túlbecslését kiküszöbölendő átalakítottam az implementált algoritmus, hogy az a Double Deep Q Learning algoritmus valósítsa meg. Bár ez az algoritmus már </w:t>
      </w:r>
      <w:r w:rsidR="00065A46">
        <w:t>csak kis mértékben</w:t>
      </w:r>
      <w:r>
        <w:t xml:space="preserve"> becsülte túl az Q értékeket</w:t>
      </w:r>
      <w:r w:rsidR="00C31EC3">
        <w:t>, viszont valamivel lassabban tanult a sima DQN-nél.</w:t>
      </w:r>
      <w:r>
        <w:t xml:space="preserve"> </w:t>
      </w:r>
      <w:r w:rsidR="00C31EC3">
        <w:t>Továbbá, mivel</w:t>
      </w:r>
      <w:r>
        <w:t xml:space="preserve"> a </w:t>
      </w:r>
      <w:proofErr w:type="gramStart"/>
      <w:r>
        <w:t>probléma</w:t>
      </w:r>
      <w:proofErr w:type="gramEnd"/>
      <w:r>
        <w:t xml:space="preserve"> igen szekvenciális és az által meghatározott MDP meglehetősen mély állapot gráfot eredményez, így</w:t>
      </w:r>
      <w:r w:rsidR="003D5D0A">
        <w:t xml:space="preserve"> ha ennél jobban is javítani szeretnénk a tanítási időn és az eredményen egyéb technikákat is alkalmaznunk kell. Alap esetben az memóriában eltárolt állapotátmeneteket egyenletes eloszlással mintavételezzük. A tárolt állapotátmenetek között viszont vannak fontosabbak és kevésbé fontosak is, így ezeket tudjuk priorizálni, a tanítás során. Azok az átmenetek, amik Q értékét a háló már jól tudja becsülni, már nem sokat javítanak az algoritmus eredményén, így azokat az állapotátmeneteket kéne priorizáljuk a memórában, amelyek predikált értéke </w:t>
      </w:r>
      <w:r w:rsidR="00EB5280">
        <w:t>nagymértékben</w:t>
      </w:r>
      <w:r w:rsidR="003D5D0A">
        <w:t xml:space="preserve"> eltér a valóstól, így gyorsíthatjuk a tanítást. Ez az ún. </w:t>
      </w:r>
      <w:r w:rsidR="003D5D0A" w:rsidRPr="003D5D0A">
        <w:rPr>
          <w:i/>
        </w:rPr>
        <w:t>prioritised experience replay</w:t>
      </w:r>
      <w:r w:rsidR="003D5D0A">
        <w:t>. Ennek létezik rang alapú és arányos</w:t>
      </w:r>
      <w:r w:rsidR="00F004F6">
        <w:t xml:space="preserve"> változata is. Én az arányos verziót implementáltam, ami az alábbi képlet alapján számolja ki egy egy átmenet prioritását:</w:t>
      </w:r>
    </w:p>
    <w:p w14:paraId="5AFDF04C" w14:textId="072224B6" w:rsidR="00F004F6" w:rsidRPr="00F004F6" w:rsidRDefault="00F004F6" w:rsidP="00CC5CA5">
      <m:oMathPara>
        <m:oMath>
          <m:r>
            <w:rPr>
              <w:rFonts w:ascii="Cambria Math" w:hAnsi="Cambria Math"/>
            </w:rPr>
            <m:t>p</m:t>
          </m:r>
          <m:d>
            <m:dPr>
              <m:ctrlPr>
                <w:rPr>
                  <w:rFonts w:ascii="Cambria Math" w:hAnsi="Cambria Math"/>
                  <w:i/>
                </w:rPr>
              </m:ctrlPr>
            </m:dPr>
            <m:e>
              <m:r>
                <w:rPr>
                  <w:rFonts w:ascii="Cambria Math" w:hAnsi="Cambria Math"/>
                </w:rPr>
                <m:t>s,a,</m:t>
              </m:r>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s,a</m:t>
                      </m:r>
                    </m:e>
                  </m:d>
                  <m:r>
                    <w:rPr>
                      <w:rFonts w:ascii="Cambria Math" w:hAnsi="Cambria Math"/>
                    </w:rPr>
                    <m:t>-</m:t>
                  </m:r>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s,a</m:t>
                      </m:r>
                    </m:e>
                  </m:d>
                </m:e>
              </m:d>
              <m:r>
                <w:rPr>
                  <w:rFonts w:ascii="Cambria Math" w:hAnsi="Cambria Math"/>
                </w:rPr>
                <m:t>+ε)</m:t>
              </m:r>
            </m:e>
            <m:sup>
              <m:r>
                <w:rPr>
                  <w:rFonts w:ascii="Cambria Math" w:hAnsi="Cambria Math"/>
                </w:rPr>
                <m:t>α</m:t>
              </m:r>
            </m:sup>
          </m:sSup>
        </m:oMath>
      </m:oMathPara>
    </w:p>
    <w:p w14:paraId="2E9A24FD" w14:textId="1F5F8D65" w:rsidR="0068202A" w:rsidRPr="00F004F6" w:rsidRDefault="00F004F6" w:rsidP="00F004F6">
      <w:pPr>
        <w:ind w:firstLine="0"/>
      </w:pPr>
      <w:r>
        <w:t xml:space="preserve">Ahol </w:t>
      </w:r>
      <m:oMath>
        <m:r>
          <w:rPr>
            <w:rFonts w:ascii="Cambria Math" w:hAnsi="Cambria Math"/>
          </w:rPr>
          <m:t>0&lt;</m:t>
        </m:r>
        <m:r>
          <m:rPr>
            <m:sty m:val="bi"/>
          </m:rPr>
          <w:rPr>
            <w:rFonts w:ascii="Cambria Math" w:hAnsi="Cambria Math"/>
          </w:rPr>
          <m:t>ε</m:t>
        </m:r>
        <m:r>
          <m:rPr>
            <m:sty m:val="bi"/>
          </m:rPr>
          <w:rPr>
            <w:rFonts w:ascii="Cambria Math" w:hAnsi="Cambria Math"/>
          </w:rPr>
          <m:t xml:space="preserve">≪1 </m:t>
        </m:r>
      </m:oMath>
      <w:r>
        <w:t xml:space="preserve">a nulla hiba esetén a nullás prioritást kizáró </w:t>
      </w:r>
      <w:proofErr w:type="gramStart"/>
      <w:r>
        <w:t>konstans</w:t>
      </w:r>
      <w:proofErr w:type="gramEnd"/>
      <w:r>
        <w:t xml:space="preserve">, </w:t>
      </w:r>
      <m:oMath>
        <m:r>
          <m:rPr>
            <m:sty m:val="bi"/>
          </m:rPr>
          <w:rPr>
            <w:rFonts w:ascii="Cambria Math" w:hAnsi="Cambria Math"/>
          </w:rPr>
          <m:t>α</m:t>
        </m:r>
      </m:oMath>
      <w:r>
        <w:t xml:space="preserve"> pedig a priorizálás súlyát adja meg.</w:t>
      </w:r>
      <w:r w:rsidR="00D172F3" w:rsidRPr="00D172F3">
        <w:t xml:space="preserve"> </w:t>
      </w:r>
      <w:r w:rsidR="00D172F3">
        <w:t>Majd ezeknek a prioritásoknak a segítségével mintavételezzük arányos súlyozással a memóriát.</w:t>
      </w:r>
      <w:r>
        <w:t xml:space="preserve"> </w:t>
      </w:r>
      <w:r w:rsidR="00D172F3">
        <w:t xml:space="preserve">Vegyük észre, hogy </w:t>
      </w:r>
      <m:oMath>
        <m:r>
          <m:rPr>
            <m:sty m:val="bi"/>
          </m:rPr>
          <w:rPr>
            <w:rFonts w:ascii="Cambria Math" w:hAnsi="Cambria Math"/>
          </w:rPr>
          <m:t>α</m:t>
        </m:r>
        <m:r>
          <m:rPr>
            <m:sty m:val="bi"/>
          </m:rPr>
          <w:rPr>
            <w:rFonts w:ascii="Cambria Math" w:hAnsi="Cambria Math"/>
          </w:rPr>
          <m:t>→0</m:t>
        </m:r>
      </m:oMath>
      <w:r w:rsidR="00D172F3">
        <w:t xml:space="preserve"> esetén ez megeggyezik az egyenletes eloszlással</w:t>
      </w:r>
      <w:r w:rsidR="00D172F3">
        <w:t xml:space="preserve">. </w:t>
      </w:r>
      <w:r>
        <w:t xml:space="preserve">Ezzel az epizódonkénti összes jutalom 100-as mozgóátlaga szembetűnően gyorsabban </w:t>
      </w:r>
      <w:proofErr w:type="gramStart"/>
      <w:r>
        <w:t>k</w:t>
      </w:r>
      <w:r w:rsidR="00D172F3">
        <w:t>onvergál</w:t>
      </w:r>
      <w:proofErr w:type="gramEnd"/>
      <w:r w:rsidR="00D172F3">
        <w:t xml:space="preserve"> a maximum értékhez</w:t>
      </w:r>
      <w:r>
        <w:t xml:space="preserve">. </w:t>
      </w:r>
      <w:r w:rsidR="00622038">
        <w:t>Tovább javítottam a futásidőn a gyakran hívott függvények, mint például a szenzoradatokat kinyerő függvény optimalizálásával is.</w:t>
      </w:r>
    </w:p>
    <w:p w14:paraId="1EC65750" w14:textId="16922067" w:rsidR="00CC5CA5" w:rsidRPr="00CC5CA5" w:rsidRDefault="00736C7A" w:rsidP="00CC5CA5">
      <w:r>
        <w:t xml:space="preserve">Végül a Monte Carlo Tree Search algoritmus </w:t>
      </w:r>
      <w:commentRangeStart w:id="64"/>
      <w:r>
        <w:t>bizonyult a legeredményesebbnek</w:t>
      </w:r>
      <w:commentRangeEnd w:id="64"/>
      <w:r w:rsidR="002E33E5">
        <w:rPr>
          <w:rStyle w:val="Jegyzethivatkozs"/>
        </w:rPr>
        <w:commentReference w:id="64"/>
      </w:r>
      <w:r>
        <w:t>. Ez az előzőkéhez képest sokkal kevesebb idő alatt rátanult eredményes stratégiákra</w:t>
      </w:r>
      <w:r w:rsidR="00666F81">
        <w:t xml:space="preserve">, mivel nem tölt sok időt a valószínűsíthetően nem optimális stratégiákhoz vezető lépések </w:t>
      </w:r>
      <w:r w:rsidR="00666F81">
        <w:lastRenderedPageBreak/>
        <w:t xml:space="preserve">értékelésével, és lényegében közvetlenül a lépés </w:t>
      </w:r>
      <w:proofErr w:type="gramStart"/>
      <w:r w:rsidR="00666F81">
        <w:t>aktuális</w:t>
      </w:r>
      <w:proofErr w:type="gramEnd"/>
      <w:r w:rsidR="00666F81">
        <w:t xml:space="preserve"> stratégiához tartozó Q értékét „mintavételezzük”, nem pedig egy becslés segítségével becsüljük.</w:t>
      </w:r>
      <w:r w:rsidR="00065A46">
        <w:t xml:space="preserve"> A megfelelő döntések kiválasztásáért a softmax felfedező függvény a felelős, ahol a </w:t>
      </w:r>
      <w:proofErr w:type="gramStart"/>
      <w:r w:rsidR="00065A46">
        <w:t>diszkrét</w:t>
      </w:r>
      <w:proofErr w:type="gramEnd"/>
      <w:r w:rsidR="00065A46">
        <w:t xml:space="preserve"> időpillanatonkénti saját T érték használata eredményezi, hogy előbb egy szinten szimulációkat futtatt, </w:t>
      </w:r>
      <w:r w:rsidR="00EB2A50">
        <w:t xml:space="preserve">majd </w:t>
      </w:r>
      <w:r w:rsidR="00065A46">
        <w:t xml:space="preserve">azok értékét visszaterjeszti az előző szintek állapot átmeneteire, </w:t>
      </w:r>
      <w:r w:rsidR="00633180">
        <w:t>ez</w:t>
      </w:r>
      <w:r w:rsidR="004D35D5">
        <w:t xml:space="preserve"> </w:t>
      </w:r>
      <w:r w:rsidR="00633180">
        <w:t>után</w:t>
      </w:r>
      <w:r w:rsidR="00065A46">
        <w:t xml:space="preserve"> dönt az adott szinten, hogy mi legyen a következő lépés. Az eredmények visszaterjesztését, úgy oldom meg, hogy egy epizódban az összes lépéshez tartozó állapotátmenetet egy ideiglenes bufferben tárolom, ahol a tárolt jutalmakat mindig az </w:t>
      </w:r>
      <w:proofErr w:type="gramStart"/>
      <w:r w:rsidR="00065A46">
        <w:t>aktuális</w:t>
      </w:r>
      <w:proofErr w:type="gramEnd"/>
      <w:r w:rsidR="00065A46">
        <w:t xml:space="preserve"> lépésért járó jutalmának diszkontált értékével változtatom, majd az epizód végén az egész ideiglenes buffert teszem bele a memóriába. Ennek segítségével az algoritmushoz szükséges fát a neur</w:t>
      </w:r>
      <w:r w:rsidR="002E33E5">
        <w:t>ális háló segítségével becsülöm</w:t>
      </w:r>
      <w:r w:rsidR="00666F81">
        <w:t xml:space="preserve">. </w:t>
      </w:r>
    </w:p>
    <w:p w14:paraId="23531D64" w14:textId="2612D6FB" w:rsidR="00733DD9" w:rsidRDefault="00733DD9" w:rsidP="00733DD9">
      <w:pPr>
        <w:pStyle w:val="Cmsor2"/>
      </w:pPr>
      <w:bookmarkStart w:id="65" w:name="_Toc498975285"/>
      <w:r>
        <w:t>Felmerült akadályok</w:t>
      </w:r>
      <w:bookmarkEnd w:id="65"/>
    </w:p>
    <w:p w14:paraId="02D34787" w14:textId="4B124A68" w:rsidR="00CC5CA5" w:rsidRDefault="00CC5CA5" w:rsidP="00CC5CA5">
      <w:pPr>
        <w:pStyle w:val="Cmsor3"/>
      </w:pPr>
      <w:bookmarkStart w:id="66" w:name="_Toc498975286"/>
      <w:r>
        <w:t>Optimalizálás</w:t>
      </w:r>
      <w:bookmarkEnd w:id="66"/>
    </w:p>
    <w:p w14:paraId="17BD5CA3" w14:textId="1D982F8F" w:rsidR="00736C7A" w:rsidRPr="00736C7A" w:rsidRDefault="00736C7A" w:rsidP="00736C7A">
      <w:r>
        <w:t>A tanítási algoritmusnak önmagában sok a futásideje, ezért fontos volt az implementált p</w:t>
      </w:r>
      <w:r w:rsidR="007A4D3E">
        <w:t>rogram optimalizálása. Ehhez a S</w:t>
      </w:r>
      <w:r>
        <w:t xml:space="preserve">pyder fejlesztő környezet egyik beépülő moduljaként működő </w:t>
      </w:r>
      <w:r w:rsidRPr="00E91E16">
        <w:rPr>
          <w:i/>
        </w:rPr>
        <w:t>profiler</w:t>
      </w:r>
      <w:r w:rsidR="00E91E16">
        <w:t>-</w:t>
      </w:r>
      <w:r>
        <w:t xml:space="preserve">ét használtam fel. Ezzel </w:t>
      </w:r>
      <w:proofErr w:type="gramStart"/>
      <w:r>
        <w:t>nagy mértékben</w:t>
      </w:r>
      <w:proofErr w:type="gramEnd"/>
      <w:r>
        <w:t xml:space="preserve"> fel tudtam gyorsítani az szimulátor futását, főleg a gyakran meghívott szenzor adat generáló fü</w:t>
      </w:r>
      <w:r w:rsidR="005D589E">
        <w:t>ggvények optimaliz</w:t>
      </w:r>
      <w:r>
        <w:t>álásával. Szükség volt továbbá az megtapasztalt állapotátmenetek hatékony, gyors hozzáférést lehetővé tevő tárolására.</w:t>
      </w:r>
      <w:r w:rsidR="00A575C3">
        <w:t xml:space="preserve"> Ezt a Pythonhoz írt pandas modul segítségével oldottam meg, aminek a segítségével könnyen hozzáférhető és mintavételezhető adatbázist tudtam kialakítani a tanítóadatok számára.</w:t>
      </w:r>
    </w:p>
    <w:p w14:paraId="3BCE25AA" w14:textId="65D6C127" w:rsidR="00CC5CA5" w:rsidRDefault="00CC5CA5" w:rsidP="00CC5CA5">
      <w:pPr>
        <w:pStyle w:val="Cmsor3"/>
      </w:pPr>
      <w:bookmarkStart w:id="67" w:name="_Toc498975287"/>
      <w:r>
        <w:t>Teljesítmény</w:t>
      </w:r>
      <w:bookmarkEnd w:id="67"/>
    </w:p>
    <w:p w14:paraId="7ABCE0D6" w14:textId="7032554D" w:rsidR="00736C7A" w:rsidRDefault="00CF2C84" w:rsidP="00736C7A">
      <w:r>
        <w:t xml:space="preserve">Kezdetben az algoritmus fejlesztését és tesztelését egy régebbi típusú kisebb számítási </w:t>
      </w:r>
      <w:proofErr w:type="gramStart"/>
      <w:r>
        <w:t>kapacitású</w:t>
      </w:r>
      <w:proofErr w:type="gramEnd"/>
      <w:r>
        <w:t xml:space="preserve"> laptopon végeztem, viszont ennek a nagyon sok időbe telt az algoritmusok futtatása, illetve a kisebb teljesítményű NVIDIA gpu-ja nem tette lehetővé, hogy a tensorflow-nak a gpu optimalizált verzióját használjam</w:t>
      </w:r>
      <w:r w:rsidR="002E33E5">
        <w:t>.</w:t>
      </w:r>
      <w:r>
        <w:t xml:space="preserve"> Később ezért egy Intel i7-6700-es processzorral, 16 gigabyte memóriával és egy NVIDIA Geforce GTX 950M-es 4</w:t>
      </w:r>
      <w:r w:rsidR="00BD37B9">
        <w:t xml:space="preserve"> </w:t>
      </w:r>
      <w:r>
        <w:t>gigabyte memóriájú gpu-val rendelkező laptoppal folytattam a fejlesztést, illetve a tesztelést. Ez már</w:t>
      </w:r>
      <w:r w:rsidR="00BD37B9">
        <w:t xml:space="preserve"> jelentősen javította a fejlesz</w:t>
      </w:r>
      <w:r>
        <w:t>tés sebességét, mivel sokkal hamarabb kaptam vis</w:t>
      </w:r>
      <w:r w:rsidR="00BD37B9">
        <w:t>s</w:t>
      </w:r>
      <w:r>
        <w:t>zajelzést</w:t>
      </w:r>
      <w:r w:rsidR="00BD37B9">
        <w:t xml:space="preserve"> arról</w:t>
      </w:r>
      <w:r>
        <w:t>, hogy az alg</w:t>
      </w:r>
      <w:r w:rsidR="00BD37B9">
        <w:t xml:space="preserve">oritmus helyesen működik-e köszönhetően a több memóriának </w:t>
      </w:r>
      <w:r>
        <w:t xml:space="preserve">és a gpu optimalizált tensorflow által okozott </w:t>
      </w:r>
      <w:r w:rsidR="00BD37B9">
        <w:t>teljesítménynövekedésnek</w:t>
      </w:r>
      <w:r>
        <w:t xml:space="preserve">. </w:t>
      </w:r>
      <w:r w:rsidR="00736C7A">
        <w:t xml:space="preserve"> </w:t>
      </w:r>
    </w:p>
    <w:p w14:paraId="5CC5D001" w14:textId="275D8975" w:rsidR="004E3821" w:rsidRDefault="004E3821" w:rsidP="004E3821">
      <w:pPr>
        <w:pStyle w:val="Cmsor3"/>
      </w:pPr>
      <w:bookmarkStart w:id="68" w:name="_Toc498975288"/>
      <w:r>
        <w:lastRenderedPageBreak/>
        <w:t>Megfelelő jutalomfüggvény megválasztása</w:t>
      </w:r>
      <w:bookmarkEnd w:id="68"/>
    </w:p>
    <w:p w14:paraId="4A6F1FC6" w14:textId="0A91B484" w:rsidR="00BD37B9" w:rsidRPr="00BD37B9" w:rsidRDefault="00BD37B9" w:rsidP="00BD37B9">
      <w:r>
        <w:t xml:space="preserve">Fontos a jutalom függvény megfelelő megválasztása, és annak átgondolása, hogy a választott jutalmazási rendszer mire „ösztönzi” az </w:t>
      </w:r>
      <w:proofErr w:type="gramStart"/>
      <w:r>
        <w:t>ágenst</w:t>
      </w:r>
      <w:proofErr w:type="gramEnd"/>
      <w:r>
        <w:t xml:space="preserve">. </w:t>
      </w:r>
      <w:r w:rsidR="00FE2046">
        <w:t>Kezdetben olyan jutalmazással próbálkoztam, ami -1 és 1 között van</w:t>
      </w:r>
      <w:r w:rsidR="00EA2368">
        <w:t>, az</w:t>
      </w:r>
      <w:r w:rsidR="00FE2046">
        <w:t xml:space="preserve"> az alatti vagy feletti értékeket levágjuk, ebben az esetben viszont gyakran előfordult, hogy az algoritmus nem tudta egyértelműen megállapítani, hogy két</w:t>
      </w:r>
      <w:r w:rsidR="004F6EA2">
        <w:t xml:space="preserve"> </w:t>
      </w:r>
      <w:r w:rsidR="00FE2046">
        <w:t xml:space="preserve">vagy több lehetséges </w:t>
      </w:r>
      <w:proofErr w:type="gramStart"/>
      <w:r w:rsidR="00FE2046">
        <w:t>akció</w:t>
      </w:r>
      <w:proofErr w:type="gramEnd"/>
      <w:r w:rsidR="00FE2046">
        <w:t xml:space="preserve"> közül melyik az előnyösebb, mert a -1 alatti vagy </w:t>
      </w:r>
      <w:r w:rsidR="00EA2368">
        <w:t xml:space="preserve">1 </w:t>
      </w:r>
      <w:r w:rsidR="00FE2046">
        <w:t>feletti részt</w:t>
      </w:r>
      <w:r w:rsidR="00EA2368">
        <w:t>,</w:t>
      </w:r>
      <w:r w:rsidR="00FE2046">
        <w:t xml:space="preserve"> ami ez</w:t>
      </w:r>
      <w:r w:rsidR="00EA2368">
        <w:t>t</w:t>
      </w:r>
      <w:r w:rsidR="00FE2046">
        <w:t xml:space="preserve"> eldöntötte volna, levágta. A végső algoritmus jutalmainak </w:t>
      </w:r>
      <w:r w:rsidR="00EA2368">
        <w:t>értékét</w:t>
      </w:r>
      <w:r w:rsidR="00FE2046">
        <w:t xml:space="preserve"> ezért -10 és 40 közé </w:t>
      </w:r>
      <w:r w:rsidR="00EA2368">
        <w:t>választottam</w:t>
      </w:r>
      <w:r w:rsidR="00FE2046">
        <w:t>. Ez továbbá gyorsabb tanulást is eredményezett</w:t>
      </w:r>
      <w:r w:rsidR="00EA2368">
        <w:t>.</w:t>
      </w:r>
    </w:p>
    <w:p w14:paraId="076D2DF0" w14:textId="05890E97" w:rsidR="00CC5CA5" w:rsidRDefault="00284942" w:rsidP="00284942">
      <w:pPr>
        <w:pStyle w:val="Cmsor3"/>
      </w:pPr>
      <w:bookmarkStart w:id="69" w:name="_Toc498975289"/>
      <w:r>
        <w:t>Hyperparaméter optimalizáció</w:t>
      </w:r>
      <w:bookmarkEnd w:id="69"/>
    </w:p>
    <w:p w14:paraId="760171D2" w14:textId="417A53F3" w:rsidR="00EA2368" w:rsidRPr="00EA2368" w:rsidRDefault="00990313" w:rsidP="00EA2368">
      <w:r>
        <w:t xml:space="preserve">A neurális hálók és a megerősítéses tanulás egyik legnagyobb nehézségét a hyperparaméterek optimalizálása okozza. Lehet, hogy az algoritmust helyesen implementáltuk és a logika mögötte is jó, viszont könnyen múlhat a paraméterek beállításán a módszer eredményessége. Ezeknek az automatikus beállítására és finomhangolására már lépeznek modern módszerek, ezek viszont rendkívül számítás igényesek, így megfelelő hardware nélkül, hamarabb jobb eredményeket </w:t>
      </w:r>
      <w:proofErr w:type="gramStart"/>
      <w:r>
        <w:t>elérni</w:t>
      </w:r>
      <w:proofErr w:type="gramEnd"/>
      <w:r>
        <w:t xml:space="preserve"> ha a paramétereket empirikus módon kézzel optimalizáljuk.</w:t>
      </w:r>
      <w:r w:rsidR="004813BF">
        <w:t xml:space="preserve"> A legnagyobb </w:t>
      </w:r>
      <w:proofErr w:type="gramStart"/>
      <w:r w:rsidR="004813BF">
        <w:t>problémát</w:t>
      </w:r>
      <w:proofErr w:type="gramEnd"/>
      <w:r w:rsidR="004813BF">
        <w:t xml:space="preserve"> a </w:t>
      </w:r>
      <w:r w:rsidR="004813BF" w:rsidRPr="004813BF">
        <w:rPr>
          <w:i/>
        </w:rPr>
        <w:t>batch</w:t>
      </w:r>
      <w:r w:rsidR="004813BF">
        <w:t xml:space="preserve"> méret, a </w:t>
      </w:r>
      <w:r w:rsidR="004813BF" w:rsidRPr="004813BF">
        <w:rPr>
          <w:i/>
        </w:rPr>
        <w:t>learning rate</w:t>
      </w:r>
      <w:r w:rsidR="004813BF">
        <w:t xml:space="preserve"> és az felderítő algoritmus és a T paraméterének megfelelő megválasztása jelentette.</w:t>
      </w:r>
    </w:p>
    <w:p w14:paraId="2978CA23" w14:textId="5A73A60A" w:rsidR="00284942" w:rsidRDefault="003A4182" w:rsidP="00284942">
      <w:pPr>
        <w:pStyle w:val="Cmsor3"/>
      </w:pPr>
      <w:proofErr w:type="gramStart"/>
      <w:r>
        <w:t>Komplexitás</w:t>
      </w:r>
      <w:proofErr w:type="gramEnd"/>
    </w:p>
    <w:p w14:paraId="57AA9230" w14:textId="65C1CEC6" w:rsidR="00E649AE" w:rsidRPr="00E649AE" w:rsidRDefault="003A4182" w:rsidP="003A4182">
      <w:r>
        <w:t xml:space="preserve">A fejlesztés igen sokáig tartott, köszönhetően a feladat </w:t>
      </w:r>
      <w:proofErr w:type="gramStart"/>
      <w:r>
        <w:t>komplexitásának</w:t>
      </w:r>
      <w:proofErr w:type="gramEnd"/>
      <w:r>
        <w:t>. Mivel az algoritmus több helyen is elcsúszhat, igen nehéz volt debugolni az elkészült megoldást, különösen, mert a megerősítéses tanulás esetén nem mindig egyértelmű, hogy mi és hol a hibát kiváltó tényező. Könnyen előfordulhat az is, hogy bár az implementációban elvi hiba található, az algoritmus mégis elkezd tanulni, és csak több ezer iteráció után látszik tisztán, hogy valami hibás, viszont ezt is nehéz verifikálni, mert néha mi sem ismerjük az optimális megoldást.</w:t>
      </w:r>
    </w:p>
    <w:p w14:paraId="5023A880" w14:textId="77777777" w:rsidR="009B6D9F" w:rsidRDefault="009B6D9F" w:rsidP="009B6D9F">
      <w:pPr>
        <w:pStyle w:val="Cmsor2"/>
      </w:pPr>
      <w:bookmarkStart w:id="70" w:name="_Toc498975292"/>
      <w:r>
        <w:t>Eredmények értékelése</w:t>
      </w:r>
      <w:bookmarkEnd w:id="70"/>
    </w:p>
    <w:p w14:paraId="0304093A" w14:textId="012DB119" w:rsidR="009B6D9F" w:rsidRPr="009B6D9F" w:rsidRDefault="00934B0F" w:rsidP="009B6D9F">
      <w:r>
        <w:t xml:space="preserve">Szinte mindegyik algoritmus képes volt </w:t>
      </w:r>
      <w:proofErr w:type="gramStart"/>
      <w:r>
        <w:t>megtanulni</w:t>
      </w:r>
      <w:proofErr w:type="gramEnd"/>
      <w:r>
        <w:t xml:space="preserve"> racion</w:t>
      </w:r>
      <w:r w:rsidR="00BD68C6">
        <w:t>á</w:t>
      </w:r>
      <w:r>
        <w:t xml:space="preserve">lis módon irányítani az autót a bemenő adatok függvényében, továbbá esetleges akadályok elhelyezése sem okozott számukra különösebb fennakadást. Továbbá külön pozitívum, hogy a kellően </w:t>
      </w:r>
      <w:r>
        <w:lastRenderedPageBreak/>
        <w:t xml:space="preserve">általános pályán </w:t>
      </w:r>
      <w:proofErr w:type="gramStart"/>
      <w:r>
        <w:t>betanult</w:t>
      </w:r>
      <w:proofErr w:type="gramEnd"/>
      <w:r>
        <w:t xml:space="preserve"> algoritmusok gond nélkül képesek voltak más alakú pályákon is végig haladni gond nélkül. Ezekből az eredményekből lát</w:t>
      </w:r>
      <w:r w:rsidR="00BD68C6">
        <w:t xml:space="preserve">szik, milyen fontos a használt </w:t>
      </w:r>
      <w:r>
        <w:t xml:space="preserve">állapotok megfelelő, illetve a megfelelő algoritmusok kiválasztása és tovább fejlesztése, például a </w:t>
      </w:r>
      <w:r w:rsidRPr="00934B0F">
        <w:rPr>
          <w:i/>
        </w:rPr>
        <w:t>prioritised experience replay</w:t>
      </w:r>
      <w:r>
        <w:t>-el.</w:t>
      </w:r>
    </w:p>
    <w:p w14:paraId="4CE29790" w14:textId="3373537A" w:rsidR="009B6D9F" w:rsidRDefault="009B6D9F" w:rsidP="009B6D9F">
      <w:pPr>
        <w:pStyle w:val="Cmsor2"/>
      </w:pPr>
      <w:bookmarkStart w:id="71" w:name="_Toc498975293"/>
      <w:r>
        <w:t>Lehe</w:t>
      </w:r>
      <w:r w:rsidR="00B42537">
        <w:t>t</w:t>
      </w:r>
      <w:r w:rsidR="00D4038D">
        <w:t>séges továbbfejlesztések</w:t>
      </w:r>
      <w:bookmarkEnd w:id="71"/>
    </w:p>
    <w:p w14:paraId="5F7CAA0D" w14:textId="08EEC84A" w:rsidR="004813BF" w:rsidRDefault="004813BF" w:rsidP="004813BF">
      <w:r>
        <w:t xml:space="preserve">A szimulátort és a megvalósított irányítást számos ponton tovább lehetne fejleszteni a jövőben. Az irányítás magját jelentő algoritmust illetően, véleményem szerint a </w:t>
      </w:r>
      <w:proofErr w:type="gramStart"/>
      <w:r>
        <w:t>probléma</w:t>
      </w:r>
      <w:proofErr w:type="gramEnd"/>
      <w:r>
        <w:t xml:space="preserve"> szekvenciális mivolta miatt a Monte Carlo Tree Search különböző változatainak implementálásával lehetne a legnagyobb teljesítményjavulást elérni. Ennek több változata is létezik, amelyeket sikerrel lehetne alkalmazni ezen a </w:t>
      </w:r>
      <w:proofErr w:type="gramStart"/>
      <w:r>
        <w:t>probléma</w:t>
      </w:r>
      <w:proofErr w:type="gramEnd"/>
      <w:r>
        <w:t xml:space="preserve"> területen, például az állapot tér felfedezésénél különböző biztonsági korlátok bevezetését alkalmazó változat szerintem kifejezetten alkalmas lenne, mivel még kevesebb időt töltene az algoritmus az ütközéshez vezető </w:t>
      </w:r>
      <w:commentRangeStart w:id="72"/>
      <w:r>
        <w:t>stratégiákkal</w:t>
      </w:r>
      <w:commentRangeEnd w:id="72"/>
      <w:r w:rsidR="003C1159">
        <w:rPr>
          <w:rStyle w:val="Jegyzethivatkozs"/>
        </w:rPr>
        <w:commentReference w:id="72"/>
      </w:r>
      <w:r>
        <w:t>.</w:t>
      </w:r>
    </w:p>
    <w:p w14:paraId="4B867129" w14:textId="5E800760" w:rsidR="003C1159" w:rsidRDefault="003C1159" w:rsidP="004813BF">
      <w:r>
        <w:t xml:space="preserve">Emellett a </w:t>
      </w:r>
      <w:r w:rsidR="00D4038D">
        <w:t>memória kezelését is lehetne optimalizálni, esetleg a felhasznált fának a tényleges építésével, vagy annak neurális hálóval való valamilyen kombinálásával. Ez a nagyobb kiterjedésű rendszereknél sokkal kritikusabb pontot jelent, ugyanis a nagy mennyiségű adatan nehéz keresni és mintavételezni.</w:t>
      </w:r>
    </w:p>
    <w:p w14:paraId="70A7C457" w14:textId="5253E816" w:rsidR="00D4038D" w:rsidRDefault="00D4038D" w:rsidP="004813BF">
      <w:r>
        <w:t>További fejlesztési irányt jelenthet más felderítő módszerek implementálása. A Monte Carlo Tree Search egy gyakori változata az UTC algoritmus, amely a felderítés során figyelembe veszi, hogy az adott állapot, illetve állapotátmenetet hányszor látott</w:t>
      </w:r>
      <w:r w:rsidR="009F264E">
        <w:t xml:space="preserve">. Illetve a tanítás során nem vesszük figyelembe a témában létező nem gépi tamulás alapú algoritmust és a szakértői tudást, így az algoritmusunk a nulláról </w:t>
      </w:r>
      <w:proofErr w:type="gramStart"/>
      <w:r w:rsidR="009F264E">
        <w:t>kell</w:t>
      </w:r>
      <w:proofErr w:type="gramEnd"/>
      <w:r w:rsidR="009F264E">
        <w:t xml:space="preserve"> megtanuljon mindent, ami igen hosszadalmas. Erre egy megoldást jelenthet az ún. Guided DQN algoritmus, illetve a szemlélete, hogy a felderítés során, néha egy olyan </w:t>
      </w:r>
      <w:proofErr w:type="gramStart"/>
      <w:r w:rsidR="009F264E">
        <w:t>akció</w:t>
      </w:r>
      <w:proofErr w:type="gramEnd"/>
      <w:r w:rsidR="009F264E">
        <w:t xml:space="preserve"> sorozatot kövessen az algoritmus, amelyet valamilyen nem gépi </w:t>
      </w:r>
      <w:commentRangeStart w:id="73"/>
      <w:r w:rsidR="009F264E">
        <w:t>tanuláson</w:t>
      </w:r>
      <w:commentRangeEnd w:id="73"/>
      <w:r w:rsidR="009F264E">
        <w:rPr>
          <w:rStyle w:val="Jegyzethivatkozs"/>
        </w:rPr>
        <w:commentReference w:id="73"/>
      </w:r>
      <w:r w:rsidR="009F264E">
        <w:t xml:space="preserve"> alapul verzió számít ki és ezt optimalizálja. Ez mind futás időben, mind eredményességben is jelentős javuláshoz vezethet.</w:t>
      </w:r>
    </w:p>
    <w:p w14:paraId="77FB70C0" w14:textId="1A86DC70" w:rsidR="009F264E" w:rsidRDefault="009F264E" w:rsidP="004813BF">
      <w:r>
        <w:t xml:space="preserve">Ezen kívül tovább lehetne bonyolítani a feladatot, hogy részletesebb, a valóságban minél alkalmazhatóbb megoldást kapjunk. A pályára tehetnénk dinamikus akadályokat, más </w:t>
      </w:r>
      <w:proofErr w:type="gramStart"/>
      <w:r>
        <w:t>ágenseket</w:t>
      </w:r>
      <w:proofErr w:type="gramEnd"/>
      <w:r>
        <w:t xml:space="preserve">, akikkel a miénk versenyzik. A tanítást pedig végezhetnénk több pályára is egyszerre. Az </w:t>
      </w:r>
      <w:proofErr w:type="gramStart"/>
      <w:r>
        <w:t>ezen</w:t>
      </w:r>
      <w:proofErr w:type="gramEnd"/>
      <w:r>
        <w:t xml:space="preserve"> szakdolgozat során implementált algoritmust egyszerre csak egy pályán tanítottam, így volt, hogy arra a pályára tanult rá, viszont egy észrevehetően más </w:t>
      </w:r>
      <w:r>
        <w:lastRenderedPageBreak/>
        <w:t>tulajdonságokkal bíró pályán falnak ütközött, mert vagy túltanult, vagy valamely állapotot még nem látott és nem volt viszonyítási alapja.</w:t>
      </w:r>
    </w:p>
    <w:p w14:paraId="42C3841D" w14:textId="472F1570" w:rsidR="009F264E" w:rsidRDefault="009F264E" w:rsidP="004813BF">
      <w:r>
        <w:t>További továbbfejlesztési irányt jelenthet a megfelelő állapot vektor megalkotása</w:t>
      </w:r>
      <w:r w:rsidR="00E2681E">
        <w:t xml:space="preserve">, más minőségű dimenziók bevitelével, a meglévők részletezésével. Illetve a valóság </w:t>
      </w:r>
      <w:proofErr w:type="gramStart"/>
      <w:r w:rsidR="00E2681E">
        <w:t>minél .élethűbb</w:t>
      </w:r>
      <w:proofErr w:type="gramEnd"/>
      <w:r w:rsidR="00E2681E">
        <w:t xml:space="preserve"> megközelítése érdekében bonyolultabb, részletesebb járműmodelleket is lehetne alkalmazni, ami már figyelembe veszi az autó sajátosságait, mint a tömeg, a tehetetlenség, a súlypont, a tapadás és a megcsúszás.</w:t>
      </w:r>
      <w:r>
        <w:t xml:space="preserve"> </w:t>
      </w:r>
    </w:p>
    <w:p w14:paraId="452E3BD8" w14:textId="02E22EC8" w:rsidR="00E2681E" w:rsidRDefault="00E2681E" w:rsidP="004813BF">
      <w:r>
        <w:t xml:space="preserve">Mivel egy nagyon részletes modell használata, illetve a bonyolultabb algoritmusok még időigényesebbek, ezért érdemes lehet a szimulációk párhuzamos elosztott rendszerekben való futtatása, illetve a szimulátor ehhez való </w:t>
      </w:r>
      <w:proofErr w:type="gramStart"/>
      <w:r>
        <w:t>adaptálása</w:t>
      </w:r>
      <w:proofErr w:type="gramEnd"/>
      <w:r>
        <w:t>.</w:t>
      </w:r>
    </w:p>
    <w:p w14:paraId="2BDD5093" w14:textId="68F14DEB" w:rsidR="002841F9" w:rsidRDefault="00E2681E" w:rsidP="00A50A1A">
      <w:r>
        <w:t xml:space="preserve">A megfelelő vezérlés implementálása és tanítása után a végső lépés ennek a való életbeni alkalmazása, például egy távvezérlésű játékautó, vagy önjáró robot segítségével. Ehhez szükség lehet az ún. </w:t>
      </w:r>
      <w:r w:rsidRPr="00E2681E">
        <w:rPr>
          <w:i/>
        </w:rPr>
        <w:t>transfer learning</w:t>
      </w:r>
      <w:r>
        <w:t xml:space="preserve"> használatára, amikor is szimuláción betanítunk előre egy neurális hálót, majd az előtanított hálót vagy egy részét felhasználva, azt továbbtanítjuk, már a valós </w:t>
      </w:r>
      <w:proofErr w:type="gramStart"/>
      <w:r>
        <w:t>probléma</w:t>
      </w:r>
      <w:proofErr w:type="gramEnd"/>
      <w:r>
        <w:t>, és szenzoradatok segítségével.</w:t>
      </w:r>
    </w:p>
    <w:p w14:paraId="6468D90A" w14:textId="4F7568FB" w:rsidR="002841F9" w:rsidRDefault="002841F9" w:rsidP="002841F9">
      <w:pPr>
        <w:pStyle w:val="Cmsor2"/>
      </w:pPr>
      <w:bookmarkStart w:id="74" w:name="_Toc332797398"/>
      <w:bookmarkStart w:id="75" w:name="_Toc498975294"/>
      <w:r>
        <w:t>Formázási tudnivalók</w:t>
      </w:r>
      <w:bookmarkEnd w:id="74"/>
      <w:bookmarkEnd w:id="75"/>
    </w:p>
    <w:p w14:paraId="255B32F8" w14:textId="77777777" w:rsidR="00502A30" w:rsidRPr="00502A30" w:rsidRDefault="00502A30" w:rsidP="00502A30">
      <w:r>
        <w:t xml:space="preserve">A </w:t>
      </w:r>
      <w:proofErr w:type="gramStart"/>
      <w:r>
        <w:t>dokumentum</w:t>
      </w:r>
      <w:proofErr w:type="gramEnd"/>
      <w:r>
        <w:t xml:space="preserve"> folyószövegéhez használjuk a </w:t>
      </w:r>
      <w:r w:rsidRPr="00D07335">
        <w:rPr>
          <w:rStyle w:val="Kiemels2"/>
        </w:rPr>
        <w:t>Normál</w:t>
      </w:r>
      <w:r>
        <w:t xml:space="preserve"> (angol Word esetén Normal) stílust.</w:t>
      </w:r>
    </w:p>
    <w:p w14:paraId="36BF21DF" w14:textId="77777777" w:rsidR="002841F9" w:rsidRDefault="002841F9" w:rsidP="00D07335">
      <w:pPr>
        <w:pStyle w:val="Cmsor3"/>
      </w:pPr>
      <w:bookmarkStart w:id="76" w:name="_Toc332797399"/>
      <w:bookmarkStart w:id="77" w:name="_Toc498975295"/>
      <w:r>
        <w:t>Címsorok</w:t>
      </w:r>
      <w:bookmarkEnd w:id="76"/>
      <w:bookmarkEnd w:id="77"/>
    </w:p>
    <w:p w14:paraId="5D833051" w14:textId="77777777" w:rsidR="00502A30" w:rsidRPr="00502A30" w:rsidRDefault="00502A30" w:rsidP="00502A30">
      <w:r>
        <w:t xml:space="preserve">A fejezetcímek esetén a </w:t>
      </w:r>
      <w:r w:rsidRPr="00D07335">
        <w:rPr>
          <w:rStyle w:val="Kiemels2"/>
        </w:rPr>
        <w:t>Címsor 1-4</w:t>
      </w:r>
      <w:r>
        <w:t xml:space="preserve"> (Heading 1-4) stílusokat használjuk.</w:t>
      </w:r>
    </w:p>
    <w:p w14:paraId="0CE17822" w14:textId="77777777" w:rsidR="002841F9" w:rsidRPr="002841F9" w:rsidRDefault="002841F9" w:rsidP="00D07335">
      <w:pPr>
        <w:pStyle w:val="Cmsor3"/>
      </w:pPr>
      <w:bookmarkStart w:id="78" w:name="_Toc332797400"/>
      <w:bookmarkStart w:id="79" w:name="_Toc498975296"/>
      <w:r>
        <w:t>Képek</w:t>
      </w:r>
      <w:bookmarkEnd w:id="78"/>
      <w:bookmarkEnd w:id="79"/>
    </w:p>
    <w:p w14:paraId="40CA689F" w14:textId="77777777" w:rsidR="00502A30" w:rsidRDefault="00502A30" w:rsidP="005524FC">
      <w:r>
        <w:t xml:space="preserve">A képhez használjuk a </w:t>
      </w:r>
      <w:r w:rsidRPr="00D07335">
        <w:rPr>
          <w:rStyle w:val="Kiemels2"/>
        </w:rPr>
        <w:t>Kép</w:t>
      </w:r>
      <w:r>
        <w:t xml:space="preserve"> stílust.</w:t>
      </w:r>
    </w:p>
    <w:p w14:paraId="301C8569" w14:textId="77777777" w:rsidR="002841F9" w:rsidRDefault="00502A30" w:rsidP="005524FC">
      <w:r>
        <w:t xml:space="preserve">Képaláírást a képen jobb gombbal kattintva a </w:t>
      </w:r>
      <w:r w:rsidRPr="00D07335">
        <w:rPr>
          <w:rStyle w:val="Kiemels"/>
        </w:rPr>
        <w:t>Képaláírás beszúrása…</w:t>
      </w:r>
      <w:r>
        <w:t xml:space="preserve"> opcióval adhatunk hozzá, így az </w:t>
      </w:r>
      <w:proofErr w:type="gramStart"/>
      <w:r>
        <w:t>automatikusan</w:t>
      </w:r>
      <w:proofErr w:type="gramEnd"/>
      <w:r>
        <w:t xml:space="preserve"> </w:t>
      </w:r>
      <w:r w:rsidRPr="00D07335">
        <w:rPr>
          <w:rStyle w:val="Kiemels2"/>
        </w:rPr>
        <w:t>Képaláírás</w:t>
      </w:r>
      <w:r>
        <w:t xml:space="preserve"> (Caption) stílusú lesz.</w:t>
      </w:r>
    </w:p>
    <w:p w14:paraId="5136EB54" w14:textId="77777777" w:rsidR="002841F9" w:rsidRDefault="006B6E74" w:rsidP="002841F9">
      <w:pPr>
        <w:pStyle w:val="Kp"/>
      </w:pPr>
      <w:r w:rsidRPr="005D65A2">
        <w:rPr>
          <w:noProof/>
          <w:lang w:eastAsia="hu-HU"/>
        </w:rPr>
        <w:drawing>
          <wp:inline distT="0" distB="0" distL="0" distR="0" wp14:anchorId="28C4A93E" wp14:editId="1B9D78E1">
            <wp:extent cx="4777740" cy="464820"/>
            <wp:effectExtent l="0" t="0" r="0" b="0"/>
            <wp:docPr id="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77740" cy="464820"/>
                    </a:xfrm>
                    <a:prstGeom prst="rect">
                      <a:avLst/>
                    </a:prstGeom>
                    <a:noFill/>
                    <a:ln>
                      <a:noFill/>
                    </a:ln>
                  </pic:spPr>
                </pic:pic>
              </a:graphicData>
            </a:graphic>
          </wp:inline>
        </w:drawing>
      </w:r>
    </w:p>
    <w:p w14:paraId="42EEDBB8" w14:textId="77777777" w:rsidR="002841F9" w:rsidRDefault="002841F9" w:rsidP="002841F9">
      <w:pPr>
        <w:pStyle w:val="Kpalrs"/>
      </w:pPr>
      <w:r>
        <w:fldChar w:fldCharType="begin"/>
      </w:r>
      <w:r>
        <w:instrText xml:space="preserve"> STYLEREF 1 \s </w:instrText>
      </w:r>
      <w:r>
        <w:fldChar w:fldCharType="separate"/>
      </w:r>
      <w:r w:rsidR="006A1B7F">
        <w:rPr>
          <w:noProof/>
        </w:rPr>
        <w:t>1</w:t>
      </w:r>
      <w:r>
        <w:fldChar w:fldCharType="end"/>
      </w:r>
      <w:r>
        <w:t>.</w:t>
      </w:r>
      <w:r>
        <w:fldChar w:fldCharType="begin"/>
      </w:r>
      <w:r>
        <w:instrText xml:space="preserve"> SEQ ábra \* ARABIC \s 1 </w:instrText>
      </w:r>
      <w:r>
        <w:fldChar w:fldCharType="separate"/>
      </w:r>
      <w:r w:rsidR="006A1B7F">
        <w:rPr>
          <w:noProof/>
        </w:rPr>
        <w:t>1</w:t>
      </w:r>
      <w:r>
        <w:fldChar w:fldCharType="end"/>
      </w:r>
      <w:r>
        <w:t>. ábra: Példa képaláírásra</w:t>
      </w:r>
    </w:p>
    <w:p w14:paraId="606FF264" w14:textId="77777777" w:rsidR="002841F9" w:rsidRDefault="00D07335" w:rsidP="00D07335">
      <w:pPr>
        <w:pStyle w:val="Cmsor3"/>
      </w:pPr>
      <w:bookmarkStart w:id="80" w:name="_Toc332797401"/>
      <w:bookmarkStart w:id="81" w:name="_Toc498975297"/>
      <w:r>
        <w:lastRenderedPageBreak/>
        <w:t>Kódrészletek</w:t>
      </w:r>
      <w:bookmarkEnd w:id="80"/>
      <w:bookmarkEnd w:id="81"/>
    </w:p>
    <w:p w14:paraId="41B2CA48" w14:textId="77777777" w:rsidR="00D07335" w:rsidRDefault="00D07335" w:rsidP="00650C7C">
      <w:r>
        <w:t xml:space="preserve">Kódrészletek beillesztése esetén használjuk a </w:t>
      </w:r>
      <w:r w:rsidRPr="00D07335">
        <w:rPr>
          <w:rStyle w:val="Kiemels2"/>
        </w:rPr>
        <w:t>Kód</w:t>
      </w:r>
      <w:r>
        <w:t xml:space="preserve"> stílust.</w:t>
      </w:r>
    </w:p>
    <w:p w14:paraId="030711D7" w14:textId="77777777" w:rsidR="00650C7C" w:rsidRDefault="00650C7C" w:rsidP="00650C7C">
      <w:pPr>
        <w:pStyle w:val="Kd"/>
      </w:pPr>
      <w:r>
        <w:t>using System;</w:t>
      </w:r>
    </w:p>
    <w:p w14:paraId="414404E0" w14:textId="77777777" w:rsidR="00650C7C" w:rsidRDefault="00650C7C" w:rsidP="00650C7C">
      <w:pPr>
        <w:pStyle w:val="Kd"/>
      </w:pPr>
      <w:r>
        <w:t>namespace MyApp</w:t>
      </w:r>
    </w:p>
    <w:p w14:paraId="697BDFD0" w14:textId="77777777" w:rsidR="00650C7C" w:rsidRDefault="00650C7C" w:rsidP="00650C7C">
      <w:pPr>
        <w:pStyle w:val="Kd"/>
      </w:pPr>
      <w:r>
        <w:t>{</w:t>
      </w:r>
    </w:p>
    <w:p w14:paraId="5046289F" w14:textId="77777777" w:rsidR="00650C7C" w:rsidRDefault="00650C7C" w:rsidP="00650C7C">
      <w:pPr>
        <w:pStyle w:val="Kd"/>
      </w:pPr>
      <w:r>
        <w:tab/>
        <w:t>class Program</w:t>
      </w:r>
    </w:p>
    <w:p w14:paraId="2E91317B" w14:textId="77777777" w:rsidR="00650C7C" w:rsidRDefault="00650C7C" w:rsidP="00650C7C">
      <w:pPr>
        <w:pStyle w:val="Kd"/>
      </w:pPr>
      <w:r>
        <w:tab/>
        <w:t>{</w:t>
      </w:r>
    </w:p>
    <w:p w14:paraId="13240DBC" w14:textId="77777777" w:rsidR="00650C7C" w:rsidRDefault="009C1C93" w:rsidP="00650C7C">
      <w:pPr>
        <w:pStyle w:val="Kd"/>
      </w:pPr>
      <w:r>
        <w:tab/>
      </w:r>
      <w:r>
        <w:tab/>
      </w:r>
      <w:r w:rsidR="00650C7C">
        <w:t xml:space="preserve">static void </w:t>
      </w:r>
      <w:proofErr w:type="gramStart"/>
      <w:r w:rsidR="00650C7C">
        <w:t>Main( string</w:t>
      </w:r>
      <w:proofErr w:type="gramEnd"/>
      <w:r w:rsidR="00650C7C">
        <w:t>[] args )</w:t>
      </w:r>
    </w:p>
    <w:p w14:paraId="692F94CD" w14:textId="77777777" w:rsidR="00650C7C" w:rsidRDefault="00650C7C" w:rsidP="00650C7C">
      <w:pPr>
        <w:pStyle w:val="Kd"/>
      </w:pPr>
      <w:r>
        <w:tab/>
      </w:r>
      <w:r>
        <w:tab/>
        <w:t>{</w:t>
      </w:r>
    </w:p>
    <w:p w14:paraId="616C5C74" w14:textId="77777777" w:rsidR="00650C7C" w:rsidRDefault="00650C7C" w:rsidP="00650C7C">
      <w:pPr>
        <w:pStyle w:val="Kd"/>
      </w:pPr>
      <w:r>
        <w:tab/>
      </w:r>
      <w:r>
        <w:tab/>
      </w:r>
      <w:r>
        <w:tab/>
        <w:t>Console.WriteLine( "</w:t>
      </w:r>
      <w:proofErr w:type="gramStart"/>
      <w:r>
        <w:t>Szia</w:t>
      </w:r>
      <w:proofErr w:type="gramEnd"/>
      <w:r>
        <w:t xml:space="preserve"> Világ!" );</w:t>
      </w:r>
    </w:p>
    <w:p w14:paraId="1523C222" w14:textId="77777777" w:rsidR="00650C7C" w:rsidRDefault="00650C7C" w:rsidP="00650C7C">
      <w:pPr>
        <w:pStyle w:val="Kd"/>
      </w:pPr>
      <w:r>
        <w:tab/>
      </w:r>
      <w:r>
        <w:tab/>
        <w:t>}</w:t>
      </w:r>
    </w:p>
    <w:p w14:paraId="17DB4CB9" w14:textId="77777777" w:rsidR="00650C7C" w:rsidRDefault="00650C7C" w:rsidP="00650C7C">
      <w:pPr>
        <w:pStyle w:val="Kd"/>
      </w:pPr>
      <w:r>
        <w:tab/>
        <w:t>}</w:t>
      </w:r>
    </w:p>
    <w:p w14:paraId="531B1BCA" w14:textId="77777777" w:rsidR="00650C7C" w:rsidRDefault="00650C7C" w:rsidP="00650C7C">
      <w:pPr>
        <w:pStyle w:val="Kd"/>
      </w:pPr>
      <w:r>
        <w:t>}</w:t>
      </w:r>
    </w:p>
    <w:p w14:paraId="5205F244" w14:textId="77777777" w:rsidR="00225F65" w:rsidRDefault="00225F65" w:rsidP="00225F65">
      <w:pPr>
        <w:pStyle w:val="Cmsor3"/>
      </w:pPr>
      <w:bookmarkStart w:id="82" w:name="_Toc332797402"/>
      <w:bookmarkStart w:id="83" w:name="_Toc498975298"/>
      <w:r>
        <w:t>Irodalomjegyzék</w:t>
      </w:r>
      <w:bookmarkEnd w:id="82"/>
      <w:bookmarkEnd w:id="83"/>
    </w:p>
    <w:p w14:paraId="492C0B65" w14:textId="77777777" w:rsidR="00225F65" w:rsidRDefault="00225F65" w:rsidP="00225F65">
      <w:r>
        <w:t xml:space="preserve">Az Irodalomjegyzékben </w:t>
      </w:r>
      <w:proofErr w:type="gramStart"/>
      <w:r>
        <w:t>szereplő hivatkozásokat</w:t>
      </w:r>
      <w:proofErr w:type="gramEnd"/>
      <w:r>
        <w:t xml:space="preserve"> </w:t>
      </w:r>
      <w:r w:rsidRPr="00225F65">
        <w:rPr>
          <w:rStyle w:val="Kiemels2"/>
        </w:rPr>
        <w:t xml:space="preserve">Irodalomjegyzék </w:t>
      </w:r>
      <w:r w:rsidR="00700E3A">
        <w:rPr>
          <w:rStyle w:val="Kiemels2"/>
        </w:rPr>
        <w:t>sor</w:t>
      </w:r>
      <w:r>
        <w:t xml:space="preserve"> stílussal formázzuk, a címüket pedig </w:t>
      </w:r>
      <w:r w:rsidRPr="00225F65">
        <w:rPr>
          <w:rStyle w:val="Kiemels2"/>
        </w:rPr>
        <w:t xml:space="preserve">Irodalomjegyzék forrás </w:t>
      </w:r>
      <w:r>
        <w:t>stílussal emeljük ki.</w:t>
      </w:r>
    </w:p>
    <w:p w14:paraId="39BE02B9" w14:textId="77777777" w:rsidR="00730B3C" w:rsidRDefault="00730B3C" w:rsidP="00225F65">
      <w:r>
        <w:t xml:space="preserve">A szövegbe a hivatkozásokat a </w:t>
      </w:r>
      <w:r w:rsidRPr="00730B3C">
        <w:rPr>
          <w:rStyle w:val="Kiemels"/>
        </w:rPr>
        <w:t>Kereszthivatkozás beszúrása</w:t>
      </w:r>
      <w:r>
        <w:t xml:space="preserve"> (Insert cross-reference) </w:t>
      </w:r>
      <w:proofErr w:type="gramStart"/>
      <w:r>
        <w:t>funkcióval</w:t>
      </w:r>
      <w:proofErr w:type="gramEnd"/>
      <w:r>
        <w:t xml:space="preserve"> helyezzük el (példa egy így beszúrt hivatkozásra: </w:t>
      </w:r>
      <w:r>
        <w:fldChar w:fldCharType="begin"/>
      </w:r>
      <w:r>
        <w:instrText xml:space="preserve"> REF _Ref332797594 \r \h </w:instrText>
      </w:r>
      <w:r>
        <w:fldChar w:fldCharType="separate"/>
      </w:r>
      <w:r>
        <w:t>[1]</w:t>
      </w:r>
      <w:r>
        <w:fldChar w:fldCharType="end"/>
      </w:r>
      <w:r>
        <w:t>), így azok automatikusan frissülnek a hivatkozások átrendezésekor.</w:t>
      </w:r>
    </w:p>
    <w:p w14:paraId="2DDC9F39" w14:textId="651DD6B0" w:rsidR="0042753E" w:rsidRDefault="0042753E" w:rsidP="00700E3A">
      <w:pPr>
        <w:pStyle w:val="Cmsor1"/>
      </w:pPr>
      <w:bookmarkStart w:id="84" w:name="_Toc332797403"/>
      <w:bookmarkStart w:id="85" w:name="_Toc498975299"/>
      <w:r>
        <w:lastRenderedPageBreak/>
        <w:t>Összefoglaló</w:t>
      </w:r>
      <w:bookmarkEnd w:id="85"/>
    </w:p>
    <w:p w14:paraId="63517402" w14:textId="6BEDC225" w:rsidR="00083720" w:rsidRDefault="00083720" w:rsidP="00266635">
      <w:r>
        <w:t>A dolgozatom során egy irányítástech</w:t>
      </w:r>
      <w:r w:rsidR="00042D26">
        <w:t xml:space="preserve">nikai </w:t>
      </w:r>
      <w:proofErr w:type="gramStart"/>
      <w:r w:rsidR="00042D26">
        <w:t>problémára</w:t>
      </w:r>
      <w:proofErr w:type="gramEnd"/>
      <w:r w:rsidR="00042D26">
        <w:t xml:space="preserve"> kerestem lehet</w:t>
      </w:r>
      <w:r>
        <w:t>séges</w:t>
      </w:r>
      <w:r w:rsidR="00042D26">
        <w:t xml:space="preserve"> alternatív megoldásokat a mély megerősítéses tanulás felhasználásával. A munka során elkészült keretrendszer alkalmas különböző algoritmusok tanítására és tesztelésére, emellett az implementált módszerek eredményesen tudják vezérelni a versenyautó modellt több más-más tulajdonságokkal rendelkező pályán is.</w:t>
      </w:r>
    </w:p>
    <w:p w14:paraId="44C1FF32" w14:textId="665AA156" w:rsidR="00266635" w:rsidRPr="00266635" w:rsidRDefault="00266635" w:rsidP="00266635">
      <w:r>
        <w:t xml:space="preserve">Ahogy a dolgozatomból és a szimulációk eredményéből is látszik, a megerősítéses tanulás és a neurális háló egy igen hatásos eszközt jelenthetnek az irányítástechnikai </w:t>
      </w:r>
      <w:proofErr w:type="gramStart"/>
      <w:r>
        <w:t>problémák</w:t>
      </w:r>
      <w:proofErr w:type="gramEnd"/>
      <w:r>
        <w:t xml:space="preserve"> megoldása során. Segítségükkel olyan irányítási feladatok is könnyen elvégezhetőek, amiket korábban csak rendkívül bonyolult </w:t>
      </w:r>
      <w:proofErr w:type="gramStart"/>
      <w:r>
        <w:t>analitikus</w:t>
      </w:r>
      <w:proofErr w:type="gramEnd"/>
      <w:r>
        <w:t xml:space="preserve"> módon lehetett  megoldani. Az alkalmazásukhoz szükséges hardware pedig a technika fejlődésével egyre kevésbé lesz költséges, így több területen is alternatívát jelenthetnek az eddig létező hagyományos megoldásokkal szemben, vagy azokkal kombinálva még hatásosabb módszereket alkothatnak.</w:t>
      </w:r>
      <w:r w:rsidR="00083720">
        <w:t xml:space="preserve"> Mindenesetre tisztán látszik, hogy a bennük rejlő pot</w:t>
      </w:r>
      <w:bookmarkStart w:id="86" w:name="_GoBack"/>
      <w:bookmarkEnd w:id="86"/>
      <w:r w:rsidR="00083720">
        <w:t xml:space="preserve">enciál igen magas és a következő </w:t>
      </w:r>
      <w:proofErr w:type="gramStart"/>
      <w:r w:rsidR="00083720">
        <w:t>években</w:t>
      </w:r>
      <w:proofErr w:type="gramEnd"/>
      <w:r w:rsidR="00083720">
        <w:t xml:space="preserve"> évtizedekben egyre gyakrabban fognak megjelenni a tanuló algoritmusokra épülő gyakorlati megoldások is a való életben.</w:t>
      </w:r>
    </w:p>
    <w:p w14:paraId="497B55AA" w14:textId="43FBCC62" w:rsidR="00B4104A" w:rsidRDefault="00B4104A" w:rsidP="00700E3A">
      <w:pPr>
        <w:pStyle w:val="Cmsor1"/>
      </w:pPr>
      <w:bookmarkStart w:id="87" w:name="_Toc498975300"/>
      <w:r>
        <w:lastRenderedPageBreak/>
        <w:t>Utolsó simítások</w:t>
      </w:r>
      <w:bookmarkEnd w:id="84"/>
      <w:bookmarkEnd w:id="87"/>
    </w:p>
    <w:p w14:paraId="1B922829" w14:textId="77777777" w:rsidR="0037381F" w:rsidRDefault="0037381F" w:rsidP="0037381F">
      <w:r>
        <w:t>Miután elkészültünk a dokumentációval, ne felejtsük el a következő lépéseket:</w:t>
      </w:r>
    </w:p>
    <w:p w14:paraId="511B78B9" w14:textId="77777777" w:rsidR="0037381F" w:rsidRDefault="0037381F" w:rsidP="00C53F92">
      <w:pPr>
        <w:numPr>
          <w:ilvl w:val="0"/>
          <w:numId w:val="12"/>
        </w:numPr>
      </w:pPr>
      <w:r w:rsidRPr="0037381F">
        <w:rPr>
          <w:rStyle w:val="Kiemels"/>
        </w:rPr>
        <w:t>Kereszthivatkozások frissítése:</w:t>
      </w:r>
      <w:r>
        <w:t xml:space="preserve"> miután kijelöltük a teljes szöveget (Ctrl+</w:t>
      </w:r>
      <w:proofErr w:type="gramStart"/>
      <w:r>
        <w:t>A</w:t>
      </w:r>
      <w:proofErr w:type="gramEnd"/>
      <w:r>
        <w:t>), nyomjuk meg az F9 billentyűt, és a Word frissíti az összes kereszthivatkozást. Ilyenkor ellenőrizzük, hogy nem jelent-e meg valahol a "Hiba! A könyvjelző nem létezik." szöveg.</w:t>
      </w:r>
    </w:p>
    <w:p w14:paraId="25F32428" w14:textId="77777777" w:rsidR="0037381F" w:rsidRDefault="0037381F" w:rsidP="00C53F92">
      <w:pPr>
        <w:numPr>
          <w:ilvl w:val="0"/>
          <w:numId w:val="12"/>
        </w:numPr>
      </w:pPr>
      <w:proofErr w:type="gramStart"/>
      <w:r w:rsidRPr="0037381F">
        <w:rPr>
          <w:rStyle w:val="Kiemels"/>
        </w:rPr>
        <w:t>Dokumentum</w:t>
      </w:r>
      <w:proofErr w:type="gramEnd"/>
      <w:r w:rsidRPr="0037381F">
        <w:rPr>
          <w:rStyle w:val="Kiemels"/>
        </w:rPr>
        <w:t xml:space="preserve"> tulajdonságok megadása:</w:t>
      </w:r>
      <w:r>
        <w:t xml:space="preserve"> a dokumentumhoz tartozó meta adatok kitöltése (szerző, cím, kulcsszavak stb.). Erre való a Dokumentum tulajdonságai panel, mely a Fájl / Információ / Tulajdonságok / Dokumentumpanel megjelenítése úton érhető el.</w:t>
      </w:r>
    </w:p>
    <w:p w14:paraId="7BBEC8ED" w14:textId="77777777" w:rsidR="0037381F" w:rsidRDefault="0037381F" w:rsidP="00C53F92">
      <w:pPr>
        <w:numPr>
          <w:ilvl w:val="0"/>
          <w:numId w:val="12"/>
        </w:numPr>
      </w:pPr>
      <w:r w:rsidRPr="0037381F">
        <w:rPr>
          <w:rStyle w:val="Kiemels"/>
        </w:rPr>
        <w:t>Kinézet ellenőrzése PDF-ben:</w:t>
      </w:r>
      <w:r>
        <w:t xml:space="preserve"> a legjobb teszt a végén, ha PDF-et készítünk a </w:t>
      </w:r>
      <w:proofErr w:type="gramStart"/>
      <w:r>
        <w:t>dokumentumból</w:t>
      </w:r>
      <w:proofErr w:type="gramEnd"/>
      <w:r>
        <w:t xml:space="preserve">, és azt leellenőrizzük. </w:t>
      </w:r>
    </w:p>
    <w:p w14:paraId="612F275A" w14:textId="77777777" w:rsidR="00225F65" w:rsidRPr="0037381F" w:rsidRDefault="00225F65" w:rsidP="00225F65"/>
    <w:p w14:paraId="6905A041" w14:textId="77777777" w:rsidR="0063585C" w:rsidRDefault="0063585C" w:rsidP="00816BCB">
      <w:pPr>
        <w:pStyle w:val="Fejezetcimszmozsnlkl"/>
      </w:pPr>
      <w:bookmarkStart w:id="88" w:name="_Toc498975301"/>
      <w:r w:rsidRPr="00B50CAA">
        <w:lastRenderedPageBreak/>
        <w:t>Irodalomjegyzék</w:t>
      </w:r>
      <w:bookmarkEnd w:id="88"/>
    </w:p>
    <w:p w14:paraId="17E1C16C" w14:textId="77777777" w:rsidR="00B50CAA" w:rsidRPr="00EE1A1F" w:rsidRDefault="00EE1A1F" w:rsidP="006F512E">
      <w:pPr>
        <w:pStyle w:val="Irodalomjegyzksor"/>
      </w:pPr>
      <w:bookmarkStart w:id="89" w:name="_Ref332797594"/>
      <w:r w:rsidRPr="00EE1A1F">
        <w:t>Levendovszky, J., Jereb, L.,</w:t>
      </w:r>
      <w:r w:rsidR="00700E3A">
        <w:t xml:space="preserve"> Elek, Zs., Vesztergombi, Gy.: </w:t>
      </w:r>
      <w:r w:rsidRPr="00D53F5A">
        <w:rPr>
          <w:rStyle w:val="Irodalomjegyzkforrs"/>
        </w:rPr>
        <w:t>Adaptive statistical algorithms in network reliability analysis</w:t>
      </w:r>
      <w:r w:rsidRPr="00EE1A1F">
        <w:t xml:space="preserve">, </w:t>
      </w:r>
      <w:r w:rsidRPr="00D53F5A">
        <w:t>Performance Evaluation - Elsevier</w:t>
      </w:r>
      <w:r w:rsidRPr="00EE1A1F">
        <w:t>, Vol. 48, 2002, pp. 225-236</w:t>
      </w:r>
      <w:bookmarkEnd w:id="89"/>
    </w:p>
    <w:p w14:paraId="4AC5FD9D" w14:textId="77777777" w:rsidR="00302BB3" w:rsidRDefault="00302BB3" w:rsidP="006F512E">
      <w:pPr>
        <w:pStyle w:val="Irodalomjegyzksor"/>
      </w:pPr>
      <w:r w:rsidRPr="003A4CDB">
        <w:t>National Istrume</w:t>
      </w:r>
      <w:r w:rsidR="00700E3A">
        <w:t>nts:</w:t>
      </w:r>
      <w:r w:rsidRPr="003A4CDB">
        <w:t xml:space="preserve"> </w:t>
      </w:r>
      <w:r w:rsidRPr="00D53F5A">
        <w:rPr>
          <w:rStyle w:val="Irodalomjegyzkforrs"/>
        </w:rPr>
        <w:t>LabVIEW grafik</w:t>
      </w:r>
      <w:r w:rsidR="00700E3A" w:rsidRPr="00D53F5A">
        <w:rPr>
          <w:rStyle w:val="Irodalomjegyzkforrs"/>
        </w:rPr>
        <w:t>us fejlesztői környezet leírása</w:t>
      </w:r>
      <w:r w:rsidR="00700E3A">
        <w:t>,</w:t>
      </w:r>
      <w:r w:rsidRPr="003A4CDB">
        <w:t xml:space="preserve"> </w:t>
      </w:r>
      <w:hyperlink r:id="rId38" w:history="1">
        <w:r w:rsidRPr="00EE1A1F">
          <w:rPr>
            <w:rStyle w:val="Hiperhivatkozs"/>
          </w:rPr>
          <w:t>http://www.ni.com/</w:t>
        </w:r>
      </w:hyperlink>
      <w:r w:rsidR="003A4CDB" w:rsidRPr="003A4CDB">
        <w:t xml:space="preserve"> </w:t>
      </w:r>
      <w:r w:rsidR="003A4CDB">
        <w:t>(</w:t>
      </w:r>
      <w:r w:rsidRPr="00EE1A1F">
        <w:t>2010. nov.)</w:t>
      </w:r>
    </w:p>
    <w:p w14:paraId="289F3E69" w14:textId="77777777" w:rsidR="00E42F0D" w:rsidRDefault="00E42F0D" w:rsidP="006F512E">
      <w:pPr>
        <w:pStyle w:val="Irodalomjegyzksor"/>
      </w:pPr>
      <w:r>
        <w:t xml:space="preserve">Fowler, M.: </w:t>
      </w:r>
      <w:r w:rsidRPr="00D53F5A">
        <w:rPr>
          <w:rStyle w:val="Irodalomjegyzkforrs"/>
        </w:rPr>
        <w:t>UML Distilled</w:t>
      </w:r>
      <w:r>
        <w:t>, 3rd edition, ISBN 0-321-19368-7, Addison-Wesley, 2004</w:t>
      </w:r>
    </w:p>
    <w:p w14:paraId="002A1BD7" w14:textId="77777777" w:rsidR="00E42F0D" w:rsidRPr="00EE1A1F" w:rsidRDefault="00E42F0D" w:rsidP="006F512E">
      <w:pPr>
        <w:pStyle w:val="Irodalomjegyzksor"/>
      </w:pPr>
      <w:r>
        <w:t xml:space="preserve">Wikipedia: </w:t>
      </w:r>
      <w:r w:rsidRPr="00E42F0D">
        <w:rPr>
          <w:rStyle w:val="Irodalomjegyzkforrs"/>
        </w:rPr>
        <w:t>Evaluation strategy</w:t>
      </w:r>
      <w:r>
        <w:t xml:space="preserve">, </w:t>
      </w:r>
      <w:hyperlink r:id="rId39" w:history="1">
        <w:r w:rsidR="00D95E2C" w:rsidRPr="00D95E2C">
          <w:rPr>
            <w:rStyle w:val="Hiperhivatkozs"/>
          </w:rPr>
          <w:t>http://en.wikipedia.org/wiki/Evaluation_strategy</w:t>
        </w:r>
      </w:hyperlink>
      <w:r w:rsidR="00D95E2C">
        <w:t xml:space="preserve"> </w:t>
      </w:r>
      <w:r>
        <w:t>(revision 18:11, 31 July 2012)</w:t>
      </w:r>
    </w:p>
    <w:p w14:paraId="6A7AA47A" w14:textId="77777777" w:rsidR="00B50CAA" w:rsidRDefault="00B50CAA" w:rsidP="00816BCB">
      <w:pPr>
        <w:pStyle w:val="Fejezetcimszmozsnlkl"/>
      </w:pPr>
      <w:bookmarkStart w:id="90" w:name="_Toc498975302"/>
      <w:r>
        <w:lastRenderedPageBreak/>
        <w:t>Függelék</w:t>
      </w:r>
      <w:bookmarkEnd w:id="90"/>
    </w:p>
    <w:p w14:paraId="7E04BDF3" w14:textId="77777777" w:rsidR="00B50CAA" w:rsidRDefault="00B50CAA" w:rsidP="00B50CAA"/>
    <w:sectPr w:rsidR="00B50CAA" w:rsidSect="00D23BFC">
      <w:headerReference w:type="even" r:id="rId40"/>
      <w:footerReference w:type="default" r:id="rId41"/>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Gergo" w:date="2017-11-17T10:36:00Z" w:initials="G">
    <w:p w14:paraId="33378FED" w14:textId="2A8FD6E5" w:rsidR="00271961" w:rsidRDefault="00271961">
      <w:pPr>
        <w:pStyle w:val="Jegyzetszveg"/>
      </w:pPr>
      <w:r>
        <w:rPr>
          <w:rStyle w:val="Jegyzethivatkozs"/>
        </w:rPr>
        <w:annotationRef/>
      </w:r>
      <w:r>
        <w:t>Hivatkozás</w:t>
      </w:r>
    </w:p>
  </w:comment>
  <w:comment w:id="5" w:author="Gergo" w:date="2017-11-12T11:37:00Z" w:initials="G">
    <w:p w14:paraId="5029F6AA" w14:textId="0AFFA563" w:rsidR="00271961" w:rsidRDefault="00271961">
      <w:pPr>
        <w:pStyle w:val="Jegyzetszveg"/>
      </w:pPr>
      <w:r>
        <w:rPr>
          <w:rStyle w:val="Jegyzethivatkozs"/>
        </w:rPr>
        <w:annotationRef/>
      </w:r>
      <w:r>
        <w:t>Hivatkozás DeepMind Afa go</w:t>
      </w:r>
    </w:p>
  </w:comment>
  <w:comment w:id="9" w:author="Gergo" w:date="2017-11-12T12:19:00Z" w:initials="G">
    <w:p w14:paraId="6E1C0765" w14:textId="10FF2438" w:rsidR="00271961" w:rsidRDefault="00271961">
      <w:pPr>
        <w:pStyle w:val="Jegyzetszveg"/>
      </w:pPr>
      <w:r>
        <w:rPr>
          <w:rStyle w:val="Jegyzethivatkozs"/>
        </w:rPr>
        <w:annotationRef/>
      </w:r>
      <w:r>
        <w:t>Hivatkozás, MDP</w:t>
      </w:r>
    </w:p>
  </w:comment>
  <w:comment w:id="11" w:author="Gergo" w:date="2017-11-12T12:21:00Z" w:initials="G">
    <w:p w14:paraId="4D033660" w14:textId="1F5C8285" w:rsidR="00271961" w:rsidRDefault="00271961">
      <w:pPr>
        <w:pStyle w:val="Jegyzetszveg"/>
      </w:pPr>
      <w:r>
        <w:rPr>
          <w:rStyle w:val="Jegyzethivatkozs"/>
        </w:rPr>
        <w:annotationRef/>
      </w:r>
      <w:r>
        <w:t>Hivatkzás?</w:t>
      </w:r>
    </w:p>
  </w:comment>
  <w:comment w:id="12" w:author="Gergo" w:date="2017-11-12T12:27:00Z" w:initials="G">
    <w:p w14:paraId="76A165BC" w14:textId="5ED3E34C" w:rsidR="00271961" w:rsidRDefault="00271961">
      <w:pPr>
        <w:pStyle w:val="Jegyzetszveg"/>
      </w:pPr>
      <w:r>
        <w:rPr>
          <w:rStyle w:val="Jegyzethivatkozs"/>
        </w:rPr>
        <w:annotationRef/>
      </w:r>
      <w:r>
        <w:t>Hivatkozás</w:t>
      </w:r>
    </w:p>
  </w:comment>
  <w:comment w:id="17" w:author="Gergo" w:date="2017-11-10T12:04:00Z" w:initials="G">
    <w:p w14:paraId="665B7BDE" w14:textId="77777777" w:rsidR="00271961" w:rsidRDefault="00271961" w:rsidP="00E85F5D">
      <w:pPr>
        <w:pStyle w:val="Jegyzetszveg"/>
      </w:pPr>
      <w:r>
        <w:rPr>
          <w:rStyle w:val="Jegyzethivatkozs"/>
        </w:rPr>
        <w:annotationRef/>
      </w:r>
      <w:r>
        <w:t>Regresszió, osztályozás?</w:t>
      </w:r>
    </w:p>
  </w:comment>
  <w:comment w:id="18" w:author="Gergo" w:date="2017-11-10T11:43:00Z" w:initials="G">
    <w:p w14:paraId="5EABEDB4" w14:textId="77777777" w:rsidR="00271961" w:rsidRDefault="00271961" w:rsidP="00E85F5D">
      <w:pPr>
        <w:pStyle w:val="Jegyzetszveg"/>
      </w:pPr>
      <w:r>
        <w:rPr>
          <w:rStyle w:val="Jegyzethivatkozs"/>
        </w:rPr>
        <w:annotationRef/>
      </w:r>
      <w:r>
        <w:t>Ide a backpropagation algoritmusa</w:t>
      </w:r>
    </w:p>
  </w:comment>
  <w:comment w:id="22" w:author="Gergo" w:date="2017-11-12T14:19:00Z" w:initials="G">
    <w:p w14:paraId="1AB4706D" w14:textId="7AF73249" w:rsidR="00271961" w:rsidRDefault="00271961">
      <w:pPr>
        <w:pStyle w:val="Jegyzetszveg"/>
      </w:pPr>
      <w:r>
        <w:rPr>
          <w:rStyle w:val="Jegyzethivatkozs"/>
        </w:rPr>
        <w:annotationRef/>
      </w:r>
      <w:r>
        <w:t>Befejezni</w:t>
      </w:r>
    </w:p>
  </w:comment>
  <w:comment w:id="23" w:author="Gergo" w:date="2017-11-18T12:57:00Z" w:initials="G">
    <w:p w14:paraId="08A06349" w14:textId="087C2BCA" w:rsidR="00271961" w:rsidRDefault="00271961">
      <w:pPr>
        <w:pStyle w:val="Jegyzetszveg"/>
      </w:pPr>
      <w:r>
        <w:rPr>
          <w:rStyle w:val="Jegyzethivatkozs"/>
        </w:rPr>
        <w:annotationRef/>
      </w:r>
      <w:r>
        <w:t>Hivatkozás</w:t>
      </w:r>
    </w:p>
  </w:comment>
  <w:comment w:id="24" w:author="Gergo" w:date="2017-11-18T13:40:00Z" w:initials="G">
    <w:p w14:paraId="5FA93498" w14:textId="5C659E3F" w:rsidR="00271961" w:rsidRDefault="00271961">
      <w:pPr>
        <w:pStyle w:val="Jegyzetszveg"/>
      </w:pPr>
      <w:r>
        <w:rPr>
          <w:rStyle w:val="Jegyzethivatkozs"/>
        </w:rPr>
        <w:annotationRef/>
      </w:r>
      <w:r>
        <w:t>Hivatkozás</w:t>
      </w:r>
    </w:p>
  </w:comment>
  <w:comment w:id="25" w:author="Gergo" w:date="2017-11-18T13:40:00Z" w:initials="G">
    <w:p w14:paraId="45E3C8E7" w14:textId="040F8C4A" w:rsidR="00271961" w:rsidRDefault="00271961">
      <w:pPr>
        <w:pStyle w:val="Jegyzetszveg"/>
      </w:pPr>
      <w:r>
        <w:rPr>
          <w:rStyle w:val="Jegyzethivatkozs"/>
        </w:rPr>
        <w:annotationRef/>
      </w:r>
      <w:r>
        <w:t>Hivatkozás</w:t>
      </w:r>
    </w:p>
  </w:comment>
  <w:comment w:id="26" w:author="Gergo" w:date="2017-11-18T15:19:00Z" w:initials="G">
    <w:p w14:paraId="78358A0C" w14:textId="42DB0EB6" w:rsidR="00271961" w:rsidRDefault="00271961">
      <w:pPr>
        <w:pStyle w:val="Jegyzetszveg"/>
      </w:pPr>
      <w:r>
        <w:rPr>
          <w:rStyle w:val="Jegyzethivatkozs"/>
        </w:rPr>
        <w:annotationRef/>
      </w:r>
      <w:r>
        <w:t>Kell ez?</w:t>
      </w:r>
    </w:p>
  </w:comment>
  <w:comment w:id="31" w:author="Gergo" w:date="2017-11-12T14:50:00Z" w:initials="G">
    <w:p w14:paraId="051D02E8" w14:textId="0019FBD7" w:rsidR="00271961" w:rsidRDefault="00271961">
      <w:pPr>
        <w:pStyle w:val="Jegyzetszveg"/>
      </w:pPr>
      <w:r>
        <w:rPr>
          <w:rStyle w:val="Jegyzethivatkozs"/>
        </w:rPr>
        <w:annotationRef/>
      </w:r>
      <w:r>
        <w:t>Hivatkozás DeepMind atai</w:t>
      </w:r>
    </w:p>
  </w:comment>
  <w:comment w:id="32" w:author="Gergo" w:date="2017-11-12T14:50:00Z" w:initials="G">
    <w:p w14:paraId="7CAE67A8" w14:textId="321EDD0B" w:rsidR="00271961" w:rsidRDefault="00271961">
      <w:pPr>
        <w:pStyle w:val="Jegyzetszveg"/>
      </w:pPr>
      <w:r>
        <w:rPr>
          <w:rStyle w:val="Jegyzethivatkozs"/>
        </w:rPr>
        <w:annotationRef/>
      </w:r>
      <w:r>
        <w:t>Itt jól nézne ki az ataris játkok statsztikája</w:t>
      </w:r>
    </w:p>
  </w:comment>
  <w:comment w:id="34" w:author="Gergo" w:date="2017-11-12T14:51:00Z" w:initials="G">
    <w:p w14:paraId="1F404814" w14:textId="3F2C4CB9" w:rsidR="00271961" w:rsidRDefault="00271961">
      <w:pPr>
        <w:pStyle w:val="Jegyzetszveg"/>
      </w:pPr>
      <w:r>
        <w:rPr>
          <w:rStyle w:val="Jegyzethivatkozs"/>
        </w:rPr>
        <w:annotationRef/>
      </w:r>
      <w:r>
        <w:t>Hivatkozás, DDQN, overestiation</w:t>
      </w:r>
    </w:p>
  </w:comment>
  <w:comment w:id="35" w:author="Gergo" w:date="2017-11-10T19:31:00Z" w:initials="G">
    <w:p w14:paraId="58EA6935" w14:textId="6D8FE995" w:rsidR="00271961" w:rsidRDefault="00271961">
      <w:pPr>
        <w:pStyle w:val="Jegyzetszveg"/>
      </w:pPr>
      <w:r>
        <w:rPr>
          <w:rStyle w:val="Jegyzethivatkozs"/>
        </w:rPr>
        <w:annotationRef/>
      </w:r>
      <w:r>
        <w:t>Tényleg?</w:t>
      </w:r>
    </w:p>
  </w:comment>
  <w:comment w:id="36" w:author="Gergo" w:date="2017-11-11T11:40:00Z" w:initials="G">
    <w:p w14:paraId="04413DB6" w14:textId="77777777" w:rsidR="00271961" w:rsidRDefault="00271961">
      <w:pPr>
        <w:pStyle w:val="Jegyzetszveg"/>
      </w:pPr>
      <w:r>
        <w:rPr>
          <w:rStyle w:val="Jegyzethivatkozs"/>
        </w:rPr>
        <w:annotationRef/>
      </w:r>
      <w:r>
        <w:t>DDQN algoritmust bemásolni</w:t>
      </w:r>
    </w:p>
    <w:p w14:paraId="47332A76" w14:textId="6BA3C173" w:rsidR="00271961" w:rsidRDefault="00271961">
      <w:pPr>
        <w:pStyle w:val="Jegyzetszveg"/>
      </w:pPr>
    </w:p>
  </w:comment>
  <w:comment w:id="38" w:author="Gergo" w:date="2017-11-11T11:48:00Z" w:initials="G">
    <w:p w14:paraId="4DF4F51F" w14:textId="77777777" w:rsidR="00271961" w:rsidRDefault="00271961">
      <w:pPr>
        <w:pStyle w:val="Jegyzetszveg"/>
      </w:pPr>
      <w:r>
        <w:rPr>
          <w:rStyle w:val="Jegyzethivatkozs"/>
        </w:rPr>
        <w:annotationRef/>
      </w:r>
      <w:r>
        <w:t>DDPG algoritmust bemásolni.</w:t>
      </w:r>
    </w:p>
    <w:p w14:paraId="0C3BB183" w14:textId="74CF40C6" w:rsidR="00271961" w:rsidRDefault="00271961" w:rsidP="00B42168">
      <w:pPr>
        <w:pStyle w:val="Jegyzetszveg"/>
        <w:ind w:firstLine="0"/>
      </w:pPr>
    </w:p>
  </w:comment>
  <w:comment w:id="40" w:author="Gergo" w:date="2017-11-16T11:29:00Z" w:initials="G">
    <w:p w14:paraId="310EC858" w14:textId="212EA811" w:rsidR="00271961" w:rsidRDefault="00271961">
      <w:pPr>
        <w:pStyle w:val="Jegyzetszveg"/>
      </w:pPr>
      <w:r>
        <w:rPr>
          <w:rStyle w:val="Jegyzethivatkozs"/>
        </w:rPr>
        <w:annotationRef/>
      </w:r>
      <w:r>
        <w:t>Hivatkozás</w:t>
      </w:r>
    </w:p>
  </w:comment>
  <w:comment w:id="41" w:author="Gergo" w:date="2017-11-16T11:39:00Z" w:initials="G">
    <w:p w14:paraId="25F84C78" w14:textId="2776B7C2" w:rsidR="00271961" w:rsidRDefault="00271961">
      <w:pPr>
        <w:pStyle w:val="Jegyzetszveg"/>
      </w:pPr>
      <w:r>
        <w:rPr>
          <w:rStyle w:val="Jegyzethivatkozs"/>
        </w:rPr>
        <w:annotationRef/>
      </w:r>
      <w:r>
        <w:t>Ide kép, algoritmus, javítások</w:t>
      </w:r>
    </w:p>
  </w:comment>
  <w:comment w:id="43" w:author="Gergo" w:date="2017-11-12T15:55:00Z" w:initials="G">
    <w:p w14:paraId="6211196E" w14:textId="5C2A20EC" w:rsidR="00271961" w:rsidRDefault="00271961">
      <w:pPr>
        <w:pStyle w:val="Jegyzetszveg"/>
      </w:pPr>
      <w:r>
        <w:rPr>
          <w:rStyle w:val="Jegyzethivatkozs"/>
        </w:rPr>
        <w:annotationRef/>
      </w:r>
      <w:r>
        <w:t>Hivatkozás, tensrflow, keras</w:t>
      </w:r>
    </w:p>
  </w:comment>
  <w:comment w:id="45" w:author="Gergo" w:date="2017-11-11T20:03:00Z" w:initials="G">
    <w:p w14:paraId="69A52211" w14:textId="77777777" w:rsidR="00271961" w:rsidRDefault="00271961">
      <w:pPr>
        <w:pStyle w:val="Jegyzetszveg"/>
      </w:pPr>
      <w:r>
        <w:rPr>
          <w:rStyle w:val="Jegyzethivatkozs"/>
        </w:rPr>
        <w:annotationRef/>
      </w:r>
      <w:r>
        <w:t>Adat</w:t>
      </w:r>
      <w:proofErr w:type="gramStart"/>
      <w:r>
        <w:t>,adat</w:t>
      </w:r>
      <w:proofErr w:type="gramEnd"/>
      <w:r>
        <w:t xml:space="preserve"> ésmág több adat</w:t>
      </w:r>
    </w:p>
    <w:p w14:paraId="6710ABC8" w14:textId="2EBED2AE" w:rsidR="00271961" w:rsidRDefault="00271961" w:rsidP="001B6132">
      <w:pPr>
        <w:pStyle w:val="Jegyzetszveg"/>
        <w:ind w:firstLine="0"/>
      </w:pPr>
    </w:p>
  </w:comment>
  <w:comment w:id="46" w:author="Gergo" w:date="2017-11-16T14:08:00Z" w:initials="G">
    <w:p w14:paraId="5D3971B2" w14:textId="595F5973" w:rsidR="00271961" w:rsidRDefault="00271961">
      <w:pPr>
        <w:pStyle w:val="Jegyzetszveg"/>
      </w:pPr>
      <w:r>
        <w:rPr>
          <w:rStyle w:val="Jegyzethivatkozs"/>
        </w:rPr>
        <w:annotationRef/>
      </w:r>
      <w:r>
        <w:t>Diagram</w:t>
      </w:r>
    </w:p>
    <w:p w14:paraId="39F77ACD" w14:textId="77777777" w:rsidR="00271961" w:rsidRDefault="00271961">
      <w:pPr>
        <w:pStyle w:val="Jegyzetszveg"/>
      </w:pPr>
    </w:p>
  </w:comment>
  <w:comment w:id="51" w:author="Gergo" w:date="2017-11-12T16:04:00Z" w:initials="G">
    <w:p w14:paraId="4CCB5C3F" w14:textId="34E26BC6" w:rsidR="00271961" w:rsidRDefault="00271961">
      <w:pPr>
        <w:pStyle w:val="Jegyzetszveg"/>
      </w:pPr>
      <w:r>
        <w:rPr>
          <w:rStyle w:val="Jegyzethivatkozs"/>
        </w:rPr>
        <w:annotationRef/>
      </w:r>
      <w:proofErr w:type="gramStart"/>
      <w:r>
        <w:t>Aktualizálni</w:t>
      </w:r>
      <w:proofErr w:type="gramEnd"/>
      <w:r>
        <w:t xml:space="preserve"> a frontend alapján</w:t>
      </w:r>
    </w:p>
  </w:comment>
  <w:comment w:id="53" w:author="Gergo" w:date="2017-11-19T19:17:00Z" w:initials="G">
    <w:p w14:paraId="5CED40A1" w14:textId="7C4AB417" w:rsidR="00271961" w:rsidRDefault="00271961">
      <w:pPr>
        <w:pStyle w:val="Jegyzetszveg"/>
      </w:pPr>
      <w:r>
        <w:rPr>
          <w:rStyle w:val="Jegyzethivatkozs"/>
        </w:rPr>
        <w:annotationRef/>
      </w:r>
      <w:r>
        <w:t>Átnézni, hogy jók-e a settingsek</w:t>
      </w:r>
    </w:p>
  </w:comment>
  <w:comment w:id="56" w:author="Gergo" w:date="2017-11-12T16:45:00Z" w:initials="G">
    <w:p w14:paraId="19BB83DE" w14:textId="2DCE09A6" w:rsidR="00271961" w:rsidRDefault="00271961">
      <w:pPr>
        <w:pStyle w:val="Jegyzetszveg"/>
      </w:pPr>
      <w:r>
        <w:rPr>
          <w:rStyle w:val="Jegyzethivatkozs"/>
        </w:rPr>
        <w:annotationRef/>
      </w:r>
      <w:r>
        <w:t>Hivatkozás, bicikli modell</w:t>
      </w:r>
    </w:p>
  </w:comment>
  <w:comment w:id="62" w:author="Gergo" w:date="2017-11-20T14:10:00Z" w:initials="G">
    <w:p w14:paraId="16529DE6" w14:textId="766E80F8" w:rsidR="00271961" w:rsidRDefault="00271961">
      <w:pPr>
        <w:pStyle w:val="Jegyzetszveg"/>
      </w:pPr>
      <w:r>
        <w:rPr>
          <w:rStyle w:val="Jegyzethivatkozs"/>
        </w:rPr>
        <w:annotationRef/>
      </w:r>
      <w:r>
        <w:t>Ábrát</w:t>
      </w:r>
    </w:p>
    <w:p w14:paraId="0856B204" w14:textId="77777777" w:rsidR="00271961" w:rsidRDefault="00271961">
      <w:pPr>
        <w:pStyle w:val="Jegyzetszveg"/>
      </w:pPr>
    </w:p>
  </w:comment>
  <w:comment w:id="64" w:author="Gergo" w:date="2017-11-21T13:11:00Z" w:initials="G">
    <w:p w14:paraId="2E1FBF96" w14:textId="05B6322A" w:rsidR="002E33E5" w:rsidRDefault="002E33E5">
      <w:pPr>
        <w:pStyle w:val="Jegyzetszveg"/>
      </w:pPr>
      <w:r>
        <w:rPr>
          <w:rStyle w:val="Jegyzethivatkozs"/>
        </w:rPr>
        <w:annotationRef/>
      </w:r>
      <w:r>
        <w:t>Tényleg?</w:t>
      </w:r>
    </w:p>
  </w:comment>
  <w:comment w:id="72" w:author="Gergo" w:date="2017-11-20T20:20:00Z" w:initials="G">
    <w:p w14:paraId="6518FA33" w14:textId="538D2D35" w:rsidR="00271961" w:rsidRDefault="00271961">
      <w:pPr>
        <w:pStyle w:val="Jegyzetszveg"/>
      </w:pPr>
      <w:r>
        <w:rPr>
          <w:rStyle w:val="Jegyzethivatkozs"/>
        </w:rPr>
        <w:annotationRef/>
      </w:r>
      <w:proofErr w:type="gramStart"/>
      <w:r>
        <w:t>hivatkozás</w:t>
      </w:r>
      <w:proofErr w:type="gramEnd"/>
    </w:p>
  </w:comment>
  <w:comment w:id="73" w:author="Gergo" w:date="2017-11-20T20:36:00Z" w:initials="G">
    <w:p w14:paraId="0872D0F4" w14:textId="7B866265" w:rsidR="00271961" w:rsidRDefault="00271961">
      <w:pPr>
        <w:pStyle w:val="Jegyzetszveg"/>
      </w:pPr>
      <w:r>
        <w:rPr>
          <w:rStyle w:val="Jegyzethivatkozs"/>
        </w:rPr>
        <w:annotationRef/>
      </w:r>
      <w:proofErr w:type="gramStart"/>
      <w:r>
        <w:t>hivatkozás</w:t>
      </w:r>
      <w:proofErr w:type="gramEnd"/>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3378FED" w15:done="0"/>
  <w15:commentEx w15:paraId="5029F6AA" w15:done="0"/>
  <w15:commentEx w15:paraId="6E1C0765" w15:done="0"/>
  <w15:commentEx w15:paraId="4D033660" w15:done="0"/>
  <w15:commentEx w15:paraId="76A165BC" w15:done="0"/>
  <w15:commentEx w15:paraId="665B7BDE" w15:done="0"/>
  <w15:commentEx w15:paraId="5EABEDB4" w15:done="0"/>
  <w15:commentEx w15:paraId="1AB4706D" w15:done="0"/>
  <w15:commentEx w15:paraId="08A06349" w15:done="0"/>
  <w15:commentEx w15:paraId="5FA93498" w15:done="0"/>
  <w15:commentEx w15:paraId="45E3C8E7" w15:done="0"/>
  <w15:commentEx w15:paraId="78358A0C" w15:done="0"/>
  <w15:commentEx w15:paraId="051D02E8" w15:done="0"/>
  <w15:commentEx w15:paraId="7CAE67A8" w15:done="0"/>
  <w15:commentEx w15:paraId="1F404814" w15:done="0"/>
  <w15:commentEx w15:paraId="58EA6935" w15:done="0"/>
  <w15:commentEx w15:paraId="47332A76" w15:done="0"/>
  <w15:commentEx w15:paraId="0C3BB183" w15:done="0"/>
  <w15:commentEx w15:paraId="310EC858" w15:done="0"/>
  <w15:commentEx w15:paraId="25F84C78" w15:done="0"/>
  <w15:commentEx w15:paraId="6211196E" w15:done="0"/>
  <w15:commentEx w15:paraId="6710ABC8" w15:done="0"/>
  <w15:commentEx w15:paraId="39F77ACD" w15:done="0"/>
  <w15:commentEx w15:paraId="4CCB5C3F" w15:done="0"/>
  <w15:commentEx w15:paraId="5CED40A1" w15:done="0"/>
  <w15:commentEx w15:paraId="19BB83DE" w15:done="0"/>
  <w15:commentEx w15:paraId="0856B204" w15:done="0"/>
  <w15:commentEx w15:paraId="2E1FBF96" w15:done="0"/>
  <w15:commentEx w15:paraId="6518FA33" w15:done="0"/>
  <w15:commentEx w15:paraId="0872D0F4"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B4E21F" w14:textId="77777777" w:rsidR="00BC3DB3" w:rsidRDefault="00BC3DB3">
      <w:r>
        <w:separator/>
      </w:r>
    </w:p>
  </w:endnote>
  <w:endnote w:type="continuationSeparator" w:id="0">
    <w:p w14:paraId="480966F6" w14:textId="77777777" w:rsidR="00BC3DB3" w:rsidRDefault="00BC3D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E2AD77" w14:textId="77777777" w:rsidR="00271961" w:rsidRDefault="00271961">
    <w:pP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0C73C" w14:textId="6EA89BC8" w:rsidR="00271961" w:rsidRDefault="00271961"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822258">
      <w:rPr>
        <w:rStyle w:val="Oldalszm"/>
        <w:noProof/>
      </w:rPr>
      <w:t>48</w:t>
    </w:r>
    <w:r>
      <w:rPr>
        <w:rStyle w:val="Oldalszm"/>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EE82F8" w14:textId="77777777" w:rsidR="00BC3DB3" w:rsidRDefault="00BC3DB3">
      <w:r>
        <w:separator/>
      </w:r>
    </w:p>
  </w:footnote>
  <w:footnote w:type="continuationSeparator" w:id="0">
    <w:p w14:paraId="7930A748" w14:textId="77777777" w:rsidR="00BC3DB3" w:rsidRDefault="00BC3D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44019" w14:textId="77777777" w:rsidR="00271961" w:rsidRDefault="00271961"/>
  <w:p w14:paraId="27DBE463" w14:textId="77777777" w:rsidR="00271961" w:rsidRDefault="00271961"/>
  <w:p w14:paraId="39D5739F" w14:textId="77777777" w:rsidR="00271961" w:rsidRDefault="00271961"/>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32F0607F"/>
    <w:multiLevelType w:val="hybridMultilevel"/>
    <w:tmpl w:val="4AA4030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1FB0F10"/>
    <w:multiLevelType w:val="hybridMultilevel"/>
    <w:tmpl w:val="2C204F6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530B1949"/>
    <w:multiLevelType w:val="hybridMultilevel"/>
    <w:tmpl w:val="8D62567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71C71FA3"/>
    <w:multiLevelType w:val="hybridMultilevel"/>
    <w:tmpl w:val="B72EDCE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4"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5"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4"/>
  </w:num>
  <w:num w:numId="3">
    <w:abstractNumId w:val="12"/>
  </w:num>
  <w:num w:numId="4">
    <w:abstractNumId w:val="17"/>
  </w:num>
  <w:num w:numId="5">
    <w:abstractNumId w:val="19"/>
  </w:num>
  <w:num w:numId="6">
    <w:abstractNumId w:val="21"/>
  </w:num>
  <w:num w:numId="7">
    <w:abstractNumId w:val="14"/>
  </w:num>
  <w:num w:numId="8">
    <w:abstractNumId w:val="11"/>
  </w:num>
  <w:num w:numId="9">
    <w:abstractNumId w:val="15"/>
  </w:num>
  <w:num w:numId="10">
    <w:abstractNumId w:val="25"/>
  </w:num>
  <w:num w:numId="11">
    <w:abstractNumId w:val="16"/>
  </w:num>
  <w:num w:numId="12">
    <w:abstractNumId w:val="2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3"/>
  </w:num>
  <w:num w:numId="24">
    <w:abstractNumId w:val="13"/>
  </w:num>
  <w:num w:numId="25">
    <w:abstractNumId w:val="20"/>
  </w:num>
  <w:num w:numId="26">
    <w:abstractNumId w:val="18"/>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ergo">
    <w15:presenceInfo w15:providerId="None" w15:userId="Gerg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4535"/>
    <w:rsid w:val="00006226"/>
    <w:rsid w:val="000062F4"/>
    <w:rsid w:val="0001192F"/>
    <w:rsid w:val="00012747"/>
    <w:rsid w:val="00013064"/>
    <w:rsid w:val="00026F27"/>
    <w:rsid w:val="00027EDC"/>
    <w:rsid w:val="00042D26"/>
    <w:rsid w:val="00054892"/>
    <w:rsid w:val="000559EE"/>
    <w:rsid w:val="0006114B"/>
    <w:rsid w:val="00065A46"/>
    <w:rsid w:val="00082860"/>
    <w:rsid w:val="00083720"/>
    <w:rsid w:val="00083F9E"/>
    <w:rsid w:val="00090584"/>
    <w:rsid w:val="000A1140"/>
    <w:rsid w:val="000A7483"/>
    <w:rsid w:val="000B53E0"/>
    <w:rsid w:val="000B5D15"/>
    <w:rsid w:val="000C0F01"/>
    <w:rsid w:val="000C25A5"/>
    <w:rsid w:val="000C2781"/>
    <w:rsid w:val="000D5D06"/>
    <w:rsid w:val="000E4CE5"/>
    <w:rsid w:val="000E6DE1"/>
    <w:rsid w:val="001021E8"/>
    <w:rsid w:val="00104EEE"/>
    <w:rsid w:val="00125BD0"/>
    <w:rsid w:val="001326CC"/>
    <w:rsid w:val="00132988"/>
    <w:rsid w:val="0014416C"/>
    <w:rsid w:val="00147BDD"/>
    <w:rsid w:val="001544C3"/>
    <w:rsid w:val="0016686A"/>
    <w:rsid w:val="00171054"/>
    <w:rsid w:val="00175E2D"/>
    <w:rsid w:val="00180725"/>
    <w:rsid w:val="00190C00"/>
    <w:rsid w:val="00190D70"/>
    <w:rsid w:val="001A57BC"/>
    <w:rsid w:val="001B5449"/>
    <w:rsid w:val="001B6132"/>
    <w:rsid w:val="001B69DA"/>
    <w:rsid w:val="001D5150"/>
    <w:rsid w:val="001D621F"/>
    <w:rsid w:val="001E5323"/>
    <w:rsid w:val="001F535C"/>
    <w:rsid w:val="00206B23"/>
    <w:rsid w:val="002102C3"/>
    <w:rsid w:val="00225F65"/>
    <w:rsid w:val="002263C3"/>
    <w:rsid w:val="00227347"/>
    <w:rsid w:val="00227B32"/>
    <w:rsid w:val="00236AF8"/>
    <w:rsid w:val="00240487"/>
    <w:rsid w:val="00241B7F"/>
    <w:rsid w:val="002428F4"/>
    <w:rsid w:val="002444F9"/>
    <w:rsid w:val="00252C73"/>
    <w:rsid w:val="0025472C"/>
    <w:rsid w:val="00257712"/>
    <w:rsid w:val="00264C14"/>
    <w:rsid w:val="00264EB6"/>
    <w:rsid w:val="00266635"/>
    <w:rsid w:val="00266A27"/>
    <w:rsid w:val="00267677"/>
    <w:rsid w:val="00271630"/>
    <w:rsid w:val="00271961"/>
    <w:rsid w:val="00273C3B"/>
    <w:rsid w:val="0027534E"/>
    <w:rsid w:val="00283D09"/>
    <w:rsid w:val="002841F9"/>
    <w:rsid w:val="00284942"/>
    <w:rsid w:val="00291BA2"/>
    <w:rsid w:val="002B1154"/>
    <w:rsid w:val="002D0621"/>
    <w:rsid w:val="002D07D3"/>
    <w:rsid w:val="002D670A"/>
    <w:rsid w:val="002D7DA9"/>
    <w:rsid w:val="002E1D2A"/>
    <w:rsid w:val="002E33E5"/>
    <w:rsid w:val="002E39A7"/>
    <w:rsid w:val="002F361B"/>
    <w:rsid w:val="00302BB3"/>
    <w:rsid w:val="00313013"/>
    <w:rsid w:val="00347D91"/>
    <w:rsid w:val="00350AEC"/>
    <w:rsid w:val="00357CDF"/>
    <w:rsid w:val="00367B2D"/>
    <w:rsid w:val="00367ECB"/>
    <w:rsid w:val="003719C5"/>
    <w:rsid w:val="0037381F"/>
    <w:rsid w:val="00381D1E"/>
    <w:rsid w:val="00382A5B"/>
    <w:rsid w:val="00383268"/>
    <w:rsid w:val="003A4182"/>
    <w:rsid w:val="003A4CDB"/>
    <w:rsid w:val="003B4792"/>
    <w:rsid w:val="003C1159"/>
    <w:rsid w:val="003C488F"/>
    <w:rsid w:val="003C74B2"/>
    <w:rsid w:val="003D5D0A"/>
    <w:rsid w:val="003E1613"/>
    <w:rsid w:val="003E70B1"/>
    <w:rsid w:val="003F15CF"/>
    <w:rsid w:val="003F4143"/>
    <w:rsid w:val="003F5425"/>
    <w:rsid w:val="00410924"/>
    <w:rsid w:val="00412405"/>
    <w:rsid w:val="00422D80"/>
    <w:rsid w:val="00425BD4"/>
    <w:rsid w:val="0042753E"/>
    <w:rsid w:val="00442B93"/>
    <w:rsid w:val="00442DA1"/>
    <w:rsid w:val="00462222"/>
    <w:rsid w:val="004813BF"/>
    <w:rsid w:val="0048239E"/>
    <w:rsid w:val="0048395A"/>
    <w:rsid w:val="004851C7"/>
    <w:rsid w:val="004A0C1D"/>
    <w:rsid w:val="004A4E05"/>
    <w:rsid w:val="004B05C3"/>
    <w:rsid w:val="004D35D5"/>
    <w:rsid w:val="004E3821"/>
    <w:rsid w:val="004E6407"/>
    <w:rsid w:val="004F6EA2"/>
    <w:rsid w:val="00502A30"/>
    <w:rsid w:val="005130EE"/>
    <w:rsid w:val="00516839"/>
    <w:rsid w:val="005257B5"/>
    <w:rsid w:val="005263E6"/>
    <w:rsid w:val="005352F3"/>
    <w:rsid w:val="00540C6F"/>
    <w:rsid w:val="00544123"/>
    <w:rsid w:val="0054786E"/>
    <w:rsid w:val="00550464"/>
    <w:rsid w:val="005524FC"/>
    <w:rsid w:val="00560677"/>
    <w:rsid w:val="00572F49"/>
    <w:rsid w:val="00573D9F"/>
    <w:rsid w:val="00575842"/>
    <w:rsid w:val="00576495"/>
    <w:rsid w:val="00594579"/>
    <w:rsid w:val="005A77ED"/>
    <w:rsid w:val="005D1F4B"/>
    <w:rsid w:val="005D3443"/>
    <w:rsid w:val="005D589E"/>
    <w:rsid w:val="005D5A14"/>
    <w:rsid w:val="005D5D31"/>
    <w:rsid w:val="005E01E0"/>
    <w:rsid w:val="005E191C"/>
    <w:rsid w:val="005E50CF"/>
    <w:rsid w:val="005E795A"/>
    <w:rsid w:val="005E7F11"/>
    <w:rsid w:val="005F39B1"/>
    <w:rsid w:val="005F46A4"/>
    <w:rsid w:val="005F75C5"/>
    <w:rsid w:val="006014A4"/>
    <w:rsid w:val="006038E2"/>
    <w:rsid w:val="0061024D"/>
    <w:rsid w:val="00617E57"/>
    <w:rsid w:val="0062185B"/>
    <w:rsid w:val="00622038"/>
    <w:rsid w:val="006269A0"/>
    <w:rsid w:val="00630239"/>
    <w:rsid w:val="00633180"/>
    <w:rsid w:val="0063585C"/>
    <w:rsid w:val="00640560"/>
    <w:rsid w:val="00641018"/>
    <w:rsid w:val="00641798"/>
    <w:rsid w:val="00641A68"/>
    <w:rsid w:val="00642E01"/>
    <w:rsid w:val="00642E84"/>
    <w:rsid w:val="00650C7C"/>
    <w:rsid w:val="00652898"/>
    <w:rsid w:val="00661200"/>
    <w:rsid w:val="006649E9"/>
    <w:rsid w:val="00665988"/>
    <w:rsid w:val="00666F81"/>
    <w:rsid w:val="006736D1"/>
    <w:rsid w:val="00675281"/>
    <w:rsid w:val="006759A9"/>
    <w:rsid w:val="00681E99"/>
    <w:rsid w:val="0068202A"/>
    <w:rsid w:val="00692605"/>
    <w:rsid w:val="006926A0"/>
    <w:rsid w:val="006A1B7F"/>
    <w:rsid w:val="006A4AC2"/>
    <w:rsid w:val="006B5400"/>
    <w:rsid w:val="006B6E74"/>
    <w:rsid w:val="006B76BC"/>
    <w:rsid w:val="006C4598"/>
    <w:rsid w:val="006C4DD7"/>
    <w:rsid w:val="006C56A0"/>
    <w:rsid w:val="006C56C6"/>
    <w:rsid w:val="006D338C"/>
    <w:rsid w:val="006E772F"/>
    <w:rsid w:val="006F512E"/>
    <w:rsid w:val="006F7EC8"/>
    <w:rsid w:val="0070011A"/>
    <w:rsid w:val="00700E3A"/>
    <w:rsid w:val="007058C4"/>
    <w:rsid w:val="007112B5"/>
    <w:rsid w:val="0071291D"/>
    <w:rsid w:val="007144DE"/>
    <w:rsid w:val="007213E6"/>
    <w:rsid w:val="00730B3C"/>
    <w:rsid w:val="00732D74"/>
    <w:rsid w:val="00733DD9"/>
    <w:rsid w:val="007346AB"/>
    <w:rsid w:val="00736C7A"/>
    <w:rsid w:val="007430D0"/>
    <w:rsid w:val="007441FA"/>
    <w:rsid w:val="00744A99"/>
    <w:rsid w:val="00754B0B"/>
    <w:rsid w:val="007612F5"/>
    <w:rsid w:val="00783848"/>
    <w:rsid w:val="00783E42"/>
    <w:rsid w:val="0079686C"/>
    <w:rsid w:val="007A27D2"/>
    <w:rsid w:val="007A4D3E"/>
    <w:rsid w:val="007A587F"/>
    <w:rsid w:val="007A6B10"/>
    <w:rsid w:val="007B0C6A"/>
    <w:rsid w:val="007B1BAC"/>
    <w:rsid w:val="007B1E49"/>
    <w:rsid w:val="007B6430"/>
    <w:rsid w:val="007D5DB4"/>
    <w:rsid w:val="007E1B84"/>
    <w:rsid w:val="007F03D3"/>
    <w:rsid w:val="007F20B1"/>
    <w:rsid w:val="00800368"/>
    <w:rsid w:val="00804369"/>
    <w:rsid w:val="00806330"/>
    <w:rsid w:val="00814893"/>
    <w:rsid w:val="008155C7"/>
    <w:rsid w:val="00816BCB"/>
    <w:rsid w:val="00822258"/>
    <w:rsid w:val="008338F8"/>
    <w:rsid w:val="00835F59"/>
    <w:rsid w:val="00836721"/>
    <w:rsid w:val="00841925"/>
    <w:rsid w:val="00844900"/>
    <w:rsid w:val="008466EE"/>
    <w:rsid w:val="00854BDC"/>
    <w:rsid w:val="008567BB"/>
    <w:rsid w:val="00861E28"/>
    <w:rsid w:val="008805EC"/>
    <w:rsid w:val="008817D5"/>
    <w:rsid w:val="00883450"/>
    <w:rsid w:val="00893E06"/>
    <w:rsid w:val="008A7270"/>
    <w:rsid w:val="008B756C"/>
    <w:rsid w:val="008C1717"/>
    <w:rsid w:val="008C4CE5"/>
    <w:rsid w:val="008D10BC"/>
    <w:rsid w:val="008D13E0"/>
    <w:rsid w:val="008D543B"/>
    <w:rsid w:val="008E420A"/>
    <w:rsid w:val="008E7228"/>
    <w:rsid w:val="008F6E01"/>
    <w:rsid w:val="0090035F"/>
    <w:rsid w:val="0090541F"/>
    <w:rsid w:val="00932A8B"/>
    <w:rsid w:val="00934B0F"/>
    <w:rsid w:val="009379F5"/>
    <w:rsid w:val="00940CB1"/>
    <w:rsid w:val="00956836"/>
    <w:rsid w:val="00962116"/>
    <w:rsid w:val="00971B3A"/>
    <w:rsid w:val="00974E72"/>
    <w:rsid w:val="009809DB"/>
    <w:rsid w:val="0098532E"/>
    <w:rsid w:val="00987DEF"/>
    <w:rsid w:val="00990313"/>
    <w:rsid w:val="00990FDE"/>
    <w:rsid w:val="00992A5B"/>
    <w:rsid w:val="00995C4D"/>
    <w:rsid w:val="00996CE7"/>
    <w:rsid w:val="009A2665"/>
    <w:rsid w:val="009B1AB8"/>
    <w:rsid w:val="009B6D9F"/>
    <w:rsid w:val="009C1C93"/>
    <w:rsid w:val="009C3BD9"/>
    <w:rsid w:val="009C5857"/>
    <w:rsid w:val="009C7D98"/>
    <w:rsid w:val="009E06F8"/>
    <w:rsid w:val="009F264E"/>
    <w:rsid w:val="009F3C73"/>
    <w:rsid w:val="00A2066F"/>
    <w:rsid w:val="00A20679"/>
    <w:rsid w:val="00A20CE8"/>
    <w:rsid w:val="00A2642F"/>
    <w:rsid w:val="00A337A1"/>
    <w:rsid w:val="00A3390E"/>
    <w:rsid w:val="00A34DC4"/>
    <w:rsid w:val="00A4065B"/>
    <w:rsid w:val="00A4346E"/>
    <w:rsid w:val="00A44F5B"/>
    <w:rsid w:val="00A50A1A"/>
    <w:rsid w:val="00A50E26"/>
    <w:rsid w:val="00A575C3"/>
    <w:rsid w:val="00A64982"/>
    <w:rsid w:val="00A66891"/>
    <w:rsid w:val="00A75354"/>
    <w:rsid w:val="00A82D2E"/>
    <w:rsid w:val="00A927BE"/>
    <w:rsid w:val="00A979AE"/>
    <w:rsid w:val="00AA3048"/>
    <w:rsid w:val="00AB511F"/>
    <w:rsid w:val="00AC0120"/>
    <w:rsid w:val="00AD02A6"/>
    <w:rsid w:val="00AD07D8"/>
    <w:rsid w:val="00AE05C4"/>
    <w:rsid w:val="00AE1529"/>
    <w:rsid w:val="00AE5E7F"/>
    <w:rsid w:val="00AF09BE"/>
    <w:rsid w:val="00AF7758"/>
    <w:rsid w:val="00B012D7"/>
    <w:rsid w:val="00B078C5"/>
    <w:rsid w:val="00B13FD0"/>
    <w:rsid w:val="00B17468"/>
    <w:rsid w:val="00B209E7"/>
    <w:rsid w:val="00B32BC1"/>
    <w:rsid w:val="00B4104A"/>
    <w:rsid w:val="00B42168"/>
    <w:rsid w:val="00B42537"/>
    <w:rsid w:val="00B42AE8"/>
    <w:rsid w:val="00B500D5"/>
    <w:rsid w:val="00B50CAA"/>
    <w:rsid w:val="00B64F33"/>
    <w:rsid w:val="00B73CA2"/>
    <w:rsid w:val="00B73FF0"/>
    <w:rsid w:val="00B86AA6"/>
    <w:rsid w:val="00B9214A"/>
    <w:rsid w:val="00B92E1D"/>
    <w:rsid w:val="00B950D8"/>
    <w:rsid w:val="00B96880"/>
    <w:rsid w:val="00B974FB"/>
    <w:rsid w:val="00BA0600"/>
    <w:rsid w:val="00BA3485"/>
    <w:rsid w:val="00BB7D94"/>
    <w:rsid w:val="00BC132C"/>
    <w:rsid w:val="00BC3DB3"/>
    <w:rsid w:val="00BC4A23"/>
    <w:rsid w:val="00BD37B9"/>
    <w:rsid w:val="00BD68C6"/>
    <w:rsid w:val="00BE164B"/>
    <w:rsid w:val="00BF7AB0"/>
    <w:rsid w:val="00C00B3C"/>
    <w:rsid w:val="00C02548"/>
    <w:rsid w:val="00C02767"/>
    <w:rsid w:val="00C04705"/>
    <w:rsid w:val="00C16497"/>
    <w:rsid w:val="00C2686E"/>
    <w:rsid w:val="00C31260"/>
    <w:rsid w:val="00C319ED"/>
    <w:rsid w:val="00C31B81"/>
    <w:rsid w:val="00C31EC3"/>
    <w:rsid w:val="00C32A0A"/>
    <w:rsid w:val="00C32C53"/>
    <w:rsid w:val="00C359DF"/>
    <w:rsid w:val="00C43F4E"/>
    <w:rsid w:val="00C525C0"/>
    <w:rsid w:val="00C53F92"/>
    <w:rsid w:val="00C574BA"/>
    <w:rsid w:val="00C61066"/>
    <w:rsid w:val="00C62E34"/>
    <w:rsid w:val="00C64C6C"/>
    <w:rsid w:val="00C64FA4"/>
    <w:rsid w:val="00C66955"/>
    <w:rsid w:val="00C73759"/>
    <w:rsid w:val="00C73AFE"/>
    <w:rsid w:val="00C73DEE"/>
    <w:rsid w:val="00C813FD"/>
    <w:rsid w:val="00C85952"/>
    <w:rsid w:val="00C87713"/>
    <w:rsid w:val="00C903BE"/>
    <w:rsid w:val="00C9124E"/>
    <w:rsid w:val="00C92411"/>
    <w:rsid w:val="00C94815"/>
    <w:rsid w:val="00C962F7"/>
    <w:rsid w:val="00CB2C7C"/>
    <w:rsid w:val="00CC41B8"/>
    <w:rsid w:val="00CC4236"/>
    <w:rsid w:val="00CC4A4A"/>
    <w:rsid w:val="00CC5CA5"/>
    <w:rsid w:val="00CC715C"/>
    <w:rsid w:val="00CE2B8A"/>
    <w:rsid w:val="00CF2C84"/>
    <w:rsid w:val="00CF5847"/>
    <w:rsid w:val="00D07335"/>
    <w:rsid w:val="00D157BD"/>
    <w:rsid w:val="00D1632F"/>
    <w:rsid w:val="00D172F3"/>
    <w:rsid w:val="00D23BFC"/>
    <w:rsid w:val="00D35182"/>
    <w:rsid w:val="00D4038D"/>
    <w:rsid w:val="00D429F2"/>
    <w:rsid w:val="00D50701"/>
    <w:rsid w:val="00D51855"/>
    <w:rsid w:val="00D53F5A"/>
    <w:rsid w:val="00D62B2F"/>
    <w:rsid w:val="00D7658B"/>
    <w:rsid w:val="00D81927"/>
    <w:rsid w:val="00D8288E"/>
    <w:rsid w:val="00D85713"/>
    <w:rsid w:val="00D8789C"/>
    <w:rsid w:val="00D94470"/>
    <w:rsid w:val="00D95E2C"/>
    <w:rsid w:val="00D97075"/>
    <w:rsid w:val="00DA7DF9"/>
    <w:rsid w:val="00DC02B9"/>
    <w:rsid w:val="00DC40EB"/>
    <w:rsid w:val="00DC5262"/>
    <w:rsid w:val="00DC5E9D"/>
    <w:rsid w:val="00DD4B96"/>
    <w:rsid w:val="00DD6A58"/>
    <w:rsid w:val="00DE39DA"/>
    <w:rsid w:val="00DE6812"/>
    <w:rsid w:val="00DF26A7"/>
    <w:rsid w:val="00DF4326"/>
    <w:rsid w:val="00E03704"/>
    <w:rsid w:val="00E059B4"/>
    <w:rsid w:val="00E07EE4"/>
    <w:rsid w:val="00E137CF"/>
    <w:rsid w:val="00E15015"/>
    <w:rsid w:val="00E2681E"/>
    <w:rsid w:val="00E27930"/>
    <w:rsid w:val="00E349D3"/>
    <w:rsid w:val="00E42F0D"/>
    <w:rsid w:val="00E47C8E"/>
    <w:rsid w:val="00E5394D"/>
    <w:rsid w:val="00E546DD"/>
    <w:rsid w:val="00E6050C"/>
    <w:rsid w:val="00E649AE"/>
    <w:rsid w:val="00E77235"/>
    <w:rsid w:val="00E8385C"/>
    <w:rsid w:val="00E84109"/>
    <w:rsid w:val="00E85800"/>
    <w:rsid w:val="00E85F5D"/>
    <w:rsid w:val="00E86A0C"/>
    <w:rsid w:val="00E9150C"/>
    <w:rsid w:val="00E918F4"/>
    <w:rsid w:val="00E91E16"/>
    <w:rsid w:val="00EA2368"/>
    <w:rsid w:val="00EA2A4C"/>
    <w:rsid w:val="00EA39F1"/>
    <w:rsid w:val="00EA4F61"/>
    <w:rsid w:val="00EA78E8"/>
    <w:rsid w:val="00EB2A50"/>
    <w:rsid w:val="00EB3DBD"/>
    <w:rsid w:val="00EB5280"/>
    <w:rsid w:val="00EB7C75"/>
    <w:rsid w:val="00EC41F6"/>
    <w:rsid w:val="00ED038B"/>
    <w:rsid w:val="00ED26A9"/>
    <w:rsid w:val="00ED2BB2"/>
    <w:rsid w:val="00ED3DEB"/>
    <w:rsid w:val="00EE0827"/>
    <w:rsid w:val="00EE1A1F"/>
    <w:rsid w:val="00EE2264"/>
    <w:rsid w:val="00F004F6"/>
    <w:rsid w:val="00F02F75"/>
    <w:rsid w:val="00F050F9"/>
    <w:rsid w:val="00F05E11"/>
    <w:rsid w:val="00F11CEA"/>
    <w:rsid w:val="00F12696"/>
    <w:rsid w:val="00F21041"/>
    <w:rsid w:val="00F3239F"/>
    <w:rsid w:val="00F32E93"/>
    <w:rsid w:val="00F34CE6"/>
    <w:rsid w:val="00F34DC8"/>
    <w:rsid w:val="00F34E22"/>
    <w:rsid w:val="00F434CE"/>
    <w:rsid w:val="00F507EF"/>
    <w:rsid w:val="00F51C6C"/>
    <w:rsid w:val="00F608C5"/>
    <w:rsid w:val="00F628DB"/>
    <w:rsid w:val="00F90840"/>
    <w:rsid w:val="00F93E72"/>
    <w:rsid w:val="00F97647"/>
    <w:rsid w:val="00FA3347"/>
    <w:rsid w:val="00FA3F72"/>
    <w:rsid w:val="00FB098A"/>
    <w:rsid w:val="00FB1CD9"/>
    <w:rsid w:val="00FC0308"/>
    <w:rsid w:val="00FC3BD5"/>
    <w:rsid w:val="00FC3ED9"/>
    <w:rsid w:val="00FC468F"/>
    <w:rsid w:val="00FC7F10"/>
    <w:rsid w:val="00FD27B9"/>
    <w:rsid w:val="00FE2046"/>
    <w:rsid w:val="00FE765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24F88C"/>
  <w15:chartTrackingRefBased/>
  <w15:docId w15:val="{622164D0-4AD8-46AB-AEA3-4711A911B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652898"/>
    <w:pPr>
      <w:keepNext/>
      <w:spacing w:after="336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841F9"/>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paragraph" w:customStyle="1" w:styleId="TODO">
    <w:name w:val="TODO"/>
    <w:basedOn w:val="Norml"/>
    <w:link w:val="TODOChar"/>
    <w:qFormat/>
    <w:rsid w:val="006F7EC8"/>
    <w:rPr>
      <w:b/>
      <w:color w:val="FF0000"/>
      <w:sz w:val="48"/>
      <w:u w:val="single"/>
    </w:rPr>
  </w:style>
  <w:style w:type="character" w:styleId="Jegyzethivatkozs">
    <w:name w:val="annotation reference"/>
    <w:basedOn w:val="Bekezdsalapbettpusa"/>
    <w:rsid w:val="006F7EC8"/>
    <w:rPr>
      <w:sz w:val="16"/>
      <w:szCs w:val="16"/>
    </w:rPr>
  </w:style>
  <w:style w:type="character" w:customStyle="1" w:styleId="TODOChar">
    <w:name w:val="TODO Char"/>
    <w:basedOn w:val="Bekezdsalapbettpusa"/>
    <w:link w:val="TODO"/>
    <w:rsid w:val="006F7EC8"/>
    <w:rPr>
      <w:b/>
      <w:color w:val="FF0000"/>
      <w:sz w:val="48"/>
      <w:szCs w:val="24"/>
      <w:u w:val="single"/>
      <w:lang w:eastAsia="en-US"/>
    </w:rPr>
  </w:style>
  <w:style w:type="paragraph" w:styleId="Jegyzetszveg">
    <w:name w:val="annotation text"/>
    <w:basedOn w:val="Norml"/>
    <w:link w:val="JegyzetszvegChar"/>
    <w:rsid w:val="006F7EC8"/>
    <w:pPr>
      <w:spacing w:line="240" w:lineRule="auto"/>
    </w:pPr>
    <w:rPr>
      <w:sz w:val="20"/>
      <w:szCs w:val="20"/>
    </w:rPr>
  </w:style>
  <w:style w:type="character" w:customStyle="1" w:styleId="JegyzetszvegChar">
    <w:name w:val="Jegyzetszöveg Char"/>
    <w:basedOn w:val="Bekezdsalapbettpusa"/>
    <w:link w:val="Jegyzetszveg"/>
    <w:rsid w:val="006F7EC8"/>
    <w:rPr>
      <w:lang w:eastAsia="en-US"/>
    </w:rPr>
  </w:style>
  <w:style w:type="paragraph" w:styleId="Megjegyzstrgya">
    <w:name w:val="annotation subject"/>
    <w:basedOn w:val="Jegyzetszveg"/>
    <w:next w:val="Jegyzetszveg"/>
    <w:link w:val="MegjegyzstrgyaChar"/>
    <w:rsid w:val="006F7EC8"/>
    <w:rPr>
      <w:b/>
      <w:bCs/>
    </w:rPr>
  </w:style>
  <w:style w:type="character" w:customStyle="1" w:styleId="MegjegyzstrgyaChar">
    <w:name w:val="Megjegyzés tárgya Char"/>
    <w:basedOn w:val="JegyzetszvegChar"/>
    <w:link w:val="Megjegyzstrgya"/>
    <w:rsid w:val="006F7EC8"/>
    <w:rPr>
      <w:b/>
      <w:bCs/>
      <w:lang w:eastAsia="en-US"/>
    </w:rPr>
  </w:style>
  <w:style w:type="character" w:styleId="Helyrzszveg">
    <w:name w:val="Placeholder Text"/>
    <w:basedOn w:val="Bekezdsalapbettpusa"/>
    <w:uiPriority w:val="99"/>
    <w:semiHidden/>
    <w:rsid w:val="00FA3F72"/>
    <w:rPr>
      <w:color w:val="808080"/>
    </w:rPr>
  </w:style>
  <w:style w:type="character" w:customStyle="1" w:styleId="mi">
    <w:name w:val="mi"/>
    <w:basedOn w:val="Bekezdsalapbettpusa"/>
    <w:rsid w:val="00804369"/>
  </w:style>
  <w:style w:type="character" w:customStyle="1" w:styleId="mo">
    <w:name w:val="mo"/>
    <w:basedOn w:val="Bekezdsalapbettpusa"/>
    <w:rsid w:val="00804369"/>
  </w:style>
  <w:style w:type="character" w:customStyle="1" w:styleId="mn">
    <w:name w:val="mn"/>
    <w:basedOn w:val="Bekezdsalapbettpusa"/>
    <w:rsid w:val="008043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gif"/><Relationship Id="rId26" Type="http://schemas.openxmlformats.org/officeDocument/2006/relationships/image" Target="media/image16.png"/><Relationship Id="rId39" Type="http://schemas.openxmlformats.org/officeDocument/2006/relationships/hyperlink" Target="http://en.wikipedia.org/wiki/Evaluation_strategy"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comments" Target="comments.xml"/><Relationship Id="rId19" Type="http://schemas.openxmlformats.org/officeDocument/2006/relationships/image" Target="media/image9.gif"/><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png"/><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www.ni.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D8ABC6-A6AB-406C-A247-537AD18EF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21582</TotalTime>
  <Pages>48</Pages>
  <Words>9061</Words>
  <Characters>62526</Characters>
  <Application>Microsoft Office Word</Application>
  <DocSecurity>0</DocSecurity>
  <Lines>521</Lines>
  <Paragraphs>142</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71445</CharactersWithSpaces>
  <SharedDoc>false</SharedDoc>
  <HLinks>
    <vt:vector size="78" baseType="variant">
      <vt:variant>
        <vt:i4>2293851</vt:i4>
      </vt:variant>
      <vt:variant>
        <vt:i4>93</vt:i4>
      </vt:variant>
      <vt:variant>
        <vt:i4>0</vt:i4>
      </vt:variant>
      <vt:variant>
        <vt:i4>5</vt:i4>
      </vt:variant>
      <vt:variant>
        <vt:lpwstr>http://en.wikipedia.org/wiki/Evaluation_strategy</vt:lpwstr>
      </vt:variant>
      <vt:variant>
        <vt:lpwstr/>
      </vt:variant>
      <vt:variant>
        <vt:i4>2818103</vt:i4>
      </vt:variant>
      <vt:variant>
        <vt:i4>90</vt:i4>
      </vt:variant>
      <vt:variant>
        <vt:i4>0</vt:i4>
      </vt:variant>
      <vt:variant>
        <vt:i4>5</vt:i4>
      </vt:variant>
      <vt:variant>
        <vt:lpwstr>http://www.ni.com/</vt:lpwstr>
      </vt:variant>
      <vt:variant>
        <vt:lpwstr/>
      </vt:variant>
      <vt:variant>
        <vt:i4>1966128</vt:i4>
      </vt:variant>
      <vt:variant>
        <vt:i4>65</vt:i4>
      </vt:variant>
      <vt:variant>
        <vt:i4>0</vt:i4>
      </vt:variant>
      <vt:variant>
        <vt:i4>5</vt:i4>
      </vt:variant>
      <vt:variant>
        <vt:lpwstr/>
      </vt:variant>
      <vt:variant>
        <vt:lpwstr>_Toc332798853</vt:lpwstr>
      </vt:variant>
      <vt:variant>
        <vt:i4>1966128</vt:i4>
      </vt:variant>
      <vt:variant>
        <vt:i4>59</vt:i4>
      </vt:variant>
      <vt:variant>
        <vt:i4>0</vt:i4>
      </vt:variant>
      <vt:variant>
        <vt:i4>5</vt:i4>
      </vt:variant>
      <vt:variant>
        <vt:lpwstr/>
      </vt:variant>
      <vt:variant>
        <vt:lpwstr>_Toc332798852</vt:lpwstr>
      </vt:variant>
      <vt:variant>
        <vt:i4>1966128</vt:i4>
      </vt:variant>
      <vt:variant>
        <vt:i4>53</vt:i4>
      </vt:variant>
      <vt:variant>
        <vt:i4>0</vt:i4>
      </vt:variant>
      <vt:variant>
        <vt:i4>5</vt:i4>
      </vt:variant>
      <vt:variant>
        <vt:lpwstr/>
      </vt:variant>
      <vt:variant>
        <vt:lpwstr>_Toc332798851</vt:lpwstr>
      </vt:variant>
      <vt:variant>
        <vt:i4>1966128</vt:i4>
      </vt:variant>
      <vt:variant>
        <vt:i4>47</vt:i4>
      </vt:variant>
      <vt:variant>
        <vt:i4>0</vt:i4>
      </vt:variant>
      <vt:variant>
        <vt:i4>5</vt:i4>
      </vt:variant>
      <vt:variant>
        <vt:lpwstr/>
      </vt:variant>
      <vt:variant>
        <vt:lpwstr>_Toc332798850</vt:lpwstr>
      </vt:variant>
      <vt:variant>
        <vt:i4>2031664</vt:i4>
      </vt:variant>
      <vt:variant>
        <vt:i4>41</vt:i4>
      </vt:variant>
      <vt:variant>
        <vt:i4>0</vt:i4>
      </vt:variant>
      <vt:variant>
        <vt:i4>5</vt:i4>
      </vt:variant>
      <vt:variant>
        <vt:lpwstr/>
      </vt:variant>
      <vt:variant>
        <vt:lpwstr>_Toc332798849</vt:lpwstr>
      </vt:variant>
      <vt:variant>
        <vt:i4>2031664</vt:i4>
      </vt:variant>
      <vt:variant>
        <vt:i4>35</vt:i4>
      </vt:variant>
      <vt:variant>
        <vt:i4>0</vt:i4>
      </vt:variant>
      <vt:variant>
        <vt:i4>5</vt:i4>
      </vt:variant>
      <vt:variant>
        <vt:lpwstr/>
      </vt:variant>
      <vt:variant>
        <vt:lpwstr>_Toc332798848</vt:lpwstr>
      </vt:variant>
      <vt:variant>
        <vt:i4>2031664</vt:i4>
      </vt:variant>
      <vt:variant>
        <vt:i4>29</vt:i4>
      </vt:variant>
      <vt:variant>
        <vt:i4>0</vt:i4>
      </vt:variant>
      <vt:variant>
        <vt:i4>5</vt:i4>
      </vt:variant>
      <vt:variant>
        <vt:lpwstr/>
      </vt:variant>
      <vt:variant>
        <vt:lpwstr>_Toc332798847</vt:lpwstr>
      </vt:variant>
      <vt:variant>
        <vt:i4>2031664</vt:i4>
      </vt:variant>
      <vt:variant>
        <vt:i4>23</vt:i4>
      </vt:variant>
      <vt:variant>
        <vt:i4>0</vt:i4>
      </vt:variant>
      <vt:variant>
        <vt:i4>5</vt:i4>
      </vt:variant>
      <vt:variant>
        <vt:lpwstr/>
      </vt:variant>
      <vt:variant>
        <vt:lpwstr>_Toc332798846</vt:lpwstr>
      </vt:variant>
      <vt:variant>
        <vt:i4>2031664</vt:i4>
      </vt:variant>
      <vt:variant>
        <vt:i4>17</vt:i4>
      </vt:variant>
      <vt:variant>
        <vt:i4>0</vt:i4>
      </vt:variant>
      <vt:variant>
        <vt:i4>5</vt:i4>
      </vt:variant>
      <vt:variant>
        <vt:lpwstr/>
      </vt:variant>
      <vt:variant>
        <vt:lpwstr>_Toc332798845</vt:lpwstr>
      </vt:variant>
      <vt:variant>
        <vt:i4>2031664</vt:i4>
      </vt:variant>
      <vt:variant>
        <vt:i4>11</vt:i4>
      </vt:variant>
      <vt:variant>
        <vt:i4>0</vt:i4>
      </vt:variant>
      <vt:variant>
        <vt:i4>5</vt:i4>
      </vt:variant>
      <vt:variant>
        <vt:lpwstr/>
      </vt:variant>
      <vt:variant>
        <vt:lpwstr>_Toc332798844</vt:lpwstr>
      </vt:variant>
      <vt:variant>
        <vt:i4>2031664</vt:i4>
      </vt:variant>
      <vt:variant>
        <vt:i4>5</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Fehér Gergő</dc:creator>
  <cp:keywords/>
  <dc:description>Az adatok átírása után a dokumentum egészére adjanak ki frissítést.</dc:description>
  <cp:lastModifiedBy>Gergo</cp:lastModifiedBy>
  <cp:revision>277</cp:revision>
  <cp:lastPrinted>2002-07-08T12:51:00Z</cp:lastPrinted>
  <dcterms:created xsi:type="dcterms:W3CDTF">2017-11-05T18:34:00Z</dcterms:created>
  <dcterms:modified xsi:type="dcterms:W3CDTF">2017-11-21T14:22:00Z</dcterms:modified>
</cp:coreProperties>
</file>