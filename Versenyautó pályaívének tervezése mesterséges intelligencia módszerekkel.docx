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5B9CD" w14:textId="77777777" w:rsidR="0090541F" w:rsidRDefault="0090541F" w:rsidP="0090541F">
      <w:pPr>
        <w:pStyle w:val="tmutatcm"/>
      </w:pPr>
      <w:r>
        <w:t xml:space="preserve">Általános </w:t>
      </w:r>
      <w:proofErr w:type="gramStart"/>
      <w:r>
        <w:t>információk</w:t>
      </w:r>
      <w:proofErr w:type="gramEnd"/>
    </w:p>
    <w:p w14:paraId="1F65E330" w14:textId="77777777" w:rsidR="00C2686E" w:rsidRPr="00C2686E" w:rsidRDefault="0090541F" w:rsidP="0090541F">
      <w:pPr>
        <w:pStyle w:val="tmutat"/>
      </w:pPr>
      <w:r>
        <w:t>A</w:t>
      </w:r>
      <w:r w:rsidR="00C2686E" w:rsidRPr="00C2686E">
        <w:t xml:space="preserve"> diplomaterv szerkezete</w:t>
      </w:r>
      <w:r>
        <w:t>:</w:t>
      </w:r>
    </w:p>
    <w:p w14:paraId="22C969A1" w14:textId="77777777" w:rsidR="00C2686E" w:rsidRPr="00267677" w:rsidRDefault="00C2686E" w:rsidP="00C53F92">
      <w:pPr>
        <w:pStyle w:val="tmutat"/>
        <w:numPr>
          <w:ilvl w:val="0"/>
          <w:numId w:val="8"/>
        </w:numPr>
        <w:ind w:left="714" w:hanging="357"/>
        <w:contextualSpacing/>
      </w:pPr>
      <w:r w:rsidRPr="00C2686E">
        <w:t>Diplomaterv feladatkiírás</w:t>
      </w:r>
    </w:p>
    <w:p w14:paraId="23E5FA04" w14:textId="77777777" w:rsidR="00C2686E" w:rsidRPr="00267677" w:rsidRDefault="00C2686E" w:rsidP="00C53F92">
      <w:pPr>
        <w:pStyle w:val="tmutat"/>
        <w:numPr>
          <w:ilvl w:val="0"/>
          <w:numId w:val="8"/>
        </w:numPr>
        <w:ind w:left="714" w:hanging="357"/>
        <w:contextualSpacing/>
      </w:pPr>
      <w:r w:rsidRPr="00C2686E">
        <w:t>Címoldal</w:t>
      </w:r>
    </w:p>
    <w:p w14:paraId="48B52B97" w14:textId="77777777" w:rsidR="00C2686E" w:rsidRPr="00267677" w:rsidRDefault="00C2686E" w:rsidP="00C53F92">
      <w:pPr>
        <w:pStyle w:val="tmutat"/>
        <w:numPr>
          <w:ilvl w:val="0"/>
          <w:numId w:val="8"/>
        </w:numPr>
        <w:ind w:left="714" w:hanging="357"/>
        <w:contextualSpacing/>
      </w:pPr>
      <w:r w:rsidRPr="00C2686E">
        <w:t>Tartalomjegyzék</w:t>
      </w:r>
    </w:p>
    <w:p w14:paraId="69562C46"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9ED7344"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156BB885"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60927E5C"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6F068A87"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68FD4797"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57B05115" w14:textId="77777777" w:rsidR="00C2686E" w:rsidRPr="00267677" w:rsidRDefault="00C2686E" w:rsidP="00C53F92">
      <w:pPr>
        <w:pStyle w:val="tmutat"/>
        <w:numPr>
          <w:ilvl w:val="0"/>
          <w:numId w:val="8"/>
        </w:numPr>
        <w:ind w:left="714" w:hanging="357"/>
        <w:contextualSpacing/>
      </w:pPr>
      <w:r w:rsidRPr="00C2686E">
        <w:t xml:space="preserve">A megtervezett műszaki alkotás értékelése, kritikai elemzése, </w:t>
      </w:r>
      <w:proofErr w:type="spellStart"/>
      <w:r w:rsidRPr="00C2686E">
        <w:t>továbbfejlesztési</w:t>
      </w:r>
      <w:proofErr w:type="spellEnd"/>
      <w:r w:rsidRPr="00C2686E">
        <w:t xml:space="preserve"> lehetőségek</w:t>
      </w:r>
    </w:p>
    <w:p w14:paraId="22237BAE"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464C8F03"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21746E7" w14:textId="77777777" w:rsidR="00C2686E" w:rsidRPr="00267677" w:rsidRDefault="00C2686E" w:rsidP="00C53F92">
      <w:pPr>
        <w:pStyle w:val="tmutat"/>
        <w:numPr>
          <w:ilvl w:val="0"/>
          <w:numId w:val="8"/>
        </w:numPr>
        <w:ind w:left="714" w:hanging="357"/>
      </w:pPr>
      <w:proofErr w:type="gramStart"/>
      <w:r w:rsidRPr="00C2686E">
        <w:t>Függelék(</w:t>
      </w:r>
      <w:proofErr w:type="spellStart"/>
      <w:proofErr w:type="gramEnd"/>
      <w:r w:rsidRPr="00C2686E">
        <w:t>ek</w:t>
      </w:r>
      <w:proofErr w:type="spellEnd"/>
      <w:r w:rsidRPr="00C2686E">
        <w:t>)</w:t>
      </w:r>
    </w:p>
    <w:p w14:paraId="5207B31B"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w:t>
      </w:r>
      <w:proofErr w:type="gramStart"/>
      <w:r w:rsidRPr="00C2686E">
        <w:t>dokumentum</w:t>
      </w:r>
      <w:proofErr w:type="gramEnd"/>
      <w:r w:rsidRPr="00C2686E">
        <w:t xml:space="preserve"> tartalma. Ügyeljen a </w:t>
      </w:r>
      <w:proofErr w:type="gramStart"/>
      <w:r w:rsidRPr="00C2686E">
        <w:t>konzulens</w:t>
      </w:r>
      <w:proofErr w:type="gramEnd"/>
      <w:r w:rsidRPr="00C2686E">
        <w:t xml:space="preserve"> nevét és a beadás évét jelölő szövegdobozokra, mert azokra külön ki kell adni a frissítést.</w:t>
      </w:r>
      <w:r>
        <w:t xml:space="preserve"> A mezők tartalma a sablonban a </w:t>
      </w:r>
      <w:proofErr w:type="gramStart"/>
      <w:r>
        <w:t>dokumentum</w:t>
      </w:r>
      <w:proofErr w:type="gramEnd"/>
      <w:r>
        <w:t xml:space="preserve"> adatlapja alapján automatikusan kerül kitöltésre.</w:t>
      </w:r>
    </w:p>
    <w:p w14:paraId="0C6EEC94" w14:textId="77777777" w:rsidR="00C2686E" w:rsidRPr="00C2686E" w:rsidRDefault="00C2686E" w:rsidP="0090541F">
      <w:pPr>
        <w:pStyle w:val="tmutat"/>
      </w:pPr>
      <w:r w:rsidRPr="00C2686E">
        <w:t xml:space="preserve">A diplomaterv szabványos méretű A4-es lapokra kerüljön. Az oldalak tükörmargóval készüljenek (mindenhol 2.5cm, baloldalon 1cm-es kötéssel). Az alapértelmezett betűkészlet a 12 pontos Times New </w:t>
      </w:r>
      <w:proofErr w:type="spellStart"/>
      <w:r w:rsidRPr="00C2686E">
        <w:t>Roman</w:t>
      </w:r>
      <w:proofErr w:type="spellEnd"/>
      <w:r w:rsidRPr="00C2686E">
        <w:t>, másfeles sorközzel.</w:t>
      </w:r>
    </w:p>
    <w:p w14:paraId="1676A51D" w14:textId="77777777" w:rsidR="00C2686E" w:rsidRPr="00C2686E" w:rsidRDefault="00C2686E" w:rsidP="0090541F">
      <w:pPr>
        <w:pStyle w:val="tmutat"/>
      </w:pPr>
      <w:r w:rsidRPr="00C2686E">
        <w:t>Minden oldalon - az első négy szerkezeti elem kivételével - szerepelnie kell az oldalszámnak.</w:t>
      </w:r>
    </w:p>
    <w:p w14:paraId="60A8F79D" w14:textId="77777777" w:rsidR="00C2686E" w:rsidRPr="00C2686E" w:rsidRDefault="00C2686E" w:rsidP="0090541F">
      <w:pPr>
        <w:pStyle w:val="tmutat"/>
      </w:pPr>
      <w:r w:rsidRPr="00C2686E">
        <w:t xml:space="preserve">A fejezeteket decimális beosztással kell ellátni. Az ábrákat a megfelelő helyre be kell illeszteni, </w:t>
      </w:r>
      <w:proofErr w:type="spellStart"/>
      <w:r w:rsidRPr="00C2686E">
        <w:t>fejezetenként</w:t>
      </w:r>
      <w:proofErr w:type="spellEnd"/>
      <w:r w:rsidRPr="00C2686E">
        <w:t xml:space="preserve"> decimális számmal és kifejező címmel kell ellátni. A fejezeteket decimális aláosztással számozzuk, </w:t>
      </w:r>
      <w:proofErr w:type="gramStart"/>
      <w:r w:rsidRPr="00C2686E">
        <w:t>maximálisan</w:t>
      </w:r>
      <w:proofErr w:type="gramEnd"/>
      <w:r w:rsidRPr="00C2686E">
        <w:t xml:space="preserve"> 3 aláosztás mélységben (pl. 2.3.4.1.). Az ábrákat, táblázatokat és képleteket célszerű </w:t>
      </w:r>
      <w:proofErr w:type="spellStart"/>
      <w:r w:rsidRPr="00C2686E">
        <w:t>fejezetenként</w:t>
      </w:r>
      <w:proofErr w:type="spellEnd"/>
      <w:r w:rsidRPr="00C2686E">
        <w:t xml:space="preserve">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4D303713"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DBDA31A"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xml:space="preserve">.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w:t>
      </w:r>
      <w:proofErr w:type="gramStart"/>
      <w:r w:rsidRPr="00C2686E">
        <w:t>link</w:t>
      </w:r>
      <w:proofErr w:type="gramEnd"/>
      <w:r w:rsidRPr="00C2686E">
        <w:t xml:space="preserve"> egy idő után akár elérhetetlenné is válhat), valamint az elérés időpontját.</w:t>
      </w:r>
    </w:p>
    <w:p w14:paraId="7F26F60E" w14:textId="77777777" w:rsidR="000A7483" w:rsidRPr="006F512E" w:rsidRDefault="00C2686E" w:rsidP="0090541F">
      <w:pPr>
        <w:pStyle w:val="tmutat"/>
        <w:rPr>
          <w:rStyle w:val="tmutatfontos"/>
        </w:rPr>
      </w:pPr>
      <w:r w:rsidRPr="006F512E">
        <w:rPr>
          <w:rStyle w:val="tmutatfontos"/>
        </w:rPr>
        <w:t>Fontos:</w:t>
      </w:r>
    </w:p>
    <w:p w14:paraId="14BA8095"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51E39398" w14:textId="77777777" w:rsidR="000A7483" w:rsidRPr="003A4CDB" w:rsidRDefault="000A7483" w:rsidP="00C53F92">
      <w:pPr>
        <w:pStyle w:val="tmutat"/>
        <w:numPr>
          <w:ilvl w:val="0"/>
          <w:numId w:val="12"/>
        </w:numPr>
      </w:pPr>
      <w:r w:rsidRPr="003A4CDB">
        <w:t>mind a dolgozat, mind a melléklet</w:t>
      </w:r>
      <w:r w:rsidR="000062F4" w:rsidRPr="003A4CDB">
        <w:t xml:space="preserve"> </w:t>
      </w:r>
      <w:proofErr w:type="gramStart"/>
      <w:r w:rsidR="000062F4" w:rsidRPr="003A4CDB">
        <w:t>maximálisan</w:t>
      </w:r>
      <w:proofErr w:type="gramEnd"/>
      <w:r w:rsidR="000062F4" w:rsidRPr="003A4CDB">
        <w:t xml:space="preserve"> 15 MB méretű lehet</w:t>
      </w:r>
      <w:r w:rsidRPr="003A4CDB">
        <w:t>!</w:t>
      </w:r>
    </w:p>
    <w:p w14:paraId="22A2024A" w14:textId="77777777" w:rsidR="00C2686E" w:rsidRPr="00C2686E" w:rsidRDefault="00C2686E" w:rsidP="006F512E">
      <w:pPr>
        <w:pStyle w:val="tmutat"/>
      </w:pPr>
      <w:r>
        <w:t xml:space="preserve">Jó munkát, sikeres szakdolgozat </w:t>
      </w:r>
      <w:proofErr w:type="gramStart"/>
      <w:r>
        <w:t>készítést</w:t>
      </w:r>
      <w:proofErr w:type="gramEnd"/>
      <w:r>
        <w:t xml:space="preserve"> ill. </w:t>
      </w:r>
      <w:r w:rsidRPr="006F512E">
        <w:t>diplomatervezést</w:t>
      </w:r>
      <w:r>
        <w:t xml:space="preserve"> kívánunk!</w:t>
      </w:r>
    </w:p>
    <w:p w14:paraId="3C3EA314" w14:textId="77777777" w:rsidR="00816BCB" w:rsidRPr="00B50CAA" w:rsidRDefault="00816BCB" w:rsidP="00816BCB">
      <w:pPr>
        <w:pStyle w:val="Nyilatkozatcm"/>
      </w:pPr>
      <w:r w:rsidRPr="00B50CAA">
        <w:lastRenderedPageBreak/>
        <w:t>FELADATKIÍRÁS</w:t>
      </w:r>
    </w:p>
    <w:p w14:paraId="4A031A12"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40BFC47" w14:textId="77777777" w:rsidR="0063585C" w:rsidRPr="004851C7" w:rsidRDefault="00816BCB" w:rsidP="00D429F2">
      <w:pPr>
        <w:pStyle w:val="Cmlaplog"/>
      </w:pPr>
      <w:r>
        <w:br w:type="page"/>
      </w:r>
      <w:r w:rsidR="006B6E74" w:rsidRPr="004851C7">
        <w:rPr>
          <w:noProof/>
          <w:lang w:eastAsia="hu-HU"/>
        </w:rPr>
        <w:lastRenderedPageBreak/>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52C4F58F" w14:textId="77777777" w:rsidR="004851C7" w:rsidRDefault="007213E6" w:rsidP="00D429F2">
      <w:pPr>
        <w:pStyle w:val="Cmlapkarstanszk"/>
      </w:pPr>
      <w:fldSimple w:instr=" DOCPROPERTY  Company  \* MERGEFORMAT ">
        <w:r w:rsidR="00652898">
          <w:t>Irányítástechnika</w:t>
        </w:r>
        <w:r w:rsidR="006A1B7F">
          <w:t xml:space="preserve"> és </w:t>
        </w:r>
        <w:r w:rsidR="00652898">
          <w:t>Informatika</w:t>
        </w:r>
        <w:r w:rsidR="006A1B7F">
          <w:t xml:space="preserve">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3A1114" w:rsidRDefault="003A1114" w:rsidP="00171054">
                            <w:pPr>
                              <w:keepLines/>
                              <w:spacing w:after="0"/>
                              <w:ind w:firstLine="0"/>
                              <w:jc w:val="center"/>
                              <w:rPr>
                                <w:smallCaps/>
                              </w:rPr>
                            </w:pPr>
                            <w:proofErr w:type="gramStart"/>
                            <w:r>
                              <w:rPr>
                                <w:smallCaps/>
                              </w:rPr>
                              <w:t>Konzulens</w:t>
                            </w:r>
                            <w:proofErr w:type="gramEnd"/>
                          </w:p>
                          <w:p w14:paraId="15482601" w14:textId="77777777" w:rsidR="003A1114" w:rsidRDefault="003A1114" w:rsidP="00171054">
                            <w:pPr>
                              <w:pStyle w:val="Cmlapszerz"/>
                            </w:pPr>
                            <w:fldSimple w:instr=" DOCPROPERTY &quot;Manager&quot;  \* MERGEFORMAT ">
                              <w:r>
                                <w:t>Dr. Harmati István</w:t>
                              </w:r>
                            </w:fldSimple>
                          </w:p>
                          <w:p w14:paraId="0BE6A7EB" w14:textId="2155E506" w:rsidR="003A1114" w:rsidRDefault="003A1114"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3A1114" w:rsidRDefault="003A1114" w:rsidP="00171054">
                      <w:pPr>
                        <w:keepLines/>
                        <w:spacing w:after="0"/>
                        <w:ind w:firstLine="0"/>
                        <w:jc w:val="center"/>
                        <w:rPr>
                          <w:smallCaps/>
                        </w:rPr>
                      </w:pPr>
                      <w:proofErr w:type="gramStart"/>
                      <w:r>
                        <w:rPr>
                          <w:smallCaps/>
                        </w:rPr>
                        <w:t>Konzulens</w:t>
                      </w:r>
                      <w:proofErr w:type="gramEnd"/>
                    </w:p>
                    <w:p w14:paraId="15482601" w14:textId="77777777" w:rsidR="003A1114" w:rsidRDefault="003A1114" w:rsidP="00171054">
                      <w:pPr>
                        <w:pStyle w:val="Cmlapszerz"/>
                      </w:pPr>
                      <w:fldSimple w:instr=" DOCPROPERTY &quot;Manager&quot;  \* MERGEFORMAT ">
                        <w:r>
                          <w:t>Dr. Harmati István</w:t>
                        </w:r>
                      </w:fldSimple>
                    </w:p>
                    <w:p w14:paraId="0BE6A7EB" w14:textId="2155E506" w:rsidR="003A1114" w:rsidRDefault="003A1114"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43C7DB44" w14:textId="23A4F6A8" w:rsidR="003A1114"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139904" w:history="1">
        <w:r w:rsidR="003A1114" w:rsidRPr="00C47C4E">
          <w:rPr>
            <w:rStyle w:val="Hiperhivatkozs"/>
            <w:noProof/>
          </w:rPr>
          <w:t>Összefoglaló</w:t>
        </w:r>
        <w:r w:rsidR="003A1114">
          <w:rPr>
            <w:noProof/>
            <w:webHidden/>
          </w:rPr>
          <w:tab/>
        </w:r>
        <w:r w:rsidR="003A1114">
          <w:rPr>
            <w:noProof/>
            <w:webHidden/>
          </w:rPr>
          <w:fldChar w:fldCharType="begin"/>
        </w:r>
        <w:r w:rsidR="003A1114">
          <w:rPr>
            <w:noProof/>
            <w:webHidden/>
          </w:rPr>
          <w:instrText xml:space="preserve"> PAGEREF _Toc499139904 \h </w:instrText>
        </w:r>
        <w:r w:rsidR="003A1114">
          <w:rPr>
            <w:noProof/>
            <w:webHidden/>
          </w:rPr>
        </w:r>
        <w:r w:rsidR="003A1114">
          <w:rPr>
            <w:noProof/>
            <w:webHidden/>
          </w:rPr>
          <w:fldChar w:fldCharType="separate"/>
        </w:r>
        <w:r w:rsidR="003A1114">
          <w:rPr>
            <w:noProof/>
            <w:webHidden/>
          </w:rPr>
          <w:t>7</w:t>
        </w:r>
        <w:r w:rsidR="003A1114">
          <w:rPr>
            <w:noProof/>
            <w:webHidden/>
          </w:rPr>
          <w:fldChar w:fldCharType="end"/>
        </w:r>
      </w:hyperlink>
    </w:p>
    <w:p w14:paraId="653391BF" w14:textId="19C49ADF" w:rsidR="003A1114" w:rsidRDefault="003A1114">
      <w:pPr>
        <w:pStyle w:val="TJ1"/>
        <w:rPr>
          <w:rFonts w:asciiTheme="minorHAnsi" w:eastAsiaTheme="minorEastAsia" w:hAnsiTheme="minorHAnsi" w:cstheme="minorBidi"/>
          <w:b w:val="0"/>
          <w:noProof/>
          <w:sz w:val="22"/>
          <w:szCs w:val="22"/>
          <w:lang w:eastAsia="hu-HU"/>
        </w:rPr>
      </w:pPr>
      <w:hyperlink w:anchor="_Toc499139905" w:history="1">
        <w:r w:rsidRPr="00C47C4E">
          <w:rPr>
            <w:rStyle w:val="Hiperhivatkozs"/>
            <w:noProof/>
          </w:rPr>
          <w:t>Abstract</w:t>
        </w:r>
        <w:r>
          <w:rPr>
            <w:noProof/>
            <w:webHidden/>
          </w:rPr>
          <w:tab/>
        </w:r>
        <w:r>
          <w:rPr>
            <w:noProof/>
            <w:webHidden/>
          </w:rPr>
          <w:fldChar w:fldCharType="begin"/>
        </w:r>
        <w:r>
          <w:rPr>
            <w:noProof/>
            <w:webHidden/>
          </w:rPr>
          <w:instrText xml:space="preserve"> PAGEREF _Toc499139905 \h </w:instrText>
        </w:r>
        <w:r>
          <w:rPr>
            <w:noProof/>
            <w:webHidden/>
          </w:rPr>
        </w:r>
        <w:r>
          <w:rPr>
            <w:noProof/>
            <w:webHidden/>
          </w:rPr>
          <w:fldChar w:fldCharType="separate"/>
        </w:r>
        <w:r>
          <w:rPr>
            <w:noProof/>
            <w:webHidden/>
          </w:rPr>
          <w:t>8</w:t>
        </w:r>
        <w:r>
          <w:rPr>
            <w:noProof/>
            <w:webHidden/>
          </w:rPr>
          <w:fldChar w:fldCharType="end"/>
        </w:r>
      </w:hyperlink>
    </w:p>
    <w:p w14:paraId="066B489F" w14:textId="4280CAB3" w:rsidR="003A1114" w:rsidRDefault="003A1114">
      <w:pPr>
        <w:pStyle w:val="TJ1"/>
        <w:rPr>
          <w:rFonts w:asciiTheme="minorHAnsi" w:eastAsiaTheme="minorEastAsia" w:hAnsiTheme="minorHAnsi" w:cstheme="minorBidi"/>
          <w:b w:val="0"/>
          <w:noProof/>
          <w:sz w:val="22"/>
          <w:szCs w:val="22"/>
          <w:lang w:eastAsia="hu-HU"/>
        </w:rPr>
      </w:pPr>
      <w:hyperlink w:anchor="_Toc499139906" w:history="1">
        <w:r w:rsidRPr="00C47C4E">
          <w:rPr>
            <w:rStyle w:val="Hiperhivatkozs"/>
            <w:noProof/>
          </w:rPr>
          <w:t>1 Bevezetés</w:t>
        </w:r>
        <w:r>
          <w:rPr>
            <w:noProof/>
            <w:webHidden/>
          </w:rPr>
          <w:tab/>
        </w:r>
        <w:r>
          <w:rPr>
            <w:noProof/>
            <w:webHidden/>
          </w:rPr>
          <w:fldChar w:fldCharType="begin"/>
        </w:r>
        <w:r>
          <w:rPr>
            <w:noProof/>
            <w:webHidden/>
          </w:rPr>
          <w:instrText xml:space="preserve"> PAGEREF _Toc499139906 \h </w:instrText>
        </w:r>
        <w:r>
          <w:rPr>
            <w:noProof/>
            <w:webHidden/>
          </w:rPr>
        </w:r>
        <w:r>
          <w:rPr>
            <w:noProof/>
            <w:webHidden/>
          </w:rPr>
          <w:fldChar w:fldCharType="separate"/>
        </w:r>
        <w:r>
          <w:rPr>
            <w:noProof/>
            <w:webHidden/>
          </w:rPr>
          <w:t>9</w:t>
        </w:r>
        <w:r>
          <w:rPr>
            <w:noProof/>
            <w:webHidden/>
          </w:rPr>
          <w:fldChar w:fldCharType="end"/>
        </w:r>
      </w:hyperlink>
    </w:p>
    <w:p w14:paraId="5CCDB561" w14:textId="168BFD84" w:rsidR="003A1114" w:rsidRDefault="003A1114">
      <w:pPr>
        <w:pStyle w:val="TJ1"/>
        <w:rPr>
          <w:rFonts w:asciiTheme="minorHAnsi" w:eastAsiaTheme="minorEastAsia" w:hAnsiTheme="minorHAnsi" w:cstheme="minorBidi"/>
          <w:b w:val="0"/>
          <w:noProof/>
          <w:sz w:val="22"/>
          <w:szCs w:val="22"/>
          <w:lang w:eastAsia="hu-HU"/>
        </w:rPr>
      </w:pPr>
      <w:hyperlink w:anchor="_Toc499139907" w:history="1">
        <w:r w:rsidRPr="00C47C4E">
          <w:rPr>
            <w:rStyle w:val="Hiperhivatkozs"/>
            <w:noProof/>
          </w:rPr>
          <w:t>2 Elméleti háttér</w:t>
        </w:r>
        <w:r>
          <w:rPr>
            <w:noProof/>
            <w:webHidden/>
          </w:rPr>
          <w:tab/>
        </w:r>
        <w:r>
          <w:rPr>
            <w:noProof/>
            <w:webHidden/>
          </w:rPr>
          <w:fldChar w:fldCharType="begin"/>
        </w:r>
        <w:r>
          <w:rPr>
            <w:noProof/>
            <w:webHidden/>
          </w:rPr>
          <w:instrText xml:space="preserve"> PAGEREF _Toc499139907 \h </w:instrText>
        </w:r>
        <w:r>
          <w:rPr>
            <w:noProof/>
            <w:webHidden/>
          </w:rPr>
        </w:r>
        <w:r>
          <w:rPr>
            <w:noProof/>
            <w:webHidden/>
          </w:rPr>
          <w:fldChar w:fldCharType="separate"/>
        </w:r>
        <w:r>
          <w:rPr>
            <w:noProof/>
            <w:webHidden/>
          </w:rPr>
          <w:t>10</w:t>
        </w:r>
        <w:r>
          <w:rPr>
            <w:noProof/>
            <w:webHidden/>
          </w:rPr>
          <w:fldChar w:fldCharType="end"/>
        </w:r>
      </w:hyperlink>
    </w:p>
    <w:p w14:paraId="5AB43E3A" w14:textId="7AFD2E45"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08" w:history="1">
        <w:r w:rsidRPr="00C47C4E">
          <w:rPr>
            <w:rStyle w:val="Hiperhivatkozs"/>
            <w:noProof/>
          </w:rPr>
          <w:t>2.1 Megerősítéses tanulás</w:t>
        </w:r>
        <w:r>
          <w:rPr>
            <w:noProof/>
            <w:webHidden/>
          </w:rPr>
          <w:tab/>
        </w:r>
        <w:r>
          <w:rPr>
            <w:noProof/>
            <w:webHidden/>
          </w:rPr>
          <w:fldChar w:fldCharType="begin"/>
        </w:r>
        <w:r>
          <w:rPr>
            <w:noProof/>
            <w:webHidden/>
          </w:rPr>
          <w:instrText xml:space="preserve"> PAGEREF _Toc499139908 \h </w:instrText>
        </w:r>
        <w:r>
          <w:rPr>
            <w:noProof/>
            <w:webHidden/>
          </w:rPr>
        </w:r>
        <w:r>
          <w:rPr>
            <w:noProof/>
            <w:webHidden/>
          </w:rPr>
          <w:fldChar w:fldCharType="separate"/>
        </w:r>
        <w:r>
          <w:rPr>
            <w:noProof/>
            <w:webHidden/>
          </w:rPr>
          <w:t>10</w:t>
        </w:r>
        <w:r>
          <w:rPr>
            <w:noProof/>
            <w:webHidden/>
          </w:rPr>
          <w:fldChar w:fldCharType="end"/>
        </w:r>
      </w:hyperlink>
    </w:p>
    <w:p w14:paraId="4FC417CD" w14:textId="26654359"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09" w:history="1">
        <w:r w:rsidRPr="00C47C4E">
          <w:rPr>
            <w:rStyle w:val="Hiperhivatkozs"/>
            <w:noProof/>
          </w:rPr>
          <w:t>2.1.1 Markovi döntési folyamat</w:t>
        </w:r>
        <w:r>
          <w:rPr>
            <w:noProof/>
            <w:webHidden/>
          </w:rPr>
          <w:tab/>
        </w:r>
        <w:r>
          <w:rPr>
            <w:noProof/>
            <w:webHidden/>
          </w:rPr>
          <w:fldChar w:fldCharType="begin"/>
        </w:r>
        <w:r>
          <w:rPr>
            <w:noProof/>
            <w:webHidden/>
          </w:rPr>
          <w:instrText xml:space="preserve"> PAGEREF _Toc499139909 \h </w:instrText>
        </w:r>
        <w:r>
          <w:rPr>
            <w:noProof/>
            <w:webHidden/>
          </w:rPr>
        </w:r>
        <w:r>
          <w:rPr>
            <w:noProof/>
            <w:webHidden/>
          </w:rPr>
          <w:fldChar w:fldCharType="separate"/>
        </w:r>
        <w:r>
          <w:rPr>
            <w:noProof/>
            <w:webHidden/>
          </w:rPr>
          <w:t>10</w:t>
        </w:r>
        <w:r>
          <w:rPr>
            <w:noProof/>
            <w:webHidden/>
          </w:rPr>
          <w:fldChar w:fldCharType="end"/>
        </w:r>
      </w:hyperlink>
    </w:p>
    <w:p w14:paraId="30D2006B" w14:textId="21EEA26C"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0" w:history="1">
        <w:r w:rsidRPr="00C47C4E">
          <w:rPr>
            <w:rStyle w:val="Hiperhivatkozs"/>
            <w:noProof/>
          </w:rPr>
          <w:t>2.1.2 Algoritmusok kategorizálása</w:t>
        </w:r>
        <w:r>
          <w:rPr>
            <w:noProof/>
            <w:webHidden/>
          </w:rPr>
          <w:tab/>
        </w:r>
        <w:r>
          <w:rPr>
            <w:noProof/>
            <w:webHidden/>
          </w:rPr>
          <w:fldChar w:fldCharType="begin"/>
        </w:r>
        <w:r>
          <w:rPr>
            <w:noProof/>
            <w:webHidden/>
          </w:rPr>
          <w:instrText xml:space="preserve"> PAGEREF _Toc499139910 \h </w:instrText>
        </w:r>
        <w:r>
          <w:rPr>
            <w:noProof/>
            <w:webHidden/>
          </w:rPr>
        </w:r>
        <w:r>
          <w:rPr>
            <w:noProof/>
            <w:webHidden/>
          </w:rPr>
          <w:fldChar w:fldCharType="separate"/>
        </w:r>
        <w:r>
          <w:rPr>
            <w:noProof/>
            <w:webHidden/>
          </w:rPr>
          <w:t>12</w:t>
        </w:r>
        <w:r>
          <w:rPr>
            <w:noProof/>
            <w:webHidden/>
          </w:rPr>
          <w:fldChar w:fldCharType="end"/>
        </w:r>
      </w:hyperlink>
    </w:p>
    <w:p w14:paraId="0366E6C3" w14:textId="29949F47"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1" w:history="1">
        <w:r w:rsidRPr="00C47C4E">
          <w:rPr>
            <w:rStyle w:val="Hiperhivatkozs"/>
            <w:noProof/>
          </w:rPr>
          <w:t>2.1.3 Exploration, exploitation dilemma</w:t>
        </w:r>
        <w:r>
          <w:rPr>
            <w:noProof/>
            <w:webHidden/>
          </w:rPr>
          <w:tab/>
        </w:r>
        <w:r>
          <w:rPr>
            <w:noProof/>
            <w:webHidden/>
          </w:rPr>
          <w:fldChar w:fldCharType="begin"/>
        </w:r>
        <w:r>
          <w:rPr>
            <w:noProof/>
            <w:webHidden/>
          </w:rPr>
          <w:instrText xml:space="preserve"> PAGEREF _Toc499139911 \h </w:instrText>
        </w:r>
        <w:r>
          <w:rPr>
            <w:noProof/>
            <w:webHidden/>
          </w:rPr>
        </w:r>
        <w:r>
          <w:rPr>
            <w:noProof/>
            <w:webHidden/>
          </w:rPr>
          <w:fldChar w:fldCharType="separate"/>
        </w:r>
        <w:r>
          <w:rPr>
            <w:noProof/>
            <w:webHidden/>
          </w:rPr>
          <w:t>14</w:t>
        </w:r>
        <w:r>
          <w:rPr>
            <w:noProof/>
            <w:webHidden/>
          </w:rPr>
          <w:fldChar w:fldCharType="end"/>
        </w:r>
      </w:hyperlink>
    </w:p>
    <w:p w14:paraId="1DAF6ACF" w14:textId="6FE575D4"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2" w:history="1">
        <w:r w:rsidRPr="00C47C4E">
          <w:rPr>
            <w:rStyle w:val="Hiperhivatkozs"/>
            <w:noProof/>
          </w:rPr>
          <w:t>2.1.4 Elterjedt felderítő függvények</w:t>
        </w:r>
        <w:r>
          <w:rPr>
            <w:noProof/>
            <w:webHidden/>
          </w:rPr>
          <w:tab/>
        </w:r>
        <w:r>
          <w:rPr>
            <w:noProof/>
            <w:webHidden/>
          </w:rPr>
          <w:fldChar w:fldCharType="begin"/>
        </w:r>
        <w:r>
          <w:rPr>
            <w:noProof/>
            <w:webHidden/>
          </w:rPr>
          <w:instrText xml:space="preserve"> PAGEREF _Toc499139912 \h </w:instrText>
        </w:r>
        <w:r>
          <w:rPr>
            <w:noProof/>
            <w:webHidden/>
          </w:rPr>
        </w:r>
        <w:r>
          <w:rPr>
            <w:noProof/>
            <w:webHidden/>
          </w:rPr>
          <w:fldChar w:fldCharType="separate"/>
        </w:r>
        <w:r>
          <w:rPr>
            <w:noProof/>
            <w:webHidden/>
          </w:rPr>
          <w:t>14</w:t>
        </w:r>
        <w:r>
          <w:rPr>
            <w:noProof/>
            <w:webHidden/>
          </w:rPr>
          <w:fldChar w:fldCharType="end"/>
        </w:r>
      </w:hyperlink>
    </w:p>
    <w:p w14:paraId="6DA141DE" w14:textId="4FC90C33"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13" w:history="1">
        <w:r w:rsidRPr="00C47C4E">
          <w:rPr>
            <w:rStyle w:val="Hiperhivatkozs"/>
            <w:noProof/>
          </w:rPr>
          <w:t>2.2 Neurális hálózatok</w:t>
        </w:r>
        <w:r>
          <w:rPr>
            <w:noProof/>
            <w:webHidden/>
          </w:rPr>
          <w:tab/>
        </w:r>
        <w:r>
          <w:rPr>
            <w:noProof/>
            <w:webHidden/>
          </w:rPr>
          <w:fldChar w:fldCharType="begin"/>
        </w:r>
        <w:r>
          <w:rPr>
            <w:noProof/>
            <w:webHidden/>
          </w:rPr>
          <w:instrText xml:space="preserve"> PAGEREF _Toc499139913 \h </w:instrText>
        </w:r>
        <w:r>
          <w:rPr>
            <w:noProof/>
            <w:webHidden/>
          </w:rPr>
        </w:r>
        <w:r>
          <w:rPr>
            <w:noProof/>
            <w:webHidden/>
          </w:rPr>
          <w:fldChar w:fldCharType="separate"/>
        </w:r>
        <w:r>
          <w:rPr>
            <w:noProof/>
            <w:webHidden/>
          </w:rPr>
          <w:t>15</w:t>
        </w:r>
        <w:r>
          <w:rPr>
            <w:noProof/>
            <w:webHidden/>
          </w:rPr>
          <w:fldChar w:fldCharType="end"/>
        </w:r>
      </w:hyperlink>
    </w:p>
    <w:p w14:paraId="5E68C41A" w14:textId="4D05D206"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4" w:history="1">
        <w:r w:rsidRPr="00C47C4E">
          <w:rPr>
            <w:rStyle w:val="Hiperhivatkozs"/>
            <w:noProof/>
          </w:rPr>
          <w:t>2.2.1 Neurális hálózatok felépítése</w:t>
        </w:r>
        <w:r>
          <w:rPr>
            <w:noProof/>
            <w:webHidden/>
          </w:rPr>
          <w:tab/>
        </w:r>
        <w:r>
          <w:rPr>
            <w:noProof/>
            <w:webHidden/>
          </w:rPr>
          <w:fldChar w:fldCharType="begin"/>
        </w:r>
        <w:r>
          <w:rPr>
            <w:noProof/>
            <w:webHidden/>
          </w:rPr>
          <w:instrText xml:space="preserve"> PAGEREF _Toc499139914 \h </w:instrText>
        </w:r>
        <w:r>
          <w:rPr>
            <w:noProof/>
            <w:webHidden/>
          </w:rPr>
        </w:r>
        <w:r>
          <w:rPr>
            <w:noProof/>
            <w:webHidden/>
          </w:rPr>
          <w:fldChar w:fldCharType="separate"/>
        </w:r>
        <w:r>
          <w:rPr>
            <w:noProof/>
            <w:webHidden/>
          </w:rPr>
          <w:t>15</w:t>
        </w:r>
        <w:r>
          <w:rPr>
            <w:noProof/>
            <w:webHidden/>
          </w:rPr>
          <w:fldChar w:fldCharType="end"/>
        </w:r>
      </w:hyperlink>
    </w:p>
    <w:p w14:paraId="74380D5B" w14:textId="40E77CCF"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5" w:history="1">
        <w:r w:rsidRPr="00C47C4E">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_Toc499139915 \h </w:instrText>
        </w:r>
        <w:r>
          <w:rPr>
            <w:noProof/>
            <w:webHidden/>
          </w:rPr>
        </w:r>
        <w:r>
          <w:rPr>
            <w:noProof/>
            <w:webHidden/>
          </w:rPr>
          <w:fldChar w:fldCharType="separate"/>
        </w:r>
        <w:r>
          <w:rPr>
            <w:noProof/>
            <w:webHidden/>
          </w:rPr>
          <w:t>17</w:t>
        </w:r>
        <w:r>
          <w:rPr>
            <w:noProof/>
            <w:webHidden/>
          </w:rPr>
          <w:fldChar w:fldCharType="end"/>
        </w:r>
      </w:hyperlink>
    </w:p>
    <w:p w14:paraId="25655C30" w14:textId="4321FE89"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6" w:history="1">
        <w:r w:rsidRPr="00C47C4E">
          <w:rPr>
            <w:rStyle w:val="Hiperhivatkozs"/>
            <w:noProof/>
          </w:rPr>
          <w:t>2.2.3 Költség függvények</w:t>
        </w:r>
        <w:r>
          <w:rPr>
            <w:noProof/>
            <w:webHidden/>
          </w:rPr>
          <w:tab/>
        </w:r>
        <w:r>
          <w:rPr>
            <w:noProof/>
            <w:webHidden/>
          </w:rPr>
          <w:fldChar w:fldCharType="begin"/>
        </w:r>
        <w:r>
          <w:rPr>
            <w:noProof/>
            <w:webHidden/>
          </w:rPr>
          <w:instrText xml:space="preserve"> PAGEREF _Toc499139916 \h </w:instrText>
        </w:r>
        <w:r>
          <w:rPr>
            <w:noProof/>
            <w:webHidden/>
          </w:rPr>
        </w:r>
        <w:r>
          <w:rPr>
            <w:noProof/>
            <w:webHidden/>
          </w:rPr>
          <w:fldChar w:fldCharType="separate"/>
        </w:r>
        <w:r>
          <w:rPr>
            <w:noProof/>
            <w:webHidden/>
          </w:rPr>
          <w:t>18</w:t>
        </w:r>
        <w:r>
          <w:rPr>
            <w:noProof/>
            <w:webHidden/>
          </w:rPr>
          <w:fldChar w:fldCharType="end"/>
        </w:r>
      </w:hyperlink>
    </w:p>
    <w:p w14:paraId="3C8E684B" w14:textId="5F629350"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7" w:history="1">
        <w:r w:rsidRPr="00C47C4E">
          <w:rPr>
            <w:rStyle w:val="Hiperhivatkozs"/>
            <w:noProof/>
          </w:rPr>
          <w:t>2.2.4 Hálózat tanítása és optimalizálás</w:t>
        </w:r>
        <w:r>
          <w:rPr>
            <w:noProof/>
            <w:webHidden/>
          </w:rPr>
          <w:tab/>
        </w:r>
        <w:r>
          <w:rPr>
            <w:noProof/>
            <w:webHidden/>
          </w:rPr>
          <w:fldChar w:fldCharType="begin"/>
        </w:r>
        <w:r>
          <w:rPr>
            <w:noProof/>
            <w:webHidden/>
          </w:rPr>
          <w:instrText xml:space="preserve"> PAGEREF _Toc499139917 \h </w:instrText>
        </w:r>
        <w:r>
          <w:rPr>
            <w:noProof/>
            <w:webHidden/>
          </w:rPr>
        </w:r>
        <w:r>
          <w:rPr>
            <w:noProof/>
            <w:webHidden/>
          </w:rPr>
          <w:fldChar w:fldCharType="separate"/>
        </w:r>
        <w:r>
          <w:rPr>
            <w:noProof/>
            <w:webHidden/>
          </w:rPr>
          <w:t>19</w:t>
        </w:r>
        <w:r>
          <w:rPr>
            <w:noProof/>
            <w:webHidden/>
          </w:rPr>
          <w:fldChar w:fldCharType="end"/>
        </w:r>
      </w:hyperlink>
    </w:p>
    <w:p w14:paraId="3E43CA55" w14:textId="49FACDCD"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18" w:history="1">
        <w:r w:rsidRPr="00C47C4E">
          <w:rPr>
            <w:rStyle w:val="Hiperhivatkozs"/>
            <w:noProof/>
          </w:rPr>
          <w:t>2.2.5 Neurális hálózatok típusai</w:t>
        </w:r>
        <w:r>
          <w:rPr>
            <w:noProof/>
            <w:webHidden/>
          </w:rPr>
          <w:tab/>
        </w:r>
        <w:bookmarkStart w:id="0" w:name="_GoBack"/>
        <w:bookmarkEnd w:id="0"/>
        <w:r>
          <w:rPr>
            <w:noProof/>
            <w:webHidden/>
          </w:rPr>
          <w:fldChar w:fldCharType="begin"/>
        </w:r>
        <w:r>
          <w:rPr>
            <w:noProof/>
            <w:webHidden/>
          </w:rPr>
          <w:instrText xml:space="preserve"> PAGEREF _Toc499139918 \h </w:instrText>
        </w:r>
        <w:r>
          <w:rPr>
            <w:noProof/>
            <w:webHidden/>
          </w:rPr>
        </w:r>
        <w:r>
          <w:rPr>
            <w:noProof/>
            <w:webHidden/>
          </w:rPr>
          <w:fldChar w:fldCharType="separate"/>
        </w:r>
        <w:r>
          <w:rPr>
            <w:noProof/>
            <w:webHidden/>
          </w:rPr>
          <w:t>20</w:t>
        </w:r>
        <w:r>
          <w:rPr>
            <w:noProof/>
            <w:webHidden/>
          </w:rPr>
          <w:fldChar w:fldCharType="end"/>
        </w:r>
      </w:hyperlink>
    </w:p>
    <w:p w14:paraId="49B5E47D" w14:textId="7A85D72D"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19" w:history="1">
        <w:r w:rsidRPr="00C47C4E">
          <w:rPr>
            <w:rStyle w:val="Hiperhivatkozs"/>
            <w:noProof/>
          </w:rPr>
          <w:t>2.3 Deep reinfocement learning</w:t>
        </w:r>
        <w:r>
          <w:rPr>
            <w:noProof/>
            <w:webHidden/>
          </w:rPr>
          <w:tab/>
        </w:r>
        <w:r>
          <w:rPr>
            <w:noProof/>
            <w:webHidden/>
          </w:rPr>
          <w:fldChar w:fldCharType="begin"/>
        </w:r>
        <w:r>
          <w:rPr>
            <w:noProof/>
            <w:webHidden/>
          </w:rPr>
          <w:instrText xml:space="preserve"> PAGEREF _Toc499139919 \h </w:instrText>
        </w:r>
        <w:r>
          <w:rPr>
            <w:noProof/>
            <w:webHidden/>
          </w:rPr>
        </w:r>
        <w:r>
          <w:rPr>
            <w:noProof/>
            <w:webHidden/>
          </w:rPr>
          <w:fldChar w:fldCharType="separate"/>
        </w:r>
        <w:r>
          <w:rPr>
            <w:noProof/>
            <w:webHidden/>
          </w:rPr>
          <w:t>22</w:t>
        </w:r>
        <w:r>
          <w:rPr>
            <w:noProof/>
            <w:webHidden/>
          </w:rPr>
          <w:fldChar w:fldCharType="end"/>
        </w:r>
      </w:hyperlink>
    </w:p>
    <w:p w14:paraId="620B5F6F" w14:textId="6755DB59"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20" w:history="1">
        <w:r w:rsidRPr="00C47C4E">
          <w:rPr>
            <w:rStyle w:val="Hiperhivatkozs"/>
            <w:noProof/>
          </w:rPr>
          <w:t>2.3.1 Motiváció</w:t>
        </w:r>
        <w:r>
          <w:rPr>
            <w:noProof/>
            <w:webHidden/>
          </w:rPr>
          <w:tab/>
        </w:r>
        <w:r>
          <w:rPr>
            <w:noProof/>
            <w:webHidden/>
          </w:rPr>
          <w:fldChar w:fldCharType="begin"/>
        </w:r>
        <w:r>
          <w:rPr>
            <w:noProof/>
            <w:webHidden/>
          </w:rPr>
          <w:instrText xml:space="preserve"> PAGEREF _Toc499139920 \h </w:instrText>
        </w:r>
        <w:r>
          <w:rPr>
            <w:noProof/>
            <w:webHidden/>
          </w:rPr>
        </w:r>
        <w:r>
          <w:rPr>
            <w:noProof/>
            <w:webHidden/>
          </w:rPr>
          <w:fldChar w:fldCharType="separate"/>
        </w:r>
        <w:r>
          <w:rPr>
            <w:noProof/>
            <w:webHidden/>
          </w:rPr>
          <w:t>22</w:t>
        </w:r>
        <w:r>
          <w:rPr>
            <w:noProof/>
            <w:webHidden/>
          </w:rPr>
          <w:fldChar w:fldCharType="end"/>
        </w:r>
      </w:hyperlink>
    </w:p>
    <w:p w14:paraId="6958FEDD" w14:textId="50A298F9"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21" w:history="1">
        <w:r w:rsidRPr="00C47C4E">
          <w:rPr>
            <w:rStyle w:val="Hiperhivatkozs"/>
            <w:noProof/>
          </w:rPr>
          <w:t>2.3.2 DQN</w:t>
        </w:r>
        <w:r>
          <w:rPr>
            <w:noProof/>
            <w:webHidden/>
          </w:rPr>
          <w:tab/>
        </w:r>
        <w:r>
          <w:rPr>
            <w:noProof/>
            <w:webHidden/>
          </w:rPr>
          <w:fldChar w:fldCharType="begin"/>
        </w:r>
        <w:r>
          <w:rPr>
            <w:noProof/>
            <w:webHidden/>
          </w:rPr>
          <w:instrText xml:space="preserve"> PAGEREF _Toc499139921 \h </w:instrText>
        </w:r>
        <w:r>
          <w:rPr>
            <w:noProof/>
            <w:webHidden/>
          </w:rPr>
        </w:r>
        <w:r>
          <w:rPr>
            <w:noProof/>
            <w:webHidden/>
          </w:rPr>
          <w:fldChar w:fldCharType="separate"/>
        </w:r>
        <w:r>
          <w:rPr>
            <w:noProof/>
            <w:webHidden/>
          </w:rPr>
          <w:t>22</w:t>
        </w:r>
        <w:r>
          <w:rPr>
            <w:noProof/>
            <w:webHidden/>
          </w:rPr>
          <w:fldChar w:fldCharType="end"/>
        </w:r>
      </w:hyperlink>
    </w:p>
    <w:p w14:paraId="16364073" w14:textId="05B83FA9"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22" w:history="1">
        <w:r w:rsidRPr="00C47C4E">
          <w:rPr>
            <w:rStyle w:val="Hiperhivatkozs"/>
            <w:noProof/>
          </w:rPr>
          <w:t>2.3.3 DDQN</w:t>
        </w:r>
        <w:r>
          <w:rPr>
            <w:noProof/>
            <w:webHidden/>
          </w:rPr>
          <w:tab/>
        </w:r>
        <w:r>
          <w:rPr>
            <w:noProof/>
            <w:webHidden/>
          </w:rPr>
          <w:fldChar w:fldCharType="begin"/>
        </w:r>
        <w:r>
          <w:rPr>
            <w:noProof/>
            <w:webHidden/>
          </w:rPr>
          <w:instrText xml:space="preserve"> PAGEREF _Toc499139922 \h </w:instrText>
        </w:r>
        <w:r>
          <w:rPr>
            <w:noProof/>
            <w:webHidden/>
          </w:rPr>
        </w:r>
        <w:r>
          <w:rPr>
            <w:noProof/>
            <w:webHidden/>
          </w:rPr>
          <w:fldChar w:fldCharType="separate"/>
        </w:r>
        <w:r>
          <w:rPr>
            <w:noProof/>
            <w:webHidden/>
          </w:rPr>
          <w:t>23</w:t>
        </w:r>
        <w:r>
          <w:rPr>
            <w:noProof/>
            <w:webHidden/>
          </w:rPr>
          <w:fldChar w:fldCharType="end"/>
        </w:r>
      </w:hyperlink>
    </w:p>
    <w:p w14:paraId="3A533F4A" w14:textId="0922805D"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23" w:history="1">
        <w:r w:rsidRPr="00C47C4E">
          <w:rPr>
            <w:rStyle w:val="Hiperhivatkozs"/>
            <w:noProof/>
          </w:rPr>
          <w:t>2.3.4 DDPG</w:t>
        </w:r>
        <w:r>
          <w:rPr>
            <w:noProof/>
            <w:webHidden/>
          </w:rPr>
          <w:tab/>
        </w:r>
        <w:r>
          <w:rPr>
            <w:noProof/>
            <w:webHidden/>
          </w:rPr>
          <w:fldChar w:fldCharType="begin"/>
        </w:r>
        <w:r>
          <w:rPr>
            <w:noProof/>
            <w:webHidden/>
          </w:rPr>
          <w:instrText xml:space="preserve"> PAGEREF _Toc499139923 \h </w:instrText>
        </w:r>
        <w:r>
          <w:rPr>
            <w:noProof/>
            <w:webHidden/>
          </w:rPr>
        </w:r>
        <w:r>
          <w:rPr>
            <w:noProof/>
            <w:webHidden/>
          </w:rPr>
          <w:fldChar w:fldCharType="separate"/>
        </w:r>
        <w:r>
          <w:rPr>
            <w:noProof/>
            <w:webHidden/>
          </w:rPr>
          <w:t>23</w:t>
        </w:r>
        <w:r>
          <w:rPr>
            <w:noProof/>
            <w:webHidden/>
          </w:rPr>
          <w:fldChar w:fldCharType="end"/>
        </w:r>
      </w:hyperlink>
    </w:p>
    <w:p w14:paraId="26AFC69C" w14:textId="5E0C830D"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24" w:history="1">
        <w:r w:rsidRPr="00C47C4E">
          <w:rPr>
            <w:rStyle w:val="Hiperhivatkozs"/>
            <w:noProof/>
          </w:rPr>
          <w:t>2.3.5 Monte Carlo Tree Search</w:t>
        </w:r>
        <w:r>
          <w:rPr>
            <w:noProof/>
            <w:webHidden/>
          </w:rPr>
          <w:tab/>
        </w:r>
        <w:r>
          <w:rPr>
            <w:noProof/>
            <w:webHidden/>
          </w:rPr>
          <w:fldChar w:fldCharType="begin"/>
        </w:r>
        <w:r>
          <w:rPr>
            <w:noProof/>
            <w:webHidden/>
          </w:rPr>
          <w:instrText xml:space="preserve"> PAGEREF _Toc499139924 \h </w:instrText>
        </w:r>
        <w:r>
          <w:rPr>
            <w:noProof/>
            <w:webHidden/>
          </w:rPr>
        </w:r>
        <w:r>
          <w:rPr>
            <w:noProof/>
            <w:webHidden/>
          </w:rPr>
          <w:fldChar w:fldCharType="separate"/>
        </w:r>
        <w:r>
          <w:rPr>
            <w:noProof/>
            <w:webHidden/>
          </w:rPr>
          <w:t>24</w:t>
        </w:r>
        <w:r>
          <w:rPr>
            <w:noProof/>
            <w:webHidden/>
          </w:rPr>
          <w:fldChar w:fldCharType="end"/>
        </w:r>
      </w:hyperlink>
    </w:p>
    <w:p w14:paraId="40632883" w14:textId="057FA9EC" w:rsidR="003A1114" w:rsidRDefault="003A1114">
      <w:pPr>
        <w:pStyle w:val="TJ1"/>
        <w:rPr>
          <w:rFonts w:asciiTheme="minorHAnsi" w:eastAsiaTheme="minorEastAsia" w:hAnsiTheme="minorHAnsi" w:cstheme="minorBidi"/>
          <w:b w:val="0"/>
          <w:noProof/>
          <w:sz w:val="22"/>
          <w:szCs w:val="22"/>
          <w:lang w:eastAsia="hu-HU"/>
        </w:rPr>
      </w:pPr>
      <w:hyperlink w:anchor="_Toc499139925" w:history="1">
        <w:r w:rsidRPr="00C47C4E">
          <w:rPr>
            <w:rStyle w:val="Hiperhivatkozs"/>
            <w:noProof/>
          </w:rPr>
          <w:t>3 Megerősítéses tanulás a gyakorlatban</w:t>
        </w:r>
        <w:r>
          <w:rPr>
            <w:noProof/>
            <w:webHidden/>
          </w:rPr>
          <w:tab/>
        </w:r>
        <w:r>
          <w:rPr>
            <w:noProof/>
            <w:webHidden/>
          </w:rPr>
          <w:fldChar w:fldCharType="begin"/>
        </w:r>
        <w:r>
          <w:rPr>
            <w:noProof/>
            <w:webHidden/>
          </w:rPr>
          <w:instrText xml:space="preserve"> PAGEREF _Toc499139925 \h </w:instrText>
        </w:r>
        <w:r>
          <w:rPr>
            <w:noProof/>
            <w:webHidden/>
          </w:rPr>
        </w:r>
        <w:r>
          <w:rPr>
            <w:noProof/>
            <w:webHidden/>
          </w:rPr>
          <w:fldChar w:fldCharType="separate"/>
        </w:r>
        <w:r>
          <w:rPr>
            <w:noProof/>
            <w:webHidden/>
          </w:rPr>
          <w:t>26</w:t>
        </w:r>
        <w:r>
          <w:rPr>
            <w:noProof/>
            <w:webHidden/>
          </w:rPr>
          <w:fldChar w:fldCharType="end"/>
        </w:r>
      </w:hyperlink>
    </w:p>
    <w:p w14:paraId="3715FB43" w14:textId="7AA23906"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26" w:history="1">
        <w:r w:rsidRPr="00C47C4E">
          <w:rPr>
            <w:rStyle w:val="Hiperhivatkozs"/>
            <w:noProof/>
          </w:rPr>
          <w:t>3.1 Kő-papír-olló megerősítéses tanulással</w:t>
        </w:r>
        <w:r>
          <w:rPr>
            <w:noProof/>
            <w:webHidden/>
          </w:rPr>
          <w:tab/>
        </w:r>
        <w:r>
          <w:rPr>
            <w:noProof/>
            <w:webHidden/>
          </w:rPr>
          <w:fldChar w:fldCharType="begin"/>
        </w:r>
        <w:r>
          <w:rPr>
            <w:noProof/>
            <w:webHidden/>
          </w:rPr>
          <w:instrText xml:space="preserve"> PAGEREF _Toc499139926 \h </w:instrText>
        </w:r>
        <w:r>
          <w:rPr>
            <w:noProof/>
            <w:webHidden/>
          </w:rPr>
        </w:r>
        <w:r>
          <w:rPr>
            <w:noProof/>
            <w:webHidden/>
          </w:rPr>
          <w:fldChar w:fldCharType="separate"/>
        </w:r>
        <w:r>
          <w:rPr>
            <w:noProof/>
            <w:webHidden/>
          </w:rPr>
          <w:t>26</w:t>
        </w:r>
        <w:r>
          <w:rPr>
            <w:noProof/>
            <w:webHidden/>
          </w:rPr>
          <w:fldChar w:fldCharType="end"/>
        </w:r>
      </w:hyperlink>
    </w:p>
    <w:p w14:paraId="615512BA" w14:textId="1989B280"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27" w:history="1">
        <w:r w:rsidRPr="00C47C4E">
          <w:rPr>
            <w:rStyle w:val="Hiperhivatkozs"/>
            <w:noProof/>
          </w:rPr>
          <w:t>3.2 Kő papír-olló neurális hálóval</w:t>
        </w:r>
        <w:r>
          <w:rPr>
            <w:noProof/>
            <w:webHidden/>
          </w:rPr>
          <w:tab/>
        </w:r>
        <w:r>
          <w:rPr>
            <w:noProof/>
            <w:webHidden/>
          </w:rPr>
          <w:fldChar w:fldCharType="begin"/>
        </w:r>
        <w:r>
          <w:rPr>
            <w:noProof/>
            <w:webHidden/>
          </w:rPr>
          <w:instrText xml:space="preserve"> PAGEREF _Toc499139927 \h </w:instrText>
        </w:r>
        <w:r>
          <w:rPr>
            <w:noProof/>
            <w:webHidden/>
          </w:rPr>
        </w:r>
        <w:r>
          <w:rPr>
            <w:noProof/>
            <w:webHidden/>
          </w:rPr>
          <w:fldChar w:fldCharType="separate"/>
        </w:r>
        <w:r>
          <w:rPr>
            <w:noProof/>
            <w:webHidden/>
          </w:rPr>
          <w:t>27</w:t>
        </w:r>
        <w:r>
          <w:rPr>
            <w:noProof/>
            <w:webHidden/>
          </w:rPr>
          <w:fldChar w:fldCharType="end"/>
        </w:r>
      </w:hyperlink>
    </w:p>
    <w:p w14:paraId="17BC5E29" w14:textId="32616D9A"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28" w:history="1">
        <w:r w:rsidRPr="00C47C4E">
          <w:rPr>
            <w:rStyle w:val="Hiperhivatkozs"/>
            <w:noProof/>
          </w:rPr>
          <w:t>3.3 Értékelés</w:t>
        </w:r>
        <w:r>
          <w:rPr>
            <w:noProof/>
            <w:webHidden/>
          </w:rPr>
          <w:tab/>
        </w:r>
        <w:r>
          <w:rPr>
            <w:noProof/>
            <w:webHidden/>
          </w:rPr>
          <w:fldChar w:fldCharType="begin"/>
        </w:r>
        <w:r>
          <w:rPr>
            <w:noProof/>
            <w:webHidden/>
          </w:rPr>
          <w:instrText xml:space="preserve"> PAGEREF _Toc499139928 \h </w:instrText>
        </w:r>
        <w:r>
          <w:rPr>
            <w:noProof/>
            <w:webHidden/>
          </w:rPr>
        </w:r>
        <w:r>
          <w:rPr>
            <w:noProof/>
            <w:webHidden/>
          </w:rPr>
          <w:fldChar w:fldCharType="separate"/>
        </w:r>
        <w:r>
          <w:rPr>
            <w:noProof/>
            <w:webHidden/>
          </w:rPr>
          <w:t>28</w:t>
        </w:r>
        <w:r>
          <w:rPr>
            <w:noProof/>
            <w:webHidden/>
          </w:rPr>
          <w:fldChar w:fldCharType="end"/>
        </w:r>
      </w:hyperlink>
    </w:p>
    <w:p w14:paraId="307516A6" w14:textId="1741DCD5" w:rsidR="003A1114" w:rsidRDefault="003A1114">
      <w:pPr>
        <w:pStyle w:val="TJ1"/>
        <w:rPr>
          <w:rFonts w:asciiTheme="minorHAnsi" w:eastAsiaTheme="minorEastAsia" w:hAnsiTheme="minorHAnsi" w:cstheme="minorBidi"/>
          <w:b w:val="0"/>
          <w:noProof/>
          <w:sz w:val="22"/>
          <w:szCs w:val="22"/>
          <w:lang w:eastAsia="hu-HU"/>
        </w:rPr>
      </w:pPr>
      <w:hyperlink w:anchor="_Toc499139929" w:history="1">
        <w:r w:rsidRPr="00C47C4E">
          <w:rPr>
            <w:rStyle w:val="Hiperhivatkozs"/>
            <w:noProof/>
          </w:rPr>
          <w:t>4 Versenyautó irányításának tervezése és megvalósítása</w:t>
        </w:r>
        <w:r>
          <w:rPr>
            <w:noProof/>
            <w:webHidden/>
          </w:rPr>
          <w:tab/>
        </w:r>
        <w:r>
          <w:rPr>
            <w:noProof/>
            <w:webHidden/>
          </w:rPr>
          <w:fldChar w:fldCharType="begin"/>
        </w:r>
        <w:r>
          <w:rPr>
            <w:noProof/>
            <w:webHidden/>
          </w:rPr>
          <w:instrText xml:space="preserve"> PAGEREF _Toc499139929 \h </w:instrText>
        </w:r>
        <w:r>
          <w:rPr>
            <w:noProof/>
            <w:webHidden/>
          </w:rPr>
        </w:r>
        <w:r>
          <w:rPr>
            <w:noProof/>
            <w:webHidden/>
          </w:rPr>
          <w:fldChar w:fldCharType="separate"/>
        </w:r>
        <w:r>
          <w:rPr>
            <w:noProof/>
            <w:webHidden/>
          </w:rPr>
          <w:t>30</w:t>
        </w:r>
        <w:r>
          <w:rPr>
            <w:noProof/>
            <w:webHidden/>
          </w:rPr>
          <w:fldChar w:fldCharType="end"/>
        </w:r>
      </w:hyperlink>
    </w:p>
    <w:p w14:paraId="16F2AA49" w14:textId="445D3255"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30" w:history="1">
        <w:r w:rsidRPr="00C47C4E">
          <w:rPr>
            <w:rStyle w:val="Hiperhivatkozs"/>
            <w:noProof/>
          </w:rPr>
          <w:t>4.1 Szimulátor</w:t>
        </w:r>
        <w:r>
          <w:rPr>
            <w:noProof/>
            <w:webHidden/>
          </w:rPr>
          <w:tab/>
        </w:r>
        <w:r>
          <w:rPr>
            <w:noProof/>
            <w:webHidden/>
          </w:rPr>
          <w:fldChar w:fldCharType="begin"/>
        </w:r>
        <w:r>
          <w:rPr>
            <w:noProof/>
            <w:webHidden/>
          </w:rPr>
          <w:instrText xml:space="preserve"> PAGEREF _Toc499139930 \h </w:instrText>
        </w:r>
        <w:r>
          <w:rPr>
            <w:noProof/>
            <w:webHidden/>
          </w:rPr>
        </w:r>
        <w:r>
          <w:rPr>
            <w:noProof/>
            <w:webHidden/>
          </w:rPr>
          <w:fldChar w:fldCharType="separate"/>
        </w:r>
        <w:r>
          <w:rPr>
            <w:noProof/>
            <w:webHidden/>
          </w:rPr>
          <w:t>30</w:t>
        </w:r>
        <w:r>
          <w:rPr>
            <w:noProof/>
            <w:webHidden/>
          </w:rPr>
          <w:fldChar w:fldCharType="end"/>
        </w:r>
      </w:hyperlink>
    </w:p>
    <w:p w14:paraId="767B6D09" w14:textId="511CAC40"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1" w:history="1">
        <w:r w:rsidRPr="00C47C4E">
          <w:rPr>
            <w:rStyle w:val="Hiperhivatkozs"/>
            <w:noProof/>
          </w:rPr>
          <w:t>4.1.1 Grafikus felület</w:t>
        </w:r>
        <w:r>
          <w:rPr>
            <w:noProof/>
            <w:webHidden/>
          </w:rPr>
          <w:tab/>
        </w:r>
        <w:r>
          <w:rPr>
            <w:noProof/>
            <w:webHidden/>
          </w:rPr>
          <w:fldChar w:fldCharType="begin"/>
        </w:r>
        <w:r>
          <w:rPr>
            <w:noProof/>
            <w:webHidden/>
          </w:rPr>
          <w:instrText xml:space="preserve"> PAGEREF _Toc499139931 \h </w:instrText>
        </w:r>
        <w:r>
          <w:rPr>
            <w:noProof/>
            <w:webHidden/>
          </w:rPr>
        </w:r>
        <w:r>
          <w:rPr>
            <w:noProof/>
            <w:webHidden/>
          </w:rPr>
          <w:fldChar w:fldCharType="separate"/>
        </w:r>
        <w:r>
          <w:rPr>
            <w:noProof/>
            <w:webHidden/>
          </w:rPr>
          <w:t>30</w:t>
        </w:r>
        <w:r>
          <w:rPr>
            <w:noProof/>
            <w:webHidden/>
          </w:rPr>
          <w:fldChar w:fldCharType="end"/>
        </w:r>
      </w:hyperlink>
    </w:p>
    <w:p w14:paraId="7812ED26" w14:textId="16D1FB94"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2" w:history="1">
        <w:r w:rsidRPr="00C47C4E">
          <w:rPr>
            <w:rStyle w:val="Hiperhivatkozs"/>
            <w:noProof/>
          </w:rPr>
          <w:t>4.1.2 Szimulátor felépítése</w:t>
        </w:r>
        <w:r>
          <w:rPr>
            <w:noProof/>
            <w:webHidden/>
          </w:rPr>
          <w:tab/>
        </w:r>
        <w:r>
          <w:rPr>
            <w:noProof/>
            <w:webHidden/>
          </w:rPr>
          <w:fldChar w:fldCharType="begin"/>
        </w:r>
        <w:r>
          <w:rPr>
            <w:noProof/>
            <w:webHidden/>
          </w:rPr>
          <w:instrText xml:space="preserve"> PAGEREF _Toc499139932 \h </w:instrText>
        </w:r>
        <w:r>
          <w:rPr>
            <w:noProof/>
            <w:webHidden/>
          </w:rPr>
        </w:r>
        <w:r>
          <w:rPr>
            <w:noProof/>
            <w:webHidden/>
          </w:rPr>
          <w:fldChar w:fldCharType="separate"/>
        </w:r>
        <w:r>
          <w:rPr>
            <w:noProof/>
            <w:webHidden/>
          </w:rPr>
          <w:t>33</w:t>
        </w:r>
        <w:r>
          <w:rPr>
            <w:noProof/>
            <w:webHidden/>
          </w:rPr>
          <w:fldChar w:fldCharType="end"/>
        </w:r>
      </w:hyperlink>
    </w:p>
    <w:p w14:paraId="0920C6D1" w14:textId="174E5634"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33" w:history="1">
        <w:r w:rsidRPr="00C47C4E">
          <w:rPr>
            <w:rStyle w:val="Hiperhivatkozs"/>
            <w:noProof/>
          </w:rPr>
          <w:t>4.2 Kinematikai modell</w:t>
        </w:r>
        <w:r>
          <w:rPr>
            <w:noProof/>
            <w:webHidden/>
          </w:rPr>
          <w:tab/>
        </w:r>
        <w:r>
          <w:rPr>
            <w:noProof/>
            <w:webHidden/>
          </w:rPr>
          <w:fldChar w:fldCharType="begin"/>
        </w:r>
        <w:r>
          <w:rPr>
            <w:noProof/>
            <w:webHidden/>
          </w:rPr>
          <w:instrText xml:space="preserve"> PAGEREF _Toc499139933 \h </w:instrText>
        </w:r>
        <w:r>
          <w:rPr>
            <w:noProof/>
            <w:webHidden/>
          </w:rPr>
        </w:r>
        <w:r>
          <w:rPr>
            <w:noProof/>
            <w:webHidden/>
          </w:rPr>
          <w:fldChar w:fldCharType="separate"/>
        </w:r>
        <w:r>
          <w:rPr>
            <w:noProof/>
            <w:webHidden/>
          </w:rPr>
          <w:t>34</w:t>
        </w:r>
        <w:r>
          <w:rPr>
            <w:noProof/>
            <w:webHidden/>
          </w:rPr>
          <w:fldChar w:fldCharType="end"/>
        </w:r>
      </w:hyperlink>
    </w:p>
    <w:p w14:paraId="4977E4B7" w14:textId="6A6B688E"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34" w:history="1">
        <w:r w:rsidRPr="00C47C4E">
          <w:rPr>
            <w:rStyle w:val="Hiperhivatkozs"/>
            <w:noProof/>
          </w:rPr>
          <w:t>4.3 Elméleti megfontolások</w:t>
        </w:r>
        <w:r>
          <w:rPr>
            <w:noProof/>
            <w:webHidden/>
          </w:rPr>
          <w:tab/>
        </w:r>
        <w:r>
          <w:rPr>
            <w:noProof/>
            <w:webHidden/>
          </w:rPr>
          <w:fldChar w:fldCharType="begin"/>
        </w:r>
        <w:r>
          <w:rPr>
            <w:noProof/>
            <w:webHidden/>
          </w:rPr>
          <w:instrText xml:space="preserve"> PAGEREF _Toc499139934 \h </w:instrText>
        </w:r>
        <w:r>
          <w:rPr>
            <w:noProof/>
            <w:webHidden/>
          </w:rPr>
        </w:r>
        <w:r>
          <w:rPr>
            <w:noProof/>
            <w:webHidden/>
          </w:rPr>
          <w:fldChar w:fldCharType="separate"/>
        </w:r>
        <w:r>
          <w:rPr>
            <w:noProof/>
            <w:webHidden/>
          </w:rPr>
          <w:t>35</w:t>
        </w:r>
        <w:r>
          <w:rPr>
            <w:noProof/>
            <w:webHidden/>
          </w:rPr>
          <w:fldChar w:fldCharType="end"/>
        </w:r>
      </w:hyperlink>
    </w:p>
    <w:p w14:paraId="178E2171" w14:textId="2E8A541F"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5" w:history="1">
        <w:r w:rsidRPr="00C47C4E">
          <w:rPr>
            <w:rStyle w:val="Hiperhivatkozs"/>
            <w:noProof/>
          </w:rPr>
          <w:t>4.3.1 Bemenetek</w:t>
        </w:r>
        <w:r>
          <w:rPr>
            <w:noProof/>
            <w:webHidden/>
          </w:rPr>
          <w:tab/>
        </w:r>
        <w:r>
          <w:rPr>
            <w:noProof/>
            <w:webHidden/>
          </w:rPr>
          <w:fldChar w:fldCharType="begin"/>
        </w:r>
        <w:r>
          <w:rPr>
            <w:noProof/>
            <w:webHidden/>
          </w:rPr>
          <w:instrText xml:space="preserve"> PAGEREF _Toc499139935 \h </w:instrText>
        </w:r>
        <w:r>
          <w:rPr>
            <w:noProof/>
            <w:webHidden/>
          </w:rPr>
        </w:r>
        <w:r>
          <w:rPr>
            <w:noProof/>
            <w:webHidden/>
          </w:rPr>
          <w:fldChar w:fldCharType="separate"/>
        </w:r>
        <w:r>
          <w:rPr>
            <w:noProof/>
            <w:webHidden/>
          </w:rPr>
          <w:t>35</w:t>
        </w:r>
        <w:r>
          <w:rPr>
            <w:noProof/>
            <w:webHidden/>
          </w:rPr>
          <w:fldChar w:fldCharType="end"/>
        </w:r>
      </w:hyperlink>
    </w:p>
    <w:p w14:paraId="42A5A12D" w14:textId="16023BA4"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6" w:history="1">
        <w:r w:rsidRPr="00C47C4E">
          <w:rPr>
            <w:rStyle w:val="Hiperhivatkozs"/>
            <w:noProof/>
          </w:rPr>
          <w:t>4.3.2 A jutalom függvény</w:t>
        </w:r>
        <w:r>
          <w:rPr>
            <w:noProof/>
            <w:webHidden/>
          </w:rPr>
          <w:tab/>
        </w:r>
        <w:r>
          <w:rPr>
            <w:noProof/>
            <w:webHidden/>
          </w:rPr>
          <w:fldChar w:fldCharType="begin"/>
        </w:r>
        <w:r>
          <w:rPr>
            <w:noProof/>
            <w:webHidden/>
          </w:rPr>
          <w:instrText xml:space="preserve"> PAGEREF _Toc499139936 \h </w:instrText>
        </w:r>
        <w:r>
          <w:rPr>
            <w:noProof/>
            <w:webHidden/>
          </w:rPr>
        </w:r>
        <w:r>
          <w:rPr>
            <w:noProof/>
            <w:webHidden/>
          </w:rPr>
          <w:fldChar w:fldCharType="separate"/>
        </w:r>
        <w:r>
          <w:rPr>
            <w:noProof/>
            <w:webHidden/>
          </w:rPr>
          <w:t>36</w:t>
        </w:r>
        <w:r>
          <w:rPr>
            <w:noProof/>
            <w:webHidden/>
          </w:rPr>
          <w:fldChar w:fldCharType="end"/>
        </w:r>
      </w:hyperlink>
    </w:p>
    <w:p w14:paraId="67250CDE" w14:textId="5301E05F"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7" w:history="1">
        <w:r w:rsidRPr="00C47C4E">
          <w:rPr>
            <w:rStyle w:val="Hiperhivatkozs"/>
            <w:noProof/>
          </w:rPr>
          <w:t>4.3.3 Alkalmazott felderítő módszer</w:t>
        </w:r>
        <w:r>
          <w:rPr>
            <w:noProof/>
            <w:webHidden/>
          </w:rPr>
          <w:tab/>
        </w:r>
        <w:r>
          <w:rPr>
            <w:noProof/>
            <w:webHidden/>
          </w:rPr>
          <w:fldChar w:fldCharType="begin"/>
        </w:r>
        <w:r>
          <w:rPr>
            <w:noProof/>
            <w:webHidden/>
          </w:rPr>
          <w:instrText xml:space="preserve"> PAGEREF _Toc499139937 \h </w:instrText>
        </w:r>
        <w:r>
          <w:rPr>
            <w:noProof/>
            <w:webHidden/>
          </w:rPr>
        </w:r>
        <w:r>
          <w:rPr>
            <w:noProof/>
            <w:webHidden/>
          </w:rPr>
          <w:fldChar w:fldCharType="separate"/>
        </w:r>
        <w:r>
          <w:rPr>
            <w:noProof/>
            <w:webHidden/>
          </w:rPr>
          <w:t>37</w:t>
        </w:r>
        <w:r>
          <w:rPr>
            <w:noProof/>
            <w:webHidden/>
          </w:rPr>
          <w:fldChar w:fldCharType="end"/>
        </w:r>
      </w:hyperlink>
    </w:p>
    <w:p w14:paraId="136B9278" w14:textId="778A6D75"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38" w:history="1">
        <w:r w:rsidRPr="00C47C4E">
          <w:rPr>
            <w:rStyle w:val="Hiperhivatkozs"/>
            <w:noProof/>
          </w:rPr>
          <w:t>4.3.4 Hálózat szerkezete</w:t>
        </w:r>
        <w:r>
          <w:rPr>
            <w:noProof/>
            <w:webHidden/>
          </w:rPr>
          <w:tab/>
        </w:r>
        <w:r>
          <w:rPr>
            <w:noProof/>
            <w:webHidden/>
          </w:rPr>
          <w:fldChar w:fldCharType="begin"/>
        </w:r>
        <w:r>
          <w:rPr>
            <w:noProof/>
            <w:webHidden/>
          </w:rPr>
          <w:instrText xml:space="preserve"> PAGEREF _Toc499139938 \h </w:instrText>
        </w:r>
        <w:r>
          <w:rPr>
            <w:noProof/>
            <w:webHidden/>
          </w:rPr>
        </w:r>
        <w:r>
          <w:rPr>
            <w:noProof/>
            <w:webHidden/>
          </w:rPr>
          <w:fldChar w:fldCharType="separate"/>
        </w:r>
        <w:r>
          <w:rPr>
            <w:noProof/>
            <w:webHidden/>
          </w:rPr>
          <w:t>37</w:t>
        </w:r>
        <w:r>
          <w:rPr>
            <w:noProof/>
            <w:webHidden/>
          </w:rPr>
          <w:fldChar w:fldCharType="end"/>
        </w:r>
      </w:hyperlink>
    </w:p>
    <w:p w14:paraId="20DEB5B3" w14:textId="27E1F025"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39" w:history="1">
        <w:r w:rsidRPr="00C47C4E">
          <w:rPr>
            <w:rStyle w:val="Hiperhivatkozs"/>
            <w:noProof/>
          </w:rPr>
          <w:t>4.4 Implementált algoritmusok</w:t>
        </w:r>
        <w:r>
          <w:rPr>
            <w:noProof/>
            <w:webHidden/>
          </w:rPr>
          <w:tab/>
        </w:r>
        <w:r>
          <w:rPr>
            <w:noProof/>
            <w:webHidden/>
          </w:rPr>
          <w:fldChar w:fldCharType="begin"/>
        </w:r>
        <w:r>
          <w:rPr>
            <w:noProof/>
            <w:webHidden/>
          </w:rPr>
          <w:instrText xml:space="preserve"> PAGEREF _Toc499139939 \h </w:instrText>
        </w:r>
        <w:r>
          <w:rPr>
            <w:noProof/>
            <w:webHidden/>
          </w:rPr>
        </w:r>
        <w:r>
          <w:rPr>
            <w:noProof/>
            <w:webHidden/>
          </w:rPr>
          <w:fldChar w:fldCharType="separate"/>
        </w:r>
        <w:r>
          <w:rPr>
            <w:noProof/>
            <w:webHidden/>
          </w:rPr>
          <w:t>40</w:t>
        </w:r>
        <w:r>
          <w:rPr>
            <w:noProof/>
            <w:webHidden/>
          </w:rPr>
          <w:fldChar w:fldCharType="end"/>
        </w:r>
      </w:hyperlink>
    </w:p>
    <w:p w14:paraId="1AED5F08" w14:textId="162CE7EF"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40" w:history="1">
        <w:r w:rsidRPr="00C47C4E">
          <w:rPr>
            <w:rStyle w:val="Hiperhivatkozs"/>
            <w:noProof/>
          </w:rPr>
          <w:t>4.5 Felmerült akadályok</w:t>
        </w:r>
        <w:r>
          <w:rPr>
            <w:noProof/>
            <w:webHidden/>
          </w:rPr>
          <w:tab/>
        </w:r>
        <w:r>
          <w:rPr>
            <w:noProof/>
            <w:webHidden/>
          </w:rPr>
          <w:fldChar w:fldCharType="begin"/>
        </w:r>
        <w:r>
          <w:rPr>
            <w:noProof/>
            <w:webHidden/>
          </w:rPr>
          <w:instrText xml:space="preserve"> PAGEREF _Toc499139940 \h </w:instrText>
        </w:r>
        <w:r>
          <w:rPr>
            <w:noProof/>
            <w:webHidden/>
          </w:rPr>
        </w:r>
        <w:r>
          <w:rPr>
            <w:noProof/>
            <w:webHidden/>
          </w:rPr>
          <w:fldChar w:fldCharType="separate"/>
        </w:r>
        <w:r>
          <w:rPr>
            <w:noProof/>
            <w:webHidden/>
          </w:rPr>
          <w:t>42</w:t>
        </w:r>
        <w:r>
          <w:rPr>
            <w:noProof/>
            <w:webHidden/>
          </w:rPr>
          <w:fldChar w:fldCharType="end"/>
        </w:r>
      </w:hyperlink>
    </w:p>
    <w:p w14:paraId="1F6388EE" w14:textId="568216F0"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1" w:history="1">
        <w:r w:rsidRPr="00C47C4E">
          <w:rPr>
            <w:rStyle w:val="Hiperhivatkozs"/>
            <w:noProof/>
          </w:rPr>
          <w:t>4.5.1 Optimalizálás</w:t>
        </w:r>
        <w:r>
          <w:rPr>
            <w:noProof/>
            <w:webHidden/>
          </w:rPr>
          <w:tab/>
        </w:r>
        <w:r>
          <w:rPr>
            <w:noProof/>
            <w:webHidden/>
          </w:rPr>
          <w:fldChar w:fldCharType="begin"/>
        </w:r>
        <w:r>
          <w:rPr>
            <w:noProof/>
            <w:webHidden/>
          </w:rPr>
          <w:instrText xml:space="preserve"> PAGEREF _Toc499139941 \h </w:instrText>
        </w:r>
        <w:r>
          <w:rPr>
            <w:noProof/>
            <w:webHidden/>
          </w:rPr>
        </w:r>
        <w:r>
          <w:rPr>
            <w:noProof/>
            <w:webHidden/>
          </w:rPr>
          <w:fldChar w:fldCharType="separate"/>
        </w:r>
        <w:r>
          <w:rPr>
            <w:noProof/>
            <w:webHidden/>
          </w:rPr>
          <w:t>42</w:t>
        </w:r>
        <w:r>
          <w:rPr>
            <w:noProof/>
            <w:webHidden/>
          </w:rPr>
          <w:fldChar w:fldCharType="end"/>
        </w:r>
      </w:hyperlink>
    </w:p>
    <w:p w14:paraId="4888CFD4" w14:textId="257C6676"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2" w:history="1">
        <w:r w:rsidRPr="00C47C4E">
          <w:rPr>
            <w:rStyle w:val="Hiperhivatkozs"/>
            <w:noProof/>
          </w:rPr>
          <w:t>4.5.2 Teljesítmény</w:t>
        </w:r>
        <w:r>
          <w:rPr>
            <w:noProof/>
            <w:webHidden/>
          </w:rPr>
          <w:tab/>
        </w:r>
        <w:r>
          <w:rPr>
            <w:noProof/>
            <w:webHidden/>
          </w:rPr>
          <w:fldChar w:fldCharType="begin"/>
        </w:r>
        <w:r>
          <w:rPr>
            <w:noProof/>
            <w:webHidden/>
          </w:rPr>
          <w:instrText xml:space="preserve"> PAGEREF _Toc499139942 \h </w:instrText>
        </w:r>
        <w:r>
          <w:rPr>
            <w:noProof/>
            <w:webHidden/>
          </w:rPr>
        </w:r>
        <w:r>
          <w:rPr>
            <w:noProof/>
            <w:webHidden/>
          </w:rPr>
          <w:fldChar w:fldCharType="separate"/>
        </w:r>
        <w:r>
          <w:rPr>
            <w:noProof/>
            <w:webHidden/>
          </w:rPr>
          <w:t>42</w:t>
        </w:r>
        <w:r>
          <w:rPr>
            <w:noProof/>
            <w:webHidden/>
          </w:rPr>
          <w:fldChar w:fldCharType="end"/>
        </w:r>
      </w:hyperlink>
    </w:p>
    <w:p w14:paraId="4399C8CA" w14:textId="1DA9A421"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3" w:history="1">
        <w:r w:rsidRPr="00C47C4E">
          <w:rPr>
            <w:rStyle w:val="Hiperhivatkozs"/>
            <w:noProof/>
          </w:rPr>
          <w:t>4.5.3 Megfelelő jutalomfüggvény megválasztása</w:t>
        </w:r>
        <w:r>
          <w:rPr>
            <w:noProof/>
            <w:webHidden/>
          </w:rPr>
          <w:tab/>
        </w:r>
        <w:r>
          <w:rPr>
            <w:noProof/>
            <w:webHidden/>
          </w:rPr>
          <w:fldChar w:fldCharType="begin"/>
        </w:r>
        <w:r>
          <w:rPr>
            <w:noProof/>
            <w:webHidden/>
          </w:rPr>
          <w:instrText xml:space="preserve"> PAGEREF _Toc499139943 \h </w:instrText>
        </w:r>
        <w:r>
          <w:rPr>
            <w:noProof/>
            <w:webHidden/>
          </w:rPr>
        </w:r>
        <w:r>
          <w:rPr>
            <w:noProof/>
            <w:webHidden/>
          </w:rPr>
          <w:fldChar w:fldCharType="separate"/>
        </w:r>
        <w:r>
          <w:rPr>
            <w:noProof/>
            <w:webHidden/>
          </w:rPr>
          <w:t>43</w:t>
        </w:r>
        <w:r>
          <w:rPr>
            <w:noProof/>
            <w:webHidden/>
          </w:rPr>
          <w:fldChar w:fldCharType="end"/>
        </w:r>
      </w:hyperlink>
    </w:p>
    <w:p w14:paraId="7DB8BFE0" w14:textId="3B8F239E"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4" w:history="1">
        <w:r w:rsidRPr="00C47C4E">
          <w:rPr>
            <w:rStyle w:val="Hiperhivatkozs"/>
            <w:noProof/>
          </w:rPr>
          <w:t>4.5.4 Hyperparaméter optimalizáció</w:t>
        </w:r>
        <w:r>
          <w:rPr>
            <w:noProof/>
            <w:webHidden/>
          </w:rPr>
          <w:tab/>
        </w:r>
        <w:r>
          <w:rPr>
            <w:noProof/>
            <w:webHidden/>
          </w:rPr>
          <w:fldChar w:fldCharType="begin"/>
        </w:r>
        <w:r>
          <w:rPr>
            <w:noProof/>
            <w:webHidden/>
          </w:rPr>
          <w:instrText xml:space="preserve"> PAGEREF _Toc499139944 \h </w:instrText>
        </w:r>
        <w:r>
          <w:rPr>
            <w:noProof/>
            <w:webHidden/>
          </w:rPr>
        </w:r>
        <w:r>
          <w:rPr>
            <w:noProof/>
            <w:webHidden/>
          </w:rPr>
          <w:fldChar w:fldCharType="separate"/>
        </w:r>
        <w:r>
          <w:rPr>
            <w:noProof/>
            <w:webHidden/>
          </w:rPr>
          <w:t>43</w:t>
        </w:r>
        <w:r>
          <w:rPr>
            <w:noProof/>
            <w:webHidden/>
          </w:rPr>
          <w:fldChar w:fldCharType="end"/>
        </w:r>
      </w:hyperlink>
    </w:p>
    <w:p w14:paraId="33A5F40E" w14:textId="09C1A587"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5" w:history="1">
        <w:r w:rsidRPr="00C47C4E">
          <w:rPr>
            <w:rStyle w:val="Hiperhivatkozs"/>
            <w:noProof/>
          </w:rPr>
          <w:t>4.5.5 Komplexitás</w:t>
        </w:r>
        <w:r>
          <w:rPr>
            <w:noProof/>
            <w:webHidden/>
          </w:rPr>
          <w:tab/>
        </w:r>
        <w:r>
          <w:rPr>
            <w:noProof/>
            <w:webHidden/>
          </w:rPr>
          <w:fldChar w:fldCharType="begin"/>
        </w:r>
        <w:r>
          <w:rPr>
            <w:noProof/>
            <w:webHidden/>
          </w:rPr>
          <w:instrText xml:space="preserve"> PAGEREF _Toc499139945 \h </w:instrText>
        </w:r>
        <w:r>
          <w:rPr>
            <w:noProof/>
            <w:webHidden/>
          </w:rPr>
        </w:r>
        <w:r>
          <w:rPr>
            <w:noProof/>
            <w:webHidden/>
          </w:rPr>
          <w:fldChar w:fldCharType="separate"/>
        </w:r>
        <w:r>
          <w:rPr>
            <w:noProof/>
            <w:webHidden/>
          </w:rPr>
          <w:t>43</w:t>
        </w:r>
        <w:r>
          <w:rPr>
            <w:noProof/>
            <w:webHidden/>
          </w:rPr>
          <w:fldChar w:fldCharType="end"/>
        </w:r>
      </w:hyperlink>
    </w:p>
    <w:p w14:paraId="00908459" w14:textId="1DB3C6AF"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46" w:history="1">
        <w:r w:rsidRPr="00C47C4E">
          <w:rPr>
            <w:rStyle w:val="Hiperhivatkozs"/>
            <w:noProof/>
          </w:rPr>
          <w:t>4.6 Eredmények értékelése</w:t>
        </w:r>
        <w:r>
          <w:rPr>
            <w:noProof/>
            <w:webHidden/>
          </w:rPr>
          <w:tab/>
        </w:r>
        <w:r>
          <w:rPr>
            <w:noProof/>
            <w:webHidden/>
          </w:rPr>
          <w:fldChar w:fldCharType="begin"/>
        </w:r>
        <w:r>
          <w:rPr>
            <w:noProof/>
            <w:webHidden/>
          </w:rPr>
          <w:instrText xml:space="preserve"> PAGEREF _Toc499139946 \h </w:instrText>
        </w:r>
        <w:r>
          <w:rPr>
            <w:noProof/>
            <w:webHidden/>
          </w:rPr>
        </w:r>
        <w:r>
          <w:rPr>
            <w:noProof/>
            <w:webHidden/>
          </w:rPr>
          <w:fldChar w:fldCharType="separate"/>
        </w:r>
        <w:r>
          <w:rPr>
            <w:noProof/>
            <w:webHidden/>
          </w:rPr>
          <w:t>44</w:t>
        </w:r>
        <w:r>
          <w:rPr>
            <w:noProof/>
            <w:webHidden/>
          </w:rPr>
          <w:fldChar w:fldCharType="end"/>
        </w:r>
      </w:hyperlink>
    </w:p>
    <w:p w14:paraId="4331F3D8" w14:textId="71926749"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47" w:history="1">
        <w:r w:rsidRPr="00C47C4E">
          <w:rPr>
            <w:rStyle w:val="Hiperhivatkozs"/>
            <w:noProof/>
          </w:rPr>
          <w:t>4.7 Lehetséges továbbfejlesztések</w:t>
        </w:r>
        <w:r>
          <w:rPr>
            <w:noProof/>
            <w:webHidden/>
          </w:rPr>
          <w:tab/>
        </w:r>
        <w:r>
          <w:rPr>
            <w:noProof/>
            <w:webHidden/>
          </w:rPr>
          <w:fldChar w:fldCharType="begin"/>
        </w:r>
        <w:r>
          <w:rPr>
            <w:noProof/>
            <w:webHidden/>
          </w:rPr>
          <w:instrText xml:space="preserve"> PAGEREF _Toc499139947 \h </w:instrText>
        </w:r>
        <w:r>
          <w:rPr>
            <w:noProof/>
            <w:webHidden/>
          </w:rPr>
        </w:r>
        <w:r>
          <w:rPr>
            <w:noProof/>
            <w:webHidden/>
          </w:rPr>
          <w:fldChar w:fldCharType="separate"/>
        </w:r>
        <w:r>
          <w:rPr>
            <w:noProof/>
            <w:webHidden/>
          </w:rPr>
          <w:t>46</w:t>
        </w:r>
        <w:r>
          <w:rPr>
            <w:noProof/>
            <w:webHidden/>
          </w:rPr>
          <w:fldChar w:fldCharType="end"/>
        </w:r>
      </w:hyperlink>
    </w:p>
    <w:p w14:paraId="6E647112" w14:textId="7C3CA7F4" w:rsidR="003A1114" w:rsidRDefault="003A1114">
      <w:pPr>
        <w:pStyle w:val="TJ2"/>
        <w:tabs>
          <w:tab w:val="right" w:leader="dot" w:pos="8494"/>
        </w:tabs>
        <w:rPr>
          <w:rFonts w:asciiTheme="minorHAnsi" w:eastAsiaTheme="minorEastAsia" w:hAnsiTheme="minorHAnsi" w:cstheme="minorBidi"/>
          <w:noProof/>
          <w:sz w:val="22"/>
          <w:szCs w:val="22"/>
          <w:lang w:eastAsia="hu-HU"/>
        </w:rPr>
      </w:pPr>
      <w:hyperlink w:anchor="_Toc499139948" w:history="1">
        <w:r w:rsidRPr="00C47C4E">
          <w:rPr>
            <w:rStyle w:val="Hiperhivatkozs"/>
            <w:noProof/>
          </w:rPr>
          <w:t>4.8 Formázási tudnivalók</w:t>
        </w:r>
        <w:r>
          <w:rPr>
            <w:noProof/>
            <w:webHidden/>
          </w:rPr>
          <w:tab/>
        </w:r>
        <w:r>
          <w:rPr>
            <w:noProof/>
            <w:webHidden/>
          </w:rPr>
          <w:fldChar w:fldCharType="begin"/>
        </w:r>
        <w:r>
          <w:rPr>
            <w:noProof/>
            <w:webHidden/>
          </w:rPr>
          <w:instrText xml:space="preserve"> PAGEREF _Toc499139948 \h </w:instrText>
        </w:r>
        <w:r>
          <w:rPr>
            <w:noProof/>
            <w:webHidden/>
          </w:rPr>
        </w:r>
        <w:r>
          <w:rPr>
            <w:noProof/>
            <w:webHidden/>
          </w:rPr>
          <w:fldChar w:fldCharType="separate"/>
        </w:r>
        <w:r>
          <w:rPr>
            <w:noProof/>
            <w:webHidden/>
          </w:rPr>
          <w:t>48</w:t>
        </w:r>
        <w:r>
          <w:rPr>
            <w:noProof/>
            <w:webHidden/>
          </w:rPr>
          <w:fldChar w:fldCharType="end"/>
        </w:r>
      </w:hyperlink>
    </w:p>
    <w:p w14:paraId="1E52AF69" w14:textId="6C043E18"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49" w:history="1">
        <w:r w:rsidRPr="00C47C4E">
          <w:rPr>
            <w:rStyle w:val="Hiperhivatkozs"/>
            <w:noProof/>
          </w:rPr>
          <w:t>4.8.1 Címsorok</w:t>
        </w:r>
        <w:r>
          <w:rPr>
            <w:noProof/>
            <w:webHidden/>
          </w:rPr>
          <w:tab/>
        </w:r>
        <w:r>
          <w:rPr>
            <w:noProof/>
            <w:webHidden/>
          </w:rPr>
          <w:fldChar w:fldCharType="begin"/>
        </w:r>
        <w:r>
          <w:rPr>
            <w:noProof/>
            <w:webHidden/>
          </w:rPr>
          <w:instrText xml:space="preserve"> PAGEREF _Toc499139949 \h </w:instrText>
        </w:r>
        <w:r>
          <w:rPr>
            <w:noProof/>
            <w:webHidden/>
          </w:rPr>
        </w:r>
        <w:r>
          <w:rPr>
            <w:noProof/>
            <w:webHidden/>
          </w:rPr>
          <w:fldChar w:fldCharType="separate"/>
        </w:r>
        <w:r>
          <w:rPr>
            <w:noProof/>
            <w:webHidden/>
          </w:rPr>
          <w:t>48</w:t>
        </w:r>
        <w:r>
          <w:rPr>
            <w:noProof/>
            <w:webHidden/>
          </w:rPr>
          <w:fldChar w:fldCharType="end"/>
        </w:r>
      </w:hyperlink>
    </w:p>
    <w:p w14:paraId="652009F6" w14:textId="30A9B062"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50" w:history="1">
        <w:r w:rsidRPr="00C47C4E">
          <w:rPr>
            <w:rStyle w:val="Hiperhivatkozs"/>
            <w:noProof/>
          </w:rPr>
          <w:t>4.8.2 Képek</w:t>
        </w:r>
        <w:r>
          <w:rPr>
            <w:noProof/>
            <w:webHidden/>
          </w:rPr>
          <w:tab/>
        </w:r>
        <w:r>
          <w:rPr>
            <w:noProof/>
            <w:webHidden/>
          </w:rPr>
          <w:fldChar w:fldCharType="begin"/>
        </w:r>
        <w:r>
          <w:rPr>
            <w:noProof/>
            <w:webHidden/>
          </w:rPr>
          <w:instrText xml:space="preserve"> PAGEREF _Toc499139950 \h </w:instrText>
        </w:r>
        <w:r>
          <w:rPr>
            <w:noProof/>
            <w:webHidden/>
          </w:rPr>
        </w:r>
        <w:r>
          <w:rPr>
            <w:noProof/>
            <w:webHidden/>
          </w:rPr>
          <w:fldChar w:fldCharType="separate"/>
        </w:r>
        <w:r>
          <w:rPr>
            <w:noProof/>
            <w:webHidden/>
          </w:rPr>
          <w:t>49</w:t>
        </w:r>
        <w:r>
          <w:rPr>
            <w:noProof/>
            <w:webHidden/>
          </w:rPr>
          <w:fldChar w:fldCharType="end"/>
        </w:r>
      </w:hyperlink>
    </w:p>
    <w:p w14:paraId="192B12C3" w14:textId="0F2D77CE"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51" w:history="1">
        <w:r w:rsidRPr="00C47C4E">
          <w:rPr>
            <w:rStyle w:val="Hiperhivatkozs"/>
            <w:noProof/>
          </w:rPr>
          <w:t>4.8.3 Kódrészletek</w:t>
        </w:r>
        <w:r>
          <w:rPr>
            <w:noProof/>
            <w:webHidden/>
          </w:rPr>
          <w:tab/>
        </w:r>
        <w:r>
          <w:rPr>
            <w:noProof/>
            <w:webHidden/>
          </w:rPr>
          <w:fldChar w:fldCharType="begin"/>
        </w:r>
        <w:r>
          <w:rPr>
            <w:noProof/>
            <w:webHidden/>
          </w:rPr>
          <w:instrText xml:space="preserve"> PAGEREF _Toc499139951 \h </w:instrText>
        </w:r>
        <w:r>
          <w:rPr>
            <w:noProof/>
            <w:webHidden/>
          </w:rPr>
        </w:r>
        <w:r>
          <w:rPr>
            <w:noProof/>
            <w:webHidden/>
          </w:rPr>
          <w:fldChar w:fldCharType="separate"/>
        </w:r>
        <w:r>
          <w:rPr>
            <w:noProof/>
            <w:webHidden/>
          </w:rPr>
          <w:t>49</w:t>
        </w:r>
        <w:r>
          <w:rPr>
            <w:noProof/>
            <w:webHidden/>
          </w:rPr>
          <w:fldChar w:fldCharType="end"/>
        </w:r>
      </w:hyperlink>
    </w:p>
    <w:p w14:paraId="247B8800" w14:textId="718F01D3" w:rsidR="003A1114" w:rsidRDefault="003A1114">
      <w:pPr>
        <w:pStyle w:val="TJ3"/>
        <w:tabs>
          <w:tab w:val="right" w:leader="dot" w:pos="8494"/>
        </w:tabs>
        <w:rPr>
          <w:rFonts w:asciiTheme="minorHAnsi" w:eastAsiaTheme="minorEastAsia" w:hAnsiTheme="minorHAnsi" w:cstheme="minorBidi"/>
          <w:noProof/>
          <w:sz w:val="22"/>
          <w:szCs w:val="22"/>
          <w:lang w:eastAsia="hu-HU"/>
        </w:rPr>
      </w:pPr>
      <w:hyperlink w:anchor="_Toc499139952" w:history="1">
        <w:r w:rsidRPr="00C47C4E">
          <w:rPr>
            <w:rStyle w:val="Hiperhivatkozs"/>
            <w:noProof/>
          </w:rPr>
          <w:t>4.8.4 Irodalomjegyzék</w:t>
        </w:r>
        <w:r>
          <w:rPr>
            <w:noProof/>
            <w:webHidden/>
          </w:rPr>
          <w:tab/>
        </w:r>
        <w:r>
          <w:rPr>
            <w:noProof/>
            <w:webHidden/>
          </w:rPr>
          <w:fldChar w:fldCharType="begin"/>
        </w:r>
        <w:r>
          <w:rPr>
            <w:noProof/>
            <w:webHidden/>
          </w:rPr>
          <w:instrText xml:space="preserve"> PAGEREF _Toc499139952 \h </w:instrText>
        </w:r>
        <w:r>
          <w:rPr>
            <w:noProof/>
            <w:webHidden/>
          </w:rPr>
        </w:r>
        <w:r>
          <w:rPr>
            <w:noProof/>
            <w:webHidden/>
          </w:rPr>
          <w:fldChar w:fldCharType="separate"/>
        </w:r>
        <w:r>
          <w:rPr>
            <w:noProof/>
            <w:webHidden/>
          </w:rPr>
          <w:t>49</w:t>
        </w:r>
        <w:r>
          <w:rPr>
            <w:noProof/>
            <w:webHidden/>
          </w:rPr>
          <w:fldChar w:fldCharType="end"/>
        </w:r>
      </w:hyperlink>
    </w:p>
    <w:p w14:paraId="321D3494" w14:textId="54B36D64" w:rsidR="003A1114" w:rsidRDefault="003A1114">
      <w:pPr>
        <w:pStyle w:val="TJ1"/>
        <w:rPr>
          <w:rFonts w:asciiTheme="minorHAnsi" w:eastAsiaTheme="minorEastAsia" w:hAnsiTheme="minorHAnsi" w:cstheme="minorBidi"/>
          <w:b w:val="0"/>
          <w:noProof/>
          <w:sz w:val="22"/>
          <w:szCs w:val="22"/>
          <w:lang w:eastAsia="hu-HU"/>
        </w:rPr>
      </w:pPr>
      <w:hyperlink w:anchor="_Toc499139953" w:history="1">
        <w:r w:rsidRPr="00C47C4E">
          <w:rPr>
            <w:rStyle w:val="Hiperhivatkozs"/>
            <w:noProof/>
          </w:rPr>
          <w:t>5 Összefoglaló</w:t>
        </w:r>
        <w:r>
          <w:rPr>
            <w:noProof/>
            <w:webHidden/>
          </w:rPr>
          <w:tab/>
        </w:r>
        <w:r>
          <w:rPr>
            <w:noProof/>
            <w:webHidden/>
          </w:rPr>
          <w:fldChar w:fldCharType="begin"/>
        </w:r>
        <w:r>
          <w:rPr>
            <w:noProof/>
            <w:webHidden/>
          </w:rPr>
          <w:instrText xml:space="preserve"> PAGEREF _Toc499139953 \h </w:instrText>
        </w:r>
        <w:r>
          <w:rPr>
            <w:noProof/>
            <w:webHidden/>
          </w:rPr>
        </w:r>
        <w:r>
          <w:rPr>
            <w:noProof/>
            <w:webHidden/>
          </w:rPr>
          <w:fldChar w:fldCharType="separate"/>
        </w:r>
        <w:r>
          <w:rPr>
            <w:noProof/>
            <w:webHidden/>
          </w:rPr>
          <w:t>50</w:t>
        </w:r>
        <w:r>
          <w:rPr>
            <w:noProof/>
            <w:webHidden/>
          </w:rPr>
          <w:fldChar w:fldCharType="end"/>
        </w:r>
      </w:hyperlink>
    </w:p>
    <w:p w14:paraId="2576DDAC" w14:textId="0FA481AB" w:rsidR="003A1114" w:rsidRDefault="003A1114">
      <w:pPr>
        <w:pStyle w:val="TJ1"/>
        <w:rPr>
          <w:rFonts w:asciiTheme="minorHAnsi" w:eastAsiaTheme="minorEastAsia" w:hAnsiTheme="minorHAnsi" w:cstheme="minorBidi"/>
          <w:b w:val="0"/>
          <w:noProof/>
          <w:sz w:val="22"/>
          <w:szCs w:val="22"/>
          <w:lang w:eastAsia="hu-HU"/>
        </w:rPr>
      </w:pPr>
      <w:hyperlink w:anchor="_Toc499139954" w:history="1">
        <w:r w:rsidRPr="00C47C4E">
          <w:rPr>
            <w:rStyle w:val="Hiperhivatkozs"/>
            <w:noProof/>
          </w:rPr>
          <w:t>6 Utolsó simítások</w:t>
        </w:r>
        <w:r>
          <w:rPr>
            <w:noProof/>
            <w:webHidden/>
          </w:rPr>
          <w:tab/>
        </w:r>
        <w:r>
          <w:rPr>
            <w:noProof/>
            <w:webHidden/>
          </w:rPr>
          <w:fldChar w:fldCharType="begin"/>
        </w:r>
        <w:r>
          <w:rPr>
            <w:noProof/>
            <w:webHidden/>
          </w:rPr>
          <w:instrText xml:space="preserve"> PAGEREF _Toc499139954 \h </w:instrText>
        </w:r>
        <w:r>
          <w:rPr>
            <w:noProof/>
            <w:webHidden/>
          </w:rPr>
        </w:r>
        <w:r>
          <w:rPr>
            <w:noProof/>
            <w:webHidden/>
          </w:rPr>
          <w:fldChar w:fldCharType="separate"/>
        </w:r>
        <w:r>
          <w:rPr>
            <w:noProof/>
            <w:webHidden/>
          </w:rPr>
          <w:t>51</w:t>
        </w:r>
        <w:r>
          <w:rPr>
            <w:noProof/>
            <w:webHidden/>
          </w:rPr>
          <w:fldChar w:fldCharType="end"/>
        </w:r>
      </w:hyperlink>
    </w:p>
    <w:p w14:paraId="5C22C309" w14:textId="6B9D92D5" w:rsidR="003A1114" w:rsidRDefault="003A1114">
      <w:pPr>
        <w:pStyle w:val="TJ1"/>
        <w:rPr>
          <w:rFonts w:asciiTheme="minorHAnsi" w:eastAsiaTheme="minorEastAsia" w:hAnsiTheme="minorHAnsi" w:cstheme="minorBidi"/>
          <w:b w:val="0"/>
          <w:noProof/>
          <w:sz w:val="22"/>
          <w:szCs w:val="22"/>
          <w:lang w:eastAsia="hu-HU"/>
        </w:rPr>
      </w:pPr>
      <w:hyperlink w:anchor="_Toc499139955" w:history="1">
        <w:r w:rsidRPr="00C47C4E">
          <w:rPr>
            <w:rStyle w:val="Hiperhivatkozs"/>
            <w:noProof/>
          </w:rPr>
          <w:t>Irodalomjegyzék</w:t>
        </w:r>
        <w:r>
          <w:rPr>
            <w:noProof/>
            <w:webHidden/>
          </w:rPr>
          <w:tab/>
        </w:r>
        <w:r>
          <w:rPr>
            <w:noProof/>
            <w:webHidden/>
          </w:rPr>
          <w:fldChar w:fldCharType="begin"/>
        </w:r>
        <w:r>
          <w:rPr>
            <w:noProof/>
            <w:webHidden/>
          </w:rPr>
          <w:instrText xml:space="preserve"> PAGEREF _Toc499139955 \h </w:instrText>
        </w:r>
        <w:r>
          <w:rPr>
            <w:noProof/>
            <w:webHidden/>
          </w:rPr>
        </w:r>
        <w:r>
          <w:rPr>
            <w:noProof/>
            <w:webHidden/>
          </w:rPr>
          <w:fldChar w:fldCharType="separate"/>
        </w:r>
        <w:r>
          <w:rPr>
            <w:noProof/>
            <w:webHidden/>
          </w:rPr>
          <w:t>52</w:t>
        </w:r>
        <w:r>
          <w:rPr>
            <w:noProof/>
            <w:webHidden/>
          </w:rPr>
          <w:fldChar w:fldCharType="end"/>
        </w:r>
      </w:hyperlink>
    </w:p>
    <w:p w14:paraId="3CA108E9" w14:textId="397A2F79" w:rsidR="003A1114" w:rsidRDefault="003A1114">
      <w:pPr>
        <w:pStyle w:val="TJ1"/>
        <w:rPr>
          <w:rFonts w:asciiTheme="minorHAnsi" w:eastAsiaTheme="minorEastAsia" w:hAnsiTheme="minorHAnsi" w:cstheme="minorBidi"/>
          <w:b w:val="0"/>
          <w:noProof/>
          <w:sz w:val="22"/>
          <w:szCs w:val="22"/>
          <w:lang w:eastAsia="hu-HU"/>
        </w:rPr>
      </w:pPr>
      <w:hyperlink w:anchor="_Toc499139956" w:history="1">
        <w:r w:rsidRPr="00C47C4E">
          <w:rPr>
            <w:rStyle w:val="Hiperhivatkozs"/>
            <w:noProof/>
          </w:rPr>
          <w:t>Függelék</w:t>
        </w:r>
        <w:r>
          <w:rPr>
            <w:noProof/>
            <w:webHidden/>
          </w:rPr>
          <w:tab/>
        </w:r>
        <w:r>
          <w:rPr>
            <w:noProof/>
            <w:webHidden/>
          </w:rPr>
          <w:fldChar w:fldCharType="begin"/>
        </w:r>
        <w:r>
          <w:rPr>
            <w:noProof/>
            <w:webHidden/>
          </w:rPr>
          <w:instrText xml:space="preserve"> PAGEREF _Toc499139956 \h </w:instrText>
        </w:r>
        <w:r>
          <w:rPr>
            <w:noProof/>
            <w:webHidden/>
          </w:rPr>
        </w:r>
        <w:r>
          <w:rPr>
            <w:noProof/>
            <w:webHidden/>
          </w:rPr>
          <w:fldChar w:fldCharType="separate"/>
        </w:r>
        <w:r>
          <w:rPr>
            <w:noProof/>
            <w:webHidden/>
          </w:rPr>
          <w:t>53</w:t>
        </w:r>
        <w:r>
          <w:rPr>
            <w:noProof/>
            <w:webHidden/>
          </w:rPr>
          <w:fldChar w:fldCharType="end"/>
        </w:r>
      </w:hyperlink>
    </w:p>
    <w:p w14:paraId="2AC2237B" w14:textId="6C7E491D"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w:t>
      </w:r>
      <w:proofErr w:type="gramStart"/>
      <w:r w:rsidRPr="00B50CAA">
        <w:t>szigorló hallgató</w:t>
      </w:r>
      <w:proofErr w:type="gramEnd"/>
      <w:r w:rsidRPr="00B50CAA">
        <w:t xml:space="preserve">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42CE475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A6B10">
        <w:rPr>
          <w:noProof/>
        </w:rPr>
        <w:t>2017. 11. 19.</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1" w:name="_Toc499139904"/>
      <w:r w:rsidRPr="00B50CAA">
        <w:lastRenderedPageBreak/>
        <w:t>Összefoglaló</w:t>
      </w:r>
      <w:bookmarkEnd w:id="1"/>
    </w:p>
    <w:p w14:paraId="57A1BFFB" w14:textId="34BA4D82" w:rsidR="00EE0827" w:rsidRDefault="000A1140" w:rsidP="00D23BFC">
      <w:r>
        <w:t xml:space="preserve">Az utóbbi években a számítási </w:t>
      </w:r>
      <w:proofErr w:type="gramStart"/>
      <w:r>
        <w:t>kapacitás</w:t>
      </w:r>
      <w:proofErr w:type="gramEnd"/>
      <w:r>
        <w:t xml:space="preserve"> növekedésével egyre nagyobb </w:t>
      </w:r>
      <w:r w:rsidR="00CC41B8">
        <w:t>teret nyernek</w:t>
      </w:r>
      <w:r w:rsidR="001F535C">
        <w:t xml:space="preserve"> a</w:t>
      </w:r>
      <w:r>
        <w:t xml:space="preserve"> gépi tanuló algoritmusok és az ún. mély tanulás, amivel a kutatók a műszaki </w:t>
      </w:r>
      <w:proofErr w:type="gramStart"/>
      <w:r>
        <w:t>problémák</w:t>
      </w:r>
      <w:proofErr w:type="gramEnd"/>
      <w:r>
        <w:t xml:space="preserve"> egyre több területén tudnak eddig még soha nem látott sikereket elérni. Ezek az algoritmusok </w:t>
      </w:r>
      <w:r w:rsidR="00EE0827">
        <w:t>ma már igen összetett</w:t>
      </w:r>
      <w:r w:rsidR="00CC41B8">
        <w:t xml:space="preserve"> </w:t>
      </w:r>
      <w:proofErr w:type="gramStart"/>
      <w:r w:rsidR="00CC41B8">
        <w:t>problémákat</w:t>
      </w:r>
      <w:proofErr w:type="gramEnd"/>
      <w:r w:rsidR="00CC41B8">
        <w:t xml:space="preserve"> is meg tudnak oldani emberi</w:t>
      </w:r>
      <w:r w:rsidR="001F535C">
        <w:t>,</w:t>
      </w:r>
      <w:r w:rsidR="00CC41B8">
        <w:t xml:space="preserve"> vagy</w:t>
      </w:r>
      <w:r w:rsidR="00EE0827">
        <w:t xml:space="preserve"> sok esetben akár</w:t>
      </w:r>
      <w:r w:rsidR="00CC41B8">
        <w:t xml:space="preserve"> </w:t>
      </w:r>
      <w:r w:rsidR="001F535C">
        <w:t xml:space="preserve">az meghaladó </w:t>
      </w:r>
      <w:r w:rsidR="00CC41B8">
        <w:t>szinten</w:t>
      </w:r>
      <w:r w:rsidR="00EE0827">
        <w:t xml:space="preserve"> is</w:t>
      </w:r>
      <w:r w:rsidR="00CC41B8">
        <w:t>, mint péld</w:t>
      </w:r>
      <w:r w:rsidR="00EE0827">
        <w:t>ául a képfelismerés vagy akár olyan komplex játékokkal játszani</w:t>
      </w:r>
      <w:r w:rsidR="0016686A">
        <w:t>,</w:t>
      </w:r>
      <w:r w:rsidR="00EE0827">
        <w:t xml:space="preserve"> mint a </w:t>
      </w:r>
      <w:commentRangeStart w:id="2"/>
      <w:r w:rsidR="00EE0827">
        <w:t>Go</w:t>
      </w:r>
      <w:commentRangeEnd w:id="2"/>
      <w:r w:rsidR="001F535C">
        <w:rPr>
          <w:rStyle w:val="Jegyzethivatkozs"/>
        </w:rPr>
        <w:commentReference w:id="2"/>
      </w:r>
      <w:r w:rsidR="00EE0827">
        <w:t>.</w:t>
      </w:r>
    </w:p>
    <w:p w14:paraId="734EF358" w14:textId="68CF75E8"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w:t>
      </w:r>
      <w:r w:rsidR="001F535C">
        <w:t>megalkotásához</w:t>
      </w:r>
      <w:r>
        <w:t xml:space="preserve"> a mély neurális hálózatokat, illetve megerősítéses tanuláson alapuló algoritmusokat használtam fel.</w:t>
      </w:r>
    </w:p>
    <w:p w14:paraId="36DA7E24" w14:textId="049315FD" w:rsidR="00EE0827" w:rsidRPr="00D23BFC" w:rsidRDefault="00EE0827" w:rsidP="00D23BFC">
      <w:r>
        <w:t xml:space="preserve">A </w:t>
      </w:r>
      <w:r w:rsidR="001F535C">
        <w:t>feladat megoldása</w:t>
      </w:r>
      <w:r>
        <w:t xml:space="preserve"> során</w:t>
      </w:r>
      <w:r w:rsidR="00FC7F10">
        <w:t xml:space="preserve"> először</w:t>
      </w:r>
      <w:r>
        <w:t xml:space="preserve"> egy egyszerűbb példán összehasonlítottam</w:t>
      </w:r>
      <w:r w:rsidR="00550464">
        <w:t xml:space="preserve"> </w:t>
      </w:r>
      <w:proofErr w:type="spellStart"/>
      <w:r w:rsidR="00550464">
        <w:t>M</w:t>
      </w:r>
      <w:r w:rsidR="0016686A">
        <w:t>atlabban</w:t>
      </w:r>
      <w:proofErr w:type="spellEnd"/>
      <w:r w:rsidR="0016686A">
        <w:t xml:space="preserve"> és </w:t>
      </w:r>
      <w:r w:rsidR="00550464">
        <w:t>Pythonban</w:t>
      </w:r>
      <w:r>
        <w:t xml:space="preserve"> az algoritmus</w:t>
      </w:r>
      <w:r w:rsidR="001F535C">
        <w:t>ok</w:t>
      </w:r>
      <w:r>
        <w:t xml:space="preserve"> implementáláshoz szükséges eszköztárakat. </w:t>
      </w:r>
      <w:r w:rsidR="00550464">
        <w:t xml:space="preserve">Ezután </w:t>
      </w:r>
      <w:r w:rsidR="001F535C">
        <w:t xml:space="preserve">megvalósításra került a feladathoz </w:t>
      </w:r>
      <w:r w:rsidR="00550464">
        <w:t>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r w:rsidR="001F535C">
        <w:t xml:space="preserve"> Végül implementáltam és összehasonlítottam néhány a </w:t>
      </w:r>
      <w:proofErr w:type="gramStart"/>
      <w:r w:rsidR="001F535C">
        <w:t>probléma</w:t>
      </w:r>
      <w:proofErr w:type="gramEnd"/>
      <w:r w:rsidR="001F535C">
        <w:t xml:space="preserve"> sajátosságai szempontjából releváns mély megerősítéses tanuláson alapuló algoritmust.</w:t>
      </w:r>
    </w:p>
    <w:p w14:paraId="7725F8A0" w14:textId="77777777" w:rsidR="0063585C" w:rsidRDefault="0063585C" w:rsidP="00816BCB">
      <w:pPr>
        <w:pStyle w:val="Fejezetcimszmozsnlkl"/>
      </w:pPr>
      <w:bookmarkStart w:id="3" w:name="_Toc499139905"/>
      <w:proofErr w:type="spellStart"/>
      <w:r w:rsidRPr="00B50CAA">
        <w:lastRenderedPageBreak/>
        <w:t>Abstract</w:t>
      </w:r>
      <w:bookmarkEnd w:id="3"/>
      <w:proofErr w:type="spellEnd"/>
    </w:p>
    <w:p w14:paraId="06C01242" w14:textId="2CDA439F" w:rsidR="00692605" w:rsidRDefault="001F535C" w:rsidP="00D23BFC">
      <w:r>
        <w:t xml:space="preserve">In </w:t>
      </w:r>
      <w:proofErr w:type="spellStart"/>
      <w:r>
        <w:t>the</w:t>
      </w:r>
      <w:proofErr w:type="spellEnd"/>
      <w:r>
        <w:t xml:space="preserve"> </w:t>
      </w:r>
      <w:proofErr w:type="spellStart"/>
      <w:r>
        <w:t>recent</w:t>
      </w:r>
      <w:proofErr w:type="spellEnd"/>
      <w:r>
        <w:t xml:space="preserve"> </w:t>
      </w:r>
      <w:proofErr w:type="spellStart"/>
      <w:r>
        <w:t>years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explosive</w:t>
      </w:r>
      <w:proofErr w:type="spellEnd"/>
      <w:r>
        <w:t xml:space="preserve"> </w:t>
      </w:r>
      <w:proofErr w:type="spellStart"/>
      <w:r>
        <w:t>growth</w:t>
      </w:r>
      <w:proofErr w:type="spellEnd"/>
      <w:r>
        <w:t xml:space="preserve"> of </w:t>
      </w:r>
      <w:proofErr w:type="spellStart"/>
      <w:r>
        <w:t>the</w:t>
      </w:r>
      <w:proofErr w:type="spellEnd"/>
      <w:r>
        <w:t xml:space="preserve"> </w:t>
      </w:r>
      <w:proofErr w:type="spellStart"/>
      <w:r>
        <w:t>computational</w:t>
      </w:r>
      <w:proofErr w:type="spellEnd"/>
      <w:r>
        <w:t xml:space="preserve"> </w:t>
      </w:r>
      <w:proofErr w:type="spellStart"/>
      <w:r>
        <w:t>power</w:t>
      </w:r>
      <w:proofErr w:type="spellEnd"/>
      <w:r>
        <w:t xml:space="preserve">, </w:t>
      </w:r>
      <w:proofErr w:type="spellStart"/>
      <w:r>
        <w:t>the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and </w:t>
      </w:r>
      <w:proofErr w:type="spellStart"/>
      <w:r>
        <w:t>the</w:t>
      </w:r>
      <w:proofErr w:type="spellEnd"/>
      <w:r>
        <w:t xml:space="preserve"> </w:t>
      </w:r>
      <w:proofErr w:type="spellStart"/>
      <w:r>
        <w:t>so</w:t>
      </w:r>
      <w:proofErr w:type="spellEnd"/>
      <w:r>
        <w:t xml:space="preserve"> </w:t>
      </w:r>
      <w:proofErr w:type="spellStart"/>
      <w:r>
        <w:t>called</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keep</w:t>
      </w:r>
      <w:proofErr w:type="spellEnd"/>
      <w:r>
        <w:t xml:space="preserve"> </w:t>
      </w:r>
      <w:proofErr w:type="spellStart"/>
      <w:r>
        <w:t>gathering</w:t>
      </w:r>
      <w:proofErr w:type="spellEnd"/>
      <w:r>
        <w:t xml:space="preserve"> more </w:t>
      </w:r>
      <w:proofErr w:type="spellStart"/>
      <w:r>
        <w:t>ground</w:t>
      </w:r>
      <w:proofErr w:type="spellEnd"/>
      <w:r>
        <w:t xml:space="preserve">, </w:t>
      </w:r>
      <w:proofErr w:type="spellStart"/>
      <w:r>
        <w:t>whereby</w:t>
      </w:r>
      <w:proofErr w:type="spellEnd"/>
      <w:r>
        <w:t xml:space="preserve"> </w:t>
      </w:r>
      <w:proofErr w:type="spellStart"/>
      <w:r>
        <w:t>the</w:t>
      </w:r>
      <w:proofErr w:type="spellEnd"/>
      <w:r>
        <w:t xml:space="preserve"> </w:t>
      </w:r>
      <w:proofErr w:type="spellStart"/>
      <w:r>
        <w:t>reserachers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able</w:t>
      </w:r>
      <w:proofErr w:type="spellEnd"/>
      <w:r>
        <w:t xml:space="preserve"> </w:t>
      </w:r>
      <w:proofErr w:type="spellStart"/>
      <w:r>
        <w:t>to</w:t>
      </w:r>
      <w:proofErr w:type="spellEnd"/>
      <w:r>
        <w:t xml:space="preserve"> </w:t>
      </w:r>
      <w:proofErr w:type="spellStart"/>
      <w:r>
        <w:t>succeed</w:t>
      </w:r>
      <w:proofErr w:type="spellEnd"/>
      <w:r>
        <w:t xml:space="preserve"> </w:t>
      </w:r>
      <w:proofErr w:type="spellStart"/>
      <w:r>
        <w:t>on</w:t>
      </w:r>
      <w:proofErr w:type="spellEnd"/>
      <w:r>
        <w:t xml:space="preserve"> more and more </w:t>
      </w:r>
      <w:proofErr w:type="spellStart"/>
      <w:r>
        <w:t>domain</w:t>
      </w:r>
      <w:proofErr w:type="spellEnd"/>
      <w:r>
        <w:t xml:space="preserve"> of </w:t>
      </w:r>
      <w:proofErr w:type="spellStart"/>
      <w:r>
        <w:t>technical</w:t>
      </w:r>
      <w:proofErr w:type="spellEnd"/>
      <w:r>
        <w:t xml:space="preserve"> </w:t>
      </w:r>
      <w:proofErr w:type="spellStart"/>
      <w:r>
        <w:t>problems</w:t>
      </w:r>
      <w:proofErr w:type="spellEnd"/>
      <w:r>
        <w:t xml:space="preserve">. </w:t>
      </w:r>
      <w:proofErr w:type="spellStart"/>
      <w:r>
        <w:t>These</w:t>
      </w:r>
      <w:proofErr w:type="spellEnd"/>
      <w:r>
        <w:t xml:space="preserve"> </w:t>
      </w:r>
      <w:proofErr w:type="spellStart"/>
      <w:r>
        <w:t>algorithms</w:t>
      </w:r>
      <w:proofErr w:type="spellEnd"/>
      <w:r>
        <w:t xml:space="preserve"> </w:t>
      </w:r>
      <w:proofErr w:type="spellStart"/>
      <w:r>
        <w:t>nowadays</w:t>
      </w:r>
      <w:proofErr w:type="spellEnd"/>
      <w:r>
        <w:t xml:space="preserve"> </w:t>
      </w:r>
      <w:proofErr w:type="spellStart"/>
      <w:r>
        <w:t>can</w:t>
      </w:r>
      <w:proofErr w:type="spellEnd"/>
      <w:r>
        <w:t xml:space="preserve"> </w:t>
      </w:r>
      <w:proofErr w:type="spellStart"/>
      <w:r>
        <w:t>solve</w:t>
      </w:r>
      <w:proofErr w:type="spellEnd"/>
      <w:r>
        <w:t xml:space="preserve"> </w:t>
      </w:r>
      <w:proofErr w:type="spellStart"/>
      <w:r>
        <w:t>complex</w:t>
      </w:r>
      <w:proofErr w:type="spellEnd"/>
      <w:r>
        <w:t xml:space="preserve"> </w:t>
      </w:r>
      <w:proofErr w:type="spellStart"/>
      <w:r>
        <w:t>problems</w:t>
      </w:r>
      <w:proofErr w:type="spellEnd"/>
      <w:r>
        <w:t xml:space="preserve"> </w:t>
      </w:r>
      <w:proofErr w:type="spellStart"/>
      <w:r>
        <w:t>on</w:t>
      </w:r>
      <w:proofErr w:type="spellEnd"/>
      <w:r>
        <w:t xml:space="preserve"> a human </w:t>
      </w:r>
      <w:proofErr w:type="spellStart"/>
      <w:r>
        <w:t>levol</w:t>
      </w:r>
      <w:proofErr w:type="spellEnd"/>
      <w:r>
        <w:t xml:space="preserve"> </w:t>
      </w:r>
      <w:proofErr w:type="spellStart"/>
      <w:r>
        <w:t>or</w:t>
      </w:r>
      <w:proofErr w:type="spellEnd"/>
      <w:r>
        <w:t xml:space="preserve"> </w:t>
      </w:r>
      <w:proofErr w:type="spellStart"/>
      <w:r>
        <w:t>even</w:t>
      </w:r>
      <w:proofErr w:type="spellEnd"/>
      <w:r>
        <w:t xml:space="preserve"> </w:t>
      </w:r>
      <w:proofErr w:type="spellStart"/>
      <w:r>
        <w:t>beyond</w:t>
      </w:r>
      <w:proofErr w:type="spellEnd"/>
      <w:r>
        <w:t xml:space="preserve">, </w:t>
      </w:r>
      <w:proofErr w:type="spellStart"/>
      <w:r>
        <w:t>like</w:t>
      </w:r>
      <w:proofErr w:type="spellEnd"/>
      <w:r>
        <w:t xml:space="preserve"> </w:t>
      </w:r>
      <w:proofErr w:type="spellStart"/>
      <w:r>
        <w:t>imagerecognition</w:t>
      </w:r>
      <w:proofErr w:type="spellEnd"/>
      <w:r>
        <w:t xml:space="preserve"> </w:t>
      </w:r>
      <w:proofErr w:type="spellStart"/>
      <w:r>
        <w:t>or</w:t>
      </w:r>
      <w:proofErr w:type="spellEnd"/>
      <w:r>
        <w:t xml:space="preserve"> playing </w:t>
      </w:r>
      <w:proofErr w:type="spellStart"/>
      <w:r w:rsidR="001544C3">
        <w:t>such</w:t>
      </w:r>
      <w:proofErr w:type="spellEnd"/>
      <w:r w:rsidR="001544C3">
        <w:t xml:space="preserve"> </w:t>
      </w:r>
      <w:proofErr w:type="spellStart"/>
      <w:r>
        <w:t>difficult</w:t>
      </w:r>
      <w:proofErr w:type="spellEnd"/>
      <w:r>
        <w:t xml:space="preserve"> </w:t>
      </w:r>
      <w:proofErr w:type="spellStart"/>
      <w:r>
        <w:t>games</w:t>
      </w:r>
      <w:proofErr w:type="spellEnd"/>
      <w:r>
        <w:t xml:space="preserve"> </w:t>
      </w:r>
      <w:proofErr w:type="spellStart"/>
      <w:r>
        <w:t>like</w:t>
      </w:r>
      <w:proofErr w:type="spellEnd"/>
      <w:r>
        <w:t xml:space="preserve"> Go.</w:t>
      </w:r>
    </w:p>
    <w:p w14:paraId="0F1B468D" w14:textId="1A74AC37" w:rsidR="001F535C" w:rsidRDefault="001F535C" w:rsidP="00D23BFC">
      <w:r>
        <w:t xml:space="preserve">The </w:t>
      </w:r>
      <w:proofErr w:type="spellStart"/>
      <w:r>
        <w:t>topic</w:t>
      </w:r>
      <w:proofErr w:type="spellEnd"/>
      <w:r>
        <w:t xml:space="preserve"> of </w:t>
      </w:r>
      <w:proofErr w:type="spellStart"/>
      <w:r>
        <w:t>this</w:t>
      </w:r>
      <w:proofErr w:type="spellEnd"/>
      <w:r>
        <w:t xml:space="preserve"> </w:t>
      </w:r>
      <w:proofErr w:type="spellStart"/>
      <w:r>
        <w:t>bachelor</w:t>
      </w:r>
      <w:proofErr w:type="spellEnd"/>
      <w:r>
        <w:t xml:space="preserve"> </w:t>
      </w:r>
      <w:proofErr w:type="spellStart"/>
      <w:r>
        <w:t>thesis</w:t>
      </w:r>
      <w:proofErr w:type="spellEnd"/>
      <w:r>
        <w:t xml:space="preserve"> is </w:t>
      </w:r>
      <w:proofErr w:type="spellStart"/>
      <w:r>
        <w:t>the</w:t>
      </w:r>
      <w:proofErr w:type="spellEnd"/>
      <w:r>
        <w:t xml:space="preserve"> </w:t>
      </w:r>
      <w:proofErr w:type="spellStart"/>
      <w:r>
        <w:t>possible</w:t>
      </w:r>
      <w:proofErr w:type="spellEnd"/>
      <w:r>
        <w:t xml:space="preserve"> </w:t>
      </w:r>
      <w:proofErr w:type="spellStart"/>
      <w:r>
        <w:t>application</w:t>
      </w:r>
      <w:proofErr w:type="spellEnd"/>
      <w:r>
        <w:t xml:space="preserve"> of </w:t>
      </w:r>
      <w:proofErr w:type="spellStart"/>
      <w:r>
        <w:t>these</w:t>
      </w:r>
      <w:proofErr w:type="spellEnd"/>
      <w:r>
        <w:t xml:space="preserve"> </w:t>
      </w:r>
      <w:proofErr w:type="spellStart"/>
      <w:r>
        <w:t>algorithms</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controll</w:t>
      </w:r>
      <w:proofErr w:type="spellEnd"/>
      <w:r>
        <w:t xml:space="preserve"> </w:t>
      </w:r>
      <w:proofErr w:type="spellStart"/>
      <w:r>
        <w:t>engineering</w:t>
      </w:r>
      <w:proofErr w:type="spellEnd"/>
      <w:r>
        <w:t xml:space="preserve">, </w:t>
      </w:r>
      <w:proofErr w:type="spellStart"/>
      <w:r>
        <w:t>within</w:t>
      </w:r>
      <w:proofErr w:type="spellEnd"/>
      <w:r>
        <w:t xml:space="preserve"> it</w:t>
      </w:r>
      <w:r w:rsidR="001544C3">
        <w:t>,</w:t>
      </w:r>
      <w:r>
        <w:t xml:space="preserve"> </w:t>
      </w:r>
      <w:proofErr w:type="spellStart"/>
      <w:r>
        <w:t>the</w:t>
      </w:r>
      <w:proofErr w:type="spellEnd"/>
      <w:r>
        <w:t xml:space="preserve"> </w:t>
      </w:r>
      <w:proofErr w:type="spellStart"/>
      <w:r>
        <w:t>theoritical</w:t>
      </w:r>
      <w:proofErr w:type="spellEnd"/>
      <w:r>
        <w:t xml:space="preserve"> </w:t>
      </w:r>
      <w:proofErr w:type="spellStart"/>
      <w:r>
        <w:t>realisation</w:t>
      </w:r>
      <w:proofErr w:type="spellEnd"/>
      <w:r>
        <w:t xml:space="preserve"> of </w:t>
      </w:r>
      <w:proofErr w:type="spellStart"/>
      <w:r>
        <w:t>the</w:t>
      </w:r>
      <w:proofErr w:type="spellEnd"/>
      <w:r>
        <w:t xml:space="preserve"> </w:t>
      </w:r>
      <w:proofErr w:type="spellStart"/>
      <w:r>
        <w:t>control</w:t>
      </w:r>
      <w:proofErr w:type="spellEnd"/>
      <w:r>
        <w:t xml:space="preserve"> of a </w:t>
      </w:r>
      <w:proofErr w:type="spellStart"/>
      <w:r>
        <w:t>racing</w:t>
      </w:r>
      <w:proofErr w:type="spellEnd"/>
      <w:r>
        <w:t xml:space="preserve"> </w:t>
      </w:r>
      <w:proofErr w:type="spellStart"/>
      <w:r>
        <w:t>car</w:t>
      </w:r>
      <w:proofErr w:type="spellEnd"/>
      <w:r>
        <w:t xml:space="preserve">. </w:t>
      </w:r>
      <w:proofErr w:type="spellStart"/>
      <w:r>
        <w:t>For</w:t>
      </w:r>
      <w:proofErr w:type="spellEnd"/>
      <w:r w:rsidR="001544C3">
        <w:t xml:space="preserve"> </w:t>
      </w:r>
      <w:proofErr w:type="spellStart"/>
      <w:r w:rsidR="001544C3">
        <w:t>t</w:t>
      </w:r>
      <w:r>
        <w:t>he</w:t>
      </w:r>
      <w:proofErr w:type="spellEnd"/>
      <w:r>
        <w:t xml:space="preserve"> </w:t>
      </w:r>
      <w:proofErr w:type="spellStart"/>
      <w:r>
        <w:t>implementation</w:t>
      </w:r>
      <w:proofErr w:type="spellEnd"/>
      <w:r>
        <w:t xml:space="preserve"> of </w:t>
      </w:r>
      <w:proofErr w:type="spellStart"/>
      <w:r>
        <w:t>this</w:t>
      </w:r>
      <w:proofErr w:type="spellEnd"/>
      <w:r>
        <w:t xml:space="preserve">, I </w:t>
      </w:r>
      <w:proofErr w:type="spellStart"/>
      <w:r>
        <w:t>used</w:t>
      </w:r>
      <w:proofErr w:type="spellEnd"/>
      <w:r>
        <w:t xml:space="preserve"> </w:t>
      </w:r>
      <w:proofErr w:type="spellStart"/>
      <w:r>
        <w:t>reinforceme</w:t>
      </w:r>
      <w:r w:rsidR="001544C3">
        <w:t>nt</w:t>
      </w:r>
      <w:proofErr w:type="spellEnd"/>
      <w:r w:rsidR="001544C3">
        <w:t xml:space="preserve"> </w:t>
      </w:r>
      <w:proofErr w:type="spellStart"/>
      <w:r w:rsidR="001544C3">
        <w:t>learning</w:t>
      </w:r>
      <w:proofErr w:type="spellEnd"/>
      <w:r w:rsidR="001544C3">
        <w:t xml:space="preserve"> </w:t>
      </w:r>
      <w:proofErr w:type="spellStart"/>
      <w:r w:rsidR="001544C3">
        <w:t>based</w:t>
      </w:r>
      <w:proofErr w:type="spellEnd"/>
      <w:r w:rsidR="001544C3">
        <w:t xml:space="preserve"> </w:t>
      </w:r>
      <w:proofErr w:type="spellStart"/>
      <w:r w:rsidR="001544C3">
        <w:t>algorithms</w:t>
      </w:r>
      <w:proofErr w:type="spellEnd"/>
      <w:r w:rsidR="001544C3">
        <w:t xml:space="preserve"> </w:t>
      </w:r>
      <w:proofErr w:type="spellStart"/>
      <w:r w:rsidR="001544C3">
        <w:t>as</w:t>
      </w:r>
      <w:proofErr w:type="spellEnd"/>
      <w:r w:rsidR="001544C3">
        <w:t xml:space="preserve"> </w:t>
      </w:r>
      <w:proofErr w:type="spellStart"/>
      <w:r w:rsidR="001544C3">
        <w:t>well</w:t>
      </w:r>
      <w:proofErr w:type="spellEnd"/>
      <w:r w:rsidR="001544C3">
        <w:t xml:space="preserve"> </w:t>
      </w:r>
      <w:proofErr w:type="spellStart"/>
      <w:r w:rsidR="001544C3">
        <w:t>as</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w:t>
      </w:r>
    </w:p>
    <w:p w14:paraId="00FC2ACE" w14:textId="652453CA" w:rsidR="001F535C" w:rsidRDefault="001F535C" w:rsidP="00D23BFC">
      <w:proofErr w:type="spellStart"/>
      <w:r>
        <w:t>While</w:t>
      </w:r>
      <w:proofErr w:type="spellEnd"/>
      <w:r>
        <w:t xml:space="preserve"> </w:t>
      </w:r>
      <w:proofErr w:type="spellStart"/>
      <w:r>
        <w:t>solving</w:t>
      </w:r>
      <w:proofErr w:type="spellEnd"/>
      <w:r w:rsidR="001544C3">
        <w:t xml:space="preserve"> </w:t>
      </w:r>
      <w:proofErr w:type="spellStart"/>
      <w:r>
        <w:t>the</w:t>
      </w:r>
      <w:proofErr w:type="spellEnd"/>
      <w:r>
        <w:t xml:space="preserve"> </w:t>
      </w:r>
      <w:proofErr w:type="spellStart"/>
      <w:r>
        <w:t>task</w:t>
      </w:r>
      <w:proofErr w:type="spellEnd"/>
      <w:r>
        <w:t xml:space="preserve">, </w:t>
      </w:r>
      <w:proofErr w:type="spellStart"/>
      <w:r>
        <w:t>first</w:t>
      </w:r>
      <w:proofErr w:type="spellEnd"/>
      <w:r w:rsidR="001544C3">
        <w:t>,</w:t>
      </w:r>
      <w:r>
        <w:t xml:space="preserve"> </w:t>
      </w:r>
      <w:proofErr w:type="spellStart"/>
      <w:r>
        <w:t>using</w:t>
      </w:r>
      <w:proofErr w:type="spellEnd"/>
      <w:r>
        <w:t xml:space="preserve"> a </w:t>
      </w:r>
      <w:proofErr w:type="spellStart"/>
      <w:r>
        <w:t>simple</w:t>
      </w:r>
      <w:proofErr w:type="spellEnd"/>
      <w:r>
        <w:t xml:space="preserve"> </w:t>
      </w:r>
      <w:proofErr w:type="spellStart"/>
      <w:r>
        <w:t>example</w:t>
      </w:r>
      <w:proofErr w:type="spellEnd"/>
      <w:r>
        <w:t xml:space="preserve"> I </w:t>
      </w:r>
      <w:proofErr w:type="spellStart"/>
      <w:r>
        <w:t>compared</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toolboxes</w:t>
      </w:r>
      <w:proofErr w:type="spellEnd"/>
      <w:r>
        <w:t xml:space="preserve"> of </w:t>
      </w:r>
      <w:proofErr w:type="spellStart"/>
      <w:r>
        <w:t>Matlab</w:t>
      </w:r>
      <w:proofErr w:type="spellEnd"/>
      <w:r>
        <w:t xml:space="preserve"> and Python. </w:t>
      </w:r>
      <w:proofErr w:type="spellStart"/>
      <w:r>
        <w:t>Then</w:t>
      </w:r>
      <w:proofErr w:type="spellEnd"/>
      <w:r w:rsidR="001544C3">
        <w:t>,</w:t>
      </w:r>
      <w:r>
        <w:t xml:space="preserve"> I </w:t>
      </w:r>
      <w:proofErr w:type="spellStart"/>
      <w:r>
        <w:t>designed</w:t>
      </w:r>
      <w:proofErr w:type="spellEnd"/>
      <w:r>
        <w:t xml:space="preserve"> and </w:t>
      </w:r>
      <w:proofErr w:type="spellStart"/>
      <w:r>
        <w:t>implemented</w:t>
      </w:r>
      <w:proofErr w:type="spellEnd"/>
      <w:r>
        <w:t xml:space="preserve"> </w:t>
      </w:r>
      <w:proofErr w:type="spellStart"/>
      <w:r>
        <w:t>the</w:t>
      </w:r>
      <w:proofErr w:type="spellEnd"/>
      <w:r>
        <w:t xml:space="preserve"> </w:t>
      </w:r>
      <w:proofErr w:type="spellStart"/>
      <w:r>
        <w:t>simulator</w:t>
      </w:r>
      <w:proofErr w:type="spellEnd"/>
      <w:r>
        <w:t xml:space="preserve"> </w:t>
      </w:r>
      <w:proofErr w:type="spellStart"/>
      <w:r>
        <w:t>framework</w:t>
      </w:r>
      <w:proofErr w:type="spellEnd"/>
      <w:r>
        <w:t xml:space="preserve"> </w:t>
      </w:r>
      <w:proofErr w:type="spellStart"/>
      <w:r>
        <w:t>later</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the</w:t>
      </w:r>
      <w:proofErr w:type="spellEnd"/>
      <w:r>
        <w:t xml:space="preserve"> </w:t>
      </w:r>
      <w:proofErr w:type="spellStart"/>
      <w:r>
        <w:t>algorithms</w:t>
      </w:r>
      <w:proofErr w:type="spellEnd"/>
      <w:r w:rsidR="001544C3">
        <w:t xml:space="preserve">. </w:t>
      </w:r>
      <w:proofErr w:type="spellStart"/>
      <w:r w:rsidR="001544C3">
        <w:t>On</w:t>
      </w:r>
      <w:proofErr w:type="spellEnd"/>
      <w:r w:rsidR="001544C3">
        <w:t xml:space="preserve"> </w:t>
      </w:r>
      <w:proofErr w:type="spellStart"/>
      <w:r w:rsidR="001544C3">
        <w:t>this</w:t>
      </w:r>
      <w:proofErr w:type="spellEnd"/>
      <w:r w:rsidR="001544C3">
        <w:t xml:space="preserve"> </w:t>
      </w:r>
      <w:proofErr w:type="spellStart"/>
      <w:r w:rsidR="001544C3">
        <w:t>grafical</w:t>
      </w:r>
      <w:proofErr w:type="spellEnd"/>
      <w:r w:rsidR="001544C3">
        <w:t xml:space="preserve"> </w:t>
      </w:r>
      <w:proofErr w:type="spellStart"/>
      <w:r w:rsidR="001544C3">
        <w:t>user</w:t>
      </w:r>
      <w:proofErr w:type="spellEnd"/>
      <w:r w:rsidR="001544C3">
        <w:t xml:space="preserve"> </w:t>
      </w:r>
      <w:proofErr w:type="spellStart"/>
      <w:r w:rsidR="001544C3">
        <w:t>interface</w:t>
      </w:r>
      <w:proofErr w:type="spellEnd"/>
      <w:r w:rsidR="001544C3">
        <w:t>,</w:t>
      </w:r>
      <w:r>
        <w:t xml:space="preserve"> </w:t>
      </w:r>
      <w:proofErr w:type="spellStart"/>
      <w:r>
        <w:t>the</w:t>
      </w:r>
      <w:proofErr w:type="spellEnd"/>
      <w:r>
        <w:t xml:space="preserve"> </w:t>
      </w:r>
      <w:proofErr w:type="spellStart"/>
      <w:r>
        <w:t>necessary</w:t>
      </w:r>
      <w:proofErr w:type="spellEnd"/>
      <w:r>
        <w:t xml:space="preserve"> </w:t>
      </w:r>
      <w:proofErr w:type="spellStart"/>
      <w:r w:rsidR="001544C3">
        <w:t>parameters</w:t>
      </w:r>
      <w:proofErr w:type="spellEnd"/>
      <w:r>
        <w:t xml:space="preserve"> of </w:t>
      </w:r>
      <w:proofErr w:type="spellStart"/>
      <w:r>
        <w:t>the</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car</w:t>
      </w:r>
      <w:proofErr w:type="spellEnd"/>
      <w:r>
        <w:t xml:space="preserve"> and </w:t>
      </w:r>
      <w:proofErr w:type="spellStart"/>
      <w:r>
        <w:t>the</w:t>
      </w:r>
      <w:proofErr w:type="spellEnd"/>
      <w:r>
        <w:t xml:space="preserve"> </w:t>
      </w:r>
      <w:proofErr w:type="spellStart"/>
      <w:r>
        <w:t>contol</w:t>
      </w:r>
      <w:proofErr w:type="spellEnd"/>
      <w:r>
        <w:t xml:space="preserve"> </w:t>
      </w:r>
      <w:proofErr w:type="spellStart"/>
      <w:r>
        <w:t>algorithm</w:t>
      </w:r>
      <w:proofErr w:type="spellEnd"/>
      <w:r>
        <w:t xml:space="preserve"> </w:t>
      </w:r>
      <w:proofErr w:type="spellStart"/>
      <w:r>
        <w:t>can</w:t>
      </w:r>
      <w:proofErr w:type="spellEnd"/>
      <w:r>
        <w:t xml:space="preserve"> be </w:t>
      </w:r>
      <w:proofErr w:type="spellStart"/>
      <w:r>
        <w:t>set</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progress</w:t>
      </w:r>
      <w:proofErr w:type="spellEnd"/>
      <w:r>
        <w:t xml:space="preserve"> of </w:t>
      </w:r>
      <w:proofErr w:type="spellStart"/>
      <w:r>
        <w:t>the</w:t>
      </w:r>
      <w:proofErr w:type="spellEnd"/>
      <w:r>
        <w:t xml:space="preserve"> </w:t>
      </w:r>
      <w:proofErr w:type="spellStart"/>
      <w:r>
        <w:t>learning</w:t>
      </w:r>
      <w:proofErr w:type="spellEnd"/>
      <w:r>
        <w:t xml:space="preserve"> </w:t>
      </w:r>
      <w:proofErr w:type="spellStart"/>
      <w:r>
        <w:t>can</w:t>
      </w:r>
      <w:proofErr w:type="spellEnd"/>
      <w:r>
        <w:t xml:space="preserve"> be </w:t>
      </w:r>
      <w:proofErr w:type="spellStart"/>
      <w:r>
        <w:t>observed</w:t>
      </w:r>
      <w:proofErr w:type="spellEnd"/>
      <w:r>
        <w:t xml:space="preserve">. </w:t>
      </w:r>
      <w:proofErr w:type="spellStart"/>
      <w:r>
        <w:t>Finally</w:t>
      </w:r>
      <w:proofErr w:type="spellEnd"/>
      <w:r>
        <w:t xml:space="preserve">, I </w:t>
      </w:r>
      <w:proofErr w:type="spellStart"/>
      <w:r>
        <w:t>implemented</w:t>
      </w:r>
      <w:proofErr w:type="spellEnd"/>
      <w:r>
        <w:t xml:space="preserve"> and </w:t>
      </w:r>
      <w:proofErr w:type="spellStart"/>
      <w:r>
        <w:t>compared</w:t>
      </w:r>
      <w:proofErr w:type="spellEnd"/>
      <w:r>
        <w:t xml:space="preserve"> </w:t>
      </w:r>
      <w:proofErr w:type="spellStart"/>
      <w:r>
        <w:t>the</w:t>
      </w:r>
      <w:proofErr w:type="spellEnd"/>
      <w:r>
        <w:t xml:space="preserve"> performance of </w:t>
      </w:r>
      <w:proofErr w:type="spellStart"/>
      <w:r>
        <w:t>some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deep</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based</w:t>
      </w:r>
      <w:proofErr w:type="spellEnd"/>
      <w:r>
        <w:t xml:space="preserve"> </w:t>
      </w:r>
      <w:proofErr w:type="spellStart"/>
      <w:r>
        <w:t>algorithms</w:t>
      </w:r>
      <w:proofErr w:type="spellEnd"/>
      <w:r>
        <w:t>.</w:t>
      </w:r>
    </w:p>
    <w:p w14:paraId="11891278" w14:textId="77777777" w:rsidR="001A57BC" w:rsidRDefault="003F5425" w:rsidP="006A1B7F">
      <w:pPr>
        <w:pStyle w:val="Cmsor1"/>
      </w:pPr>
      <w:bookmarkStart w:id="4" w:name="_Toc332797397"/>
      <w:bookmarkStart w:id="5" w:name="_Toc499139906"/>
      <w:r>
        <w:lastRenderedPageBreak/>
        <w:t>Bevezetés</w:t>
      </w:r>
      <w:bookmarkEnd w:id="4"/>
      <w:bookmarkEnd w:id="5"/>
    </w:p>
    <w:p w14:paraId="52964AAD" w14:textId="3FA364F9" w:rsidR="00A4346E" w:rsidRDefault="00AD02A6" w:rsidP="00A4346E">
      <w:r>
        <w:t xml:space="preserve">Manapság talán az egyik legfelkapottabb kutatási területnek a mesterséges intelligencia kutatása számít. </w:t>
      </w:r>
      <w:r w:rsidR="00C64C6C">
        <w:t xml:space="preserve">Bár az alap ötletek és </w:t>
      </w:r>
      <w:r w:rsidR="001F535C">
        <w:t xml:space="preserve">egyszerűbb </w:t>
      </w:r>
      <w:r w:rsidR="00C64C6C">
        <w:t xml:space="preserve">algoritmusok már régóta léteznek, sokáig hiányzott a tudósok mögül a számítási </w:t>
      </w:r>
      <w:proofErr w:type="gramStart"/>
      <w:r w:rsidR="00C64C6C">
        <w:t>kapacitás</w:t>
      </w:r>
      <w:proofErr w:type="gramEnd"/>
      <w:r w:rsidR="00C64C6C">
        <w:t>, így a kezdeti lendület hamar alább hagyott. Viszont a</w:t>
      </w:r>
      <w:r w:rsidR="00B73CA2">
        <w:t>z informatika fejlődésével, a</w:t>
      </w:r>
      <w:r w:rsidR="00C64C6C">
        <w:t xml:space="preserve"> modern több magos </w:t>
      </w:r>
      <w:r w:rsidR="00B73CA2">
        <w:t xml:space="preserve">CPU-k és a GPU-k számítási </w:t>
      </w:r>
      <w:proofErr w:type="gramStart"/>
      <w:r w:rsidR="00B73CA2">
        <w:t>kapacit</w:t>
      </w:r>
      <w:r w:rsidR="00C64C6C">
        <w:t>ásának</w:t>
      </w:r>
      <w:proofErr w:type="gramEnd"/>
      <w:r w:rsidR="00C64C6C">
        <w:t xml:space="preserve"> köszönhetően a kétezres évek elején új lökést kapott a terület. Bár amit ma mesterséges </w:t>
      </w:r>
      <w:r w:rsidR="00B73CA2">
        <w:t>intelligenciának</w:t>
      </w:r>
      <w:r w:rsidR="00C64C6C">
        <w:t xml:space="preserve"> hívunk, az még nagyon messze áll attól</w:t>
      </w:r>
      <w:r w:rsidR="001F535C">
        <w:t>, a sci-fikben látott emberi kinézettel és képességekkel rendelkező robot képétől</w:t>
      </w:r>
      <w:r w:rsidR="00C64C6C">
        <w:t xml:space="preserve">, viszont bizonyos területekre, </w:t>
      </w:r>
      <w:proofErr w:type="gramStart"/>
      <w:r w:rsidR="00C64C6C">
        <w:t>problémákra</w:t>
      </w:r>
      <w:proofErr w:type="gramEnd"/>
      <w:r w:rsidR="00C64C6C">
        <w:t xml:space="preserve"> fokuszáltan a modern algoritmusok már sokszor túlszárnyalják az ember</w:t>
      </w:r>
      <w:r w:rsidR="001F535C">
        <w:t>i teljesítmény</w:t>
      </w:r>
      <w:r w:rsidR="00C64C6C">
        <w:t xml:space="preserve">t is. Legyen az képeken </w:t>
      </w:r>
      <w:proofErr w:type="gramStart"/>
      <w:r w:rsidR="00C64C6C">
        <w:t>objektumok</w:t>
      </w:r>
      <w:proofErr w:type="gramEnd"/>
      <w:r w:rsidR="001F535C">
        <w:t>,</w:t>
      </w:r>
      <w:r w:rsidR="00C64C6C">
        <w:t xml:space="preserve"> esetleg emberek felismerése vagy olyan bonyolult játékokkal való játék</w:t>
      </w:r>
      <w:r w:rsidR="00B73CA2">
        <w:t xml:space="preserve">, mint a </w:t>
      </w:r>
      <w:commentRangeStart w:id="6"/>
      <w:r w:rsidR="00B73CA2">
        <w:t>G</w:t>
      </w:r>
      <w:r w:rsidR="00C64C6C">
        <w:t>o</w:t>
      </w:r>
      <w:commentRangeEnd w:id="6"/>
      <w:r w:rsidR="00B73CA2">
        <w:rPr>
          <w:rStyle w:val="Jegyzethivatkozs"/>
        </w:rPr>
        <w:commentReference w:id="6"/>
      </w:r>
      <w:r w:rsidR="00C64C6C">
        <w:t xml:space="preserve">. </w:t>
      </w:r>
      <w:r w:rsidR="00B73CA2">
        <w:t>Minden</w:t>
      </w:r>
      <w:r w:rsidR="00A4346E">
        <w:t>esetre a kifejle</w:t>
      </w:r>
      <w:r w:rsidR="00B73CA2">
        <w:t>sztett algoritmusokat egyre több</w:t>
      </w:r>
      <w:r w:rsidR="00A4346E">
        <w:t xml:space="preserve"> probléma területen lehet </w:t>
      </w:r>
      <w:r w:rsidR="00B73CA2">
        <w:t xml:space="preserve">sikerrel </w:t>
      </w:r>
      <w:r w:rsidR="00A4346E">
        <w:t xml:space="preserve">alkalmazni. A dolgozatomban én egy irányítástechnikai </w:t>
      </w:r>
      <w:proofErr w:type="gramStart"/>
      <w:r w:rsidR="00A4346E">
        <w:t>probléma</w:t>
      </w:r>
      <w:proofErr w:type="gramEnd"/>
      <w:r w:rsidR="00A4346E">
        <w:t xml:space="preserve"> alternat</w:t>
      </w:r>
      <w:r w:rsidR="00B73CA2">
        <w:t>ív megoldását tűztem ki célul a</w:t>
      </w:r>
      <w:r w:rsidR="00A4346E">
        <w:t xml:space="preserve"> </w:t>
      </w:r>
      <w:r w:rsidR="001F535C">
        <w:t>később részletezett módszerek</w:t>
      </w:r>
      <w:r w:rsidR="00B73CA2">
        <w:t xml:space="preserve"> segítségével</w:t>
      </w:r>
      <w:r w:rsidR="00A4346E">
        <w:t>. A feladatom egy versenyautó modell irányítása a gépi tanulás egy válfajának a megerősítéses tanulás (</w:t>
      </w:r>
      <w:r w:rsidR="00B73CA2">
        <w:t xml:space="preserve">angolul </w:t>
      </w:r>
      <w:proofErr w:type="spellStart"/>
      <w:r w:rsidR="00A4346E">
        <w:t>Reinforcement</w:t>
      </w:r>
      <w:proofErr w:type="spellEnd"/>
      <w:r w:rsidR="00A4346E">
        <w:t xml:space="preserve"> </w:t>
      </w:r>
      <w:proofErr w:type="spellStart"/>
      <w:r w:rsidR="00A4346E">
        <w:t>learning</w:t>
      </w:r>
      <w:proofErr w:type="spellEnd"/>
      <w:r w:rsidR="00A4346E">
        <w:t xml:space="preserve">) segítségével olyan formában, hogy az az általa elképzelt szuboptimális íven haladjon végig a pályán, anélkül, hogy közben a pálya szélének vagy az esetlegesen a pályán </w:t>
      </w:r>
      <w:r w:rsidR="00B73CA2">
        <w:t>elhely</w:t>
      </w:r>
      <w:r w:rsidR="008F6E01">
        <w:t>e</w:t>
      </w:r>
      <w:r w:rsidR="00B73CA2">
        <w:t>zett</w:t>
      </w:r>
      <w:r w:rsidR="00A4346E">
        <w:t xml:space="preserve"> akadályoknak ütközzön, mindezt minél rövidebb idő alatt. Természetesen erre léteznek más gépi tanulást nem alkalmazó algoritmusok is, viszont a feladatot egy kicsit megváltoztatva ezek már részletesebb tervezést és nagyon </w:t>
      </w:r>
      <w:proofErr w:type="gramStart"/>
      <w:r w:rsidR="00A4346E">
        <w:t>komplex</w:t>
      </w:r>
      <w:proofErr w:type="gramEnd"/>
      <w:r w:rsidR="00A4346E">
        <w:t xml:space="preserve"> algoritmusokat eredményez</w:t>
      </w:r>
      <w:r w:rsidR="00B73CA2">
        <w:t>né</w:t>
      </w:r>
      <w:r w:rsidR="00A4346E">
        <w:t>nek.</w:t>
      </w:r>
    </w:p>
    <w:p w14:paraId="74FCE7BB" w14:textId="6F486B18" w:rsidR="00273C3B" w:rsidRPr="00AD02A6"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 xml:space="preserve">megerősítéses tanulás és a mély tanulás (angolul Deep </w:t>
      </w:r>
      <w:proofErr w:type="spellStart"/>
      <w:r w:rsidR="00B73CA2">
        <w:t>learning</w:t>
      </w:r>
      <w:proofErr w:type="spellEnd"/>
      <w:r w:rsidR="00B73CA2">
        <w:t>)</w:t>
      </w:r>
      <w:r>
        <w:t xml:space="preserve"> elméleti háttere kerü</w:t>
      </w:r>
      <w:r w:rsidR="00642E01">
        <w:t>l bemutatásra, kitérve a</w:t>
      </w:r>
      <w:r w:rsidR="001F535C">
        <w:t xml:space="preserve"> később</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r w:rsidR="001F535C">
        <w:t xml:space="preserve"> </w:t>
      </w:r>
      <w:r w:rsidR="00273C3B">
        <w:t xml:space="preserve">Mivel a témakörben </w:t>
      </w:r>
      <w:r w:rsidR="001F535C">
        <w:t>az angolnyelvű szakirodalom dominál, így gyakran fogom én is az angol szakkifejezéseket használni.</w:t>
      </w:r>
    </w:p>
    <w:p w14:paraId="3EFADA50" w14:textId="77777777" w:rsidR="000E4CE5" w:rsidRDefault="000E4CE5" w:rsidP="000E4CE5">
      <w:pPr>
        <w:pStyle w:val="Cmsor1"/>
      </w:pPr>
      <w:bookmarkStart w:id="7" w:name="_Toc499139907"/>
      <w:r>
        <w:lastRenderedPageBreak/>
        <w:t>Elméleti háttér</w:t>
      </w:r>
      <w:bookmarkEnd w:id="7"/>
    </w:p>
    <w:p w14:paraId="3896089A" w14:textId="77777777" w:rsidR="000E4CE5" w:rsidRDefault="000E4CE5" w:rsidP="000E4CE5">
      <w:pPr>
        <w:pStyle w:val="Cmsor2"/>
      </w:pPr>
      <w:bookmarkStart w:id="8" w:name="_Toc499139908"/>
      <w:r>
        <w:t>Megerősítéses tanulás</w:t>
      </w:r>
      <w:bookmarkEnd w:id="8"/>
    </w:p>
    <w:p w14:paraId="6ED4D81B" w14:textId="7ADB9E0A" w:rsidR="008D10BC" w:rsidRPr="008D10BC" w:rsidRDefault="008D10BC" w:rsidP="008D10BC">
      <w:r>
        <w:t xml:space="preserve">A megerősítéses tanulás a gépi tanulásnak egy olyan válfaja, melyet a viselkedés pszichológia ihletett. Arra a </w:t>
      </w:r>
      <w:proofErr w:type="gramStart"/>
      <w:r>
        <w:t>problémára</w:t>
      </w:r>
      <w:proofErr w:type="gramEnd"/>
      <w:r>
        <w:t xml:space="preserve">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9" w:name="_Toc499139909"/>
      <w:r>
        <w:t>Markov</w:t>
      </w:r>
      <w:r w:rsidR="003F15CF">
        <w:t>i</w:t>
      </w:r>
      <w:r w:rsidR="00814893">
        <w:t xml:space="preserve"> döntési folyamat</w:t>
      </w:r>
      <w:bookmarkEnd w:id="9"/>
    </w:p>
    <w:p w14:paraId="73BF5A44" w14:textId="5632395D" w:rsidR="004A4E05" w:rsidRDefault="008D10BC" w:rsidP="001544C3">
      <w:r>
        <w:t xml:space="preserve">A </w:t>
      </w:r>
      <w:r w:rsidR="003F15CF">
        <w:t xml:space="preserve">megerősítéses tanulás témakörébe eső </w:t>
      </w:r>
      <w:proofErr w:type="gramStart"/>
      <w:r w:rsidR="003F15CF">
        <w:t>problémák</w:t>
      </w:r>
      <w:proofErr w:type="gramEnd"/>
      <w:r w:rsidR="003F15CF">
        <w:t xml:space="preserve"> </w:t>
      </w:r>
      <w:r w:rsidR="004A4E05">
        <w:t xml:space="preserve">gyakran </w:t>
      </w:r>
      <w:r w:rsidR="00DC40EB">
        <w:t>modellezhető</w:t>
      </w:r>
      <w:r w:rsidR="00C903BE">
        <w:t>k az ún</w:t>
      </w:r>
      <w:r w:rsidR="008B756C">
        <w:t>.</w:t>
      </w:r>
      <w:r w:rsidR="00C903BE">
        <w:t xml:space="preserve"> </w:t>
      </w:r>
      <w:proofErr w:type="gramStart"/>
      <w:r w:rsidR="003F15CF">
        <w:t>markovi</w:t>
      </w:r>
      <w:proofErr w:type="gramEnd"/>
      <w:r w:rsidR="003F15CF">
        <w:t xml:space="preserve"> döntési folyamattal (</w:t>
      </w:r>
      <w:r w:rsidR="001544C3">
        <w:t xml:space="preserve"> angolul </w:t>
      </w:r>
      <w:r w:rsidR="003F15CF">
        <w:t xml:space="preserve">Markovian Decision </w:t>
      </w:r>
      <w:proofErr w:type="spellStart"/>
      <w:r w:rsidR="003F15CF">
        <w:t>Process</w:t>
      </w:r>
      <w:proofErr w:type="spellEnd"/>
      <w:r w:rsidR="003F15CF">
        <w:t xml:space="preserve">, </w:t>
      </w:r>
      <w:r w:rsidR="004A4E05">
        <w:t>továbbiakban</w:t>
      </w:r>
      <w:r w:rsidR="003F15CF">
        <w:t xml:space="preserve"> </w:t>
      </w:r>
      <w:commentRangeStart w:id="10"/>
      <w:r w:rsidR="003F15CF">
        <w:t>MDP</w:t>
      </w:r>
      <w:commentRangeEnd w:id="10"/>
      <w:r w:rsidR="00E47C8E">
        <w:rPr>
          <w:rStyle w:val="Jegyzethivatkozs"/>
        </w:rPr>
        <w:commentReference w:id="10"/>
      </w:r>
      <w:r w:rsidR="003F15CF">
        <w:t>)</w:t>
      </w:r>
      <w:r w:rsidR="00C903BE">
        <w:t>. Ez egy döntéshozatalok modellezésére létrehozott matematikai modell,</w:t>
      </w:r>
      <w:r w:rsidR="008B756C">
        <w:t xml:space="preserve"> melynek </w:t>
      </w:r>
      <w:r w:rsidR="001544C3">
        <w:t>többféle változata is létezik</w:t>
      </w:r>
      <w:r w:rsidR="008B756C">
        <w:t xml:space="preserve">. Mi a továbbiakban csak a </w:t>
      </w:r>
      <w:r w:rsidR="001544C3">
        <w:t xml:space="preserve">véges </w:t>
      </w:r>
      <w:r w:rsidR="008B756C">
        <w:t>determinisztikus esettel foglalkozunk.</w:t>
      </w:r>
      <w:r w:rsidR="00C903BE">
        <w:t xml:space="preserve"> </w:t>
      </w:r>
      <w:r w:rsidR="001544C3">
        <w:t xml:space="preserve">Egy MDP-t a </w:t>
      </w:r>
      <m:oMath>
        <m:r>
          <m:rPr>
            <m:sty m:val="bi"/>
          </m:rPr>
          <w:rPr>
            <w:rFonts w:ascii="Cambria Math" w:hAnsi="Cambria Math"/>
          </w:rPr>
          <m:t>(S,A,P(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),γ)</m:t>
        </m:r>
      </m:oMath>
      <w:r w:rsidR="001544C3">
        <w:t xml:space="preserve"> halmazok és függvények írnak le, ahol:</w:t>
      </w:r>
    </w:p>
    <w:p w14:paraId="3FAB19A6" w14:textId="211A0509" w:rsidR="001544C3" w:rsidRDefault="001544C3" w:rsidP="001544C3">
      <w:pPr>
        <w:pStyle w:val="Listaszerbekezds"/>
        <w:numPr>
          <w:ilvl w:val="0"/>
          <w:numId w:val="26"/>
        </w:numPr>
      </w:pPr>
      <w:r w:rsidRPr="001544C3">
        <w:rPr>
          <w:b/>
          <w:i/>
        </w:rPr>
        <w:t>S</w:t>
      </w:r>
      <w:r>
        <w:t xml:space="preserve"> a környezet lehetséges állapotainak halmaza</w:t>
      </w:r>
    </w:p>
    <w:p w14:paraId="7E3FF1D3" w14:textId="25D6D7BB" w:rsidR="001544C3" w:rsidRDefault="001544C3" w:rsidP="001544C3">
      <w:pPr>
        <w:pStyle w:val="Listaszerbekezds"/>
        <w:numPr>
          <w:ilvl w:val="0"/>
          <w:numId w:val="26"/>
        </w:numPr>
      </w:pPr>
      <w:proofErr w:type="gramStart"/>
      <w:r w:rsidRPr="001544C3">
        <w:rPr>
          <w:b/>
          <w:i/>
        </w:rPr>
        <w:t>A</w:t>
      </w:r>
      <w:proofErr w:type="gramEnd"/>
      <w:r>
        <w:t xml:space="preserve"> </w:t>
      </w:r>
      <w:proofErr w:type="spellStart"/>
      <w:r>
        <w:t>a</w:t>
      </w:r>
      <w:proofErr w:type="spellEnd"/>
      <w:r>
        <w:t xml:space="preserve"> környezetben a lehetséges akciók halmaza</w:t>
      </w:r>
    </w:p>
    <w:p w14:paraId="3E1EE6C4" w14:textId="37B79263" w:rsidR="001544C3" w:rsidRPr="001544C3" w:rsidRDefault="001544C3" w:rsidP="001544C3">
      <w:pPr>
        <w:pStyle w:val="Listaszerbekezds"/>
        <w:numPr>
          <w:ilvl w:val="0"/>
          <w:numId w:val="26"/>
        </w:numPr>
        <w:rPr>
          <w:b/>
          <w:i/>
        </w:rPr>
      </w:pPr>
      <w:r w:rsidRPr="001544C3">
        <w:rPr>
          <w:b/>
          <w:i/>
        </w:rPr>
        <w:t>P</w:t>
      </w:r>
      <w:r>
        <w:t xml:space="preserve"> az állapot átmenetet leíró valószínűségi eloszlás függvény,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r>
        <w:rPr>
          <w:i/>
        </w:rPr>
        <w:t xml:space="preserve">. </w:t>
      </w:r>
      <w:r>
        <w:t xml:space="preserve">Determinisztikus esetben ez csak ez adott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oMath>
      <w:r>
        <w:rPr>
          <w:b/>
        </w:rPr>
        <w:t xml:space="preserve"> </w:t>
      </w:r>
      <w:r>
        <w:t xml:space="preserve">esetén csak egy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oMath>
      <w:r>
        <w:t xml:space="preserve"> értéknél 1, a többinél 0</w:t>
      </w:r>
    </w:p>
    <w:p w14:paraId="4CBEE606" w14:textId="0E54CB26" w:rsidR="001544C3" w:rsidRPr="001544C3" w:rsidRDefault="001544C3" w:rsidP="001544C3">
      <w:pPr>
        <w:pStyle w:val="Listaszerbekezds"/>
        <w:numPr>
          <w:ilvl w:val="0"/>
          <w:numId w:val="26"/>
        </w:numPr>
        <w:rPr>
          <w:b/>
          <w:i/>
        </w:rPr>
      </w:pPr>
      <m:oMath>
        <m:r>
          <m:rPr>
            <m:sty m:val="bi"/>
          </m:rPr>
          <w:rPr>
            <w:rFonts w:ascii="Cambria Math" w:hAnsi="Cambria Math"/>
          </w:rPr>
          <m:t>R</m:t>
        </m:r>
      </m:oMath>
      <w:r>
        <w:rPr>
          <w:b/>
          <w:i/>
        </w:rPr>
        <w:t xml:space="preserve"> </w:t>
      </w:r>
      <w:r>
        <w:t xml:space="preserve">az állapotátmenetekért járó jutalom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p>
    <w:p w14:paraId="5EE47C1D" w14:textId="27076469" w:rsidR="001544C3" w:rsidRPr="001544C3" w:rsidRDefault="001544C3" w:rsidP="001544C3">
      <w:pPr>
        <w:pStyle w:val="Listaszerbekezds"/>
        <w:numPr>
          <w:ilvl w:val="0"/>
          <w:numId w:val="26"/>
        </w:numPr>
        <w:rPr>
          <w:b/>
          <w:i/>
        </w:rPr>
      </w:pPr>
      <m:oMath>
        <m:r>
          <m:rPr>
            <m:sty m:val="bi"/>
          </m:rPr>
          <w:rPr>
            <w:rFonts w:ascii="Cambria Math" w:hAnsi="Cambria Math"/>
          </w:rPr>
          <m:t>γ</m:t>
        </m:r>
      </m:oMath>
      <w:r>
        <w:t xml:space="preserve"> a diszkonttényező, ami a jelenlegi és a jövőbeni jutalom közti értékkülönbséget írja le</w:t>
      </w:r>
    </w:p>
    <w:p w14:paraId="4E4606C2" w14:textId="77777777" w:rsidR="004A0C1D" w:rsidRDefault="006B6E74" w:rsidP="004A0C1D">
      <w:pPr>
        <w:pStyle w:val="Kp"/>
      </w:pPr>
      <w:r>
        <w:rPr>
          <w:noProof/>
          <w:lang w:eastAsia="hu-HU"/>
        </w:rPr>
        <w:drawing>
          <wp:inline distT="0" distB="0" distL="0" distR="0" wp14:anchorId="1F220A7D" wp14:editId="3A8DDDDE">
            <wp:extent cx="4458142" cy="160020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6280" cy="1617479"/>
                    </a:xfrm>
                    <a:prstGeom prst="rect">
                      <a:avLst/>
                    </a:prstGeom>
                    <a:noFill/>
                    <a:ln>
                      <a:noFill/>
                    </a:ln>
                  </pic:spPr>
                </pic:pic>
              </a:graphicData>
            </a:graphic>
          </wp:inline>
        </w:drawing>
      </w:r>
    </w:p>
    <w:p w14:paraId="6F7E14FE" w14:textId="068E94FB" w:rsidR="00C903BE" w:rsidRDefault="004A0C1D" w:rsidP="004A0C1D">
      <w:pPr>
        <w:pStyle w:val="Kpalrs"/>
      </w:pPr>
      <w:r>
        <w:fldChar w:fldCharType="begin"/>
      </w:r>
      <w:r>
        <w:instrText xml:space="preserve"> SEQ Markov_döntési_folyamat \* ARABIC </w:instrText>
      </w:r>
      <w:r>
        <w:fldChar w:fldCharType="separate"/>
      </w:r>
      <w:r>
        <w:rPr>
          <w:noProof/>
        </w:rPr>
        <w:t>1</w:t>
      </w:r>
      <w:r>
        <w:fldChar w:fldCharType="end"/>
      </w:r>
      <w:r>
        <w:t>. Markov</w:t>
      </w:r>
      <w:r w:rsidR="004A4E05">
        <w:t>i</w:t>
      </w:r>
      <w:r>
        <w:t xml:space="preserve"> döntési folyamat</w:t>
      </w:r>
    </w:p>
    <w:p w14:paraId="52F85047" w14:textId="409BADA8" w:rsidR="006F7EC8" w:rsidRDefault="00516839" w:rsidP="004A0C1D">
      <w:r>
        <w:lastRenderedPageBreak/>
        <w:t>Az</w:t>
      </w:r>
      <w:r w:rsidR="004A0C1D">
        <w:t xml:space="preserve"> </w:t>
      </w:r>
      <w:proofErr w:type="gramStart"/>
      <w:r w:rsidR="004A0C1D">
        <w:t>ágensnek</w:t>
      </w:r>
      <w:proofErr w:type="gramEnd"/>
      <w:r w:rsidR="004A0C1D">
        <w:t xml:space="preserve"> van egy </w:t>
      </w:r>
      <w:r w:rsidR="004A0C1D" w:rsidRPr="001544C3">
        <w:rPr>
          <w:b/>
          <w:i/>
        </w:rPr>
        <w:t>π</w:t>
      </w:r>
      <w:r w:rsidR="006B6E74" w:rsidRPr="001544C3">
        <w:rPr>
          <w:b/>
          <w:i/>
        </w:rPr>
        <w:t>(s)</w:t>
      </w:r>
      <w:r w:rsidR="006B6E74">
        <w:t xml:space="preserve"> stratégiája (</w:t>
      </w:r>
      <w:r w:rsidR="004A4E05">
        <w:t xml:space="preserve">továbbiakban </w:t>
      </w:r>
      <w:r w:rsidR="006B6E74" w:rsidRPr="000C2781">
        <w:rPr>
          <w:i/>
        </w:rPr>
        <w:t>policy</w:t>
      </w:r>
      <w:r w:rsidR="006B6E74">
        <w:t>)</w:t>
      </w:r>
      <w:r w:rsidR="000C2781">
        <w:t>,</w:t>
      </w:r>
      <w:r w:rsidR="006B6E74">
        <w:t xml:space="preserve"> am</w:t>
      </w:r>
      <w:r w:rsidR="00BF7AB0">
        <w:t xml:space="preserve">elyet </w:t>
      </w:r>
      <w:r w:rsidR="004A4E05">
        <w:t xml:space="preserve">követve minden </w:t>
      </w:r>
      <m:oMath>
        <m:r>
          <m:rPr>
            <m:sty m:val="bi"/>
          </m:rPr>
          <w:rPr>
            <w:rFonts w:ascii="Cambria Math" w:hAnsi="Cambria Math"/>
          </w:rPr>
          <m:t>s∈</m:t>
        </m:r>
      </m:oMath>
      <w:r w:rsidR="000C2781" w:rsidRPr="001544C3">
        <w:rPr>
          <w:b/>
          <w:i/>
        </w:rPr>
        <w:t xml:space="preserve"> S</w:t>
      </w:r>
      <w:r w:rsidR="000C2781">
        <w:t xml:space="preserve"> </w:t>
      </w:r>
      <w:r w:rsidR="004A4E05">
        <w:t xml:space="preserve">állapothoz hozzárendel egy </w:t>
      </w:r>
      <m:oMath>
        <m:r>
          <m:rPr>
            <m:sty m:val="bi"/>
          </m:rPr>
          <w:rPr>
            <w:rFonts w:ascii="Cambria Math" w:hAnsi="Cambria Math"/>
          </w:rPr>
          <m:t>a∈</m:t>
        </m:r>
      </m:oMath>
      <w:r w:rsidR="000C2781" w:rsidRPr="001544C3">
        <w:rPr>
          <w:b/>
          <w:i/>
        </w:rPr>
        <w:t xml:space="preserve"> A</w:t>
      </w:r>
      <w:r>
        <w:t xml:space="preserve"> </w:t>
      </w:r>
      <w:r w:rsidR="003E1613">
        <w:t>akciót</w:t>
      </w:r>
      <w:r>
        <w:t xml:space="preserve"> (</w:t>
      </w:r>
      <w:r w:rsidR="00C73759">
        <w:t>angolul</w:t>
      </w:r>
      <w:r w:rsidR="004A4E05">
        <w:t xml:space="preserve"> </w:t>
      </w:r>
      <w:proofErr w:type="spellStart"/>
      <w:r w:rsidR="004A4E05" w:rsidRPr="000C2781">
        <w:rPr>
          <w:i/>
        </w:rPr>
        <w:t>action</w:t>
      </w:r>
      <w:proofErr w:type="spellEnd"/>
      <w:r w:rsidR="004A4E05">
        <w:t xml:space="preserve">). Az </w:t>
      </w:r>
      <m:oMath>
        <m:r>
          <m:rPr>
            <m:sty m:val="bi"/>
          </m:rPr>
          <w:rPr>
            <w:rFonts w:ascii="Cambria Math" w:hAnsi="Cambria Math"/>
          </w:rPr>
          <m:t>a</m:t>
        </m:r>
      </m:oMath>
      <w:r>
        <w:t xml:space="preserve"> </w:t>
      </w:r>
      <w:r w:rsidR="004A4E05">
        <w:t>döntést</w:t>
      </w:r>
      <w:r>
        <w:t xml:space="preserve"> meghozva</w:t>
      </w:r>
      <w:r w:rsidR="00B73FF0">
        <w:t xml:space="preserve"> az </w:t>
      </w:r>
      <m:oMath>
        <m:r>
          <m:rPr>
            <m:sty m:val="b"/>
          </m:rPr>
          <w:rPr>
            <w:rFonts w:ascii="Cambria Math" w:hAnsi="Cambria Math"/>
          </w:rPr>
          <m:t>s'</m:t>
        </m:r>
      </m:oMath>
      <w:r w:rsidR="00B73FF0">
        <w:t xml:space="preserve"> következő állapotba jut</w:t>
      </w:r>
      <w:r>
        <w:t xml:space="preserve"> </w:t>
      </w:r>
      <w:r w:rsidR="00B73FF0">
        <w:t>és meg</w:t>
      </w:r>
      <w:r>
        <w:t>kap</w:t>
      </w:r>
      <w:r w:rsidR="00B73FF0">
        <w:t>ja</w:t>
      </w:r>
      <w:r>
        <w:t xml:space="preserve"> a környezettől</w:t>
      </w:r>
      <w:r w:rsidR="00E546DD">
        <w:t xml:space="preserve"> az </w:t>
      </w:r>
      <m:oMath>
        <m:r>
          <m:rPr>
            <m:sty m:val="bi"/>
          </m:rPr>
          <w:rPr>
            <w:rFonts w:ascii="Cambria Math" w:hAnsi="Cambria Math"/>
          </w:rPr>
          <m:t>R(s,a,s')</m:t>
        </m:r>
      </m:oMath>
      <w:r w:rsidR="00E546DD">
        <w:t xml:space="preserve"> szerinti </w:t>
      </w:r>
      <m:oMath>
        <m:r>
          <m:rPr>
            <m:sty m:val="bi"/>
          </m:rPr>
          <w:rPr>
            <w:rFonts w:ascii="Cambria Math" w:hAnsi="Cambria Math"/>
          </w:rPr>
          <m:t>r</m:t>
        </m:r>
      </m:oMath>
      <w:r w:rsidR="00B73FF0">
        <w:t xml:space="preserve"> jutalmat</w:t>
      </w:r>
      <w:r w:rsidR="008B756C">
        <w:t>. Az állapot átmenetért járó jutalom és a következő állapot általában előre nem ismert</w:t>
      </w:r>
      <w:r>
        <w:t>, ezeket a</w:t>
      </w:r>
      <w:r w:rsidR="008B756C">
        <w:t>z</w:t>
      </w:r>
      <w:r>
        <w:t xml:space="preserve"> </w:t>
      </w:r>
      <w:proofErr w:type="gramStart"/>
      <w:r w:rsidR="008B756C">
        <w:t>ágens</w:t>
      </w:r>
      <w:proofErr w:type="gramEnd"/>
      <w:r w:rsidR="008B756C">
        <w:t xml:space="preserve"> valamilyen felfedező függvényt (továbbiakban </w:t>
      </w:r>
      <w:proofErr w:type="spellStart"/>
      <w:r w:rsidR="008B756C" w:rsidRPr="00E546DD">
        <w:rPr>
          <w:i/>
        </w:rPr>
        <w:t>exploration</w:t>
      </w:r>
      <w:proofErr w:type="spellEnd"/>
      <w:r w:rsidR="008B756C" w:rsidRPr="00E546DD">
        <w:rPr>
          <w:i/>
        </w:rPr>
        <w:t xml:space="preserve"> </w:t>
      </w:r>
      <w:proofErr w:type="spellStart"/>
      <w:r w:rsidR="008B756C" w:rsidRPr="00E546DD">
        <w:rPr>
          <w:i/>
        </w:rPr>
        <w:t>function</w:t>
      </w:r>
      <w:proofErr w:type="spellEnd"/>
      <w:r w:rsidR="008B756C">
        <w:t>) követve kell feltérképeznie</w:t>
      </w:r>
      <w:r>
        <w:t xml:space="preserve">. </w:t>
      </w:r>
      <w:r w:rsidR="005D1F4B">
        <w:t xml:space="preserve">Ebben a kontextusban minden állapothoz definiálhatjuk </w:t>
      </w:r>
      <w:proofErr w:type="gramStart"/>
      <w:r w:rsidR="00F32E93">
        <w:t>a</w:t>
      </w:r>
      <w:proofErr w:type="gramEnd"/>
      <w:r w:rsidR="00F32E93">
        <w:t xml:space="preserve"> </w:t>
      </w:r>
      <m:oMath>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V</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m:t>
            </m:r>
          </m:e>
        </m:d>
      </m:oMath>
      <w:r>
        <w:t xml:space="preserve"> állapot érték függvényt (</w:t>
      </w:r>
      <w:r w:rsidR="008B756C">
        <w:t xml:space="preserve">angolul </w:t>
      </w:r>
      <w:proofErr w:type="spellStart"/>
      <w:r>
        <w:t>state</w:t>
      </w:r>
      <w:proofErr w:type="spellEnd"/>
      <w:r>
        <w:t xml:space="preserve"> </w:t>
      </w:r>
      <w:proofErr w:type="spellStart"/>
      <w:r>
        <w:t>value</w:t>
      </w:r>
      <w:proofErr w:type="spellEnd"/>
      <w:r>
        <w:t>), ami</w:t>
      </w:r>
      <w:r w:rsidR="00F32E93">
        <w:t xml:space="preserve"> azt mondja meg, hogy az adott </w:t>
      </w:r>
      <m:oMath>
        <m:r>
          <m:rPr>
            <m:sty m:val="bi"/>
          </m:rPr>
          <w:rPr>
            <w:rFonts w:ascii="Cambria Math" w:hAnsi="Cambria Math"/>
          </w:rPr>
          <m:t>s</m:t>
        </m:r>
      </m:oMath>
      <w:r>
        <w:t xml:space="preserve"> állapotból az </w:t>
      </w:r>
      <w:r w:rsidR="00641A68" w:rsidRPr="001544C3">
        <w:rPr>
          <w:b/>
          <w:i/>
        </w:rPr>
        <w:t>π(s)</w:t>
      </w:r>
      <w:r w:rsidR="00641A68">
        <w:t xml:space="preserve"> </w:t>
      </w:r>
      <w:r w:rsidRPr="00283D09">
        <w:t xml:space="preserve"> </w:t>
      </w:r>
      <w:r>
        <w:t xml:space="preserve">stratégiát követve mennyi a </w:t>
      </w:r>
      <w:r w:rsidR="00CC715C">
        <w:t>várható</w:t>
      </w:r>
      <w:r w:rsidR="006F7EC8">
        <w:t xml:space="preserve"> </w:t>
      </w:r>
      <w:r w:rsidR="00CF5847">
        <w:t>diszkontált</w:t>
      </w:r>
      <w:r>
        <w:t xml:space="preserve"> </w:t>
      </w:r>
      <w:r w:rsidR="00CF5847">
        <w:t>kumulált</w:t>
      </w:r>
      <w:r>
        <w:t xml:space="preserve"> jutalom</w:t>
      </w:r>
      <w:r w:rsidR="00CF5847">
        <w:t>,</w:t>
      </w:r>
      <w:r>
        <w:t xml:space="preserve"> amit el fog érni.</w:t>
      </w:r>
      <w:r w:rsidR="006F7EC8">
        <w:t xml:space="preserve"> </w:t>
      </w:r>
    </w:p>
    <w:p w14:paraId="37447732" w14:textId="184EB2C1" w:rsidR="00804369" w:rsidRPr="00C87713" w:rsidRDefault="007213E6" w:rsidP="004A0C1D">
      <w:pPr>
        <w:rPr>
          <w:i/>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p w14:paraId="63303656" w14:textId="58E089E3" w:rsidR="00C87713" w:rsidRDefault="006F7EC8" w:rsidP="004A0C1D">
      <w:r>
        <w:t>Ahogy a való életben</w:t>
      </w:r>
      <w:r w:rsidR="00804369">
        <w:t>,</w:t>
      </w:r>
      <w:r>
        <w:t xml:space="preserve"> az </w:t>
      </w:r>
      <w:proofErr w:type="gramStart"/>
      <w:r>
        <w:t>ágensünk</w:t>
      </w:r>
      <w:proofErr w:type="gramEnd"/>
      <w:r>
        <w:t xml:space="preserve"> számra is kevésbé értékes a jövőbeni jutalom, így azok értékét a számításkor egy </w:t>
      </w:r>
      <w:r w:rsidRPr="00A66891">
        <w:rPr>
          <w:b/>
          <w:i/>
        </w:rPr>
        <w:t>γ</w:t>
      </w:r>
      <w:r>
        <w:t xml:space="preserve"> értékkel diszkontáljuk.</w:t>
      </w:r>
      <w:r w:rsidR="00516839">
        <w:t xml:space="preserve"> </w:t>
      </w:r>
      <w:r>
        <w:t>Definiálhatjuk</w:t>
      </w:r>
      <w:r w:rsidR="00CF5847">
        <w:t>,</w:t>
      </w:r>
      <w:r w:rsidR="00C87713">
        <w:t xml:space="preserve"> továbbá</w:t>
      </w:r>
      <w:r w:rsidR="008B756C">
        <w:t xml:space="preserve"> </w:t>
      </w:r>
      <w:proofErr w:type="gramStart"/>
      <w:r w:rsidR="008B756C">
        <w:t>a</w:t>
      </w:r>
      <w:proofErr w:type="gramEnd"/>
      <m:oMath>
        <m:r>
          <w:rPr>
            <w:rFonts w:ascii="Cambria Math" w:hAnsi="Cambria Math"/>
          </w:rPr>
          <m:t xml:space="preserve"> </m:t>
        </m:r>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Q</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s,a</m:t>
            </m:r>
          </m:e>
        </m:d>
      </m:oMath>
      <w:r>
        <w:t xml:space="preserve"> </w:t>
      </w:r>
      <w:r w:rsidR="00E349D3">
        <w:t>akció</w:t>
      </w:r>
      <w:r>
        <w:t xml:space="preserve"> érték függvényt (</w:t>
      </w:r>
      <w:r w:rsidR="008B756C">
        <w:t xml:space="preserve">angolul </w:t>
      </w:r>
      <w:proofErr w:type="spellStart"/>
      <w:r w:rsidRPr="00FE7652">
        <w:rPr>
          <w:i/>
        </w:rPr>
        <w:t>action</w:t>
      </w:r>
      <w:proofErr w:type="spellEnd"/>
      <w:r w:rsidRPr="00FE7652">
        <w:rPr>
          <w:i/>
        </w:rPr>
        <w:t xml:space="preserve"> </w:t>
      </w:r>
      <w:proofErr w:type="spellStart"/>
      <w:r w:rsidRPr="00FE7652">
        <w:rPr>
          <w:i/>
        </w:rPr>
        <w:t>value</w:t>
      </w:r>
      <w:proofErr w:type="spellEnd"/>
      <w:r w:rsidR="008B756C" w:rsidRPr="00FE7652">
        <w:rPr>
          <w:i/>
        </w:rPr>
        <w:t xml:space="preserve"> </w:t>
      </w:r>
      <w:proofErr w:type="spellStart"/>
      <w:r w:rsidR="008B756C" w:rsidRPr="00FE7652">
        <w:rPr>
          <w:i/>
        </w:rPr>
        <w:t>function</w:t>
      </w:r>
      <w:proofErr w:type="spellEnd"/>
      <w:r>
        <w:t>), ami azt adja meg,</w:t>
      </w:r>
      <w:r w:rsidR="00CF5847">
        <w:t xml:space="preserve"> </w:t>
      </w:r>
      <w:r>
        <w:t xml:space="preserve">hogy az </w:t>
      </w:r>
      <m:oMath>
        <m:r>
          <m:rPr>
            <m:sty m:val="bi"/>
          </m:rPr>
          <w:rPr>
            <w:rFonts w:ascii="Cambria Math" w:hAnsi="Cambria Math"/>
          </w:rPr>
          <m:t>s</m:t>
        </m:r>
      </m:oMath>
      <w:r>
        <w:t xml:space="preserve"> ál</w:t>
      </w:r>
      <w:proofErr w:type="spellStart"/>
      <w:r w:rsidR="00CF5847">
        <w:t>l</w:t>
      </w:r>
      <w:r>
        <w:t>apotból</w:t>
      </w:r>
      <w:proofErr w:type="spellEnd"/>
      <w:r>
        <w:t xml:space="preserve"> </w:t>
      </w:r>
      <w:r w:rsidR="002263C3" w:rsidRPr="002263C3">
        <w:t xml:space="preserve">, </w:t>
      </w:r>
      <w:r w:rsidR="002263C3" w:rsidRPr="00090584">
        <w:rPr>
          <w:b/>
          <w:i/>
        </w:rPr>
        <w:t>a</w:t>
      </w:r>
      <w:r w:rsidR="002263C3">
        <w:t xml:space="preserve"> </w:t>
      </w:r>
      <w:r>
        <w:t xml:space="preserve">döntés után a </w:t>
      </w:r>
      <w:r w:rsidR="002263C3" w:rsidRPr="001544C3">
        <w:rPr>
          <w:b/>
          <w:i/>
        </w:rPr>
        <w:t>π(s)</w:t>
      </w:r>
      <w:r w:rsidR="002263C3" w:rsidRPr="001326CC">
        <w:t xml:space="preserve"> </w:t>
      </w:r>
      <w:r>
        <w:t xml:space="preserve">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p w14:paraId="3E105C58" w14:textId="7C0DC1E1" w:rsidR="00C87713" w:rsidRPr="00A75354" w:rsidRDefault="007213E6" w:rsidP="004A0C1D">
      <w:pPr>
        <w:rPr>
          <w:rStyle w:val="mo"/>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36D3C222" w14:textId="6082FB79" w:rsidR="00A75354" w:rsidRDefault="00A75354" w:rsidP="004A0C1D">
      <w:pPr>
        <w:rPr>
          <w:rStyle w:val="mo"/>
          <w:color w:val="242729"/>
          <w:bdr w:val="none" w:sz="0" w:space="0" w:color="auto" w:frame="1"/>
          <w:shd w:val="clear" w:color="auto" w:fill="FFFFFF"/>
        </w:rPr>
      </w:pPr>
      <w:proofErr w:type="gramStart"/>
      <w:r w:rsidRPr="00A75354">
        <w:rPr>
          <w:rStyle w:val="mo"/>
          <w:color w:val="242729"/>
          <w:bdr w:val="none" w:sz="0" w:space="0" w:color="auto" w:frame="1"/>
          <w:shd w:val="clear" w:color="auto" w:fill="FFFFFF"/>
        </w:rPr>
        <w:t>vagy</w:t>
      </w:r>
      <w:proofErr w:type="gramEnd"/>
      <w:r>
        <w:rPr>
          <w:rStyle w:val="mo"/>
          <w:color w:val="242729"/>
          <w:bdr w:val="none" w:sz="0" w:space="0" w:color="auto" w:frame="1"/>
          <w:shd w:val="clear" w:color="auto" w:fill="FFFFFF"/>
        </w:rPr>
        <w:t xml:space="preserve"> a Bellman egyenlet alapján:</w:t>
      </w:r>
    </w:p>
    <w:p w14:paraId="1BF63105" w14:textId="749071A2" w:rsidR="00A75354" w:rsidRPr="00A75354" w:rsidRDefault="007213E6" w:rsidP="004A0C1D">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oMath>
      <w:r w:rsidR="00A75354">
        <w:rPr>
          <w:rStyle w:val="mi"/>
          <w:color w:val="242729"/>
          <w:sz w:val="27"/>
          <w:szCs w:val="27"/>
          <w:bdr w:val="none" w:sz="0" w:space="0" w:color="auto" w:frame="1"/>
          <w:shd w:val="clear" w:color="auto" w:fill="FFFFFF"/>
        </w:rPr>
        <w:t>+</w:t>
      </w:r>
      <m:oMath>
        <m:r>
          <w:rPr>
            <w:rStyle w:val="mi"/>
            <w:rFonts w:ascii="Cambria Math" w:hAnsi="Cambria Math" w:cs="Arial"/>
            <w:color w:val="242729"/>
            <w:sz w:val="27"/>
            <w:szCs w:val="27"/>
            <w:bdr w:val="none" w:sz="0" w:space="0" w:color="auto" w:frame="1"/>
            <w:shd w:val="clear" w:color="auto" w:fill="FFFFFF"/>
          </w:rPr>
          <m:t xml:space="preserve"> γ</m:t>
        </m:r>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,π(</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m:t>
            </m:r>
          </m:e>
        </m:d>
      </m:oMath>
    </w:p>
    <w:p w14:paraId="0B9D42AA" w14:textId="00DAD2B2" w:rsidR="0071291D" w:rsidRDefault="00F434CE" w:rsidP="00AA3048">
      <w:r w:rsidRPr="00AA3048">
        <w:t xml:space="preserve">Azt a </w:t>
      </w:r>
      <w:r w:rsidR="003B4792" w:rsidRPr="00AA3048">
        <w:rPr>
          <w:b/>
          <w:i/>
        </w:rPr>
        <w:t>π(s)</w:t>
      </w:r>
      <w:r w:rsidRPr="00AA3048">
        <w:t xml:space="preserve"> függvényt keressük, ahol </w:t>
      </w:r>
      <w:proofErr w:type="gramStart"/>
      <w:r w:rsidRPr="00AA3048">
        <w:t>a</w:t>
      </w:r>
      <w:proofErr w:type="gramEnd"/>
      <w:r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π</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t xml:space="preserve"> értékek maximálisak, ezt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rPr>
          <w:rStyle w:val="mo"/>
          <w:color w:val="242729"/>
          <w:bdr w:val="none" w:sz="0" w:space="0" w:color="auto" w:frame="1"/>
          <w:shd w:val="clear" w:color="auto" w:fill="FFFFFF"/>
        </w:rPr>
        <w:t xml:space="preserve">-al szoktuk jelölni. Ez az optimális </w:t>
      </w:r>
      <w:r w:rsidRPr="00AA3048">
        <w:t xml:space="preserve">stratégia. </w:t>
      </w:r>
      <w:r w:rsidR="00DC5E9D" w:rsidRPr="00AA3048">
        <w:t>Elméletben</w:t>
      </w:r>
      <w:r w:rsidR="00CF5847" w:rsidRPr="00AA3048">
        <w:t>,</w:t>
      </w:r>
      <w:r w:rsidR="00DC5E9D" w:rsidRPr="00AA3048">
        <w:t xml:space="preserve"> ha ismerjük ezt </w:t>
      </w:r>
      <w:proofErr w:type="gramStart"/>
      <w:r w:rsidR="00DC5E9D" w:rsidRPr="00AA3048">
        <w:t>a</w:t>
      </w:r>
      <w:proofErr w:type="gramEnd"/>
      <w:r w:rsidR="00DC5E9D"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r>
          <w:rPr>
            <w:rFonts w:ascii="Cambria Math" w:hAnsi="Cambria Math"/>
          </w:rPr>
          <m:t xml:space="preserve"> </m:t>
        </m:r>
      </m:oMath>
      <w:r w:rsidR="007144DE">
        <w:t xml:space="preserve"> </w:t>
      </w:r>
      <w:r w:rsidR="00DC5E9D" w:rsidRPr="00AA3048">
        <w:t xml:space="preserve">függvényt minden állapotra és döntésre, akkor a </w:t>
      </w:r>
      <w:r w:rsidR="00CF5847" w:rsidRPr="00AA3048">
        <w:t>kumulált</w:t>
      </w:r>
      <w:r w:rsidR="00DC5E9D" w:rsidRPr="00AA3048">
        <w:t xml:space="preserve"> jutalom maximalizálás</w:t>
      </w:r>
      <w:r w:rsidR="00190C00" w:rsidRPr="00AA3048">
        <w:t>á</w:t>
      </w:r>
      <w:r w:rsidR="00DC5E9D" w:rsidRPr="00AA3048">
        <w:t>hoz egysz</w:t>
      </w:r>
      <w:r w:rsidR="008B756C" w:rsidRPr="00AA3048">
        <w:t>erűen minden állapotban</w:t>
      </w:r>
      <w:r w:rsidR="00DC5E9D" w:rsidRPr="00AA3048">
        <w:t xml:space="preserve"> azt a döntést</w:t>
      </w:r>
      <w:r w:rsidR="008B756C" w:rsidRPr="00AA3048">
        <w:t xml:space="preserve"> </w:t>
      </w:r>
      <w:r w:rsidR="00E47C8E" w:rsidRPr="00AA3048">
        <w:t>kell választani</w:t>
      </w:r>
      <w:r w:rsidR="008B756C" w:rsidRPr="00AA3048">
        <w:t>,</w:t>
      </w:r>
      <w:r w:rsidR="00DC5E9D" w:rsidRPr="00AA3048">
        <w:t xml:space="preserve">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7144DE" w:rsidRPr="007144DE">
        <w:rPr>
          <w:rStyle w:val="mo"/>
          <w:color w:val="242729"/>
          <w:bdr w:val="none" w:sz="0" w:space="0" w:color="auto" w:frame="1"/>
          <w:shd w:val="clear" w:color="auto" w:fill="FFFFFF"/>
        </w:rPr>
        <w:t xml:space="preserve"> </w:t>
      </w:r>
      <w:r w:rsidR="00DC5E9D" w:rsidRPr="007144DE">
        <w:t>függvény</w:t>
      </w:r>
      <w:r w:rsidR="00DC5E9D" w:rsidRPr="00AA3048">
        <w:t xml:space="preserve"> maximális. A probléma viszont, hogy a valóságban </w:t>
      </w:r>
      <w:r w:rsidRPr="00AA3048">
        <w:t xml:space="preserve">nem ismerjük az állapot átmeneteket és az jutalom függvényt, így </w:t>
      </w:r>
      <w:proofErr w:type="gramStart"/>
      <w:r w:rsidRPr="00AA3048">
        <w:t>a</w:t>
      </w:r>
      <w:proofErr w:type="gramEnd"/>
      <w:r w:rsidR="00462222">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7144DE">
        <w:t>-t</w:t>
      </w:r>
      <w:r w:rsidRPr="00AA3048">
        <w:t xml:space="preserve"> sem. S</w:t>
      </w:r>
      <w:r w:rsidR="00DC5E9D" w:rsidRPr="00AA3048">
        <w:t>zeren</w:t>
      </w:r>
      <w:r w:rsidR="00006226" w:rsidRPr="00AA3048">
        <w:t>csére</w:t>
      </w:r>
      <w:r w:rsidRPr="00AA3048">
        <w:t xml:space="preserve"> viszont</w:t>
      </w:r>
      <w:r w:rsidR="00A75354">
        <w:t>,</w:t>
      </w:r>
      <w:r w:rsidRPr="00AA3048">
        <w:t xml:space="preserve"> </w:t>
      </w:r>
      <w:r w:rsidR="00006226" w:rsidRPr="00AA3048">
        <w:t xml:space="preserve">az egyes lépések után a kapott jutalom és a következő állapot megfigyelése után </w:t>
      </w:r>
      <w:r w:rsidR="00B078C5">
        <w:t xml:space="preserve">a </w:t>
      </w:r>
      <w:proofErr w:type="spellStart"/>
      <w:r w:rsidR="00B078C5" w:rsidRPr="00A20CE8">
        <w:rPr>
          <w:i/>
        </w:rPr>
        <w:t>value</w:t>
      </w:r>
      <w:proofErr w:type="spellEnd"/>
      <w:r w:rsidR="00B078C5" w:rsidRPr="00A20CE8">
        <w:rPr>
          <w:i/>
        </w:rPr>
        <w:t xml:space="preserve"> </w:t>
      </w:r>
      <w:proofErr w:type="spellStart"/>
      <w:r w:rsidR="00B078C5" w:rsidRPr="00A20CE8">
        <w:rPr>
          <w:i/>
        </w:rPr>
        <w:t>iteration</w:t>
      </w:r>
      <w:proofErr w:type="spellEnd"/>
      <w:r w:rsidR="00B078C5">
        <w:t xml:space="preserve"> (vagy </w:t>
      </w:r>
      <w:r w:rsidR="00B078C5" w:rsidRPr="00A20CE8">
        <w:rPr>
          <w:i/>
        </w:rPr>
        <w:t>Bellman update</w:t>
      </w:r>
      <w:r w:rsidR="00B078C5">
        <w:t xml:space="preserve">) segítségével </w:t>
      </w:r>
      <w:proofErr w:type="gramStart"/>
      <w:r w:rsidR="00B078C5">
        <w:t>garantáltan</w:t>
      </w:r>
      <w:proofErr w:type="gramEnd"/>
      <w:r w:rsidR="00B078C5">
        <w:t xml:space="preserve"> tudunk konvergálni felé</w:t>
      </w:r>
      <w:r w:rsidR="00CF5847" w:rsidRPr="00AA3048">
        <w:t>.</w:t>
      </w:r>
      <w:r w:rsidR="00E47C8E" w:rsidRPr="00AA3048">
        <w:t xml:space="preserve"> </w:t>
      </w:r>
    </w:p>
    <w:p w14:paraId="1BB9A867" w14:textId="77777777" w:rsidR="0071291D" w:rsidRPr="0071291D" w:rsidRDefault="007213E6" w:rsidP="00AA3048">
      <m:oMathPara>
        <m:oMath>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Style w:val="mi"/>
                      <w:rFonts w:ascii="Cambria Math" w:hAnsi="Cambria Math" w:cs="Arial"/>
                      <w:color w:val="242729"/>
                      <w:sz w:val="27"/>
                      <w:szCs w:val="27"/>
                      <w:bdr w:val="none" w:sz="0" w:space="0" w:color="auto" w:frame="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e>
              </m:d>
            </m:e>
          </m:nary>
        </m:oMath>
      </m:oMathPara>
    </w:p>
    <w:p w14:paraId="1B2CA550" w14:textId="65450A12" w:rsidR="004A0C1D" w:rsidRPr="0071291D" w:rsidRDefault="0071291D" w:rsidP="00AA3048">
      <w:r w:rsidRPr="00AA3048">
        <w:t>Ez a me</w:t>
      </w:r>
      <w:r w:rsidR="00ED3DEB">
        <w:t>gfontolás adja az alapját</w:t>
      </w:r>
      <w:r w:rsidR="00E47C8E" w:rsidRPr="00AA3048">
        <w:t xml:space="preserve"> a legtöbb megerősítéses tanulás alapú algoritmusnak.</w:t>
      </w:r>
    </w:p>
    <w:p w14:paraId="2F4BAE91" w14:textId="57A8FE75" w:rsidR="00B078C5" w:rsidRPr="00AA3048" w:rsidRDefault="00B078C5" w:rsidP="00AA3048"/>
    <w:p w14:paraId="1ACEA8A9" w14:textId="4AE6C271" w:rsidR="00814893" w:rsidRDefault="006759A9" w:rsidP="00814893">
      <w:pPr>
        <w:pStyle w:val="Cmsor3"/>
      </w:pPr>
      <w:bookmarkStart w:id="11" w:name="_Toc499139910"/>
      <w:r>
        <w:t>Algoritmusok kategorizálása</w:t>
      </w:r>
      <w:bookmarkEnd w:id="11"/>
    </w:p>
    <w:p w14:paraId="7159FEA1" w14:textId="1C43F4BC" w:rsidR="00E03704" w:rsidRDefault="00A50E26" w:rsidP="00A50E26">
      <w:r>
        <w:t>A megerősítéses tanuláson alapuló algoritmusokat két nagyobb csop</w:t>
      </w:r>
      <w:r w:rsidR="00E47C8E">
        <w:t xml:space="preserve">ortra lehet osztani, modell </w:t>
      </w:r>
      <w:r w:rsidR="00573D9F">
        <w:t>független</w:t>
      </w:r>
      <w:r w:rsidR="00190C00">
        <w:t xml:space="preserve"> és a modell alapúra. </w:t>
      </w:r>
      <w:proofErr w:type="gramStart"/>
      <w:r w:rsidR="00190C00">
        <w:t>A</w:t>
      </w:r>
      <w:r w:rsidR="00E47C8E">
        <w:t xml:space="preserve"> modell alapú algoritmusok mögötti elgondolás az, hogyha egy MDP összes</w:t>
      </w:r>
      <w:r w:rsidR="00190C00">
        <w:t xml:space="preserve"> összetevőjét ismerjük, tehát a</w:t>
      </w:r>
      <w:r w:rsidR="00E47C8E">
        <w:t xml:space="preserve">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00E47C8E">
        <w:t xml:space="preserve"> állapotátmenet függvényt és az </w:t>
      </w:r>
      <m:oMath>
        <m:r>
          <m:rPr>
            <m:sty m:val="bi"/>
          </m:rPr>
          <w:rPr>
            <w:rFonts w:ascii="Cambria Math" w:hAnsi="Cambria Math"/>
          </w:rPr>
          <m:t>R(s,a,s')</m:t>
        </m:r>
      </m:oMath>
      <w:r w:rsidR="00E47C8E">
        <w:t xml:space="preserve"> jutalom függvényt is, akkor egyértelműen megtudjuk határozni azt az optimális </w:t>
      </w:r>
      <w:r w:rsidR="00E47C8E" w:rsidRPr="00B209E7">
        <w:rPr>
          <w:i/>
        </w:rPr>
        <w:t>policy</w:t>
      </w:r>
      <w:r w:rsidR="00E47C8E">
        <w:t xml:space="preserve">-t, ami a jövőbeni jutalmat a </w:t>
      </w:r>
      <w:commentRangeStart w:id="12"/>
      <w:r w:rsidR="00E47C8E">
        <w:t>maximalizálja</w:t>
      </w:r>
      <w:commentRangeEnd w:id="12"/>
      <w:r w:rsidR="00E47C8E">
        <w:rPr>
          <w:rStyle w:val="Jegyzethivatkozs"/>
        </w:rPr>
        <w:commentReference w:id="12"/>
      </w:r>
      <w:r w:rsidR="00190C00">
        <w:t xml:space="preserve">. </w:t>
      </w:r>
      <w:r w:rsidR="00E47C8E">
        <w:t>Ez alapján az ágens előbb</w:t>
      </w:r>
      <w:r>
        <w:t xml:space="preserve"> megpróbálja felfedezni a környezetet és mode</w:t>
      </w:r>
      <w:r w:rsidR="00E47C8E">
        <w:t>l</w:t>
      </w:r>
      <w:r>
        <w:t>lt építeni amely megmondja az egyes állapot átmeneteket és az azokért járó jutalmat, majd ezen modellre offline számolj</w:t>
      </w:r>
      <w:r w:rsidR="00E47C8E">
        <w:t>a ki az optimális stratégiát.</w:t>
      </w:r>
      <w:proofErr w:type="gramEnd"/>
      <w:r w:rsidR="00E47C8E">
        <w:t xml:space="preserve"> A modell </w:t>
      </w:r>
      <w:r w:rsidR="00573D9F">
        <w:t xml:space="preserve">független </w:t>
      </w:r>
      <w:r>
        <w:t>meg</w:t>
      </w:r>
      <w:r w:rsidR="00B64F33">
        <w:t xml:space="preserve">közelítés ezzel szemben egyből valamelyik </w:t>
      </w:r>
      <w:proofErr w:type="spellStart"/>
      <w:r w:rsidRPr="00B209E7">
        <w:rPr>
          <w:i/>
        </w:rPr>
        <w:t>valu</w:t>
      </w:r>
      <w:r>
        <w:t>e</w:t>
      </w:r>
      <w:proofErr w:type="spellEnd"/>
      <w:r w:rsidR="00E47C8E">
        <w:t xml:space="preserve"> függvény</w:t>
      </w:r>
      <w:r>
        <w:t>t vagy</w:t>
      </w:r>
      <w:r w:rsidR="00E47C8E">
        <w:t xml:space="preserve"> közvetlenük a</w:t>
      </w:r>
      <w:r w:rsidR="007441FA">
        <w:t>z</w:t>
      </w:r>
      <w:r w:rsidR="00E47C8E">
        <w:t xml:space="preserve"> optimális</w:t>
      </w:r>
      <w:r>
        <w:t xml:space="preserve"> stratégiát szándékozik meghatározni.</w:t>
      </w:r>
      <w:r w:rsidR="00E47C8E">
        <w:t xml:space="preserve"> A dolgozatomban ez utóbbi megközelítést alkalmazó</w:t>
      </w:r>
      <w:r>
        <w:t xml:space="preserve"> </w:t>
      </w:r>
      <w:r w:rsidR="00E47C8E">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nagyobb csoportra lehet osztani. </w:t>
      </w:r>
    </w:p>
    <w:p w14:paraId="3EEDFF07" w14:textId="5BA507E8" w:rsidR="00E03704" w:rsidRDefault="007A6B10" w:rsidP="00E03704">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4pt;height:179.4pt">
            <v:imagedata r:id="rId13" o:title="actor-critic"/>
          </v:shape>
        </w:pict>
      </w:r>
    </w:p>
    <w:p w14:paraId="54C5EB91" w14:textId="3EC77651" w:rsidR="00E03704" w:rsidRDefault="00E03704" w:rsidP="00E03704">
      <w:pPr>
        <w:pStyle w:val="Kpalrs"/>
      </w:pPr>
      <w:r>
        <w:t xml:space="preserve">2. </w:t>
      </w:r>
      <w:r w:rsidR="00E5394D">
        <w:t>Megerősítéses tanuláson alapuló a</w:t>
      </w:r>
      <w:r>
        <w:t>lgoritmusok csoportosítása</w:t>
      </w:r>
    </w:p>
    <w:p w14:paraId="3F1423C4" w14:textId="433F8824" w:rsidR="00E27930" w:rsidRDefault="00082860" w:rsidP="00A50E26">
      <w:pPr>
        <w:rPr>
          <w:noProof/>
          <w:lang w:eastAsia="hu-HU"/>
        </w:rPr>
      </w:pPr>
      <w:r>
        <w:t>Az egyik az ún.</w:t>
      </w:r>
      <w:r w:rsidR="00573D9F">
        <w:t xml:space="preserve"> </w:t>
      </w:r>
      <w:proofErr w:type="spellStart"/>
      <w:r w:rsidR="00A50E26" w:rsidRPr="00082860">
        <w:rPr>
          <w:i/>
        </w:rPr>
        <w:t>value</w:t>
      </w:r>
      <w:proofErr w:type="spellEnd"/>
      <w:r w:rsidR="00A50E26" w:rsidRPr="00082860">
        <w:rPr>
          <w:i/>
        </w:rPr>
        <w:t xml:space="preserve"> </w:t>
      </w:r>
      <w:proofErr w:type="spellStart"/>
      <w:r w:rsidR="00573D9F" w:rsidRPr="00082860">
        <w:rPr>
          <w:i/>
        </w:rPr>
        <w:t>based</w:t>
      </w:r>
      <w:proofErr w:type="spellEnd"/>
      <w:r w:rsidR="00A50E26">
        <w:t xml:space="preserve">, amikor is az algoritmus különböző iteratív módszerekkel </w:t>
      </w:r>
      <w:proofErr w:type="gramStart"/>
      <w:r w:rsidR="00A50E26">
        <w:t>a</w:t>
      </w:r>
      <w:proofErr w:type="gramEnd"/>
      <w:r w:rsidR="00A50E2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A50E26">
        <w:t xml:space="preserve"> függvény</w:t>
      </w:r>
      <w:r w:rsidR="00893E06">
        <w:t xml:space="preserve">t közelíti. </w:t>
      </w:r>
      <w:proofErr w:type="gramStart"/>
      <w:r w:rsidR="00893E06">
        <w:t>A</w:t>
      </w:r>
      <w:proofErr w:type="gramEnd"/>
      <w:r w:rsidR="00893E0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függvény ismeretében közvetve megtanulja az optimális stratégiát is, hiszen ha mindig a maximális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értéket eredményező döntést vál</w:t>
      </w:r>
      <w:proofErr w:type="spellStart"/>
      <w:r w:rsidR="00893E06">
        <w:t>asztjuk</w:t>
      </w:r>
      <w:proofErr w:type="spellEnd"/>
      <w:r w:rsidR="00893E06">
        <w:t xml:space="preserve">, akkor determinisztikus környezetben maximalizáljuk a jövőbeli diszkontált </w:t>
      </w:r>
      <w:commentRangeStart w:id="13"/>
      <w:r w:rsidR="00893E06">
        <w:t>jutalmat</w:t>
      </w:r>
      <w:commentRangeEnd w:id="13"/>
      <w:r w:rsidR="00573D9F">
        <w:rPr>
          <w:rStyle w:val="Jegyzethivatkozs"/>
        </w:rPr>
        <w:commentReference w:id="13"/>
      </w:r>
      <w:r w:rsidR="00893E06">
        <w:t>.</w:t>
      </w:r>
      <w:r w:rsidR="0006114B">
        <w:t xml:space="preserve"> </w:t>
      </w:r>
      <w:r w:rsidR="00573D9F">
        <w:t>Ennek a módszernek a hátránya</w:t>
      </w:r>
      <w:r w:rsidR="0006114B">
        <w:t xml:space="preserve"> viszont</w:t>
      </w:r>
      <w:r w:rsidR="00573D9F">
        <w:t>, hogy gyakran az algori</w:t>
      </w:r>
      <w:r w:rsidR="0006114B">
        <w:t>t</w:t>
      </w:r>
      <w:r w:rsidR="00573D9F">
        <w:t>m</w:t>
      </w:r>
      <w:r w:rsidR="0006114B">
        <w:t xml:space="preserve">us sok időt tölt </w:t>
      </w:r>
      <w:proofErr w:type="spellStart"/>
      <w:r w:rsidR="0006114B">
        <w:t>suboptimális</w:t>
      </w:r>
      <w:proofErr w:type="spellEnd"/>
      <w:r w:rsidR="0006114B">
        <w:t xml:space="preserve"> stratégiák értékelésével, és olyan állapot átmenetek Q értékeinek </w:t>
      </w:r>
      <w:r w:rsidR="00E03704">
        <w:t>becslésével,</w:t>
      </w:r>
      <w:r w:rsidR="0006114B">
        <w:t xml:space="preserve"> amit lehet, hogy az optimális stratégiát követve nem is érintünk.</w:t>
      </w:r>
    </w:p>
    <w:p w14:paraId="11BE3FE5" w14:textId="1BCA6868" w:rsidR="00A50E26" w:rsidRDefault="00E27930" w:rsidP="00A50E26">
      <w:pPr>
        <w:rPr>
          <w:noProof/>
          <w:lang w:eastAsia="hu-HU"/>
        </w:rPr>
      </w:pPr>
      <w:r>
        <w:rPr>
          <w:noProof/>
          <w:lang w:eastAsia="hu-HU"/>
        </w:rPr>
        <w:lastRenderedPageBreak/>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75155"/>
                    </a:xfrm>
                    <a:prstGeom prst="rect">
                      <a:avLst/>
                    </a:prstGeom>
                  </pic:spPr>
                </pic:pic>
              </a:graphicData>
            </a:graphic>
          </wp:inline>
        </w:drawing>
      </w:r>
    </w:p>
    <w:p w14:paraId="46FE998E" w14:textId="62260E6B" w:rsidR="00E27930" w:rsidRDefault="00E27930" w:rsidP="00573D9F">
      <w:pPr>
        <w:pStyle w:val="Kpalrs"/>
      </w:pPr>
      <w:r>
        <w:fldChar w:fldCharType="begin"/>
      </w:r>
      <w:r>
        <w:instrText xml:space="preserve"> SEQ Q_learning \* ARABIC </w:instrText>
      </w:r>
      <w:r>
        <w:fldChar w:fldCharType="separate"/>
      </w:r>
      <w:r>
        <w:rPr>
          <w:noProof/>
        </w:rPr>
        <w:t>1</w:t>
      </w:r>
      <w:r>
        <w:fldChar w:fldCharType="end"/>
      </w:r>
      <w:r>
        <w:t xml:space="preserve">. </w:t>
      </w:r>
      <w:r w:rsidR="00082860">
        <w:t xml:space="preserve">Egy </w:t>
      </w:r>
      <w:proofErr w:type="spellStart"/>
      <w:r w:rsidR="00082860" w:rsidRPr="00082860">
        <w:rPr>
          <w:i/>
        </w:rPr>
        <w:t>value</w:t>
      </w:r>
      <w:proofErr w:type="spellEnd"/>
      <w:r w:rsidR="00082860" w:rsidRPr="00082860">
        <w:rPr>
          <w:i/>
        </w:rPr>
        <w:t xml:space="preserve"> </w:t>
      </w:r>
      <w:proofErr w:type="spellStart"/>
      <w:r w:rsidR="00082860" w:rsidRPr="00082860">
        <w:rPr>
          <w:i/>
        </w:rPr>
        <w:t>based</w:t>
      </w:r>
      <w:proofErr w:type="spellEnd"/>
      <w:r w:rsidR="00082860">
        <w:rPr>
          <w:i/>
        </w:rPr>
        <w:t xml:space="preserve"> algoritmus, a Q </w:t>
      </w:r>
      <w:proofErr w:type="spellStart"/>
      <w:r w:rsidR="00082860">
        <w:rPr>
          <w:i/>
        </w:rPr>
        <w:t>learning</w:t>
      </w:r>
      <w:proofErr w:type="spellEnd"/>
    </w:p>
    <w:p w14:paraId="6C1EABC0" w14:textId="33A4F917" w:rsidR="0006114B" w:rsidRDefault="00E03704" w:rsidP="00A50E26">
      <w:r>
        <w:t xml:space="preserve">A </w:t>
      </w:r>
      <w:r w:rsidRPr="00082860">
        <w:rPr>
          <w:i/>
        </w:rPr>
        <w:t xml:space="preserve">policy </w:t>
      </w:r>
      <w:proofErr w:type="spellStart"/>
      <w:r w:rsidRPr="00082860">
        <w:rPr>
          <w:i/>
        </w:rPr>
        <w:t>based</w:t>
      </w:r>
      <w:proofErr w:type="spellEnd"/>
      <w:r>
        <w:t xml:space="preserve"> algoritmusok ezzel ellentétben nem törekednek a pontos </w:t>
      </w:r>
      <w:r w:rsidRPr="00082860">
        <w:rPr>
          <w:b/>
          <w:i/>
        </w:rPr>
        <w:t>Q</w:t>
      </w:r>
      <w:r>
        <w:t xml:space="preserve"> értékek feltérképezésére</w:t>
      </w:r>
      <w:r w:rsidR="00573D9F">
        <w:t xml:space="preserve"> Mivel a megfelelő döntés meghozatalához nem szükséges a </w:t>
      </w:r>
      <w:r w:rsidR="00573D9F" w:rsidRPr="00082860">
        <w:rPr>
          <w:b/>
          <w:i/>
        </w:rPr>
        <w:t>Q</w:t>
      </w:r>
      <w:r w:rsidR="00573D9F">
        <w:t xml:space="preserve"> értékek pontos ismerete, elég, ha azokat egymáshoz viszonyítva helyesen tudjuk becsülni, így a </w:t>
      </w:r>
      <w:r w:rsidR="00573D9F" w:rsidRPr="005F75C5">
        <w:rPr>
          <w:i/>
        </w:rPr>
        <w:t xml:space="preserve">policy </w:t>
      </w:r>
      <w:proofErr w:type="spellStart"/>
      <w:r w:rsidR="00573D9F" w:rsidRPr="005F75C5">
        <w:rPr>
          <w:i/>
        </w:rPr>
        <w:t>based</w:t>
      </w:r>
      <w:proofErr w:type="spellEnd"/>
      <w:r w:rsidR="00573D9F">
        <w:t xml:space="preserve"> algoritmusok által</w:t>
      </w:r>
      <w:r w:rsidR="00082860">
        <w:t xml:space="preserve">ában gyorsabban </w:t>
      </w:r>
      <w:proofErr w:type="gramStart"/>
      <w:r w:rsidR="00082860">
        <w:t>konvergálnak</w:t>
      </w:r>
      <w:proofErr w:type="gramEnd"/>
      <w:r w:rsidR="00573D9F">
        <w:t xml:space="preserve">. Ezek működésük során </w:t>
      </w:r>
      <w:r w:rsidR="005F75C5" w:rsidRPr="001544C3">
        <w:rPr>
          <w:b/>
          <w:i/>
        </w:rPr>
        <w:t>π(s)</w:t>
      </w:r>
      <w:r w:rsidR="00573D9F">
        <w:t xml:space="preserve"> </w:t>
      </w:r>
      <w:r w:rsidR="00573D9F" w:rsidRPr="005F75C5">
        <w:rPr>
          <w:i/>
        </w:rPr>
        <w:t>policy</w:t>
      </w:r>
      <w:r w:rsidR="00573D9F">
        <w:t>-t</w:t>
      </w:r>
      <w:r>
        <w:t xml:space="preserve"> követve megfigyelik a </w:t>
      </w:r>
      <w:r w:rsidRPr="005F75C5">
        <w:rPr>
          <w:i/>
        </w:rPr>
        <w:t>policy</w:t>
      </w:r>
      <w:r>
        <w:t xml:space="preserve"> értékét </w:t>
      </w:r>
      <w:r w:rsidR="00573D9F">
        <w:t xml:space="preserve">az epizód végén, </w:t>
      </w:r>
      <w:r>
        <w:t xml:space="preserve">majd a </w:t>
      </w:r>
      <w:r w:rsidRPr="005F75C5">
        <w:rPr>
          <w:i/>
        </w:rPr>
        <w:t>policy</w:t>
      </w:r>
      <w:r w:rsidR="005F75C5">
        <w:t xml:space="preserve">-t leíró függvény </w:t>
      </w:r>
      <w:r>
        <w:t>paramétereit úgy hangolják, hogy ez az érték nőjön.</w:t>
      </w:r>
      <w:r w:rsidR="00573D9F">
        <w:t xml:space="preserve"> </w:t>
      </w:r>
      <w:r w:rsidR="00F51C6C">
        <w:t xml:space="preserve">Ehhez feltételezzük, hogy a </w:t>
      </w:r>
      <w:r w:rsidR="00F51C6C" w:rsidRPr="005F75C5">
        <w:rPr>
          <w:i/>
        </w:rPr>
        <w:t>policy</w:t>
      </w:r>
      <w:r w:rsidR="00F51C6C">
        <w:t>-t valamilyen differenciálható függvény alkotja.</w:t>
      </w:r>
    </w:p>
    <w:p w14:paraId="425447E3" w14:textId="3FD4B8E4" w:rsidR="00E27930" w:rsidRDefault="00E27930" w:rsidP="00B42168">
      <w:pPr>
        <w:pStyle w:val="Kp"/>
      </w:pPr>
      <w:r>
        <w:rPr>
          <w:noProof/>
          <w:lang w:eastAsia="hu-HU"/>
        </w:rPr>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916" cy="1579190"/>
                    </a:xfrm>
                    <a:prstGeom prst="rect">
                      <a:avLst/>
                    </a:prstGeom>
                  </pic:spPr>
                </pic:pic>
              </a:graphicData>
            </a:graphic>
          </wp:inline>
        </w:drawing>
      </w:r>
    </w:p>
    <w:p w14:paraId="5EC5DC71" w14:textId="3D087885" w:rsidR="00E27930" w:rsidRPr="00A50E26" w:rsidRDefault="00E27930" w:rsidP="00E27930">
      <w:pPr>
        <w:pStyle w:val="Kpalrs"/>
      </w:pPr>
      <w:r>
        <w:fldChar w:fldCharType="begin"/>
      </w:r>
      <w:r>
        <w:instrText xml:space="preserve"> SEQ Reinforce \* ARABIC </w:instrText>
      </w:r>
      <w:r>
        <w:fldChar w:fldCharType="separate"/>
      </w:r>
      <w:r>
        <w:rPr>
          <w:noProof/>
        </w:rPr>
        <w:t>1</w:t>
      </w:r>
      <w:r>
        <w:fldChar w:fldCharType="end"/>
      </w:r>
      <w:r>
        <w:t xml:space="preserve">. </w:t>
      </w:r>
      <w:r w:rsidR="00C43F4E">
        <w:t xml:space="preserve">Egy </w:t>
      </w:r>
      <w:r w:rsidR="00C43F4E" w:rsidRPr="00C43F4E">
        <w:rPr>
          <w:i/>
        </w:rPr>
        <w:t xml:space="preserve">policy </w:t>
      </w:r>
      <w:proofErr w:type="spellStart"/>
      <w:r w:rsidR="00C43F4E" w:rsidRPr="00C43F4E">
        <w:rPr>
          <w:i/>
        </w:rPr>
        <w:t>based</w:t>
      </w:r>
      <w:proofErr w:type="spellEnd"/>
      <w:r w:rsidR="00C43F4E">
        <w:t xml:space="preserve"> algoritmus, a </w:t>
      </w:r>
      <w:proofErr w:type="spellStart"/>
      <w:r>
        <w:t>Reinforce</w:t>
      </w:r>
      <w:proofErr w:type="spellEnd"/>
    </w:p>
    <w:p w14:paraId="466B35FC" w14:textId="7111E910" w:rsidR="007B6430" w:rsidRDefault="00E03704" w:rsidP="006759A9">
      <w:r>
        <w:t>Folytonos állapot</w:t>
      </w:r>
      <w:r w:rsidR="00F51C6C">
        <w:t>teret</w:t>
      </w:r>
      <w:r w:rsidR="00C43F4E">
        <w:t xml:space="preserve"> </w:t>
      </w:r>
      <w:r w:rsidR="00B42AE8">
        <w:t xml:space="preserve">(angolul </w:t>
      </w:r>
      <w:proofErr w:type="spellStart"/>
      <w:r w:rsidR="00B42AE8" w:rsidRPr="00C43F4E">
        <w:rPr>
          <w:i/>
        </w:rPr>
        <w:t>state</w:t>
      </w:r>
      <w:proofErr w:type="spellEnd"/>
      <w:r w:rsidR="00B42AE8" w:rsidRPr="00C43F4E">
        <w:rPr>
          <w:i/>
        </w:rPr>
        <w:t xml:space="preserve"> </w:t>
      </w:r>
      <w:proofErr w:type="spellStart"/>
      <w:r w:rsidR="00B42AE8" w:rsidRPr="00C43F4E">
        <w:rPr>
          <w:i/>
        </w:rPr>
        <w:t>space</w:t>
      </w:r>
      <w:proofErr w:type="spellEnd"/>
      <w:r w:rsidR="00B42AE8">
        <w:t xml:space="preserve">) </w:t>
      </w:r>
      <w:r>
        <w:t xml:space="preserve"> és </w:t>
      </w:r>
      <w:r w:rsidR="00EB3DBD">
        <w:t>akcióteret</w:t>
      </w:r>
      <w:r w:rsidR="00F51C6C">
        <w:t xml:space="preserve"> (angolul </w:t>
      </w:r>
      <w:proofErr w:type="spellStart"/>
      <w:r w:rsidR="00F51C6C" w:rsidRPr="00C43F4E">
        <w:rPr>
          <w:i/>
        </w:rPr>
        <w:t>action</w:t>
      </w:r>
      <w:proofErr w:type="spellEnd"/>
      <w:r w:rsidR="00F51C6C" w:rsidRPr="00C43F4E">
        <w:rPr>
          <w:i/>
        </w:rPr>
        <w:t xml:space="preserve"> </w:t>
      </w:r>
      <w:proofErr w:type="spellStart"/>
      <w:r w:rsidR="00F51C6C" w:rsidRPr="00C43F4E">
        <w:rPr>
          <w:i/>
        </w:rPr>
        <w:t>space</w:t>
      </w:r>
      <w:proofErr w:type="spellEnd"/>
      <w:r w:rsidR="00F51C6C">
        <w:t>)</w:t>
      </w:r>
      <w:r>
        <w:t xml:space="preserve"> tartalmazó </w:t>
      </w:r>
      <w:proofErr w:type="gramStart"/>
      <w:r>
        <w:t>problémák</w:t>
      </w:r>
      <w:proofErr w:type="gramEnd"/>
      <w:r>
        <w:t xml:space="preserve"> eset</w:t>
      </w:r>
      <w:r w:rsidR="00C43F4E">
        <w:t>én</w:t>
      </w:r>
      <w:r>
        <w:t xml:space="preserve"> gyakran a</w:t>
      </w:r>
      <w:r w:rsidR="00F51C6C">
        <w:t>l</w:t>
      </w:r>
      <w:r>
        <w:t xml:space="preserve">kalmazzák ennek a két kategóriának a kombinációját. </w:t>
      </w:r>
      <w:r w:rsidR="00190C00">
        <w:t>A</w:t>
      </w:r>
      <w:r w:rsidR="00F51C6C">
        <w:t xml:space="preserve"> </w:t>
      </w:r>
      <w:r w:rsidR="00190C00">
        <w:t>mögötte</w:t>
      </w:r>
      <w:r w:rsidR="00C43F4E">
        <w:t xml:space="preserve"> lévő</w:t>
      </w:r>
      <w:r w:rsidR="00F51C6C">
        <w:t xml:space="preserve"> megfontolás az, hogy m</w:t>
      </w:r>
      <w:r>
        <w:t xml:space="preserve">ivel a </w:t>
      </w:r>
      <w:r w:rsidR="007B1E49">
        <w:rPr>
          <w:i/>
        </w:rPr>
        <w:t>B</w:t>
      </w:r>
      <w:r w:rsidRPr="007B1E49">
        <w:rPr>
          <w:i/>
        </w:rPr>
        <w:t>ellman update</w:t>
      </w:r>
      <w:r w:rsidR="009C7D98">
        <w:rPr>
          <w:i/>
        </w:rPr>
        <w:t>-</w:t>
      </w:r>
      <w:proofErr w:type="spellStart"/>
      <w:r>
        <w:t>hez</w:t>
      </w:r>
      <w:proofErr w:type="spellEnd"/>
      <w:r>
        <w:t xml:space="preserve"> nem ismerjük a </w:t>
      </w:r>
      <w:r w:rsidRPr="009C7D98">
        <w:rPr>
          <w:b/>
          <w:i/>
        </w:rPr>
        <w:t>Q</w:t>
      </w:r>
      <w:r>
        <w:t xml:space="preserve"> függvény maximumát</w:t>
      </w:r>
      <w:r w:rsidR="007B1E49">
        <w:t>,</w:t>
      </w:r>
      <w:r w:rsidR="009C7D98">
        <w:t xml:space="preserve"> ezért két függvény</w:t>
      </w:r>
      <w:r>
        <w:t xml:space="preserve">becslőt használunk. Egyet a </w:t>
      </w:r>
      <w:r w:rsidRPr="00F628DB">
        <w:rPr>
          <w:i/>
        </w:rPr>
        <w:t>policy</w:t>
      </w:r>
      <w:r>
        <w:t xml:space="preserve"> </w:t>
      </w:r>
      <w:r w:rsidR="00190C00">
        <w:t>értékeléséhez,</w:t>
      </w:r>
      <w:r>
        <w:t xml:space="preserve"> ami megmondja, hogy adott </w:t>
      </w:r>
      <m:oMath>
        <m:r>
          <m:rPr>
            <m:sty m:val="bi"/>
          </m:rPr>
          <w:rPr>
            <w:rFonts w:ascii="Cambria Math" w:hAnsi="Cambria Math"/>
          </w:rPr>
          <m:t>s</m:t>
        </m:r>
      </m:oMath>
      <w:r w:rsidR="00F34CE6">
        <w:t xml:space="preserve"> állapotban </w:t>
      </w:r>
      <w:r w:rsidR="00190C00">
        <w:t xml:space="preserve">az </w:t>
      </w:r>
      <m:oMath>
        <m:r>
          <m:rPr>
            <m:sty m:val="bi"/>
          </m:rPr>
          <w:rPr>
            <w:rFonts w:ascii="Cambria Math" w:hAnsi="Cambria Math"/>
          </w:rPr>
          <m:t>a</m:t>
        </m:r>
      </m:oMath>
      <w:r w:rsidR="00190C00">
        <w:t xml:space="preserve"> döntésnek mennyi az értéke. E</w:t>
      </w:r>
      <w:proofErr w:type="spellStart"/>
      <w:r w:rsidR="00F34CE6">
        <w:t>zt</w:t>
      </w:r>
      <w:proofErr w:type="spellEnd"/>
      <w:r w:rsidR="00F34CE6">
        <w:t xml:space="preserve"> nevezik az angol szakirodalomban </w:t>
      </w:r>
      <w:proofErr w:type="spellStart"/>
      <w:r w:rsidR="00F34CE6" w:rsidRPr="00990FDE">
        <w:rPr>
          <w:i/>
        </w:rPr>
        <w:t>critic</w:t>
      </w:r>
      <w:r w:rsidR="00F34CE6">
        <w:t>-nek</w:t>
      </w:r>
      <w:proofErr w:type="spellEnd"/>
      <w:r w:rsidR="00F34CE6">
        <w:t xml:space="preserve">, </w:t>
      </w:r>
      <w:r>
        <w:t>és egyet</w:t>
      </w:r>
      <w:r w:rsidR="00190C00">
        <w:t>,</w:t>
      </w:r>
      <w:r>
        <w:t xml:space="preserve"> ami megmondja, hogy </w:t>
      </w:r>
      <w:r w:rsidR="00F34CE6">
        <w:t xml:space="preserve">adott </w:t>
      </w:r>
      <m:oMath>
        <m:r>
          <m:rPr>
            <m:sty m:val="bi"/>
          </m:rPr>
          <w:rPr>
            <w:rFonts w:ascii="Cambria Math" w:hAnsi="Cambria Math"/>
          </w:rPr>
          <m:t>s</m:t>
        </m:r>
      </m:oMath>
      <w:r w:rsidR="00F34CE6">
        <w:t xml:space="preserve"> állapotból melyik </w:t>
      </w:r>
      <m:oMath>
        <m:r>
          <m:rPr>
            <m:sty m:val="bi"/>
          </m:rPr>
          <w:rPr>
            <w:rFonts w:ascii="Cambria Math" w:hAnsi="Cambria Math"/>
          </w:rPr>
          <m:t>a</m:t>
        </m:r>
      </m:oMath>
      <w:r w:rsidR="00AE5E7F">
        <w:t xml:space="preserve"> döntés fogja maximalizálni a jövőbeni jutalmat</w:t>
      </w:r>
      <w:r w:rsidR="00F34CE6">
        <w:t xml:space="preserve">, ezt pedig </w:t>
      </w:r>
      <w:proofErr w:type="spellStart"/>
      <w:r w:rsidR="00F34CE6" w:rsidRPr="00E5394D">
        <w:rPr>
          <w:b/>
          <w:i/>
        </w:rPr>
        <w:t>actor</w:t>
      </w:r>
      <w:r w:rsidR="00F34CE6">
        <w:t>-nak</w:t>
      </w:r>
      <w:proofErr w:type="spellEnd"/>
      <w:r w:rsidR="00F34CE6">
        <w:t xml:space="preserve"> nevezik</w:t>
      </w:r>
      <w:r w:rsidR="00AE5E7F">
        <w:t>.</w:t>
      </w:r>
      <w:r>
        <w:t xml:space="preserve"> </w:t>
      </w:r>
    </w:p>
    <w:p w14:paraId="6FC9F107" w14:textId="208BE4D1" w:rsidR="002F361B" w:rsidRDefault="002F361B" w:rsidP="002F361B">
      <w:pPr>
        <w:pStyle w:val="Cmsor3"/>
      </w:pPr>
      <w:bookmarkStart w:id="14" w:name="_Toc499139911"/>
      <w:proofErr w:type="spellStart"/>
      <w:r>
        <w:lastRenderedPageBreak/>
        <w:t>Exploration</w:t>
      </w:r>
      <w:proofErr w:type="spellEnd"/>
      <w:r w:rsidR="00E5394D">
        <w:t>,</w:t>
      </w:r>
      <w:r>
        <w:t xml:space="preserve"> </w:t>
      </w:r>
      <w:proofErr w:type="spellStart"/>
      <w:r>
        <w:t>exploi</w:t>
      </w:r>
      <w:r w:rsidR="00F34CE6">
        <w:t>t</w:t>
      </w:r>
      <w:r>
        <w:t>ation</w:t>
      </w:r>
      <w:proofErr w:type="spellEnd"/>
      <w:r>
        <w:t xml:space="preserve"> </w:t>
      </w:r>
      <w:r w:rsidR="00E5394D">
        <w:t>dilemma</w:t>
      </w:r>
      <w:bookmarkEnd w:id="14"/>
    </w:p>
    <w:p w14:paraId="761D44A7" w14:textId="315CF0D3" w:rsidR="00F34CE6" w:rsidRDefault="00F34CE6" w:rsidP="00F34CE6">
      <w:r>
        <w:t>Mivel a bemutatott algoritmusok az általuk megtapasztalt állapotátmenetekből és az azokért járó jutalomból tudnak tanulni, elengedhetetlen a hatékony működés érdekében ezeknek</w:t>
      </w:r>
      <w:r w:rsidR="00E5394D">
        <w:t xml:space="preserve"> a megfelelő feltérképezése</w:t>
      </w:r>
      <w:r>
        <w:t xml:space="preserve"> egy ún. </w:t>
      </w:r>
      <w:proofErr w:type="gramStart"/>
      <w:r w:rsidR="00E5394D">
        <w:t>felderítő</w:t>
      </w:r>
      <w:proofErr w:type="gramEnd"/>
      <w:r w:rsidR="00E5394D">
        <w:t xml:space="preserve"> függvény (angolul </w:t>
      </w:r>
      <w:proofErr w:type="spellStart"/>
      <w:r w:rsidR="00E5394D" w:rsidRPr="00E5394D">
        <w:rPr>
          <w:i/>
        </w:rPr>
        <w:t>exploration</w:t>
      </w:r>
      <w:proofErr w:type="spellEnd"/>
      <w:r w:rsidR="00E5394D" w:rsidRPr="00E5394D">
        <w:rPr>
          <w:i/>
        </w:rPr>
        <w:t xml:space="preserve"> </w:t>
      </w:r>
      <w:proofErr w:type="spellStart"/>
      <w:r w:rsidR="00E5394D" w:rsidRPr="00E5394D">
        <w:rPr>
          <w:i/>
        </w:rPr>
        <w:t>function</w:t>
      </w:r>
      <w:proofErr w:type="spellEnd"/>
      <w:r w:rsidR="00E5394D">
        <w:t>)</w:t>
      </w:r>
      <w:r>
        <w:t xml:space="preserve"> segítségével. Lehet bármilyen jó az algoritmus, ha egy az optimális </w:t>
      </w:r>
      <w:r w:rsidRPr="005F39B1">
        <w:rPr>
          <w:i/>
        </w:rPr>
        <w:t>policy</w:t>
      </w:r>
      <w:r w:rsidR="005F39B1">
        <w:t>-hoz elengedhetetlen állapot</w:t>
      </w:r>
      <w:r>
        <w:t xml:space="preserve">átmenetet nem fedezett fel, akkor nem tudja elérni a </w:t>
      </w:r>
      <w:proofErr w:type="gramStart"/>
      <w:r>
        <w:t>globális</w:t>
      </w:r>
      <w:proofErr w:type="gramEnd"/>
      <w:r>
        <w:t xml:space="preserve"> optimumot. Erre több különböző módszert is kidolgoztak már, melyeket a későbbiekben bemutatok. </w:t>
      </w:r>
    </w:p>
    <w:p w14:paraId="0E4E103F" w14:textId="052DE39B" w:rsidR="00F34CE6" w:rsidRPr="00F34CE6" w:rsidRDefault="00F34CE6" w:rsidP="00F34CE6">
      <w:r>
        <w:t xml:space="preserve">További </w:t>
      </w:r>
      <w:proofErr w:type="gramStart"/>
      <w:r>
        <w:t>problémát</w:t>
      </w:r>
      <w:proofErr w:type="gramEnd"/>
      <w:r>
        <w:t xml:space="preserve"> okoz a megerősítéses tanulás témakörében az ún. </w:t>
      </w:r>
      <w:proofErr w:type="spellStart"/>
      <w:r>
        <w:t>exploration-exploitation</w:t>
      </w:r>
      <w:proofErr w:type="spellEnd"/>
      <w:r>
        <w:t xml:space="preserve"> dilemma. </w:t>
      </w:r>
      <w:r w:rsidR="00D62B2F">
        <w:t>Ez azt fogalmazza meg, hogy bár a célunk az, hogy maximalizálj</w:t>
      </w:r>
      <w:r w:rsidR="00575842">
        <w:t xml:space="preserve">uk a jövőbeli kumulált </w:t>
      </w:r>
      <w:r w:rsidR="007346AB">
        <w:t>jutalmat,</w:t>
      </w:r>
      <w:r w:rsidR="00575842">
        <w:t xml:space="preserve"> amihez </w:t>
      </w:r>
      <w:r w:rsidR="00D62B2F">
        <w:t xml:space="preserve">az optimális stratégiát </w:t>
      </w:r>
      <w:proofErr w:type="gramStart"/>
      <w:r w:rsidR="007346AB">
        <w:t>kell</w:t>
      </w:r>
      <w:proofErr w:type="gramEnd"/>
      <w:r w:rsidR="00D62B2F">
        <w:t xml:space="preserve"> kövessünk, </w:t>
      </w:r>
      <w:r w:rsidR="005F46A4">
        <w:t>viszont</w:t>
      </w:r>
      <w:r w:rsidR="00D62B2F">
        <w:t xml:space="preserve"> ezt csak akkor tudjuk megtanulni, ha már megfelelő </w:t>
      </w:r>
      <w:r w:rsidR="005F46A4">
        <w:t>számú állapot</w:t>
      </w:r>
      <w:r w:rsidR="00D62B2F">
        <w:t xml:space="preserve">átmenetet fedeztünk fel. Nehéz viszont megfogalmazni, hogy hol van az egyensúly a kettő között, különösen mivel ez minden </w:t>
      </w:r>
      <w:proofErr w:type="gramStart"/>
      <w:r w:rsidR="00D62B2F">
        <w:t>probléma</w:t>
      </w:r>
      <w:proofErr w:type="gramEnd"/>
      <w:r w:rsidR="00D62B2F">
        <w:t>körnél mást jelent.</w:t>
      </w:r>
    </w:p>
    <w:p w14:paraId="68E5DD1B" w14:textId="7FABC357" w:rsidR="002F361B" w:rsidRDefault="007346AB" w:rsidP="002F361B">
      <w:pPr>
        <w:pStyle w:val="Cmsor3"/>
      </w:pPr>
      <w:bookmarkStart w:id="15" w:name="_Toc499139912"/>
      <w:r>
        <w:t>Elterjedt felderítő függvények</w:t>
      </w:r>
      <w:bookmarkEnd w:id="15"/>
    </w:p>
    <w:p w14:paraId="60A128A9" w14:textId="02DDEB9F" w:rsidR="00FB098A" w:rsidRDefault="00FB098A" w:rsidP="00FB098A">
      <w:r>
        <w:t xml:space="preserve">A következőkben </w:t>
      </w:r>
      <w:r w:rsidR="000C0F01">
        <w:t xml:space="preserve">a teljesség igénye nélküli </w:t>
      </w:r>
      <w:r>
        <w:t xml:space="preserve">szeretnék bemutatni, </w:t>
      </w:r>
      <w:r w:rsidR="00C574BA">
        <w:t>két</w:t>
      </w:r>
      <w:r>
        <w:t xml:space="preserve"> gyakran használt módszert az új átmenetek felfedezésére. </w:t>
      </w:r>
    </w:p>
    <w:p w14:paraId="084E96CF" w14:textId="01787CD0" w:rsidR="005E795A" w:rsidRPr="00A337A1" w:rsidRDefault="00A337A1" w:rsidP="00FB098A">
      <w:r>
        <w:rPr>
          <w:b/>
        </w:rPr>
        <w:t>ε</w:t>
      </w:r>
      <w:r w:rsidR="005E795A" w:rsidRPr="005E795A">
        <w:rPr>
          <w:b/>
        </w:rPr>
        <w:t>-</w:t>
      </w:r>
      <w:proofErr w:type="spellStart"/>
      <w:r w:rsidR="005E795A" w:rsidRPr="005E795A">
        <w:rPr>
          <w:b/>
        </w:rPr>
        <w:t>greedy</w:t>
      </w:r>
      <w:proofErr w:type="spellEnd"/>
    </w:p>
    <w:p w14:paraId="1A1C6EB6" w14:textId="1D33781A" w:rsidR="00A337A1" w:rsidRPr="00A337A1" w:rsidRDefault="00A337A1" w:rsidP="00A337A1">
      <w:r w:rsidRPr="00A337A1">
        <w:t>ε</w:t>
      </w:r>
      <w:r w:rsidR="008F6E01">
        <w:t xml:space="preserve"> </w:t>
      </w:r>
      <w:proofErr w:type="gramStart"/>
      <w:r>
        <w:t>valószínűséggel</w:t>
      </w:r>
      <w:proofErr w:type="gramEnd"/>
      <w:r>
        <w:t xml:space="preserve"> egyenletes eloszlással véletlenszerűen választunk a lehetséges döntések közül, 1-</w:t>
      </w:r>
      <w:r w:rsidRPr="00A337A1">
        <w:t xml:space="preserve"> ε</w:t>
      </w:r>
      <w:r>
        <w:t xml:space="preserve"> valószínűséggel pedig az π(s) policy szerinti döntést követjük. Az </w:t>
      </w:r>
      <w:r w:rsidRPr="00A337A1">
        <w:t>ε</w:t>
      </w:r>
      <w:r>
        <w:t xml:space="preserve"> a tanulás előre haladásával folyamatosan csökkentjük, így a döntéshozás </w:t>
      </w:r>
      <w:proofErr w:type="gramStart"/>
      <w:r>
        <w:t>konvergál</w:t>
      </w:r>
      <w:proofErr w:type="gramEnd"/>
      <w:r>
        <w:t xml:space="preserve"> a π(s) policyhoz. A hátránya, hogy olyan </w:t>
      </w:r>
      <w:proofErr w:type="gramStart"/>
      <w:r>
        <w:t>problémák</w:t>
      </w:r>
      <w:proofErr w:type="gramEnd"/>
      <w:r>
        <w:t xml:space="preserve">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proofErr w:type="spellStart"/>
      <w:r>
        <w:rPr>
          <w:b/>
        </w:rPr>
        <w:t>Softmax</w:t>
      </w:r>
      <w:proofErr w:type="spellEnd"/>
    </w:p>
    <w:p w14:paraId="6EC28BA9" w14:textId="2A9756D3" w:rsidR="008F6E01" w:rsidRDefault="008F6E01" w:rsidP="00FB098A">
      <w:r>
        <w:t xml:space="preserve">Mivel előfordulhat, hogy kettő vagy több döntéshez tartozó Q érték is közel van a maximumhoz, ezért ezeket gyakrabban szeretnénk megtapasztalni, mint amik nagyon távol helyezkednek el. Erre nyújt lehetőséget a </w:t>
      </w:r>
      <w:proofErr w:type="spellStart"/>
      <w:r>
        <w:t>softmax</w:t>
      </w:r>
      <w:proofErr w:type="spellEnd"/>
      <w:r>
        <w:t xml:space="preserve"> </w:t>
      </w:r>
      <w:proofErr w:type="gramStart"/>
      <w:r>
        <w:t>függvény</w:t>
      </w:r>
      <w:proofErr w:type="gramEnd"/>
      <w:r w:rsidR="00412405">
        <w:t xml:space="preserve"> ami az egyes döntésekhez az alábbi valószínűségi eloszlást rendeli hozzá.</w:t>
      </w:r>
    </w:p>
    <w:p w14:paraId="0AEAAD47" w14:textId="641B2F40" w:rsidR="00E77235" w:rsidRPr="00ED26A9" w:rsidRDefault="00E77235" w:rsidP="00FB098A">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p w14:paraId="01F0A6DC" w14:textId="01F0CDA6" w:rsidR="00ED26A9" w:rsidRDefault="00ED26A9" w:rsidP="00ED26A9">
      <w:r>
        <w:t>A T az úgynevez</w:t>
      </w:r>
      <w:r w:rsidR="009F3C73">
        <w:t xml:space="preserve">ett </w:t>
      </w:r>
      <w:proofErr w:type="spellStart"/>
      <w:r w:rsidR="009F3C73" w:rsidRPr="00A4065B">
        <w:rPr>
          <w:i/>
        </w:rPr>
        <w:t>temperature</w:t>
      </w:r>
      <w:proofErr w:type="spellEnd"/>
      <w:r w:rsidR="009F3C73">
        <w:t xml:space="preserve"> paraméter, amivel állíthatjuk, hogy mennyire </w:t>
      </w:r>
      <w:proofErr w:type="spellStart"/>
      <w:r w:rsidR="009F3C73">
        <w:t>priorizálja</w:t>
      </w:r>
      <w:proofErr w:type="spellEnd"/>
      <w:r w:rsidR="009F3C73">
        <w:t xml:space="preserve">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pedig a </w:t>
      </w:r>
      <w:proofErr w:type="spellStart"/>
      <w:r w:rsidRPr="00A4065B">
        <w:rPr>
          <w:i/>
        </w:rPr>
        <w:t>greedy</w:t>
      </w:r>
      <w:proofErr w:type="spellEnd"/>
      <w:r>
        <w:t xml:space="preserve"> </w:t>
      </w:r>
      <w:r w:rsidRPr="00A4065B">
        <w:rPr>
          <w:i/>
        </w:rPr>
        <w:t>policy</w:t>
      </w:r>
      <w:r w:rsidR="00A4065B">
        <w:t>-</w:t>
      </w:r>
      <w:r>
        <w:t>hoz.</w:t>
      </w:r>
    </w:p>
    <w:p w14:paraId="0E0E0A89" w14:textId="535C40E2" w:rsidR="00C574BA" w:rsidRPr="008F6E01" w:rsidRDefault="00C574BA" w:rsidP="00ED26A9">
      <w:r>
        <w:t xml:space="preserve">Léteznek ezeken kívül más megközelítést alkalmazó módszerek is, illetve ezeknek különböző változatai, például szekvenciális </w:t>
      </w:r>
      <w:proofErr w:type="gramStart"/>
      <w:r>
        <w:t>problémák</w:t>
      </w:r>
      <w:proofErr w:type="gramEnd"/>
      <w:r>
        <w:t xml:space="preserve"> esetében, hogy minden diszkrét időpillanatra más </w:t>
      </w:r>
      <w:r w:rsidRPr="00C574BA">
        <w:rPr>
          <w:i/>
        </w:rPr>
        <w:t>ε</w:t>
      </w:r>
      <w:r>
        <w:t xml:space="preserve">-t használnak az </w:t>
      </w:r>
      <w:r w:rsidRPr="00C574BA">
        <w:rPr>
          <w:i/>
        </w:rPr>
        <w:t>ε-</w:t>
      </w:r>
      <w:proofErr w:type="spellStart"/>
      <w:r w:rsidRPr="00C574BA">
        <w:rPr>
          <w:i/>
        </w:rPr>
        <w:t>greedy</w:t>
      </w:r>
      <w:proofErr w:type="spellEnd"/>
      <w:r>
        <w:t xml:space="preserve"> esetén vagy más </w:t>
      </w:r>
      <w:r w:rsidRPr="00C574BA">
        <w:rPr>
          <w:i/>
        </w:rPr>
        <w:t xml:space="preserve">T </w:t>
      </w:r>
      <w:proofErr w:type="spellStart"/>
      <w:r w:rsidRPr="00C574BA">
        <w:rPr>
          <w:i/>
        </w:rPr>
        <w:t>temperature</w:t>
      </w:r>
      <w:proofErr w:type="spellEnd"/>
      <w:r>
        <w:t xml:space="preserve">-t a </w:t>
      </w:r>
      <w:proofErr w:type="spellStart"/>
      <w:r>
        <w:t>softmaxnál</w:t>
      </w:r>
      <w:proofErr w:type="spellEnd"/>
      <w:r w:rsidR="00783E42">
        <w:t>.</w:t>
      </w:r>
    </w:p>
    <w:p w14:paraId="2079F68F" w14:textId="32E5A1C4" w:rsidR="000E4CE5" w:rsidRDefault="000E4CE5" w:rsidP="000E4CE5">
      <w:pPr>
        <w:pStyle w:val="Cmsor2"/>
      </w:pPr>
      <w:bookmarkStart w:id="16" w:name="_Toc499139913"/>
      <w:r>
        <w:t>Neurális háló</w:t>
      </w:r>
      <w:r w:rsidR="002F361B">
        <w:t>zatok</w:t>
      </w:r>
      <w:bookmarkEnd w:id="16"/>
    </w:p>
    <w:p w14:paraId="2E7BB658" w14:textId="6474BB96" w:rsidR="005E795A" w:rsidRDefault="005E795A" w:rsidP="005E795A">
      <w:r>
        <w:t xml:space="preserve">A </w:t>
      </w:r>
      <w:proofErr w:type="gramStart"/>
      <w:r>
        <w:t>klasszikus</w:t>
      </w:r>
      <w:proofErr w:type="gramEnd"/>
      <w:r>
        <w:t xml:space="preserve"> megerősítéses tanuláson alapuló algoritmusok kiválóan működnek </w:t>
      </w:r>
      <w:r w:rsidR="00783E42">
        <w:t xml:space="preserve">kisebb </w:t>
      </w:r>
      <w:r>
        <w:t xml:space="preserve">véges diszkrét állapot és akció terekben, azonban az érdekesebb problémák megoldására gyakran ez nem elég, mert vagy folytonosak, vagy pedig mert az állapottér annyira kiterjedt és több dimenziós, hogy nem lenne elég erőforrásunk, memória illetve számítási kapacitás </w:t>
      </w:r>
      <w:r w:rsidR="0048239E">
        <w:t>hozzá</w:t>
      </w:r>
      <w:r w:rsidR="0048239E">
        <w:rPr>
          <w:rStyle w:val="Jegyzethivatkozs"/>
        </w:rPr>
        <w:t>.</w:t>
      </w:r>
      <w:r w:rsidR="0048239E">
        <w:t xml:space="preserve"> Szükségesnek</w:t>
      </w:r>
      <w:r>
        <w:t xml:space="preserve"> látszik tehát valam</w:t>
      </w:r>
      <w:r w:rsidR="00AE1529">
        <w:t>ilyen függvénybecslő használata,</w:t>
      </w:r>
      <w:r>
        <w:t xml:space="preserve"> amely segítségével a </w:t>
      </w:r>
      <m:oMath>
        <m:r>
          <m:rPr>
            <m:sty m:val="bi"/>
          </m:rPr>
          <w:rPr>
            <w:rFonts w:ascii="Cambria Math" w:hAnsi="Cambria Math"/>
          </w:rPr>
          <m:t>Q(s,a)</m:t>
        </m:r>
      </m:oMath>
      <w:r>
        <w:t xml:space="preserve"> függvényt vagy a </w:t>
      </w:r>
      <m:oMath>
        <m:r>
          <m:rPr>
            <m:sty m:val="bi"/>
          </m:rPr>
          <w:rPr>
            <w:rFonts w:ascii="Cambria Math" w:hAnsi="Cambria Math"/>
          </w:rPr>
          <m:t>π(s)</m:t>
        </m:r>
      </m:oMath>
      <w:r>
        <w:t xml:space="preserve"> </w:t>
      </w:r>
      <w:r w:rsidR="0048239E">
        <w:t>stratégiát</w:t>
      </w:r>
      <w:r>
        <w:t xml:space="preserve"> becsüljük. Erre manapság a legnépszerűbb </w:t>
      </w:r>
      <w:r w:rsidR="00AE1529">
        <w:t>megoldás</w:t>
      </w:r>
      <w:r>
        <w:t xml:space="preserve"> a neurális hálók használata.</w:t>
      </w:r>
    </w:p>
    <w:p w14:paraId="0AB6267B" w14:textId="12BD8271" w:rsidR="00F3239F" w:rsidRDefault="00F3239F" w:rsidP="00F3239F">
      <w:r>
        <w:t xml:space="preserve">A gépi tanulást, és így a neurális hálózatokat is általában két fajta </w:t>
      </w:r>
      <w:proofErr w:type="gramStart"/>
      <w:r>
        <w:t>probléma</w:t>
      </w:r>
      <w:proofErr w:type="gramEnd"/>
      <w:r>
        <w:t xml:space="preserve">kör </w:t>
      </w:r>
      <w:r w:rsidR="00C9124E">
        <w:t>megoldásra szokták használni. A</w:t>
      </w:r>
      <w:r>
        <w:t xml:space="preserve"> regressziós és a klasszifikációs </w:t>
      </w:r>
      <w:proofErr w:type="gramStart"/>
      <w:r>
        <w:t>problémákra</w:t>
      </w:r>
      <w:proofErr w:type="gramEnd"/>
      <w:r>
        <w:t xml:space="preserve">. A regresszió során valamilyen általában folytonos függvény értékét szeretnénk a bemenetek függvényében becsülni. A klasszifikáció során pedig </w:t>
      </w:r>
      <w:proofErr w:type="gramStart"/>
      <w:r>
        <w:t>diszkrét</w:t>
      </w:r>
      <w:proofErr w:type="gramEnd"/>
      <w:r>
        <w:t xml:space="preserve"> számú kategóriába, klaszterbe besorolni az egyes elemeket. Mivel a később használt algoritmusokkal egy regressziós </w:t>
      </w:r>
      <w:proofErr w:type="gramStart"/>
      <w:r>
        <w:t>problémát</w:t>
      </w:r>
      <w:proofErr w:type="gramEnd"/>
      <w:r>
        <w:t xml:space="preserve"> szeretnénk megoldani, a következő alfejezetekben, inkább a</w:t>
      </w:r>
      <w:r w:rsidR="00C9124E">
        <w:t xml:space="preserve">z ezzel kapcsolatban </w:t>
      </w:r>
      <w:r>
        <w:t>releváns technikákra fogok kitérni.</w:t>
      </w:r>
    </w:p>
    <w:p w14:paraId="6D4D5B02" w14:textId="77777777" w:rsidR="00F3239F" w:rsidRPr="005E795A" w:rsidRDefault="00F3239F" w:rsidP="005E795A"/>
    <w:p w14:paraId="6FF8AEAC" w14:textId="7081BB9D" w:rsidR="002F361B" w:rsidRDefault="002F361B" w:rsidP="002F361B">
      <w:pPr>
        <w:pStyle w:val="Cmsor3"/>
      </w:pPr>
      <w:bookmarkStart w:id="17" w:name="_Toc499139914"/>
      <w:r>
        <w:t>Neurális hálózatok felépítése</w:t>
      </w:r>
      <w:bookmarkEnd w:id="17"/>
    </w:p>
    <w:p w14:paraId="2CCF72FE" w14:textId="004296DD" w:rsidR="00E85F5D" w:rsidRDefault="00E85F5D" w:rsidP="00E85F5D">
      <w:r>
        <w:t xml:space="preserve">A neurális hálózat olyan irányított gráf, amelynek a szerkezetét az emberi agyban található </w:t>
      </w:r>
      <w:r w:rsidR="0048239E">
        <w:t>neuronokról mintázták. A bement</w:t>
      </w:r>
      <w:r>
        <w:t xml:space="preserve">i </w:t>
      </w:r>
      <w:commentRangeStart w:id="18"/>
      <w:r>
        <w:t>rétegek</w:t>
      </w:r>
      <w:commentRangeEnd w:id="18"/>
      <w:r>
        <w:rPr>
          <w:rStyle w:val="Jegyzethivatkozs"/>
        </w:rPr>
        <w:commentReference w:id="18"/>
      </w:r>
      <w:r w:rsidR="00962116">
        <w:t xml:space="preserve"> és</w:t>
      </w:r>
      <w:r>
        <w:t xml:space="preserve"> kimeneti rétegek között úgynevezett rejtett rétegek helyezkednek el. Ezeket a rétegeket a neuronok </w:t>
      </w:r>
      <w:r w:rsidR="006736D1">
        <w:t>(</w:t>
      </w:r>
      <w:r>
        <w:t xml:space="preserve">vagy más szóval </w:t>
      </w:r>
      <w:proofErr w:type="spellStart"/>
      <w:r>
        <w:t>perceptronok</w:t>
      </w:r>
      <w:proofErr w:type="spellEnd"/>
      <w:r w:rsidR="006736D1">
        <w:t>)</w:t>
      </w:r>
      <w:r>
        <w:t xml:space="preserve"> alkotják, amelyek a szomszédos rétegek neuronjaival kapcsolódnak valamilyen </w:t>
      </w:r>
      <w:r w:rsidR="00665988">
        <w:t>szerkezet alapján</w:t>
      </w:r>
      <w:r w:rsidR="00347D91">
        <w:t>, különböző súllyal számító élekkel</w:t>
      </w:r>
      <w:r w:rsidR="00665988">
        <w:t xml:space="preserve">. </w:t>
      </w:r>
      <w:r w:rsidR="00367ECB">
        <w:t>A neuronok továbbá</w:t>
      </w:r>
      <w:r>
        <w:t xml:space="preserve"> </w:t>
      </w:r>
      <w:r>
        <w:lastRenderedPageBreak/>
        <w:t xml:space="preserve">tartalmaznak egy ún. </w:t>
      </w:r>
      <w:proofErr w:type="gramStart"/>
      <w:r>
        <w:t>aktivációs</w:t>
      </w:r>
      <w:proofErr w:type="gramEnd"/>
      <w:r>
        <w:t xml:space="preserve"> függvényt</w:t>
      </w:r>
      <w:r w:rsidR="00367ECB">
        <w:t xml:space="preserve"> is</w:t>
      </w:r>
      <w:r>
        <w:t xml:space="preserve">. Ez egy olyan </w:t>
      </w:r>
      <w:r w:rsidR="00EA2A4C">
        <w:t>függvény,</w:t>
      </w:r>
      <w:r>
        <w:t xml:space="preserve"> ami a neuron bemeneteinek súlyozott összegét valamilyen nemlineáris függvény alapján alakítja át.</w:t>
      </w:r>
    </w:p>
    <w:p w14:paraId="2D7B48F3" w14:textId="77777777" w:rsidR="00E85F5D" w:rsidRDefault="00E85F5D" w:rsidP="00E85F5D">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6">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77777777" w:rsidR="00E85F5D" w:rsidRDefault="00E85F5D" w:rsidP="00E85F5D">
      <w:pPr>
        <w:pStyle w:val="Kpalrs"/>
      </w:pPr>
      <w:r>
        <w:fldChar w:fldCharType="begin"/>
      </w:r>
      <w:r>
        <w:instrText xml:space="preserve"> SEQ Egy_mesterséges_neuron_felépítése \* ARABIC </w:instrText>
      </w:r>
      <w:r>
        <w:fldChar w:fldCharType="separate"/>
      </w:r>
      <w:r>
        <w:rPr>
          <w:noProof/>
        </w:rPr>
        <w:t>1</w:t>
      </w:r>
      <w:r>
        <w:fldChar w:fldCharType="end"/>
      </w:r>
      <w:r>
        <w:t>. Egy mesterséges neuron felépítése</w:t>
      </w:r>
    </w:p>
    <w:p w14:paraId="3C6A5EEF" w14:textId="19464BA0"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rsidR="0061024D">
        <w:t xml:space="preserve">mély neurális hálóknak (angolul </w:t>
      </w:r>
      <w:proofErr w:type="spellStart"/>
      <w:r w:rsidR="0061024D" w:rsidRPr="0061024D">
        <w:rPr>
          <w:i/>
        </w:rPr>
        <w:t>d</w:t>
      </w:r>
      <w:r w:rsidRPr="0061024D">
        <w:rPr>
          <w:i/>
        </w:rPr>
        <w:t>eep</w:t>
      </w:r>
      <w:proofErr w:type="spellEnd"/>
      <w:r w:rsidRPr="0061024D">
        <w:rPr>
          <w:i/>
        </w:rPr>
        <w:t xml:space="preserve"> </w:t>
      </w:r>
      <w:proofErr w:type="spellStart"/>
      <w:r w:rsidR="00EA2A4C" w:rsidRPr="0061024D">
        <w:rPr>
          <w:i/>
        </w:rPr>
        <w:t>neural</w:t>
      </w:r>
      <w:proofErr w:type="spellEnd"/>
      <w:r w:rsidR="00EA2A4C" w:rsidRPr="0061024D">
        <w:rPr>
          <w:i/>
        </w:rPr>
        <w:t xml:space="preserve"> </w:t>
      </w:r>
      <w:proofErr w:type="spellStart"/>
      <w:r w:rsidR="00EA2A4C" w:rsidRPr="0061024D">
        <w:rPr>
          <w:i/>
        </w:rPr>
        <w:t>network</w:t>
      </w:r>
      <w:proofErr w:type="spellEnd"/>
      <w:r w:rsidR="0061024D">
        <w:t>)</w:t>
      </w:r>
      <w:r>
        <w:t>.</w:t>
      </w:r>
      <w:r w:rsidR="00EA2A4C">
        <w:t xml:space="preserve"> Innen kapt</w:t>
      </w:r>
      <w:r w:rsidR="00381D1E">
        <w:t xml:space="preserve">a a nevét a mély tanulás is, a </w:t>
      </w:r>
      <w:proofErr w:type="spellStart"/>
      <w:r w:rsidR="00381D1E" w:rsidRPr="00381D1E">
        <w:rPr>
          <w:i/>
        </w:rPr>
        <w:t>d</w:t>
      </w:r>
      <w:r w:rsidR="00EA2A4C" w:rsidRPr="00381D1E">
        <w:rPr>
          <w:i/>
        </w:rPr>
        <w:t>eep</w:t>
      </w:r>
      <w:proofErr w:type="spellEnd"/>
      <w:r w:rsidR="00EA2A4C" w:rsidRPr="00381D1E">
        <w:rPr>
          <w:i/>
        </w:rPr>
        <w:t xml:space="preserve"> </w:t>
      </w:r>
      <w:proofErr w:type="spellStart"/>
      <w:r w:rsidR="00EA2A4C" w:rsidRPr="00381D1E">
        <w:rPr>
          <w:i/>
        </w:rPr>
        <w:t>learning</w:t>
      </w:r>
      <w:proofErr w:type="spellEnd"/>
      <w:r w:rsidR="00EA2A4C">
        <w:t>.</w:t>
      </w:r>
      <w:r>
        <w:t xml:space="preserve"> Az ilyen há</w:t>
      </w:r>
      <w:r w:rsidR="00EA2A4C">
        <w:t>l</w:t>
      </w:r>
      <w:r>
        <w:t>ózatokat felügyelt tanítás segítségével tudjuk</w:t>
      </w:r>
      <w:r w:rsidR="00640560">
        <w:t xml:space="preserve"> tanítani. E</w:t>
      </w:r>
      <w:r>
        <w:t>z azt jelenti, hogy adott bementre már rendelkezésünkre áll a megfelelő kimenet. Ezt ha</w:t>
      </w:r>
      <w:r w:rsidR="00640560">
        <w:t>sonlítjuk össze a neurális háló kimenetével. A</w:t>
      </w:r>
      <w:r>
        <w:t xml:space="preserve"> </w:t>
      </w:r>
      <w:r w:rsidR="007D5DB4">
        <w:t>becsült</w:t>
      </w:r>
      <w:r>
        <w:t xml:space="preserve"> kimenet és a valós kimenet különbségéből vala</w:t>
      </w:r>
      <w:r w:rsidR="00422D80">
        <w:t>milyen hibafüggvényt számolunk és e</w:t>
      </w:r>
      <w:r>
        <w:t xml:space="preserve">zt a hibafüggvényt felhasználva </w:t>
      </w:r>
      <w:r w:rsidR="00A44F5B">
        <w:t xml:space="preserve">a </w:t>
      </w:r>
      <w:proofErr w:type="spellStart"/>
      <w:r w:rsidRPr="00A44F5B">
        <w:rPr>
          <w:i/>
        </w:rPr>
        <w:t>backpropagation</w:t>
      </w:r>
      <w:proofErr w:type="spellEnd"/>
      <w:r>
        <w:t xml:space="preserve"> </w:t>
      </w:r>
      <w:r w:rsidR="009379F5">
        <w:t>nevű módszer</w:t>
      </w:r>
      <w:r w:rsidR="009C3BD9">
        <w:t xml:space="preserve"> </w:t>
      </w:r>
      <w:r>
        <w:t xml:space="preserve">segítségével úgy hangoljuk a hálózat súlyait, hogy </w:t>
      </w:r>
      <w:commentRangeStart w:id="19"/>
      <w:r>
        <w:t>a</w:t>
      </w:r>
      <w:commentRangeEnd w:id="19"/>
      <w:r>
        <w:rPr>
          <w:rStyle w:val="Jegyzethivatkozs"/>
        </w:rPr>
        <w:commentReference w:id="19"/>
      </w:r>
      <w:r>
        <w:t xml:space="preserve"> kimenete minél jobban illeszkedjen az elvárthoz anélkül, hogy túltanulna a hálózat. Az ilyen neurális hálókkal viszonylag jól lehet közelíteni tetszőleges függvényt, ezért alkalmas a megerősítéses tanulás esetében a kiterjedt állapot térben az állapotok </w:t>
      </w:r>
      <w:proofErr w:type="gramStart"/>
      <w:r>
        <w:t>absztrahálására</w:t>
      </w:r>
      <w:proofErr w:type="gramEnd"/>
      <w:r>
        <w:t>, az információtartalmuk sűrítésére</w:t>
      </w:r>
      <w:r w:rsidR="00640560">
        <w:t>.</w:t>
      </w:r>
    </w:p>
    <w:p w14:paraId="57C8D9F4" w14:textId="77777777" w:rsidR="00E85F5D" w:rsidRDefault="00E85F5D" w:rsidP="00E85F5D">
      <w:pPr>
        <w:pStyle w:val="Kp"/>
      </w:pPr>
      <w:r>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7">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325D5FFC" w:rsidR="00E85F5D" w:rsidRPr="00C85952" w:rsidRDefault="00E85F5D" w:rsidP="00E85F5D">
      <w:pPr>
        <w:pStyle w:val="Kpalrs"/>
      </w:pPr>
      <w:r>
        <w:fldChar w:fldCharType="begin"/>
      </w:r>
      <w:r>
        <w:instrText xml:space="preserve"> SEQ Neurális_háló_felépítése \* ARABIC </w:instrText>
      </w:r>
      <w:r>
        <w:fldChar w:fldCharType="separate"/>
      </w:r>
      <w:r>
        <w:rPr>
          <w:noProof/>
        </w:rPr>
        <w:t>1</w:t>
      </w:r>
      <w:r>
        <w:fldChar w:fldCharType="end"/>
      </w:r>
      <w:r>
        <w:t xml:space="preserve">. </w:t>
      </w:r>
      <w:proofErr w:type="spellStart"/>
      <w:r w:rsidR="00640560">
        <w:t>Feed</w:t>
      </w:r>
      <w:proofErr w:type="spellEnd"/>
      <w:r w:rsidR="00640560">
        <w:t xml:space="preserve"> </w:t>
      </w:r>
      <w:proofErr w:type="spellStart"/>
      <w:r w:rsidR="00640560">
        <w:t>forward</w:t>
      </w:r>
      <w:proofErr w:type="spellEnd"/>
      <w:r w:rsidR="00640560">
        <w:t xml:space="preserve"> neurális</w:t>
      </w:r>
      <w:r>
        <w:t xml:space="preserve"> háló felépítése</w:t>
      </w:r>
    </w:p>
    <w:p w14:paraId="3C0777F6" w14:textId="77777777" w:rsidR="00E85F5D" w:rsidRPr="00E85F5D" w:rsidRDefault="00E85F5D" w:rsidP="00E85F5D"/>
    <w:p w14:paraId="213EF065" w14:textId="165AC08E" w:rsidR="002F361B" w:rsidRDefault="002F361B" w:rsidP="002F361B">
      <w:pPr>
        <w:pStyle w:val="Cmsor3"/>
      </w:pPr>
      <w:bookmarkStart w:id="20" w:name="_Toc499139915"/>
      <w:r>
        <w:t>Aktivációs függvény szerepe és főbb típusai</w:t>
      </w:r>
      <w:bookmarkEnd w:id="20"/>
    </w:p>
    <w:p w14:paraId="3299C182" w14:textId="06439A89" w:rsidR="00640560" w:rsidRDefault="00640560" w:rsidP="00640560">
      <w:r>
        <w:t>Mint korábban említettem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leges függvény becslésére. Erre</w:t>
      </w:r>
      <w:r w:rsidR="00783848">
        <w:t xml:space="preserve"> a</w:t>
      </w:r>
      <w:r w:rsidR="00572F49">
        <w:t xml:space="preserve"> célra több függvény is megfelel, ezek közül sz</w:t>
      </w:r>
      <w:r w:rsidR="00783848">
        <w:t>eretném ismertetni a legelterjed</w:t>
      </w:r>
      <w:r w:rsidR="00572F49">
        <w:t>tebbeket.</w:t>
      </w:r>
    </w:p>
    <w:p w14:paraId="564CC23B" w14:textId="12D49F67" w:rsidR="00572F49" w:rsidRDefault="00572F49" w:rsidP="00640560">
      <w:pPr>
        <w:rPr>
          <w:b/>
        </w:rPr>
      </w:pPr>
      <w:proofErr w:type="spellStart"/>
      <w:r>
        <w:rPr>
          <w:b/>
        </w:rPr>
        <w:t>Sigmoid</w:t>
      </w:r>
      <w:proofErr w:type="spellEnd"/>
    </w:p>
    <w:p w14:paraId="01F3F6FB" w14:textId="4A3D278E" w:rsidR="00C61066" w:rsidRPr="00C61066" w:rsidRDefault="00C61066" w:rsidP="00640560">
      <w:r>
        <w:t xml:space="preserve">A neurális hálók felfedezésekor ez volt az első használt aktivációs függvény. Nullában és egyben korlátos, így ha az elvárt kimenet is e két korlát között mozog, például egy klasszifikációs </w:t>
      </w:r>
      <w:proofErr w:type="gramStart"/>
      <w:r>
        <w:t>probléma</w:t>
      </w:r>
      <w:proofErr w:type="gramEnd"/>
      <w:r>
        <w:t xml:space="preserve"> esetén, akkor a kimeneti rétegben ez az aktivációs függvény hasznunkra válhat. Rejtett rétegekben manapság m</w:t>
      </w:r>
      <w:r w:rsidR="00A2642F">
        <w:t>ár ritkán használják, mert gyak</w:t>
      </w:r>
      <w:r>
        <w:t xml:space="preserve">ran okozhatja az ún. eltűnő gradiens </w:t>
      </w:r>
      <w:r w:rsidR="00A979AE">
        <w:t xml:space="preserve">(angolul </w:t>
      </w:r>
      <w:proofErr w:type="spellStart"/>
      <w:r w:rsidR="00A979AE" w:rsidRPr="00A979AE">
        <w:rPr>
          <w:i/>
        </w:rPr>
        <w:t>vanishing</w:t>
      </w:r>
      <w:proofErr w:type="spellEnd"/>
      <w:r w:rsidR="00A979AE" w:rsidRPr="00A979AE">
        <w:rPr>
          <w:i/>
        </w:rPr>
        <w:t xml:space="preserve"> </w:t>
      </w:r>
      <w:proofErr w:type="spellStart"/>
      <w:r w:rsidR="00A979AE" w:rsidRPr="00A979AE">
        <w:rPr>
          <w:i/>
        </w:rPr>
        <w:t>gradient</w:t>
      </w:r>
      <w:proofErr w:type="spellEnd"/>
      <w:r w:rsidR="00A979AE">
        <w:t xml:space="preserve">) </w:t>
      </w:r>
      <w:proofErr w:type="gramStart"/>
      <w:r>
        <w:t>problémát</w:t>
      </w:r>
      <w:proofErr w:type="gramEnd"/>
      <w:r>
        <w:t>.</w:t>
      </w:r>
    </w:p>
    <w:p w14:paraId="3C2B6D2E" w14:textId="77777777" w:rsidR="00B17468" w:rsidRDefault="00B17468" w:rsidP="00640560">
      <w:pPr>
        <w:rPr>
          <w:b/>
          <w:noProof/>
          <w:lang w:eastAsia="hu-HU"/>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539F42CF" w14:textId="41FA58BF" w:rsidR="007A587F" w:rsidRDefault="00B17468" w:rsidP="00B17468">
      <w:pPr>
        <w:pStyle w:val="Kp"/>
      </w:pPr>
      <w:r>
        <w:rPr>
          <w:noProof/>
          <w:lang w:eastAsia="hu-HU"/>
        </w:rPr>
        <w:drawing>
          <wp:inline distT="0" distB="0" distL="0" distR="0" wp14:anchorId="12AD62C7" wp14:editId="621D98C3">
            <wp:extent cx="2447925" cy="15144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Function_701.gif"/>
                    <pic:cNvPicPr/>
                  </pic:nvPicPr>
                  <pic:blipFill>
                    <a:blip r:embed="rId18">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25B6C9DC" w14:textId="6CBF87F1" w:rsidR="00572F49" w:rsidRDefault="00572F49" w:rsidP="00572F49">
      <w:pPr>
        <w:rPr>
          <w:b/>
        </w:rPr>
      </w:pPr>
      <w:proofErr w:type="spellStart"/>
      <w:r>
        <w:rPr>
          <w:b/>
        </w:rPr>
        <w:t>Tanh</w:t>
      </w:r>
      <w:proofErr w:type="spellEnd"/>
    </w:p>
    <w:p w14:paraId="0ACF2649" w14:textId="6417CC41" w:rsidR="00C61066" w:rsidRPr="00C61066" w:rsidRDefault="00C61066" w:rsidP="00572F49">
      <w:r>
        <w:t xml:space="preserve">Hasonló a </w:t>
      </w:r>
      <w:proofErr w:type="spellStart"/>
      <w:r>
        <w:t>sigmoidhoz</w:t>
      </w:r>
      <w:proofErr w:type="spellEnd"/>
      <w:r>
        <w:t xml:space="preserve">, csak ez a függvény –1 és 1 közötti értékeket vehet fel. Elsősorban kimeneti rétegben szokás használni. Rejtett rétegekben ezt sem használják, mert ez is szenved az eltűnő gradiens </w:t>
      </w:r>
      <w:proofErr w:type="gramStart"/>
      <w:r>
        <w:t>problémától</w:t>
      </w:r>
      <w:proofErr w:type="gramEnd"/>
      <w:r>
        <w:t>.</w:t>
      </w:r>
    </w:p>
    <w:p w14:paraId="2FCF3266" w14:textId="63F2FEB2"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7C21D44B" w14:textId="358CA714" w:rsidR="00F97647" w:rsidRDefault="00F97647" w:rsidP="00F97647">
      <w:pPr>
        <w:pStyle w:val="Kp"/>
      </w:pPr>
      <w:r>
        <w:rPr>
          <w:noProof/>
          <w:lang w:eastAsia="hu-HU"/>
        </w:rPr>
        <w:lastRenderedPageBreak/>
        <w:drawing>
          <wp:inline distT="0" distB="0" distL="0" distR="0" wp14:anchorId="6FF28AD8" wp14:editId="607F06A2">
            <wp:extent cx="2554826" cy="1653540"/>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nhReal.gif"/>
                    <pic:cNvPicPr/>
                  </pic:nvPicPr>
                  <pic:blipFill>
                    <a:blip r:embed="rId19">
                      <a:extLst>
                        <a:ext uri="{28A0092B-C50C-407E-A947-70E740481C1C}">
                          <a14:useLocalDpi xmlns:a14="http://schemas.microsoft.com/office/drawing/2010/main" val="0"/>
                        </a:ext>
                      </a:extLst>
                    </a:blip>
                    <a:stretch>
                      <a:fillRect/>
                    </a:stretch>
                  </pic:blipFill>
                  <pic:spPr>
                    <a:xfrm>
                      <a:off x="0" y="0"/>
                      <a:ext cx="2557287" cy="1655133"/>
                    </a:xfrm>
                    <a:prstGeom prst="rect">
                      <a:avLst/>
                    </a:prstGeom>
                  </pic:spPr>
                </pic:pic>
              </a:graphicData>
            </a:graphic>
          </wp:inline>
        </w:drawing>
      </w:r>
    </w:p>
    <w:p w14:paraId="4822715B" w14:textId="7D55D70E" w:rsidR="00572F49" w:rsidRDefault="00572F49" w:rsidP="00572F49">
      <w:pPr>
        <w:rPr>
          <w:b/>
        </w:rPr>
      </w:pPr>
      <w:proofErr w:type="spellStart"/>
      <w:r>
        <w:rPr>
          <w:b/>
        </w:rPr>
        <w:t>R</w:t>
      </w:r>
      <w:r w:rsidR="00C61066">
        <w:rPr>
          <w:b/>
        </w:rPr>
        <w:t>ectified</w:t>
      </w:r>
      <w:proofErr w:type="spellEnd"/>
      <w:r w:rsidR="00C61066">
        <w:rPr>
          <w:b/>
        </w:rPr>
        <w:t xml:space="preserve"> </w:t>
      </w:r>
      <w:proofErr w:type="spellStart"/>
      <w:r w:rsidR="00C61066">
        <w:rPr>
          <w:b/>
        </w:rPr>
        <w:t>Linear</w:t>
      </w:r>
      <w:proofErr w:type="spellEnd"/>
      <w:r w:rsidR="00C61066">
        <w:rPr>
          <w:b/>
        </w:rPr>
        <w:t xml:space="preserve"> Unit (</w:t>
      </w:r>
      <w:proofErr w:type="spellStart"/>
      <w:r w:rsidR="00C61066">
        <w:rPr>
          <w:b/>
        </w:rPr>
        <w:t>ReLu</w:t>
      </w:r>
      <w:proofErr w:type="spellEnd"/>
      <w:r w:rsidR="00C61066">
        <w:rPr>
          <w:b/>
        </w:rPr>
        <w:t>)</w:t>
      </w:r>
    </w:p>
    <w:p w14:paraId="7C80CCC9" w14:textId="52EA6B10" w:rsidR="00C61066" w:rsidRPr="00C61066" w:rsidRDefault="00C61066" w:rsidP="00572F49">
      <w:r>
        <w:t>A modern hálókban ma már szinte kizárólag ezt, vagy ennek változatait használják, mert ninc</w:t>
      </w:r>
      <w:r w:rsidR="00236AF8">
        <w:t xml:space="preserve">s szükség a háló előtanítására, mivel </w:t>
      </w:r>
      <w:r>
        <w:t xml:space="preserve">kiküszöböli az eltűnő gradiens </w:t>
      </w:r>
      <w:proofErr w:type="gramStart"/>
      <w:r>
        <w:t>problémát</w:t>
      </w:r>
      <w:proofErr w:type="gramEnd"/>
      <w:r>
        <w:t>.</w:t>
      </w:r>
    </w:p>
    <w:p w14:paraId="292FA262" w14:textId="018E6279"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p w14:paraId="1FED4409" w14:textId="12948D3B" w:rsidR="007A27D2" w:rsidRPr="00572F49" w:rsidRDefault="00F97647" w:rsidP="00C9124E">
      <w:pPr>
        <w:pStyle w:val="Kp"/>
      </w:pPr>
      <w:r>
        <w:rPr>
          <w:noProof/>
          <w:lang w:eastAsia="hu-HU"/>
        </w:rPr>
        <w:drawing>
          <wp:inline distT="0" distB="0" distL="0" distR="0" wp14:anchorId="405E877A" wp14:editId="0589BC84">
            <wp:extent cx="2821384" cy="21183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20">
                      <a:extLst>
                        <a:ext uri="{28A0092B-C50C-407E-A947-70E740481C1C}">
                          <a14:useLocalDpi xmlns:a14="http://schemas.microsoft.com/office/drawing/2010/main" val="0"/>
                        </a:ext>
                      </a:extLst>
                    </a:blip>
                    <a:stretch>
                      <a:fillRect/>
                    </a:stretch>
                  </pic:blipFill>
                  <pic:spPr>
                    <a:xfrm>
                      <a:off x="0" y="0"/>
                      <a:ext cx="2837894" cy="2130756"/>
                    </a:xfrm>
                    <a:prstGeom prst="rect">
                      <a:avLst/>
                    </a:prstGeom>
                  </pic:spPr>
                </pic:pic>
              </a:graphicData>
            </a:graphic>
          </wp:inline>
        </w:drawing>
      </w:r>
    </w:p>
    <w:p w14:paraId="218BC743" w14:textId="02BFCFBA" w:rsidR="0042753E" w:rsidRDefault="0042753E" w:rsidP="0042753E">
      <w:pPr>
        <w:pStyle w:val="Cmsor3"/>
      </w:pPr>
      <w:bookmarkStart w:id="21" w:name="_Toc499139916"/>
      <w:r>
        <w:t>Költség függvények</w:t>
      </w:r>
      <w:bookmarkEnd w:id="21"/>
    </w:p>
    <w:p w14:paraId="0A355839" w14:textId="2FE1224B" w:rsidR="00572F49" w:rsidRDefault="007A27D2" w:rsidP="00572F49">
      <w:r>
        <w:t xml:space="preserve">Attól függően, hogy a regressziós vagy klasszifikációs </w:t>
      </w:r>
      <w:proofErr w:type="gramStart"/>
      <w:r>
        <w:t>problémáról</w:t>
      </w:r>
      <w:proofErr w:type="gramEnd"/>
      <w:r>
        <w:t xml:space="preserve"> van szó eltérő költségfüggvényeket érdemes használni. </w:t>
      </w:r>
      <w:r w:rsidR="00736C7A">
        <w:t xml:space="preserve">Mivel a megoldandó feladat egy regressziós </w:t>
      </w:r>
      <w:proofErr w:type="gramStart"/>
      <w:r w:rsidR="00736C7A">
        <w:t>probléma</w:t>
      </w:r>
      <w:proofErr w:type="gramEnd"/>
      <w:r w:rsidR="00736C7A">
        <w:t xml:space="preserve"> a</w:t>
      </w:r>
      <w:r>
        <w:t xml:space="preserve"> </w:t>
      </w:r>
      <w:r w:rsidR="005130EE">
        <w:t>továbbiakban</w:t>
      </w:r>
      <w:r w:rsidR="00736C7A">
        <w:t xml:space="preserve"> szeretnék pár regresszió esetén</w:t>
      </w:r>
      <w:r>
        <w:t xml:space="preserve"> használt költségfüggvényt bemutatni azok tulajdonságaira is kitérve.</w:t>
      </w:r>
    </w:p>
    <w:p w14:paraId="3459D2A9" w14:textId="35010E46" w:rsidR="007A27D2" w:rsidRDefault="005130EE" w:rsidP="00572F49">
      <w:pPr>
        <w:rPr>
          <w:b/>
        </w:rPr>
      </w:pPr>
      <w:r>
        <w:rPr>
          <w:b/>
        </w:rPr>
        <w:t>MEAN SQUARED ERROR</w:t>
      </w:r>
    </w:p>
    <w:p w14:paraId="048D7058" w14:textId="2C2CBFA4" w:rsidR="00C61066" w:rsidRPr="00C61066" w:rsidRDefault="00C61066" w:rsidP="00572F49">
      <w:r>
        <w:t xml:space="preserve">A nagyobb eltérés négyzetesen nagyobb hibát okoz, így azokat jobban bünteti a hibafüggvény. Elsősorban regressziós </w:t>
      </w:r>
      <w:proofErr w:type="gramStart"/>
      <w:r>
        <w:t>probléma</w:t>
      </w:r>
      <w:proofErr w:type="gramEnd"/>
      <w:r>
        <w:t xml:space="preserve"> megoldása esetén szokás használni.</w:t>
      </w:r>
    </w:p>
    <w:p w14:paraId="152BA533" w14:textId="24A6BC4F" w:rsidR="003F4143" w:rsidRPr="003F4143" w:rsidRDefault="005130EE" w:rsidP="00572F49">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410F3AC" w14:textId="5CA9AC17" w:rsidR="007A27D2" w:rsidRDefault="005130EE" w:rsidP="00572F49">
      <w:pPr>
        <w:rPr>
          <w:b/>
        </w:rPr>
      </w:pPr>
      <w:r>
        <w:rPr>
          <w:b/>
        </w:rPr>
        <w:t>MEAN AVERAGE ERRO</w:t>
      </w:r>
      <w:r w:rsidR="00736C7A">
        <w:rPr>
          <w:b/>
        </w:rPr>
        <w:t>R</w:t>
      </w:r>
    </w:p>
    <w:p w14:paraId="3C0ADC61" w14:textId="3EE244C0" w:rsidR="003F4143" w:rsidRPr="003F4143" w:rsidRDefault="00C61066" w:rsidP="00572F49">
      <m:oMathPara>
        <m:oMath>
          <m:r>
            <w:rPr>
              <w:rFonts w:ascii="Cambria Math" w:hAnsi="Cambria Math"/>
            </w:rPr>
            <w:lastRenderedPageBreak/>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7C7829" w14:textId="63E717D8" w:rsidR="007A27D2" w:rsidRDefault="007A27D2" w:rsidP="00572F49">
      <w:pPr>
        <w:rPr>
          <w:b/>
        </w:rPr>
      </w:pPr>
      <w:r w:rsidRPr="003F4143">
        <w:rPr>
          <w:b/>
        </w:rPr>
        <w:t>HUBER</w:t>
      </w:r>
      <w:r w:rsidR="00C61066">
        <w:rPr>
          <w:b/>
        </w:rPr>
        <w:t>T</w:t>
      </w:r>
      <w:r w:rsidR="005130EE">
        <w:rPr>
          <w:b/>
        </w:rPr>
        <w:t xml:space="preserve"> LOSS</w:t>
      </w:r>
    </w:p>
    <w:p w14:paraId="5D4396D8" w14:textId="0D3CDF07" w:rsidR="00C61066" w:rsidRPr="00C61066" w:rsidRDefault="00C61066" w:rsidP="00572F49">
      <w:r>
        <w:t xml:space="preserve">Ha az tanító adataink között vannak hibás adatok, amik a valós adatoktól </w:t>
      </w:r>
      <w:r w:rsidR="00180725">
        <w:t>nagymértékben</w:t>
      </w:r>
      <w:r>
        <w:t xml:space="preserve"> eltérne</w:t>
      </w:r>
      <w:r w:rsidR="00125BD0">
        <w:t>k</w:t>
      </w:r>
      <w:r>
        <w:t xml:space="preserve"> (angolul </w:t>
      </w:r>
      <w:proofErr w:type="spellStart"/>
      <w:r w:rsidRPr="008805EC">
        <w:rPr>
          <w:i/>
        </w:rPr>
        <w:t>outlier</w:t>
      </w:r>
      <w:proofErr w:type="spellEnd"/>
      <w:r>
        <w:t xml:space="preserve">) az MSE hibafüggvény esetén nagyon eltorzíthatják az tanítást. Erre egy lehetséges megoldás a HUBERT LOSS, ami meghatározott </w:t>
      </w:r>
      <w:proofErr w:type="gramStart"/>
      <w:r>
        <w:t>intervallumon</w:t>
      </w:r>
      <w:proofErr w:type="gramEnd"/>
      <w:r>
        <w:t xml:space="preserve"> belül négyzetesen, azon kívül lineárisan veszi figyele</w:t>
      </w:r>
      <w:r w:rsidR="009E06F8">
        <w:t xml:space="preserve">mbe a hibát, így kiküszöböli az esetlegesen előforduló </w:t>
      </w:r>
      <w:proofErr w:type="spellStart"/>
      <w:r w:rsidR="001D5150" w:rsidRPr="00264C14">
        <w:rPr>
          <w:i/>
        </w:rPr>
        <w:t>outlier</w:t>
      </w:r>
      <w:r w:rsidR="001D5150">
        <w:t>-ek</w:t>
      </w:r>
      <w:proofErr w:type="spellEnd"/>
      <w:r w:rsidR="009E06F8">
        <w:t xml:space="preserve"> </w:t>
      </w:r>
      <w:r>
        <w:t>által okozott</w:t>
      </w:r>
      <w:r w:rsidR="001D5150">
        <w:t xml:space="preserve"> nagymértékű</w:t>
      </w:r>
      <w:r>
        <w:t xml:space="preserve"> torzítást.</w:t>
      </w:r>
    </w:p>
    <w:p w14:paraId="009C323D" w14:textId="3F061DDF" w:rsidR="003F4143" w:rsidRPr="003F4143" w:rsidRDefault="00736C7A" w:rsidP="00572F49">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p w14:paraId="07ACD5A9" w14:textId="59AA76E9" w:rsidR="0042753E" w:rsidRDefault="0042753E" w:rsidP="0042753E">
      <w:pPr>
        <w:pStyle w:val="Cmsor3"/>
      </w:pPr>
      <w:bookmarkStart w:id="22" w:name="_Toc499139917"/>
      <w:r>
        <w:t xml:space="preserve">Hálózat </w:t>
      </w:r>
      <w:commentRangeStart w:id="23"/>
      <w:r>
        <w:t>tanítása</w:t>
      </w:r>
      <w:commentRangeEnd w:id="23"/>
      <w:r w:rsidR="000C0F01">
        <w:rPr>
          <w:rStyle w:val="Jegyzethivatkozs"/>
          <w:rFonts w:cs="Times New Roman"/>
          <w:b w:val="0"/>
          <w:bCs w:val="0"/>
        </w:rPr>
        <w:commentReference w:id="23"/>
      </w:r>
      <w:r w:rsidR="00C9124E">
        <w:t xml:space="preserve"> és optimalizálás</w:t>
      </w:r>
      <w:bookmarkEnd w:id="22"/>
    </w:p>
    <w:p w14:paraId="6CB033F8" w14:textId="00DE95D7" w:rsidR="002444F9" w:rsidRDefault="00C9124E" w:rsidP="00C9124E">
      <w:r>
        <w:t>A hálózat tanítása a rendelkezésre álló tanító adatok</w:t>
      </w:r>
      <w:r w:rsidR="00180725">
        <w:t xml:space="preserve"> és</w:t>
      </w:r>
      <w:r>
        <w:t xml:space="preserve"> az ún</w:t>
      </w:r>
      <w:r w:rsidR="0090035F">
        <w:t>.</w:t>
      </w:r>
      <w:r>
        <w:t xml:space="preserve"> </w:t>
      </w:r>
      <w:proofErr w:type="spellStart"/>
      <w:r w:rsidRPr="0090035F">
        <w:rPr>
          <w:i/>
        </w:rPr>
        <w:t>backpropagation</w:t>
      </w:r>
      <w:proofErr w:type="spellEnd"/>
      <w:r>
        <w:t xml:space="preserve"> algoritmus segítségével történik. Az algoritmus teljes levezetését mellőzve, most csak egy rövid koncepcionális összefoglalót adok az algoritmus működéséről, illetve </w:t>
      </w:r>
      <w:r w:rsidR="00C02548">
        <w:t xml:space="preserve">a teljesség igénye nélkül </w:t>
      </w:r>
      <w:r>
        <w:t xml:space="preserve">bemutatok néhány a gyakorlatban gyakran használt </w:t>
      </w:r>
      <w:proofErr w:type="spellStart"/>
      <w:r>
        <w:t>optimalizációs</w:t>
      </w:r>
      <w:proofErr w:type="spellEnd"/>
      <w:r>
        <w:t xml:space="preserve"> algoritmust</w:t>
      </w:r>
      <w:r w:rsidR="002444F9">
        <w:t xml:space="preserve">. A teljes levezetést </w:t>
      </w:r>
      <w:commentRangeStart w:id="24"/>
      <w:r w:rsidR="002444F9">
        <w:t xml:space="preserve">ITT </w:t>
      </w:r>
      <w:commentRangeEnd w:id="24"/>
      <w:r w:rsidR="002444F9">
        <w:rPr>
          <w:rStyle w:val="Jegyzethivatkozs"/>
        </w:rPr>
        <w:commentReference w:id="24"/>
      </w:r>
      <w:r w:rsidR="002444F9">
        <w:t>elérhető.</w:t>
      </w:r>
    </w:p>
    <w:p w14:paraId="3E8CA98D" w14:textId="38784F2A" w:rsidR="002444F9" w:rsidRDefault="00C9124E" w:rsidP="00C9124E">
      <w:r>
        <w:t>Az algoritmus során az adott bement</w:t>
      </w:r>
      <w:r w:rsidR="002444F9">
        <w:t xml:space="preserve">re, amit általában kisebb kötegekben (angolul </w:t>
      </w:r>
      <w:r w:rsidR="002444F9" w:rsidRPr="0090035F">
        <w:rPr>
          <w:i/>
        </w:rPr>
        <w:t>mini-batch</w:t>
      </w:r>
      <w:r w:rsidR="002444F9">
        <w:t xml:space="preserve">) adunk a hálózatra, </w:t>
      </w:r>
      <w:r>
        <w:t xml:space="preserve">kiszámoljuk a </w:t>
      </w:r>
      <w:r w:rsidR="00836721">
        <w:t>becsült</w:t>
      </w:r>
      <w:r>
        <w:t xml:space="preserve"> kimenetet </w:t>
      </w:r>
      <m:oMath>
        <m:acc>
          <m:accPr>
            <m:ctrlPr>
              <w:rPr>
                <w:rFonts w:ascii="Cambria Math" w:hAnsi="Cambria Math"/>
                <w:b/>
                <w:i/>
              </w:rPr>
            </m:ctrlPr>
          </m:accPr>
          <m:e>
            <m:r>
              <m:rPr>
                <m:sty m:val="bi"/>
              </m:rPr>
              <w:rPr>
                <w:rFonts w:ascii="Cambria Math" w:hAnsi="Cambria Math"/>
              </w:rPr>
              <m:t>y</m:t>
            </m:r>
          </m:e>
        </m:acc>
      </m:oMath>
      <w:r>
        <w:t xml:space="preserve">-t majd ezzel és a valós </w:t>
      </w:r>
      <m:oMath>
        <m:r>
          <m:rPr>
            <m:sty m:val="bi"/>
          </m:rPr>
          <w:rPr>
            <w:rFonts w:ascii="Cambria Math" w:hAnsi="Cambria Math"/>
          </w:rPr>
          <m:t>y</m:t>
        </m:r>
      </m:oMath>
      <w:r>
        <w:t xml:space="preserve"> kimenet különbségéből kiszámoljuk a hibafüggvény értékét. Ez után kiszámoljuk</w:t>
      </w:r>
      <w:r w:rsidR="002444F9">
        <w:t xml:space="preserve"> a hibafüggvény</w:t>
      </w:r>
      <w:r>
        <w:t xml:space="preserve"> </w:t>
      </w:r>
      <w:r w:rsidR="002444F9">
        <w:t xml:space="preserve">minden réteg minden </w:t>
      </w:r>
      <w:r>
        <w:t>súly</w:t>
      </w:r>
      <w:r w:rsidR="002444F9">
        <w:t>á</w:t>
      </w:r>
      <w:r>
        <w:t>ra</w:t>
      </w:r>
      <w:r w:rsidR="002444F9">
        <w:t xml:space="preserve"> vonatkozó parciális </w:t>
      </w:r>
      <w:proofErr w:type="gramStart"/>
      <w:r w:rsidR="002444F9">
        <w:t>deriváltját</w:t>
      </w:r>
      <w:proofErr w:type="gramEnd"/>
      <w:r w:rsidR="002444F9">
        <w:t xml:space="preserve"> és ezt felhasználva </w:t>
      </w:r>
      <w:r w:rsidR="00013064">
        <w:t>hangoljuk a hálózat súlyait. Ez</w:t>
      </w:r>
      <w:r w:rsidR="002444F9">
        <w:t xml:space="preserve">ekkel a </w:t>
      </w:r>
      <w:proofErr w:type="spellStart"/>
      <w:r w:rsidR="002444F9">
        <w:t>grádiens</w:t>
      </w:r>
      <w:proofErr w:type="spellEnd"/>
      <w:r w:rsidR="0090035F">
        <w:t xml:space="preserve"> </w:t>
      </w:r>
      <w:r w:rsidR="002444F9">
        <w:t>alapú eljárások</w:t>
      </w:r>
      <w:r w:rsidR="0090035F">
        <w:t>k</w:t>
      </w:r>
      <w:r w:rsidR="002444F9">
        <w:t xml:space="preserve">al, sajnos nem </w:t>
      </w:r>
      <w:proofErr w:type="gramStart"/>
      <w:r w:rsidR="002444F9">
        <w:t>garantált</w:t>
      </w:r>
      <w:proofErr w:type="gramEnd"/>
      <w:r w:rsidR="002444F9">
        <w:t xml:space="preserve">, hogy a hibafüggvény globális minimumát érjük el, ellenben gyakran ennek a garanciának a hiánya nem okoz gondot. Továbbá több kiegészítő módszert is kidolgoztak már arra, hogy a </w:t>
      </w:r>
      <w:proofErr w:type="gramStart"/>
      <w:r w:rsidR="002444F9">
        <w:t>lokális</w:t>
      </w:r>
      <w:proofErr w:type="gramEnd"/>
      <w:r w:rsidR="002444F9">
        <w:t xml:space="preserve"> minimumokból kilendítsék a függvényt a tanítás során, mint például a momentum módszerv vagy a </w:t>
      </w:r>
      <w:proofErr w:type="spellStart"/>
      <w:r w:rsidR="002444F9">
        <w:t>Nesterov</w:t>
      </w:r>
      <w:proofErr w:type="spellEnd"/>
      <w:r w:rsidR="002444F9">
        <w:t xml:space="preserve"> momentum.</w:t>
      </w:r>
    </w:p>
    <w:p w14:paraId="62023F47" w14:textId="3B43F01B" w:rsidR="002444F9" w:rsidRDefault="00642E84" w:rsidP="005263E6">
      <w:pPr>
        <w:ind w:firstLine="0"/>
        <w:rPr>
          <w:b/>
        </w:rPr>
      </w:pPr>
      <w:r>
        <w:rPr>
          <w:b/>
        </w:rPr>
        <w:t>STOCHASTIC GRDIENT DESCENT</w:t>
      </w:r>
      <w:r w:rsidR="002444F9" w:rsidRPr="00642E84">
        <w:rPr>
          <w:b/>
        </w:rPr>
        <w:t xml:space="preserve"> </w:t>
      </w:r>
      <w:commentRangeStart w:id="25"/>
      <w:r w:rsidR="002444F9" w:rsidRPr="00642E84">
        <w:rPr>
          <w:b/>
        </w:rPr>
        <w:t>(SGD</w:t>
      </w:r>
      <w:commentRangeEnd w:id="25"/>
      <w:r w:rsidR="00C02548">
        <w:rPr>
          <w:rStyle w:val="Jegyzethivatkozs"/>
        </w:rPr>
        <w:commentReference w:id="25"/>
      </w:r>
      <w:r w:rsidR="002444F9" w:rsidRPr="00642E84">
        <w:rPr>
          <w:b/>
        </w:rPr>
        <w:t>)</w:t>
      </w:r>
    </w:p>
    <w:p w14:paraId="385F0218" w14:textId="2B1F0D25" w:rsidR="005263E6" w:rsidRPr="0090035F" w:rsidRDefault="005263E6" w:rsidP="005263E6">
      <w:pPr>
        <w:ind w:firstLine="0"/>
      </w:pPr>
      <w:r>
        <w:t xml:space="preserve">Az </w:t>
      </w:r>
      <w:r w:rsidR="0090035F">
        <w:t>egyik legrégebb óta alkalmazott</w:t>
      </w:r>
      <w:r>
        <w:t xml:space="preserve"> </w:t>
      </w:r>
      <w:proofErr w:type="spellStart"/>
      <w:r>
        <w:t>optimalizációs</w:t>
      </w:r>
      <w:proofErr w:type="spellEnd"/>
      <w:r>
        <w:t xml:space="preserve"> eljárás</w:t>
      </w:r>
      <w:r w:rsidR="0090035F">
        <w:t xml:space="preserve">. A </w:t>
      </w:r>
      <w:proofErr w:type="spellStart"/>
      <w:r w:rsidR="0090035F" w:rsidRPr="0090035F">
        <w:rPr>
          <w:i/>
        </w:rPr>
        <w:t>backpropagation</w:t>
      </w:r>
      <w:proofErr w:type="spellEnd"/>
      <w:r w:rsidR="0090035F">
        <w:t xml:space="preserve"> során kiszámolt parciális </w:t>
      </w:r>
      <w:proofErr w:type="gramStart"/>
      <w:r w:rsidR="0090035F">
        <w:t>deriváltakat</w:t>
      </w:r>
      <w:proofErr w:type="gramEnd"/>
      <w:r w:rsidR="0090035F">
        <w:t xml:space="preserve"> egy </w:t>
      </w:r>
      <w:r w:rsidR="0090035F" w:rsidRPr="0090035F">
        <w:rPr>
          <w:b/>
          <w:i/>
        </w:rPr>
        <w:t>α</w:t>
      </w:r>
      <w:r w:rsidR="0090035F">
        <w:t xml:space="preserve"> tanulási rátával (továbbiakban </w:t>
      </w:r>
      <w:proofErr w:type="spellStart"/>
      <w:r w:rsidR="0090035F" w:rsidRPr="0090035F">
        <w:rPr>
          <w:i/>
        </w:rPr>
        <w:t>learning</w:t>
      </w:r>
      <w:proofErr w:type="spellEnd"/>
      <w:r w:rsidR="0090035F" w:rsidRPr="0090035F">
        <w:rPr>
          <w:i/>
        </w:rPr>
        <w:t xml:space="preserve"> </w:t>
      </w:r>
      <w:proofErr w:type="spellStart"/>
      <w:r w:rsidR="0090035F" w:rsidRPr="0090035F">
        <w:rPr>
          <w:i/>
        </w:rPr>
        <w:t>rate</w:t>
      </w:r>
      <w:proofErr w:type="spellEnd"/>
      <w:r w:rsidR="0090035F">
        <w:t>),majd ezt kivonva az eredeti sú</w:t>
      </w:r>
      <w:r w:rsidR="00C02548">
        <w:t>lyokból frissítjük azokat, majd ezt az eljárást iteráljuk.</w:t>
      </w:r>
    </w:p>
    <w:p w14:paraId="6D574D84" w14:textId="5ABE4445" w:rsidR="002444F9" w:rsidRPr="0090035F" w:rsidRDefault="0090035F" w:rsidP="005263E6">
      <w:pPr>
        <w:ind w:firstLine="0"/>
      </w:pPr>
      <m:oMathPara>
        <m:oMath>
          <m:r>
            <w:rPr>
              <w:rFonts w:ascii="Cambria Math" w:hAnsi="Cambria Math"/>
            </w:rPr>
            <w:lastRenderedPageBreak/>
            <m:t>θ=θ-α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71DAECC" w14:textId="08F1F728" w:rsidR="00C02548" w:rsidRDefault="0090035F" w:rsidP="005263E6">
      <w:pPr>
        <w:ind w:firstLine="0"/>
      </w:pPr>
      <w:r>
        <w:t xml:space="preserve">Ahol </w:t>
      </w:r>
      <m:oMath>
        <m:r>
          <m:rPr>
            <m:sty m:val="bi"/>
          </m:rPr>
          <w:rPr>
            <w:rFonts w:ascii="Cambria Math" w:hAnsi="Cambria Math"/>
          </w:rPr>
          <m:t>θ</m:t>
        </m:r>
      </m:oMath>
      <w:r>
        <w:t xml:space="preserve"> hálózat éleinek súlyai,</w:t>
      </w:r>
      <w:r w:rsidRPr="0090035F">
        <w:t xml:space="preserve"> </w:t>
      </w:r>
      <m:oMath>
        <m:r>
          <m:rPr>
            <m:sty m:val="bi"/>
          </m:rPr>
          <w:rPr>
            <w:rFonts w:ascii="Cambria Math" w:hAnsi="Cambria Math"/>
          </w:rPr>
          <m:t>α</m:t>
        </m:r>
      </m:oMath>
      <w:r>
        <w:t xml:space="preserve"> a </w:t>
      </w:r>
      <w:proofErr w:type="spellStart"/>
      <w:r>
        <w:rPr>
          <w:i/>
        </w:rPr>
        <w:t>learning</w:t>
      </w:r>
      <w:proofErr w:type="spellEnd"/>
      <w:r>
        <w:rPr>
          <w:i/>
        </w:rPr>
        <w:t xml:space="preserve"> </w:t>
      </w:r>
      <w:proofErr w:type="spellStart"/>
      <w:r>
        <w:rPr>
          <w:i/>
        </w:rPr>
        <w:t>rate</w:t>
      </w:r>
      <w:proofErr w:type="spellEnd"/>
      <w:r>
        <w:rPr>
          <w:i/>
        </w:rPr>
        <w:t>,</w:t>
      </w:r>
      <w:r>
        <w:t xml:space="preserve"> n az alkalmazott </w:t>
      </w:r>
      <w:r w:rsidRPr="0090035F">
        <w:rPr>
          <w:i/>
        </w:rPr>
        <w:t>mini-batch</w:t>
      </w:r>
      <w:r>
        <w:t xml:space="preserve"> mérete,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C02548">
        <w:t xml:space="preserve"> pedig az i.-edik tanítóadatot alkotó be és ki menet.</w:t>
      </w:r>
    </w:p>
    <w:p w14:paraId="45A36A62" w14:textId="4247A324" w:rsidR="00C02548" w:rsidRDefault="00C02548" w:rsidP="005263E6">
      <w:pPr>
        <w:ind w:firstLine="0"/>
      </w:pPr>
      <w:r>
        <w:t xml:space="preserve">A fentebb említett </w:t>
      </w:r>
      <w:proofErr w:type="gramStart"/>
      <w:r>
        <w:t>lokális</w:t>
      </w:r>
      <w:proofErr w:type="gramEnd"/>
      <w:r>
        <w:t xml:space="preserve"> minimumba való beragadás elkerülésére találták ki az ún. momentum alkalmazását. Ezt annyit tesz, hogy a súly finomhangolása során az előző iterációban kiszámolt </w:t>
      </w:r>
      <w:proofErr w:type="spellStart"/>
      <w:r>
        <w:t>korrigáció</w:t>
      </w:r>
      <w:proofErr w:type="spellEnd"/>
      <w:r>
        <w:t xml:space="preserve"> a jelenlegi iterációban is jelen van valamekkora mértékben, ezzel bizonyos mértékben </w:t>
      </w:r>
      <w:proofErr w:type="gramStart"/>
      <w:r>
        <w:t>potenciálisan</w:t>
      </w:r>
      <w:proofErr w:type="gramEnd"/>
      <w:r>
        <w:t xml:space="preserve"> túllendítve az algoritmust az esetleges lokális minimumban való elakadástól.</w:t>
      </w:r>
    </w:p>
    <w:p w14:paraId="4E65C78B" w14:textId="0B691D3D" w:rsidR="00C02548" w:rsidRPr="0090035F" w:rsidRDefault="00C02548" w:rsidP="00C02548">
      <w:pPr>
        <w:ind w:firstLine="0"/>
      </w:pPr>
      <m:oMathPara>
        <m:oMath>
          <m:r>
            <w:rPr>
              <w:rFonts w:ascii="Cambria Math" w:hAnsi="Cambria Math"/>
            </w:rPr>
            <m:t>v=γv+α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9587CB" w14:textId="41E01F69" w:rsidR="00C02548" w:rsidRPr="0090035F" w:rsidRDefault="00C02548" w:rsidP="00C02548">
      <w:pPr>
        <w:ind w:firstLine="0"/>
      </w:pPr>
      <m:oMathPara>
        <m:oMath>
          <m:r>
            <w:rPr>
              <w:rFonts w:ascii="Cambria Math" w:hAnsi="Cambria Math"/>
            </w:rPr>
            <m:t>θ=θ-v</m:t>
          </m:r>
        </m:oMath>
      </m:oMathPara>
    </w:p>
    <w:p w14:paraId="5D4633B4" w14:textId="4C5F9EEA" w:rsidR="00C02548" w:rsidRPr="00C02548" w:rsidRDefault="00C02548" w:rsidP="005263E6">
      <w:pPr>
        <w:ind w:firstLine="0"/>
      </w:pPr>
      <w:r>
        <w:t xml:space="preserve">Ahol az </w:t>
      </w:r>
      <m:oMath>
        <m:r>
          <m:rPr>
            <m:sty m:val="bi"/>
          </m:rPr>
          <w:rPr>
            <w:rFonts w:ascii="Cambria Math" w:hAnsi="Cambria Math"/>
          </w:rPr>
          <m:t>γ∈(0,1]</m:t>
        </m:r>
      </m:oMath>
      <w:r w:rsidRPr="00C02548">
        <w:t>,</w:t>
      </w:r>
      <w:r>
        <w:t xml:space="preserve"> ami azt mondja meg, hogy mennyire </w:t>
      </w:r>
      <w:proofErr w:type="gramStart"/>
      <w:r>
        <w:t>számítsanak</w:t>
      </w:r>
      <w:proofErr w:type="gramEnd"/>
      <w:r>
        <w:t xml:space="preserve"> bele a mostaniba a régebbi iterációk során kiszámol </w:t>
      </w:r>
      <w:r w:rsidRPr="00C02548">
        <w:rPr>
          <w:b/>
          <w:i/>
        </w:rPr>
        <w:t>v</w:t>
      </w:r>
      <w:r>
        <w:t xml:space="preserve"> értékek.</w:t>
      </w:r>
    </w:p>
    <w:p w14:paraId="7BA0B06B" w14:textId="3E23D279" w:rsidR="00C9124E" w:rsidRDefault="002444F9" w:rsidP="00C02548">
      <w:pPr>
        <w:ind w:firstLine="0"/>
      </w:pPr>
      <w:commentRangeStart w:id="26"/>
      <w:r>
        <w:t>A</w:t>
      </w:r>
      <w:r w:rsidRPr="00EA4F61">
        <w:rPr>
          <w:b/>
        </w:rPr>
        <w:t>DAM</w:t>
      </w:r>
      <w:commentRangeEnd w:id="26"/>
      <w:r w:rsidR="00C02548">
        <w:rPr>
          <w:rStyle w:val="Jegyzethivatkozs"/>
        </w:rPr>
        <w:commentReference w:id="26"/>
      </w:r>
    </w:p>
    <w:p w14:paraId="7F4E3E4D" w14:textId="24E2AF03" w:rsidR="00C02548" w:rsidRDefault="00C02548" w:rsidP="00C02548">
      <w:pPr>
        <w:ind w:firstLine="0"/>
      </w:pPr>
      <w:r>
        <w:t>Az ADAM is a SGD-</w:t>
      </w:r>
      <w:proofErr w:type="spellStart"/>
      <w:r>
        <w:t>nél</w:t>
      </w:r>
      <w:proofErr w:type="spellEnd"/>
      <w:r>
        <w:t xml:space="preserve"> megismert eljárásokon alapul, néhány kiegészítéssel. Az algoritmus teljes működésének leírása ITT érhető el. Fontos tulajdonsága, hogy minden élhez saját </w:t>
      </w:r>
      <w:proofErr w:type="spellStart"/>
      <w:r>
        <w:rPr>
          <w:i/>
        </w:rPr>
        <w:t>learning</w:t>
      </w:r>
      <w:proofErr w:type="spellEnd"/>
      <w:r>
        <w:rPr>
          <w:i/>
        </w:rPr>
        <w:t xml:space="preserve"> </w:t>
      </w:r>
      <w:proofErr w:type="spellStart"/>
      <w:r>
        <w:rPr>
          <w:i/>
        </w:rPr>
        <w:t>rate</w:t>
      </w:r>
      <w:proofErr w:type="spellEnd"/>
      <w:r>
        <w:t xml:space="preserve">-et tart nyilván amelyeket, attól függően </w:t>
      </w:r>
      <w:proofErr w:type="gramStart"/>
      <w:r>
        <w:t>adaptívan</w:t>
      </w:r>
      <w:proofErr w:type="gramEnd"/>
      <w:r>
        <w:t xml:space="preserve"> változtat, hogy az adott él milyen gyakran volt frissítve az előző iterációk során. A gyakorlatban nagyon közkedvelt </w:t>
      </w:r>
      <w:proofErr w:type="spellStart"/>
      <w:r>
        <w:t>optimalizációs</w:t>
      </w:r>
      <w:proofErr w:type="spellEnd"/>
      <w:r>
        <w:t xml:space="preserve"> eljárás, mivel általában kevés finomhangolást igényel és gyakran ennek a használata jelenti a leggyorsabb és legpontosabb eredményt.</w:t>
      </w:r>
    </w:p>
    <w:p w14:paraId="2760C123" w14:textId="3D9A8953" w:rsidR="00C02548" w:rsidRDefault="00C02548" w:rsidP="00C02548">
      <w:pPr>
        <w:ind w:firstLine="0"/>
        <w:rPr>
          <w:b/>
        </w:rPr>
      </w:pPr>
      <w:commentRangeStart w:id="27"/>
      <w:r w:rsidRPr="00C02548">
        <w:rPr>
          <w:b/>
        </w:rPr>
        <w:t>NADAM</w:t>
      </w:r>
      <w:commentRangeEnd w:id="27"/>
      <w:r w:rsidR="00C04705">
        <w:rPr>
          <w:rStyle w:val="Jegyzethivatkozs"/>
        </w:rPr>
        <w:commentReference w:id="27"/>
      </w:r>
    </w:p>
    <w:p w14:paraId="6C93192E" w14:textId="42923FCF" w:rsidR="00C02548" w:rsidRPr="00C02548" w:rsidRDefault="00C02548" w:rsidP="00C02548">
      <w:pPr>
        <w:ind w:firstLine="0"/>
      </w:pPr>
      <w:r>
        <w:t xml:space="preserve">Az ADAM algoritmusnak a </w:t>
      </w:r>
      <w:proofErr w:type="spellStart"/>
      <w:r>
        <w:t>Nesterov</w:t>
      </w:r>
      <w:proofErr w:type="spellEnd"/>
      <w:r>
        <w:t xml:space="preserve"> momentummal kiegészített változata.</w:t>
      </w:r>
    </w:p>
    <w:p w14:paraId="0EFF05A0" w14:textId="6C4C304D" w:rsidR="002F361B" w:rsidRPr="002F361B" w:rsidRDefault="0042753E" w:rsidP="002F361B">
      <w:pPr>
        <w:pStyle w:val="Cmsor3"/>
      </w:pPr>
      <w:bookmarkStart w:id="28" w:name="_Toc499139918"/>
      <w:r>
        <w:t>Neurális hálózatok típusai</w:t>
      </w:r>
      <w:bookmarkEnd w:id="28"/>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w:t>
      </w:r>
      <w:proofErr w:type="gramStart"/>
      <w:r w:rsidR="00D94470">
        <w:t>struktúra</w:t>
      </w:r>
      <w:proofErr w:type="gramEnd"/>
      <w:r w:rsidR="00D94470">
        <w:t xml:space="preserve">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lastRenderedPageBreak/>
        <w:t xml:space="preserve">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161DDE10" w14:textId="1AA3190E" w:rsidR="00736C7A" w:rsidRDefault="007A6B10" w:rsidP="00736C7A">
      <w:pPr>
        <w:pStyle w:val="Kp"/>
      </w:pPr>
      <w:r>
        <w:pict w14:anchorId="1A2038C9">
          <v:shape id="_x0000_i1026" type="#_x0000_t75" style="width:120.6pt;height:132.6pt">
            <v:imagedata r:id="rId21" o:title="dense"/>
          </v:shape>
        </w:pict>
      </w:r>
    </w:p>
    <w:p w14:paraId="1F4EE9EB" w14:textId="3101A22A" w:rsidR="009A2665" w:rsidRDefault="009A2665" w:rsidP="009A2665">
      <w:pPr>
        <w:ind w:firstLine="0"/>
        <w:rPr>
          <w:b/>
        </w:rPr>
      </w:pPr>
      <w:r w:rsidRPr="009A2665">
        <w:rPr>
          <w:b/>
        </w:rPr>
        <w:t>CONVOLUTIONAL</w:t>
      </w:r>
    </w:p>
    <w:p w14:paraId="26B6EB9E" w14:textId="0676B4DD" w:rsidR="00C61066" w:rsidRDefault="00C61066" w:rsidP="009A2665">
      <w:pPr>
        <w:ind w:firstLine="0"/>
      </w:pPr>
      <w:r>
        <w:t xml:space="preserve">A </w:t>
      </w:r>
      <w:proofErr w:type="spellStart"/>
      <w:r>
        <w:t>konvolúciós</w:t>
      </w:r>
      <w:proofErr w:type="spellEnd"/>
      <w:r>
        <w:t xml:space="preserve"> rétegek egy ún. kernellel pásztázzák végig a bementet és képzik le a kimenetet. Egy kernel súlyai egy kimeneti réteg leképzésére érvényesek, és egyszerre több kimenet is készülhet. Mivel az élek súlyai megosztottak, sokkal kevesebb paramétert tartalmaznak, mint a sima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rétegek. Előnye, hogy az egymáshoz közelebb elhelyezkedő adatok kapcsolatát is figyelembe </w:t>
      </w:r>
      <w:r w:rsidR="00560677">
        <w:t xml:space="preserve">veszi, így gyakran </w:t>
      </w:r>
      <w:proofErr w:type="gramStart"/>
      <w:r w:rsidR="00560677">
        <w:t xml:space="preserve">alkalmazzák </w:t>
      </w:r>
      <w:r>
        <w:t xml:space="preserve"> </w:t>
      </w:r>
      <w:proofErr w:type="spellStart"/>
      <w:r w:rsidRPr="00560677">
        <w:rPr>
          <w:i/>
        </w:rPr>
        <w:t>feature</w:t>
      </w:r>
      <w:proofErr w:type="spellEnd"/>
      <w:proofErr w:type="gramEnd"/>
      <w:r>
        <w:t xml:space="preserve"> </w:t>
      </w:r>
      <w:proofErr w:type="spellStart"/>
      <w:r w:rsidRPr="00560677">
        <w:rPr>
          <w:i/>
        </w:rPr>
        <w:t>extraction</w:t>
      </w:r>
      <w:proofErr w:type="spellEnd"/>
      <w:r>
        <w:t>-re, az adatok közötti kapcsolatok kinyerésére. Létezik 1D, 2D, illetve 3D-s verziója is.</w:t>
      </w:r>
    </w:p>
    <w:p w14:paraId="0CBFD012" w14:textId="0ED6621D" w:rsidR="00736C7A" w:rsidRPr="00C61066" w:rsidRDefault="007A6B10" w:rsidP="00736C7A">
      <w:pPr>
        <w:pStyle w:val="Kp"/>
      </w:pPr>
      <w:r>
        <w:pict w14:anchorId="6721273D">
          <v:shape id="_x0000_i1027" type="#_x0000_t75" style="width:216.6pt;height:130.8pt">
            <v:imagedata r:id="rId22" o:title="Fig-1-Sample-generation-of-a-5-5-feature-map-as-the-result-of-the-2D-discrete"/>
          </v:shape>
        </w:pict>
      </w:r>
    </w:p>
    <w:p w14:paraId="3498D2D7" w14:textId="241EEC58" w:rsidR="009A2665" w:rsidRDefault="00FC3ED9" w:rsidP="009A2665">
      <w:pPr>
        <w:ind w:firstLine="0"/>
        <w:rPr>
          <w:b/>
        </w:rPr>
      </w:pPr>
      <w:proofErr w:type="spellStart"/>
      <w:r>
        <w:rPr>
          <w:b/>
        </w:rPr>
        <w:t>Pooling</w:t>
      </w:r>
      <w:proofErr w:type="spellEnd"/>
      <w:r>
        <w:rPr>
          <w:b/>
        </w:rPr>
        <w:t xml:space="preserve"> rétegek</w:t>
      </w:r>
    </w:p>
    <w:p w14:paraId="515DAC68" w14:textId="28582901" w:rsidR="00FC3ED9" w:rsidRDefault="00FC3ED9" w:rsidP="009A2665">
      <w:pPr>
        <w:ind w:firstLine="0"/>
      </w:pPr>
      <w:r>
        <w:t xml:space="preserve">Az </w:t>
      </w:r>
      <w:proofErr w:type="spellStart"/>
      <w:r>
        <w:t>ún</w:t>
      </w:r>
      <w:proofErr w:type="spellEnd"/>
      <w:r>
        <w:t xml:space="preserve"> </w:t>
      </w:r>
      <w:proofErr w:type="spellStart"/>
      <w:r w:rsidRPr="00560677">
        <w:rPr>
          <w:i/>
        </w:rPr>
        <w:t>pooling</w:t>
      </w:r>
      <w:proofErr w:type="spellEnd"/>
      <w:r>
        <w:t xml:space="preserve"> rétegek a </w:t>
      </w:r>
      <w:proofErr w:type="gramStart"/>
      <w:r>
        <w:t>bementi</w:t>
      </w:r>
      <w:proofErr w:type="gramEnd"/>
      <w:r>
        <w:t xml:space="preserve">  réteget megszűrve állítják elő a kimenetet. A </w:t>
      </w:r>
      <w:proofErr w:type="gramStart"/>
      <w:r>
        <w:t>szűrőt</w:t>
      </w:r>
      <w:proofErr w:type="gramEnd"/>
      <w:r>
        <w:t xml:space="preserve"> ami általában az általa lefedett tartomány maximumát adja vissza (</w:t>
      </w:r>
      <w:proofErr w:type="spellStart"/>
      <w:r w:rsidRPr="00560677">
        <w:rPr>
          <w:i/>
        </w:rPr>
        <w:t>MaxPooling</w:t>
      </w:r>
      <w:proofErr w:type="spellEnd"/>
      <w:r>
        <w:t xml:space="preserve">), bizonyos lépésközzel pásztázza végig a bementét, így egyfajta dimenzió redukciót hajt végre. Gyakran használják együtt </w:t>
      </w:r>
      <w:proofErr w:type="spellStart"/>
      <w:r>
        <w:t>konvolúciós</w:t>
      </w:r>
      <w:proofErr w:type="spellEnd"/>
      <w:r>
        <w:t xml:space="preserve"> rétegekkel.</w:t>
      </w:r>
    </w:p>
    <w:p w14:paraId="5929CFFF" w14:textId="27C74B1E" w:rsidR="00736C7A" w:rsidRDefault="007A6B10" w:rsidP="00736C7A">
      <w:pPr>
        <w:pStyle w:val="Kp"/>
      </w:pPr>
      <w:r>
        <w:lastRenderedPageBreak/>
        <w:pict w14:anchorId="5B2162B2">
          <v:shape id="_x0000_i1028" type="#_x0000_t75" style="width:282.6pt;height:132pt">
            <v:imagedata r:id="rId23" o:title="maxpool"/>
          </v:shape>
        </w:pict>
      </w:r>
    </w:p>
    <w:p w14:paraId="01F4A26C" w14:textId="72B910F4" w:rsidR="00814893" w:rsidRDefault="00383268" w:rsidP="00383268">
      <w:pPr>
        <w:pStyle w:val="Cmsor2"/>
      </w:pPr>
      <w:bookmarkStart w:id="29" w:name="_Toc499139919"/>
      <w:r>
        <w:t xml:space="preserve">Deep </w:t>
      </w:r>
      <w:proofErr w:type="spellStart"/>
      <w:r>
        <w:t>reinfocement</w:t>
      </w:r>
      <w:proofErr w:type="spellEnd"/>
      <w:r>
        <w:t xml:space="preserve"> </w:t>
      </w:r>
      <w:proofErr w:type="spellStart"/>
      <w:r>
        <w:t>learning</w:t>
      </w:r>
      <w:bookmarkEnd w:id="29"/>
      <w:proofErr w:type="spellEnd"/>
    </w:p>
    <w:p w14:paraId="40CC4D96" w14:textId="4C021E01" w:rsidR="0042753E" w:rsidRPr="0042753E" w:rsidRDefault="0042753E" w:rsidP="0042753E">
      <w:pPr>
        <w:pStyle w:val="Cmsor3"/>
      </w:pPr>
      <w:bookmarkStart w:id="30" w:name="_Toc499139920"/>
      <w:r>
        <w:t>Motiváció</w:t>
      </w:r>
      <w:bookmarkEnd w:id="30"/>
    </w:p>
    <w:p w14:paraId="265C128A" w14:textId="0B66B757" w:rsidR="00442DA1" w:rsidRDefault="00C64FA4" w:rsidP="00442DA1">
      <w:r>
        <w:t xml:space="preserve">Bár a klasszikus megerősítéses tanulás alapú algoritmusok kis </w:t>
      </w:r>
      <w:proofErr w:type="spellStart"/>
      <w:r>
        <w:t>állapotterü</w:t>
      </w:r>
      <w:proofErr w:type="spellEnd"/>
      <w:r>
        <w:t xml:space="preserve"> problémák esetén jól használhatók a</w:t>
      </w:r>
      <w:r w:rsidR="00560677">
        <w:t>z</w:t>
      </w:r>
      <w:r>
        <w:t xml:space="preserve"> állapottér és </w:t>
      </w:r>
      <w:proofErr w:type="gramStart"/>
      <w:r>
        <w:t>a</w:t>
      </w:r>
      <w:proofErr w:type="gramEnd"/>
      <w:r w:rsidR="008567BB">
        <w:t xml:space="preserve"> akciótér</w:t>
      </w:r>
      <w:r>
        <w:t xml:space="preserve"> dimenzióinak növelésével hamar el lehet érni a módszer korlátait. </w:t>
      </w:r>
      <w:r w:rsidR="00442DA1">
        <w:t>A modern megerősítéses ta</w:t>
      </w:r>
      <w:r w:rsidR="00560677">
        <w:t>nuláson alapuló algoritmusok</w:t>
      </w:r>
      <w:r w:rsidR="00442DA1">
        <w:t xml:space="preserve"> ma már szinte mind </w:t>
      </w:r>
      <w:r w:rsidR="00560677">
        <w:t>mély tanulással vannak kombinálva</w:t>
      </w:r>
      <w:r w:rsidR="00442DA1">
        <w:t xml:space="preserve"> a hatalmas állapottér </w:t>
      </w:r>
      <w:proofErr w:type="gramStart"/>
      <w:r w:rsidR="00442DA1">
        <w:t>kompenzálására</w:t>
      </w:r>
      <w:proofErr w:type="gramEnd"/>
      <w:r w:rsidR="00442DA1">
        <w:t>. Az ezzel járó előnyökkel</w:t>
      </w:r>
      <w:r>
        <w:t xml:space="preserve"> viszont</w:t>
      </w:r>
      <w:r w:rsidR="00442DA1">
        <w:t xml:space="preserve"> sajnos hátrányok is járnak. Míg a </w:t>
      </w:r>
      <w:proofErr w:type="gramStart"/>
      <w:r w:rsidR="00442DA1">
        <w:t>klasszikus</w:t>
      </w:r>
      <w:proofErr w:type="gramEnd"/>
      <w:r w:rsidR="00442DA1">
        <w:t xml:space="preserve"> táblá</w:t>
      </w:r>
      <w:r>
        <w:t>zatos módszert alkalmazó algori</w:t>
      </w:r>
      <w:r w:rsidR="00442DA1">
        <w:t>t</w:t>
      </w:r>
      <w:r>
        <w:t>m</w:t>
      </w:r>
      <w:r w:rsidR="00442DA1">
        <w:t xml:space="preserve">usok esetében megfelelő </w:t>
      </w:r>
      <w:r w:rsidR="00C32A0A">
        <w:t>felderítő függvény</w:t>
      </w:r>
      <w:r w:rsidR="00442DA1">
        <w:t xml:space="preserve"> alkalmazása esetén gara</w:t>
      </w:r>
      <w:r>
        <w:t>nciánk van arra, hogy az algori</w:t>
      </w:r>
      <w:r w:rsidR="00442DA1">
        <w:t>t</w:t>
      </w:r>
      <w:r>
        <w:t>m</w:t>
      </w:r>
      <w:r w:rsidR="00C32A0A">
        <w:t xml:space="preserve">us az optimális </w:t>
      </w:r>
      <w:r w:rsidR="00C32A0A" w:rsidRPr="00C32A0A">
        <w:rPr>
          <w:i/>
        </w:rPr>
        <w:t>policy</w:t>
      </w:r>
      <w:r w:rsidR="00C32A0A">
        <w:t>-hoz konvergál</w:t>
      </w:r>
      <w:r w:rsidR="00442DA1">
        <w:t>,</w:t>
      </w:r>
      <w:r w:rsidR="00D35182">
        <w:t xml:space="preserve"> addig a </w:t>
      </w:r>
      <w:proofErr w:type="spellStart"/>
      <w:r w:rsidR="00D35182" w:rsidRPr="00C32A0A">
        <w:rPr>
          <w:i/>
        </w:rPr>
        <w:t>deep</w:t>
      </w:r>
      <w:proofErr w:type="spellEnd"/>
      <w:r w:rsidR="00D35182" w:rsidRPr="00C32A0A">
        <w:rPr>
          <w:i/>
        </w:rPr>
        <w:t xml:space="preserve"> </w:t>
      </w:r>
      <w:proofErr w:type="spellStart"/>
      <w:r w:rsidR="00D35182" w:rsidRPr="00C32A0A">
        <w:rPr>
          <w:i/>
        </w:rPr>
        <w:t>reinforcement</w:t>
      </w:r>
      <w:proofErr w:type="spellEnd"/>
      <w:r w:rsidR="00D35182" w:rsidRPr="00C32A0A">
        <w:rPr>
          <w:i/>
        </w:rPr>
        <w:t xml:space="preserve"> </w:t>
      </w:r>
      <w:proofErr w:type="spellStart"/>
      <w:r w:rsidR="00D35182" w:rsidRPr="00C32A0A">
        <w:rPr>
          <w:i/>
        </w:rPr>
        <w:t>lear</w:t>
      </w:r>
      <w:r w:rsidR="00442DA1" w:rsidRPr="00C32A0A">
        <w:rPr>
          <w:i/>
        </w:rPr>
        <w:t>ning</w:t>
      </w:r>
      <w:proofErr w:type="spellEnd"/>
      <w:r w:rsidR="00442DA1">
        <w:t xml:space="preserve"> algoritmusok gyakran </w:t>
      </w:r>
      <w:r>
        <w:t xml:space="preserve">megakadnak lokális optimumoknál. Továbbá míg a sima neurális hálók tanítása során álltalában a rendelkezésre álló tanító adatbázis statikus, addig a </w:t>
      </w:r>
      <w:proofErr w:type="spellStart"/>
      <w:r w:rsidRPr="00C32A0A">
        <w:rPr>
          <w:i/>
        </w:rPr>
        <w:t>deep</w:t>
      </w:r>
      <w:proofErr w:type="spellEnd"/>
      <w:r w:rsidRPr="00C32A0A">
        <w:rPr>
          <w:i/>
        </w:rPr>
        <w:t xml:space="preserve"> </w:t>
      </w:r>
      <w:proofErr w:type="spellStart"/>
      <w:r w:rsidRPr="00C32A0A">
        <w:rPr>
          <w:i/>
        </w:rPr>
        <w:t>reinforcement</w:t>
      </w:r>
      <w:proofErr w:type="spellEnd"/>
      <w:r w:rsidRPr="00C32A0A">
        <w:rPr>
          <w:i/>
        </w:rPr>
        <w:t xml:space="preserve"> </w:t>
      </w:r>
      <w:proofErr w:type="spellStart"/>
      <w:r w:rsidRPr="00C32A0A">
        <w:rPr>
          <w:i/>
        </w:rPr>
        <w:t>learning</w:t>
      </w:r>
      <w:proofErr w:type="spellEnd"/>
      <w:r>
        <w:t xml:space="preserve"> esetében általában ez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31" w:name="_Toc499139921"/>
      <w:r>
        <w:t>DQN</w:t>
      </w:r>
      <w:bookmarkEnd w:id="31"/>
    </w:p>
    <w:p w14:paraId="3DF88B49" w14:textId="4C71A4BF" w:rsidR="007F03D3" w:rsidRDefault="00C64FA4" w:rsidP="00E918F4">
      <w:r>
        <w:t>A mesterséges intelligencia témaköre a kezdeti lelkesedés után az új lökést 2013-ban kapta, amikor is a</w:t>
      </w:r>
      <w:r w:rsidR="00D35182">
        <w:t xml:space="preserve"> </w:t>
      </w:r>
      <w:commentRangeStart w:id="32"/>
      <w:proofErr w:type="spellStart"/>
      <w:r w:rsidR="00D35182">
        <w:t>DeepMind</w:t>
      </w:r>
      <w:commentRangeEnd w:id="32"/>
      <w:proofErr w:type="spellEnd"/>
      <w:r w:rsidR="0014416C">
        <w:rPr>
          <w:rStyle w:val="Jegyzethivatkozs"/>
        </w:rPr>
        <w:commentReference w:id="32"/>
      </w:r>
      <w:r w:rsidR="00D35182">
        <w:t xml:space="preserve"> nevű cég az általuk kifejlesztett Deep Q </w:t>
      </w:r>
      <w:proofErr w:type="spellStart"/>
      <w:r w:rsidR="00D35182">
        <w:t>learning</w:t>
      </w:r>
      <w:proofErr w:type="spellEnd"/>
      <w:r w:rsidR="00D35182">
        <w:t xml:space="preserve"> algoritmus</w:t>
      </w:r>
      <w:r>
        <w:t xml:space="preserve"> segítségével</w:t>
      </w:r>
      <w:r w:rsidR="00D35182">
        <w:t xml:space="preserve"> emberi teljesítményt túlszárnyaló eredményeket tudott elérni a </w:t>
      </w:r>
      <w:proofErr w:type="gramStart"/>
      <w:r w:rsidR="00D35182">
        <w:t>klassziku</w:t>
      </w:r>
      <w:r w:rsidR="00C32A0A">
        <w:t>s</w:t>
      </w:r>
      <w:proofErr w:type="gramEnd"/>
      <w:r w:rsidR="00C32A0A">
        <w:t xml:space="preserve"> </w:t>
      </w:r>
      <w:proofErr w:type="spellStart"/>
      <w:r w:rsidR="00C32A0A">
        <w:t>Atari</w:t>
      </w:r>
      <w:proofErr w:type="spellEnd"/>
      <w:r w:rsidR="00C32A0A">
        <w:t xml:space="preserve"> számítógépes játékok egy részében</w:t>
      </w:r>
      <w:r w:rsidR="00D35182">
        <w:t xml:space="preserve"> csupán a képernyő pixeleit </w:t>
      </w:r>
      <w:r>
        <w:t>felhasználva, mint bemenet</w:t>
      </w:r>
      <w:r w:rsidR="00D35182">
        <w:t xml:space="preserve">. Ez egy </w:t>
      </w:r>
      <w:r w:rsidR="00D35182" w:rsidRPr="00C32A0A">
        <w:rPr>
          <w:i/>
        </w:rPr>
        <w:t xml:space="preserve">Q </w:t>
      </w:r>
      <w:proofErr w:type="spellStart"/>
      <w:r w:rsidR="00D35182" w:rsidRPr="00C32A0A">
        <w:rPr>
          <w:i/>
        </w:rPr>
        <w:t>learning</w:t>
      </w:r>
      <w:r w:rsidR="00C32A0A">
        <w:t>-</w:t>
      </w:r>
      <w:r w:rsidR="00D35182">
        <w:t>hez</w:t>
      </w:r>
      <w:proofErr w:type="spellEnd"/>
      <w:r w:rsidR="00D35182">
        <w:t xml:space="preserve"> hasonló algoritmus, azzal a különbséggel, hogy </w:t>
      </w:r>
      <w:r w:rsidR="008A7270">
        <w:t xml:space="preserve">a </w:t>
      </w:r>
      <m:oMath>
        <m:r>
          <m:rPr>
            <m:sty m:val="bi"/>
          </m:rPr>
          <w:rPr>
            <w:rFonts w:ascii="Cambria Math" w:hAnsi="Cambria Math"/>
          </w:rPr>
          <m:t>Q(s, a)</m:t>
        </m:r>
      </m:oMath>
      <w:r w:rsidR="008A7270">
        <w:t xml:space="preserve"> füg</w:t>
      </w:r>
      <w:proofErr w:type="spellStart"/>
      <w:r w:rsidR="008A7270">
        <w:t>gvényt</w:t>
      </w:r>
      <w:proofErr w:type="spellEnd"/>
      <w:r w:rsidR="008A7270">
        <w:t xml:space="preserve"> egy neurális hálóval </w:t>
      </w:r>
      <w:r w:rsidR="008466EE">
        <w:t>közelíti</w:t>
      </w:r>
      <w:r w:rsidR="008A7270">
        <w:t>. Mivel a megtapasztalt állapotátmenet</w:t>
      </w:r>
      <w:r>
        <w:t xml:space="preserve"> és jutalom eldobása a</w:t>
      </w:r>
      <w:r w:rsidR="00F90840">
        <w:t xml:space="preserve"> tanítás után</w:t>
      </w:r>
      <w:r w:rsidR="008A7270">
        <w:t xml:space="preserve"> nem lenne túl </w:t>
      </w:r>
      <w:proofErr w:type="gramStart"/>
      <w:r w:rsidR="008A7270">
        <w:t>effektív</w:t>
      </w:r>
      <w:proofErr w:type="gramEnd"/>
      <w:r w:rsidR="008A7270">
        <w:t>, ezeket egy ún</w:t>
      </w:r>
      <w:r>
        <w:t>.</w:t>
      </w:r>
      <w:r w:rsidR="008A7270">
        <w:t xml:space="preserve"> </w:t>
      </w:r>
      <w:proofErr w:type="spellStart"/>
      <w:r w:rsidR="008A7270" w:rsidRPr="00F90840">
        <w:rPr>
          <w:i/>
        </w:rPr>
        <w:t>experience</w:t>
      </w:r>
      <w:proofErr w:type="spellEnd"/>
      <w:r w:rsidR="008A7270" w:rsidRPr="00F90840">
        <w:rPr>
          <w:i/>
        </w:rPr>
        <w:t xml:space="preserve"> </w:t>
      </w:r>
      <w:proofErr w:type="spellStart"/>
      <w:r w:rsidR="008A7270" w:rsidRPr="00F90840">
        <w:rPr>
          <w:i/>
        </w:rPr>
        <w:t>replay</w:t>
      </w:r>
      <w:proofErr w:type="spellEnd"/>
      <w:r w:rsidR="008A7270">
        <w:t xml:space="preserve"> m</w:t>
      </w:r>
      <w:r>
        <w:t>em</w:t>
      </w:r>
      <w:r w:rsidR="008A7270">
        <w:t xml:space="preserve">óriában tárolják. Ebből vesznek ki valamilyen eloszlással egy </w:t>
      </w:r>
      <w:proofErr w:type="spellStart"/>
      <w:r w:rsidR="006926A0">
        <w:t>köteg</w:t>
      </w:r>
      <w:r w:rsidR="00661200">
        <w:t>nyi</w:t>
      </w:r>
      <w:proofErr w:type="spellEnd"/>
      <w:r w:rsidR="006926A0">
        <w:t xml:space="preserve"> (</w:t>
      </w:r>
      <w:r w:rsidR="006926A0" w:rsidRPr="006926A0">
        <w:rPr>
          <w:i/>
        </w:rPr>
        <w:t>mini-batch</w:t>
      </w:r>
      <w:r w:rsidR="006926A0">
        <w:t>)</w:t>
      </w:r>
      <w:r w:rsidR="00661200">
        <w:t xml:space="preserve"> adatot</w:t>
      </w:r>
      <w:r w:rsidR="008A7270">
        <w:t xml:space="preserve"> és tanítják</w:t>
      </w:r>
      <w:r w:rsidR="00661200">
        <w:t xml:space="preserve"> vele</w:t>
      </w:r>
      <w:r w:rsidR="008A7270">
        <w:t xml:space="preserve"> a hálót. Mivel a cél, hogy a </w:t>
      </w:r>
      <w:r w:rsidR="008A7270">
        <w:lastRenderedPageBreak/>
        <w:t xml:space="preserve">háló az egyes állapotokhoz és </w:t>
      </w:r>
      <w:proofErr w:type="gramStart"/>
      <w:r w:rsidR="008A7270">
        <w:t>akciókhoz</w:t>
      </w:r>
      <w:proofErr w:type="gramEnd"/>
      <w:r w:rsidR="008A7270">
        <w:t xml:space="preserve"> tartozó </w:t>
      </w:r>
      <w:r w:rsidR="008A7270" w:rsidRPr="00883450">
        <w:rPr>
          <w:b/>
          <w:i/>
        </w:rPr>
        <w:t>Q</w:t>
      </w:r>
      <w:r w:rsidR="008A7270">
        <w:t xml:space="preserve"> értéket tudja becsülni, a kimenetére a </w:t>
      </w:r>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8A7270">
        <w:t xml:space="preserve"> </w:t>
      </w:r>
      <w:proofErr w:type="spellStart"/>
      <w:r w:rsidR="008A7270" w:rsidRPr="00FD27B9">
        <w:rPr>
          <w:i/>
        </w:rPr>
        <w:t>target</w:t>
      </w:r>
      <w:proofErr w:type="spellEnd"/>
      <w:r w:rsidR="008A7270">
        <w:t xml:space="preserve"> értéket </w:t>
      </w:r>
      <w:r w:rsidR="00FD27B9">
        <w:t>tesszük,</w:t>
      </w:r>
      <w:r w:rsidR="008A7270">
        <w:t xml:space="preserve"> és erre tanítjuk rá. Sajnos mivel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FD27B9">
        <w:t>-</w:t>
      </w:r>
      <w:r w:rsidR="00661200">
        <w:t>t</w:t>
      </w:r>
      <w:r w:rsidR="008A7270">
        <w:t xml:space="preserve"> is a neurális hálóból </w:t>
      </w:r>
      <w:r w:rsidR="00FD27B9">
        <w:t>segítségével nyerjük ki</w:t>
      </w:r>
      <w:r w:rsidR="008D543B">
        <w:t>,</w:t>
      </w:r>
      <w:r w:rsidR="008A7270">
        <w:t xml:space="preserve"> ezé</w:t>
      </w:r>
      <w:r w:rsidR="008D543B">
        <w:t>rt</w:t>
      </w:r>
      <w:r w:rsidR="00661200">
        <w:t xml:space="preserve"> a rendszer al</w:t>
      </w:r>
      <w:r w:rsidR="008A7270">
        <w:t>a</w:t>
      </w:r>
      <w:r w:rsidR="00661200">
        <w:t>p</w:t>
      </w:r>
      <w:r w:rsidR="008A7270">
        <w:t xml:space="preserve">esetben nagyon instabil. </w:t>
      </w:r>
      <w:r w:rsidR="00E918F4">
        <w:t>Erre az ún</w:t>
      </w:r>
      <w:r w:rsidR="00661200">
        <w:t>.</w:t>
      </w:r>
      <w:r w:rsidR="00E918F4">
        <w:t xml:space="preserve"> </w:t>
      </w:r>
      <w:proofErr w:type="spellStart"/>
      <w:r w:rsidR="00E918F4" w:rsidRPr="008D543B">
        <w:rPr>
          <w:i/>
        </w:rPr>
        <w:t>target</w:t>
      </w:r>
      <w:proofErr w:type="spellEnd"/>
      <w:r w:rsidR="00E918F4" w:rsidRPr="008D543B">
        <w:rPr>
          <w:i/>
        </w:rPr>
        <w:t xml:space="preserve"> </w:t>
      </w:r>
      <w:proofErr w:type="spellStart"/>
      <w:r w:rsidR="00E918F4" w:rsidRPr="008D543B">
        <w:rPr>
          <w:i/>
        </w:rPr>
        <w:t>network</w:t>
      </w:r>
      <w:proofErr w:type="spellEnd"/>
      <w:r w:rsidR="00E918F4">
        <w:t xml:space="preserve"> használatát találták ki, ami azt jelenti, hogy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E918F4">
        <w:t xml:space="preserve"> értéket egy másik háló segítségével nyerjük ki amit </w:t>
      </w:r>
      <w:r w:rsidR="00883450" w:rsidRPr="00883450">
        <w:rPr>
          <w:b/>
          <w:i/>
        </w:rPr>
        <w:t>τ</w:t>
      </w:r>
      <w:r w:rsidR="00883450" w:rsidRPr="00883450">
        <w:rPr>
          <w:i/>
        </w:rPr>
        <w:t>-</w:t>
      </w:r>
      <w:r w:rsidR="00E918F4">
        <w:t>lépésenként szinkronizálunk az eredetivel.</w:t>
      </w:r>
    </w:p>
    <w:p w14:paraId="4B9EE426" w14:textId="77777777" w:rsidR="00E918F4" w:rsidRDefault="00E918F4" w:rsidP="00E918F4">
      <w:pPr>
        <w:pStyle w:val="Kp"/>
      </w:pPr>
      <w:r>
        <w:rPr>
          <w:noProof/>
          <w:lang w:eastAsia="hu-HU"/>
        </w:rPr>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108" cy="2405888"/>
                    </a:xfrm>
                    <a:prstGeom prst="rect">
                      <a:avLst/>
                    </a:prstGeom>
                  </pic:spPr>
                </pic:pic>
              </a:graphicData>
            </a:graphic>
          </wp:inline>
        </w:drawing>
      </w:r>
    </w:p>
    <w:p w14:paraId="25538887" w14:textId="16B5025E" w:rsidR="0014416C" w:rsidRPr="0014416C" w:rsidRDefault="00E918F4" w:rsidP="000C25A5">
      <w:pPr>
        <w:pStyle w:val="Kpalrs"/>
      </w:pPr>
      <w:r>
        <w:fldChar w:fldCharType="begin"/>
      </w:r>
      <w:r>
        <w:instrText xml:space="preserve"> SEQ DQN_experience_replayel \* ARABIC </w:instrText>
      </w:r>
      <w:r>
        <w:fldChar w:fldCharType="separate"/>
      </w:r>
      <w:r>
        <w:rPr>
          <w:noProof/>
        </w:rPr>
        <w:t>1</w:t>
      </w:r>
      <w:r>
        <w:fldChar w:fldCharType="end"/>
      </w:r>
      <w:r>
        <w:t>. DQN</w:t>
      </w:r>
      <w:r w:rsidR="000C25A5">
        <w:t xml:space="preserve"> algoritmus</w:t>
      </w:r>
      <w:r>
        <w:t xml:space="preserve"> </w:t>
      </w:r>
      <w:proofErr w:type="spellStart"/>
      <w:r w:rsidRPr="00641798">
        <w:rPr>
          <w:i/>
        </w:rPr>
        <w:t>experience</w:t>
      </w:r>
      <w:proofErr w:type="spellEnd"/>
      <w:r w:rsidRPr="00641798">
        <w:rPr>
          <w:i/>
        </w:rPr>
        <w:t xml:space="preserve"> </w:t>
      </w:r>
      <w:commentRangeStart w:id="33"/>
      <w:proofErr w:type="spellStart"/>
      <w:r w:rsidRPr="00641798">
        <w:rPr>
          <w:i/>
        </w:rPr>
        <w:t>replay</w:t>
      </w:r>
      <w:proofErr w:type="spellEnd"/>
      <w:r w:rsidR="00641798" w:rsidRPr="00641798">
        <w:rPr>
          <w:i/>
        </w:rPr>
        <w:t>-</w:t>
      </w:r>
      <w:r>
        <w:t>el</w:t>
      </w:r>
      <w:commentRangeEnd w:id="33"/>
      <w:r w:rsidR="0014416C">
        <w:rPr>
          <w:rStyle w:val="Jegyzethivatkozs"/>
          <w:b w:val="0"/>
          <w:bCs w:val="0"/>
        </w:rPr>
        <w:commentReference w:id="33"/>
      </w:r>
    </w:p>
    <w:p w14:paraId="2107ADE0" w14:textId="3402FFEA" w:rsidR="00383268" w:rsidRDefault="00383268" w:rsidP="00383268">
      <w:pPr>
        <w:pStyle w:val="Cmsor3"/>
      </w:pPr>
      <w:bookmarkStart w:id="34" w:name="_Toc499139922"/>
      <w:r>
        <w:t>DD</w:t>
      </w:r>
      <w:r w:rsidR="00E918F4">
        <w:t>QN</w:t>
      </w:r>
      <w:bookmarkEnd w:id="34"/>
    </w:p>
    <w:p w14:paraId="08A8609B" w14:textId="400301CE" w:rsidR="005E191C" w:rsidRPr="00EA39F1" w:rsidRDefault="00EA39F1" w:rsidP="00EA39F1">
      <w:r>
        <w:t xml:space="preserve">A </w:t>
      </w:r>
      <w:r w:rsidR="005E191C">
        <w:t xml:space="preserve">sima </w:t>
      </w:r>
      <w:r>
        <w:t xml:space="preserve">DQN algoritmus hajlamos túlbecsülni a </w:t>
      </w:r>
      <w:r w:rsidRPr="00C813FD">
        <w:rPr>
          <w:b/>
          <w:i/>
        </w:rPr>
        <w:t>Q</w:t>
      </w:r>
      <w:r>
        <w:t xml:space="preserve"> értékeket ugyanis a tanítás elején ezek nagyon zajosak és ezeknek mindig a </w:t>
      </w:r>
      <w:commentRangeStart w:id="35"/>
      <w:r>
        <w:t>maximumát</w:t>
      </w:r>
      <w:commentRangeEnd w:id="35"/>
      <w:r w:rsidR="0014416C">
        <w:rPr>
          <w:rStyle w:val="Jegyzethivatkozs"/>
        </w:rPr>
        <w:commentReference w:id="35"/>
      </w:r>
      <w:r>
        <w:t xml:space="preserve"> veszi. Erre a </w:t>
      </w:r>
      <w:proofErr w:type="gramStart"/>
      <w:r>
        <w:t>problémára</w:t>
      </w:r>
      <w:proofErr w:type="gramEnd"/>
      <w:r>
        <w:t xml:space="preserve"> a </w:t>
      </w:r>
      <w:proofErr w:type="spellStart"/>
      <w:r w:rsidRPr="001B5449">
        <w:rPr>
          <w:i/>
        </w:rPr>
        <w:t>Double</w:t>
      </w:r>
      <w:proofErr w:type="spellEnd"/>
      <w:r w:rsidRPr="001B5449">
        <w:rPr>
          <w:i/>
        </w:rPr>
        <w:t xml:space="preserve"> Deep Q Network</w:t>
      </w:r>
      <w:r>
        <w:t xml:space="preserve"> </w:t>
      </w:r>
      <w:r w:rsidR="006C4DD7">
        <w:t>alg</w:t>
      </w:r>
      <w:r w:rsidR="005352F3">
        <w:t>o</w:t>
      </w:r>
      <w:r w:rsidR="006C4DD7">
        <w:t xml:space="preserve">ritmus </w:t>
      </w:r>
      <w:r>
        <w:t>nyújt segítséget. Itt két h</w:t>
      </w:r>
      <w:r w:rsidR="005E191C">
        <w:t>álót tanítunk párhuzam</w:t>
      </w:r>
      <w:r w:rsidR="0014416C">
        <w:t>osan. Az egyikkel azt</w:t>
      </w:r>
      <w:r w:rsidR="005E191C">
        <w:t xml:space="preserve"> határozzuk meg</w:t>
      </w:r>
      <w:r w:rsidR="00995C4D">
        <w:t>,</w:t>
      </w:r>
      <w:r w:rsidR="005E191C">
        <w:t xml:space="preserve"> hogy a következő állapotból mi lenne az optimális </w:t>
      </w:r>
      <w:proofErr w:type="gramStart"/>
      <w:r w:rsidR="0014416C">
        <w:t>akció</w:t>
      </w:r>
      <w:proofErr w:type="gramEnd"/>
      <w:r w:rsidR="005E191C">
        <w:t xml:space="preserve">, </w:t>
      </w:r>
      <w:r w:rsidR="00995C4D">
        <w:t xml:space="preserve">míg </w:t>
      </w:r>
      <w:r w:rsidR="005E191C">
        <w:t xml:space="preserve">a másikkal pedig becsüljük, hogy az így kapott állapot akció párnak mennyi a </w:t>
      </w:r>
      <w:r w:rsidR="005E191C" w:rsidRPr="003C74B2">
        <w:rPr>
          <w:b/>
          <w:i/>
        </w:rPr>
        <w:t>Q</w:t>
      </w:r>
      <w:r w:rsidR="005E191C">
        <w:t xml:space="preserve"> értéke. Mivel a </w:t>
      </w:r>
      <w:proofErr w:type="spellStart"/>
      <w:r w:rsidR="005E191C" w:rsidRPr="00B86AA6">
        <w:rPr>
          <w:i/>
        </w:rPr>
        <w:t>target</w:t>
      </w:r>
      <w:proofErr w:type="spellEnd"/>
      <w:r w:rsidR="005E191C" w:rsidRPr="00B86AA6">
        <w:rPr>
          <w:i/>
        </w:rPr>
        <w:t xml:space="preserve"> </w:t>
      </w:r>
      <w:proofErr w:type="spellStart"/>
      <w:r w:rsidR="005E191C" w:rsidRPr="00B86AA6">
        <w:rPr>
          <w:i/>
        </w:rPr>
        <w:t>network</w:t>
      </w:r>
      <w:r w:rsidR="0014416C">
        <w:t>-</w:t>
      </w:r>
      <w:r w:rsidR="005E191C">
        <w:t>höz</w:t>
      </w:r>
      <w:proofErr w:type="spellEnd"/>
      <w:r w:rsidR="005E191C">
        <w:t xml:space="preserve"> már úgyis használunk egy hálót, </w:t>
      </w:r>
      <w:r w:rsidR="00147BDD">
        <w:t xml:space="preserve">ezt </w:t>
      </w:r>
      <w:r w:rsidR="005E191C">
        <w:t xml:space="preserve">fel tudjuk használni ehhez a változtatáshoz is. </w:t>
      </w:r>
      <w:r w:rsidR="005D5A14">
        <w:t xml:space="preserve">A döntéshozásnak és a döntés értékelésének ez a fajta szétválasztása </w:t>
      </w:r>
      <w:r w:rsidR="005E191C">
        <w:t xml:space="preserve"> </w:t>
      </w:r>
      <w:commentRangeStart w:id="36"/>
      <w:r w:rsidR="005E191C">
        <w:t>bizonyítottan</w:t>
      </w:r>
      <w:commentRangeEnd w:id="36"/>
      <w:r w:rsidR="005E191C">
        <w:rPr>
          <w:rStyle w:val="Jegyzethivatkozs"/>
        </w:rPr>
        <w:commentReference w:id="36"/>
      </w:r>
      <w:r w:rsidR="005E191C">
        <w:t xml:space="preserve"> csökkenti a </w:t>
      </w:r>
      <w:r w:rsidR="005E191C" w:rsidRPr="00AF09BE">
        <w:rPr>
          <w:b/>
          <w:i/>
        </w:rPr>
        <w:t>Q</w:t>
      </w:r>
      <w:r w:rsidR="005E191C">
        <w:t xml:space="preserve"> értékek </w:t>
      </w:r>
      <w:proofErr w:type="spellStart"/>
      <w:r w:rsidR="008338F8" w:rsidRPr="008338F8">
        <w:rPr>
          <w:i/>
        </w:rPr>
        <w:t>offset</w:t>
      </w:r>
      <w:proofErr w:type="spellEnd"/>
      <w:r w:rsidR="008338F8">
        <w:t>-ét</w:t>
      </w:r>
      <w:r w:rsidR="005D5A14">
        <w:t>,</w:t>
      </w:r>
      <w:r w:rsidR="005E191C">
        <w:t xml:space="preserve"> ezáltal </w:t>
      </w:r>
      <w:proofErr w:type="gramStart"/>
      <w:r w:rsidR="005E191C">
        <w:t>stabilabb</w:t>
      </w:r>
      <w:proofErr w:type="gramEnd"/>
      <w:r w:rsidR="005E191C">
        <w:t xml:space="preserve"> működést </w:t>
      </w:r>
      <w:commentRangeStart w:id="37"/>
      <w:r w:rsidR="005E191C">
        <w:t>kapunk</w:t>
      </w:r>
      <w:commentRangeEnd w:id="37"/>
      <w:r w:rsidR="00B42168">
        <w:rPr>
          <w:rStyle w:val="Jegyzethivatkozs"/>
        </w:rPr>
        <w:commentReference w:id="37"/>
      </w:r>
      <w:r w:rsidR="005E191C">
        <w:t>.</w:t>
      </w:r>
    </w:p>
    <w:p w14:paraId="3EA63D66" w14:textId="7531F8CE" w:rsidR="00383268" w:rsidRDefault="00383268" w:rsidP="00383268">
      <w:pPr>
        <w:pStyle w:val="Cmsor3"/>
      </w:pPr>
      <w:bookmarkStart w:id="38" w:name="_Toc499139923"/>
      <w:r>
        <w:t>DD</w:t>
      </w:r>
      <w:r w:rsidR="00E918F4">
        <w:t>PG</w:t>
      </w:r>
      <w:bookmarkEnd w:id="38"/>
    </w:p>
    <w:p w14:paraId="297CB3D0" w14:textId="7A1C91EE"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w:t>
      </w:r>
      <w:proofErr w:type="gramStart"/>
      <w:r>
        <w:t>kell</w:t>
      </w:r>
      <w:proofErr w:type="gramEnd"/>
      <w:r>
        <w:t xml:space="preserve"> keressünk. </w:t>
      </w:r>
      <w:r w:rsidR="00CE2B8A">
        <w:t xml:space="preserve">Egy </w:t>
      </w:r>
      <w:proofErr w:type="spellStart"/>
      <w:r w:rsidR="00CE2B8A">
        <w:t>ilyen</w:t>
      </w:r>
      <w:proofErr w:type="gramStart"/>
      <w:r w:rsidR="00CE2B8A">
        <w:t>,folytonos</w:t>
      </w:r>
      <w:proofErr w:type="spellEnd"/>
      <w:proofErr w:type="gramEnd"/>
      <w:r w:rsidR="00CE2B8A">
        <w:t xml:space="preserve"> mozgástérre alkalmazható </w:t>
      </w:r>
      <w:proofErr w:type="spellStart"/>
      <w:r w:rsidR="00CE2B8A">
        <w:t>algorimtus</w:t>
      </w:r>
      <w:proofErr w:type="spellEnd"/>
      <w:r w:rsidR="00CE2B8A">
        <w:t xml:space="preserve"> a</w:t>
      </w:r>
      <w:r>
        <w:t xml:space="preserve"> megoldást a </w:t>
      </w:r>
      <w:proofErr w:type="spellStart"/>
      <w:r w:rsidRPr="00CE2B8A">
        <w:rPr>
          <w:i/>
        </w:rPr>
        <w:t>Deterministic</w:t>
      </w:r>
      <w:proofErr w:type="spellEnd"/>
      <w:r w:rsidRPr="00CE2B8A">
        <w:rPr>
          <w:i/>
        </w:rPr>
        <w:t xml:space="preserve"> Deep Policy </w:t>
      </w:r>
      <w:proofErr w:type="spellStart"/>
      <w:r w:rsidRPr="00CE2B8A">
        <w:rPr>
          <w:i/>
        </w:rPr>
        <w:t>Gradien</w:t>
      </w:r>
      <w:r w:rsidR="006014A4" w:rsidRPr="00CE2B8A">
        <w:rPr>
          <w:i/>
        </w:rPr>
        <w:t>t</w:t>
      </w:r>
      <w:proofErr w:type="spellEnd"/>
      <w:r w:rsidR="006014A4">
        <w:t xml:space="preserve"> módszer </w:t>
      </w:r>
      <w:r w:rsidR="006014A4">
        <w:lastRenderedPageBreak/>
        <w:t>(</w:t>
      </w:r>
      <w:r w:rsidR="00227B32">
        <w:t xml:space="preserve">továbbiakban </w:t>
      </w:r>
      <w:r w:rsidR="006014A4">
        <w:t xml:space="preserve">DDPG). Ez egy </w:t>
      </w:r>
      <w:proofErr w:type="spellStart"/>
      <w:r w:rsidR="006014A4" w:rsidRPr="008E420A">
        <w:rPr>
          <w:i/>
        </w:rPr>
        <w:t>actor-</w:t>
      </w:r>
      <w:r w:rsidRPr="008E420A">
        <w:rPr>
          <w:i/>
        </w:rPr>
        <w:t>critic</w:t>
      </w:r>
      <w:proofErr w:type="spellEnd"/>
      <w:r>
        <w:t xml:space="preserve"> típusú algoritmus, tehát két fő részből áll. Egy </w:t>
      </w:r>
      <w:proofErr w:type="spellStart"/>
      <w:r w:rsidRPr="00E9150C">
        <w:rPr>
          <w:i/>
        </w:rPr>
        <w:t>actor</w:t>
      </w:r>
      <w:proofErr w:type="spellEnd"/>
      <w:r>
        <w:t xml:space="preserve"> </w:t>
      </w:r>
      <w:r w:rsidR="006014A4">
        <w:t>hálózatból,</w:t>
      </w:r>
      <w:r>
        <w:t xml:space="preserve"> ami az </w:t>
      </w:r>
      <w:proofErr w:type="gramStart"/>
      <w:r>
        <w:t>ideális</w:t>
      </w:r>
      <w:proofErr w:type="gramEnd"/>
      <w:r>
        <w:t xml:space="preserve"> </w:t>
      </w:r>
      <w:r w:rsidRPr="00E9150C">
        <w:rPr>
          <w:i/>
        </w:rPr>
        <w:t>policy</w:t>
      </w:r>
      <w:r w:rsidR="00E9150C">
        <w:t>-</w:t>
      </w:r>
      <w:r>
        <w:t xml:space="preserve">t határozza meg, és egy </w:t>
      </w:r>
      <w:proofErr w:type="spellStart"/>
      <w:r w:rsidRPr="00E9150C">
        <w:rPr>
          <w:i/>
        </w:rPr>
        <w:t>critic</w:t>
      </w:r>
      <w:proofErr w:type="spellEnd"/>
      <w:r w:rsidR="006014A4">
        <w:t xml:space="preserve"> hálózatból,</w:t>
      </w:r>
      <w:r>
        <w:t xml:space="preserve"> ami a </w:t>
      </w:r>
      <w:r w:rsidRPr="00E9150C">
        <w:rPr>
          <w:i/>
        </w:rPr>
        <w:t>policy</w:t>
      </w:r>
      <w:r>
        <w:t xml:space="preserve"> értékelését végzi. Ez a hálózat is szenved a neurális háló miatti instabilitástól, amit csökkenteni lehet a DQN-</w:t>
      </w:r>
      <w:proofErr w:type="spellStart"/>
      <w:r>
        <w:t>nél</w:t>
      </w:r>
      <w:proofErr w:type="spellEnd"/>
      <w:r>
        <w:t xml:space="preserve"> megismert </w:t>
      </w:r>
      <w:proofErr w:type="spellStart"/>
      <w:r w:rsidRPr="00425BD4">
        <w:rPr>
          <w:i/>
        </w:rPr>
        <w:t>target</w:t>
      </w:r>
      <w:proofErr w:type="spellEnd"/>
      <w:r>
        <w:t xml:space="preserve"> hálózatok használatával. Ezzel az algoritmussal folytonos kimenetet tudunk </w:t>
      </w:r>
      <w:r w:rsidR="006014A4">
        <w:t>becsülni, így</w:t>
      </w:r>
      <w:r>
        <w:t xml:space="preserve"> elméletben több irányítástechnikai </w:t>
      </w:r>
      <w:proofErr w:type="gramStart"/>
      <w:r>
        <w:t>probléma</w:t>
      </w:r>
      <w:proofErr w:type="gramEnd"/>
      <w:r>
        <w:t xml:space="preserve"> megoldáshoz is </w:t>
      </w:r>
      <w:commentRangeStart w:id="39"/>
      <w:r>
        <w:t>felhasználhatjuk</w:t>
      </w:r>
      <w:commentRangeEnd w:id="39"/>
      <w:r>
        <w:rPr>
          <w:rStyle w:val="Jegyzethivatkozs"/>
        </w:rPr>
        <w:commentReference w:id="39"/>
      </w:r>
      <w:r>
        <w:t>.</w:t>
      </w:r>
    </w:p>
    <w:p w14:paraId="061B09E2" w14:textId="161CBFB3" w:rsidR="00F97647" w:rsidRDefault="00F97647" w:rsidP="00F97647">
      <w:pPr>
        <w:pStyle w:val="Kp"/>
      </w:pPr>
      <w:r>
        <w:rPr>
          <w:noProof/>
          <w:lang w:eastAsia="hu-HU"/>
        </w:rPr>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502" cy="3376546"/>
                    </a:xfrm>
                    <a:prstGeom prst="rect">
                      <a:avLst/>
                    </a:prstGeom>
                  </pic:spPr>
                </pic:pic>
              </a:graphicData>
            </a:graphic>
          </wp:inline>
        </w:drawing>
      </w:r>
    </w:p>
    <w:p w14:paraId="67F2F736" w14:textId="1458DBAE" w:rsidR="00594579" w:rsidRDefault="00594579" w:rsidP="00594579">
      <w:pPr>
        <w:pStyle w:val="Cmsor3"/>
      </w:pPr>
      <w:bookmarkStart w:id="40" w:name="_Toc499139924"/>
      <w:r>
        <w:t xml:space="preserve">Monte Carlo </w:t>
      </w:r>
      <w:proofErr w:type="spellStart"/>
      <w:r>
        <w:t>Tree</w:t>
      </w:r>
      <w:proofErr w:type="spellEnd"/>
      <w:r>
        <w:t xml:space="preserve"> </w:t>
      </w:r>
      <w:proofErr w:type="spellStart"/>
      <w:r>
        <w:t>Search</w:t>
      </w:r>
      <w:bookmarkEnd w:id="40"/>
      <w:proofErr w:type="spellEnd"/>
    </w:p>
    <w:p w14:paraId="2FF0705D" w14:textId="7AAFEDED" w:rsidR="00987DEF" w:rsidRDefault="00987DEF" w:rsidP="00987DEF">
      <w:r>
        <w:t xml:space="preserve">A </w:t>
      </w:r>
      <w:proofErr w:type="spellStart"/>
      <w:r>
        <w:t>reinforcement</w:t>
      </w:r>
      <w:proofErr w:type="spellEnd"/>
      <w:r>
        <w:t xml:space="preserve"> </w:t>
      </w:r>
      <w:proofErr w:type="spellStart"/>
      <w:r>
        <w:t>learning</w:t>
      </w:r>
      <w:proofErr w:type="spellEnd"/>
      <w:r>
        <w:t xml:space="preserve"> alapját adó MDP-ben, az állapotokat ábrázolhatjuk egy fa gráf segítségével. A kiterjedt </w:t>
      </w:r>
      <w:proofErr w:type="spellStart"/>
      <w:r>
        <w:t>állapotterű</w:t>
      </w:r>
      <w:proofErr w:type="spellEnd"/>
      <w:r>
        <w:t xml:space="preserve"> szekvenciális </w:t>
      </w:r>
      <w:proofErr w:type="gramStart"/>
      <w:r>
        <w:t>problémák</w:t>
      </w:r>
      <w:proofErr w:type="gramEnd"/>
      <w:r>
        <w:t xml:space="preserve"> esetén ez a fa gráf gyakran nagyon mély, illetve széles, így a korlátozott erőforrásaink és</w:t>
      </w:r>
      <w:r w:rsidR="00206B23">
        <w:t xml:space="preserve"> a rendelkezésre álló idő miatt</w:t>
      </w:r>
      <w:r>
        <w:t xml:space="preserve"> az egész állapotteret nem tudjuk maradéktalanul felfedezni, </w:t>
      </w:r>
      <w:r w:rsidR="00206B23">
        <w:t>ezért</w:t>
      </w:r>
      <w:r>
        <w:t xml:space="preserve"> az eddig megismert módszerek nem</w:t>
      </w:r>
      <w:r w:rsidR="00206B23">
        <w:t xml:space="preserve"> mindig</w:t>
      </w:r>
      <w:r>
        <w:t xml:space="preserve"> alkalmazhatóak sikerrel. Erre egy alternatív megoldást jelent a </w:t>
      </w:r>
      <w:r w:rsidRPr="001E5323">
        <w:rPr>
          <w:i/>
        </w:rPr>
        <w:t xml:space="preserve">Monte Carlo </w:t>
      </w:r>
      <w:proofErr w:type="spellStart"/>
      <w:r w:rsidRPr="001E5323">
        <w:rPr>
          <w:i/>
        </w:rPr>
        <w:t>Tree</w:t>
      </w:r>
      <w:proofErr w:type="spellEnd"/>
      <w:r w:rsidRPr="001E5323">
        <w:rPr>
          <w:i/>
        </w:rPr>
        <w:t xml:space="preserve"> </w:t>
      </w:r>
      <w:proofErr w:type="spellStart"/>
      <w:r w:rsidRPr="001E5323">
        <w:rPr>
          <w:i/>
        </w:rPr>
        <w:t>Search</w:t>
      </w:r>
      <w:proofErr w:type="spellEnd"/>
      <w:r>
        <w:t xml:space="preserve"> nevű algoritmus. Ez egy iteratív algoritmus, melyet sikerrel alkalmaztak olyan bonyolult szekvenciális </w:t>
      </w:r>
      <w:proofErr w:type="gramStart"/>
      <w:r>
        <w:t>problémák</w:t>
      </w:r>
      <w:proofErr w:type="gramEnd"/>
      <w:r>
        <w:t xml:space="preserve"> megoldására, mint például a </w:t>
      </w:r>
      <w:commentRangeStart w:id="41"/>
      <w:r>
        <w:t>Go</w:t>
      </w:r>
      <w:commentRangeEnd w:id="41"/>
      <w:r>
        <w:rPr>
          <w:rStyle w:val="Jegyzethivatkozs"/>
        </w:rPr>
        <w:commentReference w:id="41"/>
      </w:r>
      <w:r>
        <w:t>.</w:t>
      </w:r>
    </w:p>
    <w:p w14:paraId="48A7AE18" w14:textId="56CCADC0" w:rsidR="00987DEF" w:rsidRDefault="00987DEF" w:rsidP="00987DEF">
      <w:r>
        <w:t>Az algoritmus négy egymás utáni lépésből áll. Döntés választása (</w:t>
      </w:r>
      <w:proofErr w:type="spellStart"/>
      <w:r w:rsidRPr="001E5323">
        <w:rPr>
          <w:i/>
        </w:rPr>
        <w:t>selection</w:t>
      </w:r>
      <w:proofErr w:type="spellEnd"/>
      <w:r>
        <w:t>), állapot kibontása (</w:t>
      </w:r>
      <w:proofErr w:type="spellStart"/>
      <w:r w:rsidRPr="001E5323">
        <w:rPr>
          <w:i/>
        </w:rPr>
        <w:t>expansion</w:t>
      </w:r>
      <w:proofErr w:type="spellEnd"/>
      <w:r>
        <w:t>), az állapotból szimulációk futtatása (</w:t>
      </w:r>
      <w:proofErr w:type="spellStart"/>
      <w:r w:rsidRPr="001E5323">
        <w:rPr>
          <w:i/>
        </w:rPr>
        <w:t>simulation</w:t>
      </w:r>
      <w:proofErr w:type="spellEnd"/>
      <w:r>
        <w:t>), majd az eredmények visszaterjesztése (</w:t>
      </w:r>
      <w:proofErr w:type="spellStart"/>
      <w:r w:rsidRPr="001E5323">
        <w:rPr>
          <w:i/>
        </w:rPr>
        <w:t>backpropagation</w:t>
      </w:r>
      <w:proofErr w:type="spellEnd"/>
      <w:r>
        <w:t xml:space="preserve">). Az algoritmus során addig követjük a </w:t>
      </w:r>
      <m:oMath>
        <m:r>
          <m:rPr>
            <m:sty m:val="bi"/>
          </m:rPr>
          <w:rPr>
            <w:rFonts w:ascii="Cambria Math" w:hAnsi="Cambria Math"/>
          </w:rPr>
          <m:t>π(s)</m:t>
        </m:r>
      </m:oMath>
      <w:r>
        <w:t xml:space="preserve"> stratégiánkat, ameddig biztosak vagyunk a lépésünkben. Amikor már nem tudjuk, </w:t>
      </w:r>
      <w:r>
        <w:lastRenderedPageBreak/>
        <w:t>mit lépjünk, akkor n darab szimulációt végzünk véletlenszerű döntések meghozásával, vagy valamilyen felfedező függvényt követve. Az így kinyert eredményeket visszaterjesztjük a szimulációk során meghozott döntés sorra, majd az így kapott eredmények segítségével az eddig bizonytalan helyzetből azt a döntést hozzuk meg</w:t>
      </w:r>
      <w:r w:rsidR="00BC4A23">
        <w:t>,</w:t>
      </w:r>
      <w:r>
        <w:t xml:space="preserve"> ami </w:t>
      </w:r>
      <w:r w:rsidR="00BC4A23">
        <w:t xml:space="preserve">átlagosan </w:t>
      </w:r>
      <w:r>
        <w:t>a legjobb eredményre vezetett, így a döntési fában egy szinttel lej</w:t>
      </w:r>
      <w:r w:rsidR="00BC4A23">
        <w:t>j</w:t>
      </w:r>
      <w:r>
        <w:t xml:space="preserve">ebb tudunk jutni. Lényegében az algoritmus a döntési fának megkeresi azon ágait, amik valószínűbben tartalmazzák a számunkra érdekesebb állapotokat és azt az ágat bontja tovább és fedezi </w:t>
      </w:r>
      <w:commentRangeStart w:id="42"/>
      <w:r>
        <w:t>fel</w:t>
      </w:r>
      <w:commentRangeEnd w:id="42"/>
      <w:r>
        <w:rPr>
          <w:rStyle w:val="Jegyzethivatkozs"/>
        </w:rPr>
        <w:commentReference w:id="42"/>
      </w:r>
      <w:r w:rsidR="00BC4A23">
        <w:t>.</w:t>
      </w:r>
    </w:p>
    <w:p w14:paraId="42225F38" w14:textId="32D0F3DF" w:rsidR="00736C7A" w:rsidRPr="00987DEF" w:rsidRDefault="007213E6" w:rsidP="00736C7A">
      <w:pPr>
        <w:pStyle w:val="Kp"/>
      </w:pPr>
      <w:r>
        <w:pict w14:anchorId="2E600A06">
          <v:shape id="_x0000_i1029" type="#_x0000_t75" style="width:387pt;height:129pt">
            <v:imagedata r:id="rId26" o:title="MCTS_(English)"/>
          </v:shape>
        </w:pict>
      </w:r>
    </w:p>
    <w:p w14:paraId="0A8E466D" w14:textId="23E1518A" w:rsidR="000E4CE5" w:rsidRDefault="000E4CE5" w:rsidP="000E4CE5">
      <w:pPr>
        <w:pStyle w:val="Cmsor1"/>
      </w:pPr>
      <w:bookmarkStart w:id="43" w:name="_Toc499139925"/>
      <w:r>
        <w:lastRenderedPageBreak/>
        <w:t>Megerősítéses tanulás a gyakorlatban</w:t>
      </w:r>
      <w:bookmarkEnd w:id="43"/>
    </w:p>
    <w:p w14:paraId="0FDC6251" w14:textId="7C9502F6" w:rsidR="00B500D5" w:rsidRPr="00B500D5" w:rsidRDefault="00B500D5" w:rsidP="00B500D5">
      <w:r>
        <w:t>A versenyautó ir</w:t>
      </w:r>
      <w:r w:rsidR="00F34E22">
        <w:t xml:space="preserve">ányításának megtervezése előtt </w:t>
      </w:r>
      <w:r>
        <w:t xml:space="preserve">egy egyszerűbb </w:t>
      </w:r>
      <w:proofErr w:type="gramStart"/>
      <w:r>
        <w:t>problémán</w:t>
      </w:r>
      <w:proofErr w:type="gramEnd"/>
      <w:r>
        <w:t xml:space="preserve"> teszteltem az</w:t>
      </w:r>
      <w:r w:rsidR="00F34E22">
        <w:t xml:space="preserve"> algoritmusokat.</w:t>
      </w:r>
      <w:r w:rsidR="00D97075">
        <w:t xml:space="preserve"> A</w:t>
      </w:r>
      <w:r w:rsidR="00F34E22">
        <w:t>z implementáció során két programnyelv jöt</w:t>
      </w:r>
      <w:r w:rsidR="00594579">
        <w:t xml:space="preserve">t szóba a </w:t>
      </w:r>
      <w:proofErr w:type="spellStart"/>
      <w:r w:rsidR="00594579">
        <w:t>Matlab</w:t>
      </w:r>
      <w:proofErr w:type="spellEnd"/>
      <w:r w:rsidR="00594579">
        <w:t xml:space="preserve"> és a Python. A</w:t>
      </w:r>
      <w:r w:rsidR="00F34E22">
        <w:t xml:space="preserve"> </w:t>
      </w:r>
      <w:proofErr w:type="spellStart"/>
      <w:r w:rsidR="00F34E22">
        <w:t>M</w:t>
      </w:r>
      <w:r w:rsidR="00D97075">
        <w:t>atlab</w:t>
      </w:r>
      <w:proofErr w:type="spellEnd"/>
      <w:r w:rsidR="00D97075">
        <w:t xml:space="preserve"> azért</w:t>
      </w:r>
      <w:r w:rsidR="00F34E22">
        <w:t>,</w:t>
      </w:r>
      <w:r w:rsidR="00D97075">
        <w:t xml:space="preserve"> mert rendkívül kiterjedt eszköztára van és szimulációk futta</w:t>
      </w:r>
      <w:r w:rsidR="00F34E22">
        <w:t>tás</w:t>
      </w:r>
      <w:r w:rsidR="00AF7758">
        <w:t>ához kézenfekvő megoldás. A</w:t>
      </w:r>
      <w:r w:rsidR="00F34E22">
        <w:t xml:space="preserve">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w:t>
      </w:r>
      <w:proofErr w:type="spellStart"/>
      <w:r w:rsidR="00D97075">
        <w:t>Tensorflow</w:t>
      </w:r>
      <w:proofErr w:type="spellEnd"/>
      <w:r w:rsidR="00D97075">
        <w:t xml:space="preserve">, </w:t>
      </w:r>
      <w:commentRangeStart w:id="44"/>
      <w:proofErr w:type="spellStart"/>
      <w:r w:rsidR="00D97075">
        <w:t>Keras</w:t>
      </w:r>
      <w:commentRangeEnd w:id="44"/>
      <w:proofErr w:type="spellEnd"/>
      <w:r w:rsidR="00F34E22">
        <w:rPr>
          <w:rStyle w:val="Jegyzethivatkozs"/>
        </w:rPr>
        <w:commentReference w:id="44"/>
      </w:r>
      <w:r w:rsidR="00D97075">
        <w:t>)</w:t>
      </w:r>
    </w:p>
    <w:p w14:paraId="0F308B4F" w14:textId="4CC680FD" w:rsidR="009B6D9F" w:rsidRDefault="009B6D9F" w:rsidP="009B6D9F">
      <w:pPr>
        <w:pStyle w:val="Cmsor2"/>
      </w:pPr>
      <w:bookmarkStart w:id="45" w:name="_Toc499139926"/>
      <w:r>
        <w:t>Kő-papír-olló megerősítéses tanulással</w:t>
      </w:r>
      <w:bookmarkEnd w:id="45"/>
    </w:p>
    <w:p w14:paraId="767BED3D" w14:textId="30A083FB" w:rsidR="006D28CC" w:rsidRPr="00BE5F6E" w:rsidRDefault="00F34E22" w:rsidP="00BE5F6E">
      <w:pPr>
        <w:spacing w:after="0"/>
        <w:ind w:firstLine="0"/>
        <w:rPr>
          <w:noProof/>
          <w:lang w:eastAsia="hu-HU"/>
        </w:rPr>
      </w:pPr>
      <w:r>
        <w:t>A közismert kő-papír-</w:t>
      </w:r>
      <w:r w:rsidR="00B500D5">
        <w:t>olló játék</w:t>
      </w:r>
      <w:r w:rsidR="002D07D3">
        <w:t xml:space="preserve">ot két játékos </w:t>
      </w:r>
      <w:r>
        <w:t>ját</w:t>
      </w:r>
      <w:r w:rsidR="003A22A0">
        <w:t>s</w:t>
      </w:r>
      <w:r>
        <w:t xml:space="preserve">sza.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w:t>
      </w:r>
      <w:proofErr w:type="spellStart"/>
      <w:r w:rsidR="002D07D3">
        <w:t>ben</w:t>
      </w:r>
      <w:proofErr w:type="spellEnd"/>
      <w:r w:rsidR="002D07D3">
        <w:t xml:space="preserve"> pedig a </w:t>
      </w:r>
      <w:proofErr w:type="gramStart"/>
      <w:r w:rsidR="002D07D3">
        <w:t>klasszikus</w:t>
      </w:r>
      <w:proofErr w:type="gramEnd"/>
      <w:r w:rsidR="002D07D3">
        <w:t xml:space="preserve"> </w:t>
      </w:r>
      <w:r w:rsidR="00C60BD6">
        <w:t>megerősítéses tanuláson alapuló algoritmusok</w:t>
      </w:r>
      <w:r w:rsidR="00D97075">
        <w:t xml:space="preserve"> garantáltan rátanul</w:t>
      </w:r>
      <w:r w:rsidR="00C60BD6">
        <w:t>nak</w:t>
      </w:r>
      <w:r w:rsidR="00D97075">
        <w:t xml:space="preserve"> az optimális </w:t>
      </w:r>
      <w:commentRangeStart w:id="46"/>
      <w:r w:rsidR="00D97075">
        <w:t>stratégiára</w:t>
      </w:r>
      <w:commentRangeEnd w:id="46"/>
      <w:r w:rsidR="001B6132">
        <w:rPr>
          <w:rStyle w:val="Jegyzethivatkozs"/>
        </w:rPr>
        <w:commentReference w:id="46"/>
      </w:r>
      <w:r w:rsidR="00D97075">
        <w:t>.</w:t>
      </w:r>
      <w:r w:rsidR="00C60BD6">
        <w:t xml:space="preserve"> A teszthez egy a dolgozatban nem ismertettet algoritmust, a  </w:t>
      </w:r>
      <w:r w:rsidR="00C60BD6" w:rsidRPr="006D28CC">
        <w:t xml:space="preserve">WOLF-PHC-t implementáltam </w:t>
      </w:r>
      <w:proofErr w:type="spellStart"/>
      <w:r w:rsidR="00C60BD6" w:rsidRPr="006D28CC">
        <w:t>Matlab</w:t>
      </w:r>
      <w:proofErr w:type="spellEnd"/>
      <w:r w:rsidR="00C60BD6" w:rsidRPr="006D28CC">
        <w:t xml:space="preserve"> segítségével. ε-</w:t>
      </w:r>
      <w:proofErr w:type="spellStart"/>
      <w:r w:rsidR="00C60BD6" w:rsidRPr="006D28CC">
        <w:t>greedy</w:t>
      </w:r>
      <w:proofErr w:type="spellEnd"/>
      <w:r w:rsidR="00C60BD6" w:rsidRPr="006D28CC">
        <w:t xml:space="preserve"> felfedező stratégiát alkalmaztam</w:t>
      </w:r>
      <w:r w:rsidR="006D28CC">
        <w:t>.</w:t>
      </w:r>
      <w:r w:rsidR="00BE5F6E" w:rsidRPr="00BE5F6E">
        <w:t xml:space="preserve"> </w:t>
      </w:r>
      <w:r w:rsidR="00BE5F6E">
        <w:t xml:space="preserve">Továbbá a diszkont </w:t>
      </w:r>
      <w:proofErr w:type="gramStart"/>
      <w:r w:rsidR="00BE5F6E">
        <w:t>faktort</w:t>
      </w:r>
      <w:proofErr w:type="gramEnd"/>
      <w:r w:rsidR="00BE5F6E">
        <w:t xml:space="preserve"> γ-át 0,9-re választottam.</w:t>
      </w:r>
      <w:r w:rsidR="006D28CC">
        <w:t xml:space="preserve"> Az </w:t>
      </w:r>
      <w:r w:rsidR="006D28CC" w:rsidRPr="006D28CC">
        <w:t>ε</w:t>
      </w:r>
      <w:r w:rsidR="006D28CC">
        <w:t xml:space="preserve"> és a </w:t>
      </w:r>
      <w:proofErr w:type="spellStart"/>
      <w:r w:rsidR="006D28CC">
        <w:rPr>
          <w:i/>
        </w:rPr>
        <w:t>learning</w:t>
      </w:r>
      <w:proofErr w:type="spellEnd"/>
      <w:r w:rsidR="006D28CC">
        <w:rPr>
          <w:i/>
        </w:rPr>
        <w:t xml:space="preserve"> </w:t>
      </w:r>
      <w:proofErr w:type="spellStart"/>
      <w:r w:rsidR="006D28CC">
        <w:rPr>
          <w:i/>
        </w:rPr>
        <w:t>rate</w:t>
      </w:r>
      <w:proofErr w:type="spellEnd"/>
      <w:r w:rsidR="006D28CC" w:rsidRPr="006D28CC">
        <w:t xml:space="preserve"> értékét </w:t>
      </w:r>
      <w:proofErr w:type="gramStart"/>
      <w:r w:rsidR="006D28CC" w:rsidRPr="006D28CC">
        <w:t>a</w:t>
      </w:r>
      <w:proofErr w:type="gramEnd"/>
      <w:r w:rsidR="006D28CC" w:rsidRPr="006D28CC">
        <w:t xml:space="preserve"> alábbi összefüggések szerint változtatom:</w:t>
      </w:r>
    </w:p>
    <w:p w14:paraId="28F2849D" w14:textId="6D908707" w:rsidR="006D28CC" w:rsidRPr="00BE5F6E" w:rsidRDefault="00C60BD6" w:rsidP="00BE5F6E">
      <w:pPr>
        <w:spacing w:after="0" w:line="240" w:lineRule="auto"/>
        <w:ind w:left="1440"/>
      </w:pPr>
      <m:oMath>
        <m:r>
          <m:rPr>
            <m:sty m:val="p"/>
          </m:rPr>
          <w:rPr>
            <w:rFonts w:ascii="Cambria Math" w:hAnsi="Cambria Math"/>
          </w:rPr>
          <m:t xml:space="preserve">ε= </m:t>
        </m:r>
        <m:f>
          <m:fPr>
            <m:ctrlPr>
              <w:rPr>
                <w:rFonts w:ascii="Cambria Math" w:hAnsi="Cambria Math"/>
              </w:rPr>
            </m:ctrlPr>
          </m:fPr>
          <m:num>
            <m:r>
              <w:rPr>
                <w:rFonts w:ascii="Cambria Math" w:hAnsi="Cambria Math"/>
              </w:rPr>
              <m:t>0,3</m:t>
            </m:r>
          </m:num>
          <m:den>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15</m:t>
                    </m:r>
                  </m:den>
                </m:f>
              </m:e>
            </m:box>
          </m:den>
        </m:f>
      </m:oMath>
      <w:r w:rsidR="006D28CC" w:rsidRPr="00BE5F6E">
        <w:t xml:space="preserve"> </w:t>
      </w:r>
      <w:r w:rsidR="00BE5F6E" w:rsidRPr="00BE5F6E">
        <w:tab/>
      </w:r>
      <w:r w:rsidR="00BE5F6E" w:rsidRPr="00BE5F6E">
        <w:tab/>
      </w:r>
      <w:r w:rsidR="00BE5F6E" w:rsidRPr="00BE5F6E">
        <w:tab/>
      </w:r>
      <m:oMath>
        <m:r>
          <w:rPr>
            <w:rFonts w:ascii="Cambria Math" w:hAnsi="Cambria Math"/>
          </w:rPr>
          <m:t>α</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10+</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10000</m:t>
                    </m:r>
                  </m:den>
                </m:f>
              </m:e>
            </m:box>
          </m:den>
        </m:f>
      </m:oMath>
    </w:p>
    <w:p w14:paraId="7068EC02" w14:textId="6FB4FB18" w:rsidR="00BE5F6E" w:rsidRDefault="00BE5F6E" w:rsidP="00BE5F6E">
      <w:pPr>
        <w:pStyle w:val="Kp"/>
      </w:pPr>
      <w:r w:rsidRPr="00BE5F6E">
        <w:drawing>
          <wp:inline distT="0" distB="0" distL="0" distR="0" wp14:anchorId="7408D49C" wp14:editId="53E6933C">
            <wp:extent cx="3190240" cy="239268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LF_PHC eredmény.jpg"/>
                    <pic:cNvPicPr/>
                  </pic:nvPicPr>
                  <pic:blipFill>
                    <a:blip r:embed="rId2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inline>
        </w:drawing>
      </w:r>
    </w:p>
    <w:p w14:paraId="0D11BE42" w14:textId="77777777" w:rsidR="00BE5F6E" w:rsidRDefault="00BE5F6E">
      <w:pPr>
        <w:spacing w:after="0" w:line="240" w:lineRule="auto"/>
        <w:ind w:firstLine="0"/>
        <w:jc w:val="left"/>
      </w:pPr>
      <w:r>
        <w:br w:type="page"/>
      </w:r>
    </w:p>
    <w:p w14:paraId="0B58FB7F" w14:textId="77777777" w:rsidR="00BE5F6E" w:rsidRDefault="00BE5F6E" w:rsidP="00BE5F6E">
      <w:pPr>
        <w:pStyle w:val="Kp"/>
      </w:pPr>
    </w:p>
    <w:p w14:paraId="545D02A8" w14:textId="1FF880C5" w:rsidR="009B6D9F" w:rsidRDefault="009B6D9F" w:rsidP="009B6D9F">
      <w:pPr>
        <w:pStyle w:val="Cmsor2"/>
      </w:pPr>
      <w:bookmarkStart w:id="47" w:name="_Toc499139927"/>
      <w:r>
        <w:t>Kő papír-olló neurális hálóval</w:t>
      </w:r>
      <w:bookmarkEnd w:id="47"/>
    </w:p>
    <w:p w14:paraId="116C9EC1" w14:textId="0671FD8C" w:rsidR="001B6132" w:rsidRDefault="00BE164B" w:rsidP="001B6132">
      <w:r>
        <w:t xml:space="preserve">Bár egy ilyen kis </w:t>
      </w:r>
      <w:proofErr w:type="spellStart"/>
      <w:r>
        <w:t>állapotterű</w:t>
      </w:r>
      <w:proofErr w:type="spellEnd"/>
      <w:r w:rsidR="001B6132">
        <w:t xml:space="preserve"> </w:t>
      </w:r>
      <w:proofErr w:type="gramStart"/>
      <w:r w:rsidR="001B6132">
        <w:t>probléma</w:t>
      </w:r>
      <w:proofErr w:type="gramEnd"/>
      <w:r w:rsidR="001B6132">
        <w:t xml:space="preserve"> nem igényel feltétlenül egy neurális háló alapú algoritmust, a később használni kívánt keretrendszer kiválasztásának eldöntésére, implementáltam a fentebb bemutatott </w:t>
      </w:r>
      <w:r w:rsidR="00C92411">
        <w:t xml:space="preserve">DQN és </w:t>
      </w:r>
      <w:r w:rsidR="001B6132">
        <w:t xml:space="preserve">DDQN algoritmust. A teszt során </w:t>
      </w:r>
      <w:r w:rsidR="00861E28">
        <w:t xml:space="preserve">300 epizódig tanítottam a hálót 32 méretű </w:t>
      </w:r>
      <w:r w:rsidR="00861E28" w:rsidRPr="00861E28">
        <w:rPr>
          <w:i/>
        </w:rPr>
        <w:t>mini-batch</w:t>
      </w:r>
      <w:r w:rsidR="00861E28">
        <w:t>-</w:t>
      </w:r>
      <w:proofErr w:type="spellStart"/>
      <w:r w:rsidR="00861E28">
        <w:t>ekkel</w:t>
      </w:r>
      <w:proofErr w:type="spellEnd"/>
      <w:r w:rsidR="00861E28">
        <w:t xml:space="preserve">, </w:t>
      </w:r>
      <w:proofErr w:type="spellStart"/>
      <w:r w:rsidR="00861E28">
        <w:t>softmax</w:t>
      </w:r>
      <w:proofErr w:type="spellEnd"/>
      <w:r w:rsidR="00861E28">
        <w:t xml:space="preserve"> </w:t>
      </w:r>
      <w:r w:rsidR="008817D5">
        <w:t>felderítő</w:t>
      </w:r>
      <w:r w:rsidR="00861E28">
        <w:t xml:space="preserve"> függvényt használva, ahol a T </w:t>
      </w:r>
      <w:proofErr w:type="spellStart"/>
      <w:r w:rsidR="00861E28">
        <w:rPr>
          <w:i/>
        </w:rPr>
        <w:t>temperature</w:t>
      </w:r>
      <w:proofErr w:type="spellEnd"/>
      <w:r w:rsidR="00861E28">
        <w:rPr>
          <w:i/>
        </w:rPr>
        <w:t xml:space="preserve"> </w:t>
      </w:r>
      <w:r w:rsidR="00861E28">
        <w:t>változ</w:t>
      </w:r>
      <w:r w:rsidR="00257712">
        <w:t>ó 2-ről indul és lépésenként 1/2</w:t>
      </w:r>
      <w:r w:rsidR="00861E28">
        <w:t>00-dal csökkent.</w:t>
      </w:r>
      <w:r w:rsidR="00971B3A">
        <w:t xml:space="preserve"> Egy epizód 40 lejátszott </w:t>
      </w:r>
      <w:proofErr w:type="gramStart"/>
      <w:r w:rsidR="00971B3A">
        <w:t>mec</w:t>
      </w:r>
      <w:r w:rsidR="00540C6F">
        <w:t>cset</w:t>
      </w:r>
      <w:proofErr w:type="gramEnd"/>
      <w:r w:rsidR="00540C6F">
        <w:t xml:space="preserve"> jelentett.</w:t>
      </w:r>
      <w:r w:rsidR="00FC468F">
        <w:t xml:space="preserve"> Ahol egy nyerés +1 minden más -1 jutalmat jelentett.</w:t>
      </w:r>
      <w:r w:rsidR="00861E28">
        <w:t xml:space="preserve"> A </w:t>
      </w:r>
      <w:proofErr w:type="spellStart"/>
      <w:r w:rsidR="00861E28">
        <w:rPr>
          <w:i/>
        </w:rPr>
        <w:t>learning</w:t>
      </w:r>
      <w:proofErr w:type="spellEnd"/>
      <w:r w:rsidR="00861E28">
        <w:rPr>
          <w:i/>
        </w:rPr>
        <w:t xml:space="preserve"> </w:t>
      </w:r>
      <w:proofErr w:type="spellStart"/>
      <w:r w:rsidR="00861E28">
        <w:rPr>
          <w:i/>
        </w:rPr>
        <w:t>rate</w:t>
      </w:r>
      <w:proofErr w:type="spellEnd"/>
      <w:r w:rsidR="008817D5">
        <w:t xml:space="preserve">-et 0.01-re választottam, illetve a γ-t 0.99-re. A </w:t>
      </w:r>
      <w:proofErr w:type="spellStart"/>
      <w:r w:rsidR="008817D5" w:rsidRPr="008817D5">
        <w:rPr>
          <w:i/>
        </w:rPr>
        <w:t>target</w:t>
      </w:r>
      <w:proofErr w:type="spellEnd"/>
      <w:r w:rsidR="008817D5" w:rsidRPr="008817D5">
        <w:rPr>
          <w:i/>
        </w:rPr>
        <w:t xml:space="preserve"> </w:t>
      </w:r>
      <w:proofErr w:type="spellStart"/>
      <w:r w:rsidR="008817D5" w:rsidRPr="008817D5">
        <w:rPr>
          <w:i/>
        </w:rPr>
        <w:t>network</w:t>
      </w:r>
      <w:proofErr w:type="spellEnd"/>
      <w:r w:rsidR="008817D5">
        <w:t xml:space="preserve">-öt 10 lépésenként </w:t>
      </w:r>
      <w:proofErr w:type="gramStart"/>
      <w:r w:rsidR="008817D5">
        <w:t>aktualizálom</w:t>
      </w:r>
      <w:proofErr w:type="gramEnd"/>
      <w:r w:rsidR="00D50701">
        <w:t xml:space="preserve"> és növelem az 1,2-szeresére</w:t>
      </w:r>
      <w:r w:rsidR="008817D5">
        <w:t>.</w:t>
      </w:r>
      <w:r w:rsidR="00540C6F">
        <w:t xml:space="preserve"> </w:t>
      </w:r>
      <w:r w:rsidR="00841925">
        <w:t xml:space="preserve">A háló szerkezetére egy egyszerű előrecsatolt </w:t>
      </w:r>
      <w:proofErr w:type="spellStart"/>
      <w:r w:rsidR="00841925" w:rsidRPr="00841925">
        <w:rPr>
          <w:i/>
        </w:rPr>
        <w:t>fully</w:t>
      </w:r>
      <w:proofErr w:type="spellEnd"/>
      <w:r w:rsidR="00841925" w:rsidRPr="00841925">
        <w:rPr>
          <w:i/>
        </w:rPr>
        <w:t xml:space="preserve"> </w:t>
      </w:r>
      <w:proofErr w:type="spellStart"/>
      <w:r w:rsidR="00841925" w:rsidRPr="00841925">
        <w:rPr>
          <w:i/>
        </w:rPr>
        <w:t>connected</w:t>
      </w:r>
      <w:proofErr w:type="spellEnd"/>
      <w:r w:rsidR="00841925">
        <w:t xml:space="preserve"> hálót választot</w:t>
      </w:r>
      <w:r w:rsidR="006E772F">
        <w:t>t</w:t>
      </w:r>
      <w:r w:rsidR="00841925">
        <w:t>am</w:t>
      </w:r>
      <w:r w:rsidR="006E772F">
        <w:t xml:space="preserve"> két rejtett réteggel egyenként 40 és 10 neuronnal, illetve </w:t>
      </w:r>
      <w:proofErr w:type="spellStart"/>
      <w:r w:rsidR="006E772F">
        <w:t>relu</w:t>
      </w:r>
      <w:proofErr w:type="spellEnd"/>
      <w:r w:rsidR="006E772F">
        <w:t xml:space="preserve"> aktivációs függvénnyel</w:t>
      </w:r>
      <w:proofErr w:type="gramStart"/>
      <w:r w:rsidR="006E772F">
        <w:t>..</w:t>
      </w:r>
      <w:proofErr w:type="gramEnd"/>
    </w:p>
    <w:p w14:paraId="778DF318" w14:textId="1D166BE7" w:rsidR="00841925" w:rsidRPr="00861E28" w:rsidRDefault="00D8789C" w:rsidP="00D8789C">
      <w:pPr>
        <w:pStyle w:val="Kp"/>
      </w:pPr>
      <w:r>
        <w:rPr>
          <w:noProof/>
          <w:lang w:eastAsia="hu-HU"/>
        </w:rPr>
        <w:drawing>
          <wp:inline distT="0" distB="0" distL="0" distR="0" wp14:anchorId="00363ABD" wp14:editId="24119591">
            <wp:extent cx="1828951" cy="17678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nse_model_kopapir.png"/>
                    <pic:cNvPicPr/>
                  </pic:nvPicPr>
                  <pic:blipFill>
                    <a:blip r:embed="rId28">
                      <a:extLst>
                        <a:ext uri="{28A0092B-C50C-407E-A947-70E740481C1C}">
                          <a14:useLocalDpi xmlns:a14="http://schemas.microsoft.com/office/drawing/2010/main" val="0"/>
                        </a:ext>
                      </a:extLst>
                    </a:blip>
                    <a:stretch>
                      <a:fillRect/>
                    </a:stretch>
                  </pic:blipFill>
                  <pic:spPr>
                    <a:xfrm>
                      <a:off x="0" y="0"/>
                      <a:ext cx="1841843" cy="1780301"/>
                    </a:xfrm>
                    <a:prstGeom prst="rect">
                      <a:avLst/>
                    </a:prstGeom>
                  </pic:spPr>
                </pic:pic>
              </a:graphicData>
            </a:graphic>
          </wp:inline>
        </w:drawing>
      </w:r>
    </w:p>
    <w:p w14:paraId="61288D2F" w14:textId="3B53FB51" w:rsidR="00861E28" w:rsidRDefault="00861E28" w:rsidP="00861E28">
      <w:r>
        <w:t>Ebbe a problémakörben az algoritmus</w:t>
      </w:r>
      <w:r w:rsidR="007E1B84">
        <w:t>ok</w:t>
      </w:r>
      <w:r>
        <w:t xml:space="preserve"> szinte azonnal rátanul</w:t>
      </w:r>
      <w:r w:rsidR="00732D74">
        <w:t>nak</w:t>
      </w:r>
      <w:r>
        <w:t xml:space="preserve"> az egyszerűbb </w:t>
      </w:r>
      <w:proofErr w:type="gramStart"/>
      <w:r>
        <w:t>stratégiákra</w:t>
      </w:r>
      <w:proofErr w:type="gramEnd"/>
      <w:r w:rsidR="006B76BC">
        <w:t xml:space="preserve"> ahogy azt grafikonon is látjuk</w:t>
      </w:r>
      <w:r>
        <w:t>, illetve a bonyolultabbak se tartanak sokkal tovább.</w:t>
      </w:r>
      <w:r w:rsidR="009C5857">
        <w:t xml:space="preserve"> </w:t>
      </w:r>
      <w:r w:rsidR="00A64982">
        <w:t xml:space="preserve">Az alábbi grafikonon a 40 </w:t>
      </w:r>
      <w:proofErr w:type="spellStart"/>
      <w:proofErr w:type="gramStart"/>
      <w:r w:rsidR="00A64982">
        <w:t>meccsenkénti</w:t>
      </w:r>
      <w:proofErr w:type="spellEnd"/>
      <w:proofErr w:type="gramEnd"/>
      <w:r w:rsidR="00A64982">
        <w:t xml:space="preserve"> százalékos eredményt láthatjuk, egy olyan stratégiával szemben, ami mindig, azt lépi, ami a hárommal ezelőtti játékon lett volna a nyertes stratégia.</w:t>
      </w:r>
    </w:p>
    <w:p w14:paraId="5EF8ED43" w14:textId="175CEE62" w:rsidR="00732D74" w:rsidRDefault="000E380E" w:rsidP="009C5857">
      <w:pPr>
        <w:pStyle w:val="Kp"/>
      </w:pPr>
      <w:r w:rsidRPr="009C5857">
        <w:lastRenderedPageBreak/>
        <w:pict w14:anchorId="377D0ECA">
          <v:shape id="_x0000_i1037" type="#_x0000_t75" style="width:231pt;height:154.2pt">
            <v:imagedata r:id="rId29" o:title="DQN_kopapirollo_python (2)"/>
          </v:shape>
        </w:pict>
      </w:r>
    </w:p>
    <w:p w14:paraId="6B7D4D45" w14:textId="2399FD7F" w:rsidR="006B76BC" w:rsidRPr="00B500D5" w:rsidRDefault="000E380E" w:rsidP="006B76BC">
      <w:pPr>
        <w:pStyle w:val="Kp"/>
      </w:pPr>
      <w:r>
        <w:pict w14:anchorId="240532B9">
          <v:shape id="_x0000_i1040" type="#_x0000_t75" style="width:238.8pt;height:159pt">
            <v:imagedata r:id="rId30" o:title="DDQN_kopapirollo_python"/>
          </v:shape>
        </w:pict>
      </w:r>
    </w:p>
    <w:p w14:paraId="2AA6248D" w14:textId="3B187880" w:rsidR="001B6132" w:rsidRDefault="006B76BC" w:rsidP="001B6132">
      <w:r>
        <w:t xml:space="preserve">Kipróbáltam továbbá az algoritmust </w:t>
      </w:r>
      <w:proofErr w:type="spellStart"/>
      <w:r w:rsidRPr="006B76BC">
        <w:rPr>
          <w:i/>
        </w:rPr>
        <w:t>target</w:t>
      </w:r>
      <w:proofErr w:type="spellEnd"/>
      <w:r w:rsidRPr="006B76BC">
        <w:rPr>
          <w:i/>
        </w:rPr>
        <w:t xml:space="preserve"> </w:t>
      </w:r>
      <w:proofErr w:type="spellStart"/>
      <w:r w:rsidRPr="006B76BC">
        <w:rPr>
          <w:i/>
        </w:rPr>
        <w:t>network</w:t>
      </w:r>
      <w:proofErr w:type="spellEnd"/>
      <w:r>
        <w:t xml:space="preserve"> használata </w:t>
      </w:r>
      <w:r w:rsidR="00806330">
        <w:t xml:space="preserve">nélkül is. Az alábbi </w:t>
      </w:r>
      <w:r>
        <w:t>grafikonon láthatjuk, hogy</w:t>
      </w:r>
      <w:r w:rsidR="007A6B10">
        <w:t xml:space="preserve"> valóban</w:t>
      </w:r>
      <w:r>
        <w:t xml:space="preserve"> jelentősen romlott a teljesítménye, és ha valamit megtanul, azt is nagyon bizonytalan</w:t>
      </w:r>
      <w:r w:rsidR="00A64982">
        <w:t>ul</w:t>
      </w:r>
      <w:r>
        <w:t>.</w:t>
      </w:r>
    </w:p>
    <w:p w14:paraId="21E9266A" w14:textId="66C8012A" w:rsidR="006B76BC" w:rsidRDefault="00822258" w:rsidP="006B76BC">
      <w:pPr>
        <w:pStyle w:val="Kp"/>
      </w:pPr>
      <w:r>
        <w:rPr>
          <w:noProof/>
          <w:lang w:eastAsia="hu-HU"/>
        </w:rPr>
        <w:drawing>
          <wp:inline distT="0" distB="0" distL="0" distR="0" wp14:anchorId="21E1A7DD" wp14:editId="6BAD1833">
            <wp:extent cx="2773680" cy="1849120"/>
            <wp:effectExtent l="0" t="0" r="762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QN_kopapirollo_python_target_nelkul.jpg"/>
                    <pic:cNvPicPr/>
                  </pic:nvPicPr>
                  <pic:blipFill>
                    <a:blip r:embed="rId31">
                      <a:extLst>
                        <a:ext uri="{28A0092B-C50C-407E-A947-70E740481C1C}">
                          <a14:useLocalDpi xmlns:a14="http://schemas.microsoft.com/office/drawing/2010/main" val="0"/>
                        </a:ext>
                      </a:extLst>
                    </a:blip>
                    <a:stretch>
                      <a:fillRect/>
                    </a:stretch>
                  </pic:blipFill>
                  <pic:spPr>
                    <a:xfrm>
                      <a:off x="0" y="0"/>
                      <a:ext cx="2773680" cy="1849120"/>
                    </a:xfrm>
                    <a:prstGeom prst="rect">
                      <a:avLst/>
                    </a:prstGeom>
                  </pic:spPr>
                </pic:pic>
              </a:graphicData>
            </a:graphic>
          </wp:inline>
        </w:drawing>
      </w:r>
    </w:p>
    <w:p w14:paraId="4888AEED" w14:textId="7A6CBEB5" w:rsidR="006B76BC" w:rsidRPr="001B6132" w:rsidRDefault="006B76BC" w:rsidP="006B76BC">
      <w:pPr>
        <w:pStyle w:val="Kp"/>
      </w:pPr>
    </w:p>
    <w:p w14:paraId="0F3BC046" w14:textId="40BE46BD" w:rsidR="009B6D9F" w:rsidRDefault="009B6D9F" w:rsidP="009B6D9F">
      <w:pPr>
        <w:pStyle w:val="Cmsor2"/>
      </w:pPr>
      <w:bookmarkStart w:id="48" w:name="_Toc499139928"/>
      <w:r>
        <w:t>Értékelés</w:t>
      </w:r>
      <w:bookmarkEnd w:id="48"/>
    </w:p>
    <w:p w14:paraId="1748ABB2" w14:textId="288F283B" w:rsidR="001B6132" w:rsidRDefault="001B6132" w:rsidP="001B6132">
      <w:r>
        <w:t xml:space="preserve">A </w:t>
      </w:r>
      <w:proofErr w:type="gramStart"/>
      <w:r>
        <w:t>problémát</w:t>
      </w:r>
      <w:proofErr w:type="gramEnd"/>
      <w:r>
        <w:t xml:space="preserve"> mind a klasszikus megerősítéses tanuláson alapuló algoritmus, mind a neurális hálóval ötvözött is maradéktalanul meg tudta oldani. A keretrendszerek öss</w:t>
      </w:r>
      <w:r w:rsidR="00C02767">
        <w:t xml:space="preserve">zehasonlítását illetően, bár a </w:t>
      </w:r>
      <w:proofErr w:type="spellStart"/>
      <w:r w:rsidR="00C02767">
        <w:t>M</w:t>
      </w:r>
      <w:r>
        <w:t>atlab</w:t>
      </w:r>
      <w:proofErr w:type="spellEnd"/>
      <w:r>
        <w:t xml:space="preserve"> neurális hálózatok implementálására rendelkezésre álló </w:t>
      </w:r>
      <w:r w:rsidR="00C02767">
        <w:t>eszköztára</w:t>
      </w:r>
      <w:r>
        <w:t xml:space="preserve"> sokat fejlődött az utóbb</w:t>
      </w:r>
      <w:r w:rsidR="00C02767">
        <w:t xml:space="preserve">i időben, véleményem szerint a </w:t>
      </w:r>
      <w:r w:rsidR="00C02767">
        <w:lastRenderedPageBreak/>
        <w:t>P</w:t>
      </w:r>
      <w:r>
        <w:t>ython még mindig sokkal egyszerűbb és rugalmasabb keretrend</w:t>
      </w:r>
      <w:r w:rsidR="007213E6">
        <w:t xml:space="preserve">szert kínál, továbbá </w:t>
      </w:r>
      <w:r w:rsidR="00C02767">
        <w:t>mivel a P</w:t>
      </w:r>
      <w:r w:rsidR="00CC4236">
        <w:t xml:space="preserve">ython és így a hozzá írt modulok </w:t>
      </w:r>
      <w:proofErr w:type="spellStart"/>
      <w:r w:rsidR="00CC4236" w:rsidRPr="00AF7758">
        <w:rPr>
          <w:i/>
        </w:rPr>
        <w:t>open</w:t>
      </w:r>
      <w:proofErr w:type="spellEnd"/>
      <w:r w:rsidR="00CC4236" w:rsidRPr="00AF7758">
        <w:rPr>
          <w:i/>
        </w:rPr>
        <w:t xml:space="preserve"> </w:t>
      </w:r>
      <w:proofErr w:type="spellStart"/>
      <w:r w:rsidR="00CC4236" w:rsidRPr="00AF7758">
        <w:rPr>
          <w:i/>
        </w:rPr>
        <w:t>source</w:t>
      </w:r>
      <w:proofErr w:type="spellEnd"/>
      <w:r w:rsidR="00CC4236">
        <w:t xml:space="preserve"> licence alá tartoznak, sokkal nagyobb</w:t>
      </w:r>
      <w:r w:rsidR="00C02767">
        <w:t xml:space="preserve"> online</w:t>
      </w:r>
      <w:r w:rsidR="00CC4236">
        <w:t xml:space="preserve"> közösséggel rend</w:t>
      </w:r>
      <w:r w:rsidR="007213E6">
        <w:t>elkeznek</w:t>
      </w:r>
      <w:r w:rsidR="00C02767">
        <w:t xml:space="preserve"> a </w:t>
      </w:r>
      <w:r w:rsidR="00AF7758" w:rsidRPr="00AF7758">
        <w:rPr>
          <w:i/>
        </w:rPr>
        <w:t>mély tanulás</w:t>
      </w:r>
      <w:r w:rsidR="00CC4236">
        <w:t xml:space="preserve"> területén, így a munka közbe felmerülő kérdésekre, </w:t>
      </w:r>
      <w:proofErr w:type="gramStart"/>
      <w:r w:rsidR="00CC4236">
        <w:t>problémákra</w:t>
      </w:r>
      <w:proofErr w:type="gramEnd"/>
      <w:r w:rsidR="00CC4236">
        <w:t xml:space="preserve"> gyorsabban megoldást lehet találni a különböző fórumokon. </w:t>
      </w:r>
      <w:r w:rsidR="00C02767">
        <w:t>Ezek miatt a megfontolások miatt</w:t>
      </w:r>
      <w:r w:rsidR="00CC4236">
        <w:t xml:space="preserve"> az algoritmust és a teszte</w:t>
      </w:r>
      <w:r w:rsidR="00C02767">
        <w:t>lésére létrehozott szimulátort P</w:t>
      </w:r>
      <w:r w:rsidR="00CC4236">
        <w:t xml:space="preserve">ythonban </w:t>
      </w:r>
      <w:r w:rsidR="00C02767">
        <w:t>valósítottam</w:t>
      </w:r>
      <w:r w:rsidR="00CC4236">
        <w:t xml:space="preserve"> meg.</w:t>
      </w:r>
    </w:p>
    <w:p w14:paraId="024BFDB9" w14:textId="2C62243F" w:rsidR="000E4CE5" w:rsidRDefault="009B6D9F" w:rsidP="009B6D9F">
      <w:pPr>
        <w:pStyle w:val="Cmsor1"/>
      </w:pPr>
      <w:bookmarkStart w:id="49" w:name="_Toc499139929"/>
      <w:r>
        <w:lastRenderedPageBreak/>
        <w:t xml:space="preserve">Versenyautó irányításának </w:t>
      </w:r>
      <w:r w:rsidR="007213E6">
        <w:t xml:space="preserve">tervezése és </w:t>
      </w:r>
      <w:r>
        <w:t>megvalósítása</w:t>
      </w:r>
      <w:bookmarkEnd w:id="49"/>
    </w:p>
    <w:p w14:paraId="24665F5B" w14:textId="199D9E6F" w:rsidR="007213E6" w:rsidRDefault="006038E2" w:rsidP="007213E6">
      <w:r>
        <w:t xml:space="preserve">A feladat egy olyan algoritmus megvalósítása, amely tanulási fázis után viszonylag tetszőleges alakú pályán a lehetőségekhez mérten valamilyen szuboptimális íven végig vezeti az autót a célig. Ehhez minden </w:t>
      </w:r>
      <w:proofErr w:type="gramStart"/>
      <w:r>
        <w:t>diszkrét</w:t>
      </w:r>
      <w:proofErr w:type="gramEnd"/>
      <w:r>
        <w:t xml:space="preserve"> időpillanatban</w:t>
      </w:r>
      <w:r w:rsidR="00DC02B9" w:rsidRPr="00DC02B9">
        <w:t xml:space="preserve"> </w:t>
      </w:r>
      <w:r w:rsidR="00DC02B9">
        <w:t>a bemeneti adatai alapján</w:t>
      </w:r>
      <w:r>
        <w:t xml:space="preserve"> megadja az autó irányításához szükséges kormányszöget és</w:t>
      </w:r>
      <w:r w:rsidR="00DC02B9">
        <w:t xml:space="preserve"> gyorsulást</w:t>
      </w:r>
      <w:r>
        <w:t>.</w:t>
      </w:r>
    </w:p>
    <w:p w14:paraId="70D19C03" w14:textId="5E34D760" w:rsidR="007213E6" w:rsidRPr="007213E6" w:rsidRDefault="00DC02B9" w:rsidP="007213E6">
      <w:r>
        <w:t>Az algoritmussal szemben elvárás, hogy a tanítás után képes legyen az autó végig haladni a pályán anélkül, hogy falnak vagy a pályán található akadályoknak ütközne. Lehetőség szerint a bemeneti szenzor adatokat és a kimenetet, úgy kell megválasztani, hogy miután az egy kellően általános pályán betanult, képes legyen egy másik hasonló pályán is végig menni.</w:t>
      </w:r>
    </w:p>
    <w:p w14:paraId="38514FD7" w14:textId="3C48C164" w:rsidR="009B6D9F" w:rsidRDefault="00733DD9" w:rsidP="009B6D9F">
      <w:pPr>
        <w:pStyle w:val="Cmsor2"/>
      </w:pPr>
      <w:bookmarkStart w:id="50" w:name="_Toc499139930"/>
      <w:commentRangeStart w:id="51"/>
      <w:r>
        <w:t>Szimulátor</w:t>
      </w:r>
      <w:commentRangeEnd w:id="51"/>
      <w:r w:rsidR="00E85800">
        <w:rPr>
          <w:rStyle w:val="Jegyzethivatkozs"/>
          <w:rFonts w:cs="Times New Roman"/>
          <w:b w:val="0"/>
          <w:bCs w:val="0"/>
          <w:iCs w:val="0"/>
        </w:rPr>
        <w:commentReference w:id="51"/>
      </w:r>
      <w:bookmarkEnd w:id="50"/>
    </w:p>
    <w:p w14:paraId="4E2FF09E" w14:textId="54A82603" w:rsidR="007213E6" w:rsidRPr="007213E6" w:rsidRDefault="00DC02B9" w:rsidP="007213E6">
      <w:r>
        <w:t xml:space="preserve">Az algoritmus és a fizikai környezet számos paraméterrel rendelkezik, így szükséges volt egy grafikus felület megvalósítása, amelyen </w:t>
      </w:r>
      <w:proofErr w:type="gramStart"/>
      <w:r>
        <w:t>ezen</w:t>
      </w:r>
      <w:proofErr w:type="gramEnd"/>
      <w:r>
        <w:t xml:space="preserve"> paraméterek interaktívan </w:t>
      </w:r>
      <w:r w:rsidR="00A3390E">
        <w:t>változtathatók</w:t>
      </w:r>
      <w:r>
        <w:t xml:space="preserve"> és nyomon követhetőek.</w:t>
      </w:r>
      <w:r w:rsidR="00A3390E">
        <w:t xml:space="preserve"> Továbbá szükség van a</w:t>
      </w:r>
      <w:r>
        <w:t xml:space="preserve"> környezet és az autó modell h</w:t>
      </w:r>
      <w:r w:rsidR="00A3390E">
        <w:t xml:space="preserve">elyes működésének ellenőrzésére, a szimuláció </w:t>
      </w:r>
      <w:proofErr w:type="gramStart"/>
      <w:r w:rsidR="00A3390E">
        <w:t>aktuális</w:t>
      </w:r>
      <w:proofErr w:type="gramEnd"/>
      <w:r w:rsidR="00A3390E">
        <w:t xml:space="preserve"> állapotának megjelenítésére, mely futás időben ki és bekapcsolható igény szerint ezzel csökkentve a </w:t>
      </w:r>
      <w:r w:rsidR="008961FA">
        <w:t>pálya kirajzolása okozta futási</w:t>
      </w:r>
      <w:r w:rsidR="00A3390E">
        <w:t>idő növekedést. A tanítás közb</w:t>
      </w:r>
      <w:r w:rsidR="008961FA">
        <w:t xml:space="preserve">en, illetve után el </w:t>
      </w:r>
      <w:proofErr w:type="gramStart"/>
      <w:r w:rsidR="008961FA">
        <w:t>kell</w:t>
      </w:r>
      <w:proofErr w:type="gramEnd"/>
      <w:r w:rsidR="008961FA">
        <w:t xml:space="preserve"> tudjuk</w:t>
      </w:r>
      <w:r w:rsidR="00A3390E">
        <w:t xml:space="preserve"> menteni a betanult modelleket, amiket később szükség esetén vissza kell tudjunk tölteni az algoritmusba. Ezen felül az eredmények későbbi kiértékelése céljából szükséges az adatok valamilyen nyomon követése, és egy logfájlban való kimentése. </w:t>
      </w:r>
      <w:r w:rsidR="008961FA">
        <w:t xml:space="preserve">A következő alfejezetekben röviden bemutatom, hogy a megalkotott grafikus felület milyen funkciókkal </w:t>
      </w:r>
      <w:proofErr w:type="gramStart"/>
      <w:r w:rsidR="008961FA">
        <w:t>rendelkezik</w:t>
      </w:r>
      <w:proofErr w:type="gramEnd"/>
      <w:r w:rsidR="008961FA">
        <w:t xml:space="preserve"> és hogy épül fel. A részletesebb használati útmutató és az indításhoz szükséges Python modulok verziói a Függelékek között találhatóak.</w:t>
      </w:r>
    </w:p>
    <w:p w14:paraId="3FD1EC1B" w14:textId="2DF6C456" w:rsidR="00844900" w:rsidRPr="00844900" w:rsidRDefault="00844900" w:rsidP="00844900">
      <w:pPr>
        <w:pStyle w:val="Cmsor3"/>
      </w:pPr>
      <w:bookmarkStart w:id="52" w:name="_Toc499139931"/>
      <w:r>
        <w:t>Grafikus felület</w:t>
      </w:r>
      <w:bookmarkEnd w:id="52"/>
    </w:p>
    <w:p w14:paraId="0B268206" w14:textId="5B8528B5" w:rsidR="00E85800" w:rsidRDefault="00E85800" w:rsidP="00E85800">
      <w:r>
        <w:t xml:space="preserve">A tanításhoz </w:t>
      </w:r>
      <w:r w:rsidR="00800368">
        <w:t>implementált</w:t>
      </w:r>
      <w:r>
        <w:t xml:space="preserve"> szimulátor grafikus felhasználói felülete két részből áll. A programot elindítva a rögtön a </w:t>
      </w:r>
      <w:proofErr w:type="spellStart"/>
      <w:r>
        <w:t>Settings</w:t>
      </w:r>
      <w:proofErr w:type="spellEnd"/>
      <w:r>
        <w:t xml:space="preserve"> oldalra kerülün</w:t>
      </w:r>
      <w:r w:rsidR="00800368">
        <w:t>k, ahol beállíthatjuk a pályára</w:t>
      </w:r>
      <w:r>
        <w:t>, az autóra illetve az irányítás mögötti algoritmusra vonatkozó paramétereket.</w:t>
      </w:r>
    </w:p>
    <w:p w14:paraId="02FC2459" w14:textId="509A7F82" w:rsidR="00E85800" w:rsidRDefault="00E85800" w:rsidP="00E85800">
      <w:r>
        <w:t xml:space="preserve">Az autóra </w:t>
      </w:r>
      <w:commentRangeStart w:id="53"/>
      <w:r>
        <w:t>vonatkozó főbb beállítások:</w:t>
      </w:r>
    </w:p>
    <w:p w14:paraId="521A8D1F" w14:textId="167B5C51" w:rsidR="00E85800" w:rsidRDefault="00E85800" w:rsidP="00800368">
      <w:pPr>
        <w:pStyle w:val="Listaszerbekezds"/>
        <w:numPr>
          <w:ilvl w:val="0"/>
          <w:numId w:val="23"/>
        </w:numPr>
        <w:spacing w:after="0"/>
        <w:ind w:left="1434" w:hanging="357"/>
      </w:pPr>
      <w:r>
        <w:t>Hosszúság</w:t>
      </w:r>
    </w:p>
    <w:p w14:paraId="15914168" w14:textId="4F983FCA" w:rsidR="00E85800" w:rsidRDefault="00E85800" w:rsidP="00800368">
      <w:pPr>
        <w:pStyle w:val="Listaszerbekezds"/>
        <w:numPr>
          <w:ilvl w:val="0"/>
          <w:numId w:val="23"/>
        </w:numPr>
        <w:spacing w:after="0"/>
        <w:ind w:left="1434" w:hanging="357"/>
      </w:pPr>
      <w:r>
        <w:lastRenderedPageBreak/>
        <w:t>Szélesség</w:t>
      </w:r>
    </w:p>
    <w:p w14:paraId="1ED41B54" w14:textId="368E481F" w:rsidR="00E85800" w:rsidRDefault="00E85800" w:rsidP="00800368">
      <w:pPr>
        <w:pStyle w:val="Listaszerbekezds"/>
        <w:numPr>
          <w:ilvl w:val="0"/>
          <w:numId w:val="23"/>
        </w:numPr>
        <w:spacing w:after="0"/>
        <w:ind w:left="1434" w:hanging="357"/>
      </w:pPr>
      <w:r>
        <w:t>Szenzor rendszer típusa (</w:t>
      </w:r>
      <w:r w:rsidR="005E4892">
        <w:t>LIDAR</w:t>
      </w:r>
      <w:r>
        <w:t>)</w:t>
      </w:r>
    </w:p>
    <w:p w14:paraId="2668F5DA" w14:textId="69FBF5D4" w:rsidR="00E85800" w:rsidRDefault="005E4892" w:rsidP="00800368">
      <w:pPr>
        <w:pStyle w:val="Listaszerbekezds"/>
        <w:numPr>
          <w:ilvl w:val="0"/>
          <w:numId w:val="23"/>
        </w:numPr>
        <w:spacing w:after="0"/>
        <w:ind w:left="1434" w:hanging="357"/>
      </w:pPr>
      <w:r>
        <w:t xml:space="preserve">LIDAR </w:t>
      </w:r>
      <w:r w:rsidR="00E85800">
        <w:t>felbontása</w:t>
      </w:r>
    </w:p>
    <w:p w14:paraId="294C7559" w14:textId="6D5B6F6D" w:rsidR="00E85800" w:rsidRDefault="005E4892" w:rsidP="00800368">
      <w:pPr>
        <w:pStyle w:val="Listaszerbekezds"/>
        <w:numPr>
          <w:ilvl w:val="0"/>
          <w:numId w:val="23"/>
        </w:numPr>
        <w:spacing w:after="0"/>
        <w:ind w:left="1434" w:hanging="357"/>
      </w:pPr>
      <w:r>
        <w:t xml:space="preserve">LIDAR </w:t>
      </w:r>
      <w:r w:rsidR="00844900">
        <w:t>maximális látótávolsága</w:t>
      </w:r>
    </w:p>
    <w:p w14:paraId="378666AB" w14:textId="631B3910" w:rsidR="00E85800" w:rsidRDefault="00E85800" w:rsidP="00800368">
      <w:pPr>
        <w:pStyle w:val="Listaszerbekezds"/>
        <w:numPr>
          <w:ilvl w:val="0"/>
          <w:numId w:val="23"/>
        </w:numPr>
        <w:spacing w:after="0"/>
        <w:ind w:left="1434" w:hanging="357"/>
      </w:pPr>
      <w:r>
        <w:t>Maximális gyorsulás</w:t>
      </w:r>
    </w:p>
    <w:p w14:paraId="7C20B9BB" w14:textId="46E63898" w:rsidR="00E85800" w:rsidRDefault="00E85800" w:rsidP="00800368">
      <w:pPr>
        <w:pStyle w:val="Listaszerbekezds"/>
        <w:numPr>
          <w:ilvl w:val="0"/>
          <w:numId w:val="23"/>
        </w:numPr>
        <w:spacing w:after="0"/>
        <w:ind w:left="1434" w:hanging="357"/>
      </w:pPr>
      <w:r>
        <w:t>Maximális kormányszög</w:t>
      </w:r>
      <w:commentRangeEnd w:id="53"/>
      <w:r w:rsidR="004E3821">
        <w:rPr>
          <w:rStyle w:val="Jegyzethivatkozs"/>
        </w:rPr>
        <w:commentReference w:id="53"/>
      </w:r>
    </w:p>
    <w:p w14:paraId="0915F2EB" w14:textId="0E2CBA97" w:rsidR="00E85800" w:rsidRDefault="00E85800" w:rsidP="00800368">
      <w:pPr>
        <w:pStyle w:val="Listaszerbekezds"/>
        <w:numPr>
          <w:ilvl w:val="0"/>
          <w:numId w:val="23"/>
        </w:numPr>
        <w:spacing w:after="0"/>
        <w:ind w:left="1434" w:hanging="357"/>
      </w:pPr>
      <w:r>
        <w:t xml:space="preserve">Gyorsulás felbontása (a </w:t>
      </w:r>
      <w:proofErr w:type="spellStart"/>
      <w:r>
        <w:t>diszkretizáláshoz</w:t>
      </w:r>
      <w:proofErr w:type="spellEnd"/>
      <w:r>
        <w:t>)</w:t>
      </w:r>
    </w:p>
    <w:p w14:paraId="64FEDC5D" w14:textId="20C4A13D" w:rsidR="00E85800" w:rsidRDefault="00E85800" w:rsidP="00800368">
      <w:pPr>
        <w:pStyle w:val="Listaszerbekezds"/>
        <w:numPr>
          <w:ilvl w:val="0"/>
          <w:numId w:val="23"/>
        </w:numPr>
        <w:spacing w:after="0"/>
        <w:ind w:left="1434" w:hanging="357"/>
      </w:pPr>
      <w:r>
        <w:t>Kormányszög felbontása</w:t>
      </w:r>
      <w:r w:rsidR="00987DEF">
        <w:t xml:space="preserve"> </w:t>
      </w:r>
      <w:r>
        <w:t xml:space="preserve">(a </w:t>
      </w:r>
      <w:proofErr w:type="spellStart"/>
      <w:r>
        <w:t>diszkretizáláshoz</w:t>
      </w:r>
      <w:proofErr w:type="spellEnd"/>
      <w:r>
        <w:t>)</w:t>
      </w:r>
    </w:p>
    <w:p w14:paraId="326A5AA2" w14:textId="1348ECF2" w:rsidR="007A07AD" w:rsidRDefault="007A07AD" w:rsidP="007A07AD">
      <w:pPr>
        <w:pStyle w:val="Listaszerbekezds"/>
        <w:numPr>
          <w:ilvl w:val="0"/>
          <w:numId w:val="23"/>
        </w:numPr>
        <w:spacing w:after="0"/>
      </w:pPr>
      <w:r>
        <w:t>Alkalmazott időköz</w:t>
      </w:r>
    </w:p>
    <w:p w14:paraId="6B8B7090" w14:textId="33C79510" w:rsidR="00054892" w:rsidRDefault="00054892" w:rsidP="00054892">
      <w:proofErr w:type="gramStart"/>
      <w:r>
        <w:t>A pályára</w:t>
      </w:r>
      <w:proofErr w:type="gramEnd"/>
      <w:r>
        <w:t xml:space="preserve"> vonatkozó beállítások:</w:t>
      </w:r>
    </w:p>
    <w:p w14:paraId="5985080A" w14:textId="1F29F533" w:rsidR="00054892" w:rsidRDefault="00054892" w:rsidP="007A07AD">
      <w:pPr>
        <w:pStyle w:val="Listaszerbekezds"/>
        <w:numPr>
          <w:ilvl w:val="0"/>
          <w:numId w:val="24"/>
        </w:numPr>
        <w:spacing w:after="0"/>
        <w:ind w:left="1434" w:hanging="357"/>
      </w:pPr>
      <w:r>
        <w:t>Pálya kiválasztása</w:t>
      </w:r>
    </w:p>
    <w:p w14:paraId="2A284DD0" w14:textId="506EFB4C" w:rsidR="00054892" w:rsidRDefault="00054892" w:rsidP="00800368">
      <w:pPr>
        <w:pStyle w:val="Listaszerbekezds"/>
        <w:numPr>
          <w:ilvl w:val="0"/>
          <w:numId w:val="24"/>
        </w:numPr>
        <w:spacing w:after="0"/>
        <w:ind w:left="1434" w:hanging="357"/>
      </w:pPr>
      <w:r>
        <w:t>A tanítás során a pálya kirajzolása</w:t>
      </w:r>
    </w:p>
    <w:p w14:paraId="3DC8DC31" w14:textId="4B0F2A5A" w:rsidR="00054892" w:rsidRDefault="00054892" w:rsidP="00054892">
      <w:r>
        <w:t>Az vezérlő algoritmus paraméterei:</w:t>
      </w:r>
    </w:p>
    <w:p w14:paraId="1FD888F4" w14:textId="0566C452" w:rsidR="00054892" w:rsidRDefault="00054892" w:rsidP="00800368">
      <w:pPr>
        <w:pStyle w:val="Listaszerbekezds"/>
        <w:numPr>
          <w:ilvl w:val="0"/>
          <w:numId w:val="25"/>
        </w:numPr>
        <w:spacing w:after="0"/>
        <w:ind w:left="1434" w:hanging="357"/>
      </w:pPr>
      <w:r>
        <w:t>Epizódok száma</w:t>
      </w:r>
    </w:p>
    <w:p w14:paraId="52863A2E" w14:textId="1D4394E1" w:rsidR="00EA78E8" w:rsidRDefault="00EA78E8" w:rsidP="00800368">
      <w:pPr>
        <w:pStyle w:val="Listaszerbekezds"/>
        <w:numPr>
          <w:ilvl w:val="0"/>
          <w:numId w:val="25"/>
        </w:numPr>
        <w:spacing w:after="0"/>
        <w:ind w:left="1434" w:hanging="357"/>
      </w:pPr>
      <w:r>
        <w:t>Tanítás engedélyezése</w:t>
      </w:r>
    </w:p>
    <w:p w14:paraId="3C36B4B3" w14:textId="5606FA24" w:rsidR="00054892" w:rsidRDefault="00054892" w:rsidP="00800368">
      <w:pPr>
        <w:pStyle w:val="Listaszerbekezds"/>
        <w:numPr>
          <w:ilvl w:val="0"/>
          <w:numId w:val="25"/>
        </w:numPr>
        <w:spacing w:after="0"/>
        <w:ind w:left="1434" w:hanging="357"/>
      </w:pPr>
      <w:proofErr w:type="spellStart"/>
      <w:r>
        <w:t>Learning</w:t>
      </w:r>
      <w:proofErr w:type="spellEnd"/>
      <w:r>
        <w:t xml:space="preserve"> </w:t>
      </w:r>
      <w:proofErr w:type="spellStart"/>
      <w:r>
        <w:t>rate</w:t>
      </w:r>
      <w:proofErr w:type="spellEnd"/>
    </w:p>
    <w:p w14:paraId="64B724C5" w14:textId="3D4087B8" w:rsidR="00054892" w:rsidRDefault="00054892" w:rsidP="00800368">
      <w:pPr>
        <w:pStyle w:val="Listaszerbekezds"/>
        <w:numPr>
          <w:ilvl w:val="0"/>
          <w:numId w:val="25"/>
        </w:numPr>
        <w:spacing w:after="0"/>
        <w:ind w:left="1434" w:hanging="357"/>
      </w:pPr>
      <w:r>
        <w:t>Algoritmus kiválasztása</w:t>
      </w:r>
    </w:p>
    <w:p w14:paraId="6FA36B2B" w14:textId="5C87D244" w:rsidR="00054892" w:rsidRDefault="00054892" w:rsidP="00800368">
      <w:pPr>
        <w:pStyle w:val="Listaszerbekezds"/>
        <w:numPr>
          <w:ilvl w:val="0"/>
          <w:numId w:val="25"/>
        </w:numPr>
        <w:spacing w:after="0"/>
        <w:ind w:left="1434" w:hanging="357"/>
      </w:pPr>
      <w:r>
        <w:t>Neurális háló</w:t>
      </w:r>
      <w:r w:rsidR="00AA429B">
        <w:t xml:space="preserve"> modell</w:t>
      </w:r>
      <w:r>
        <w:t xml:space="preserve"> betöltése</w:t>
      </w:r>
    </w:p>
    <w:p w14:paraId="619A5C1C" w14:textId="55D0BE4F" w:rsidR="00AA429B" w:rsidRDefault="00AA429B" w:rsidP="00800368">
      <w:pPr>
        <w:pStyle w:val="Listaszerbekezds"/>
        <w:numPr>
          <w:ilvl w:val="0"/>
          <w:numId w:val="25"/>
        </w:numPr>
        <w:spacing w:after="0"/>
        <w:ind w:left="1434" w:hanging="357"/>
      </w:pPr>
      <w:r>
        <w:t>Neurális háló súlyainak betöltése</w:t>
      </w:r>
    </w:p>
    <w:p w14:paraId="4421C91F" w14:textId="50E99A94" w:rsidR="000936C0" w:rsidRDefault="000936C0" w:rsidP="00800368">
      <w:pPr>
        <w:pStyle w:val="Listaszerbekezds"/>
        <w:numPr>
          <w:ilvl w:val="0"/>
          <w:numId w:val="25"/>
        </w:numPr>
        <w:spacing w:after="0"/>
        <w:ind w:left="1434" w:hanging="357"/>
      </w:pPr>
      <w:r>
        <w:t>Neurális háló szerkezete</w:t>
      </w:r>
    </w:p>
    <w:p w14:paraId="1901EA89" w14:textId="5FBA021F" w:rsidR="00054892" w:rsidRDefault="00054892" w:rsidP="00800368">
      <w:pPr>
        <w:pStyle w:val="Listaszerbekezds"/>
        <w:numPr>
          <w:ilvl w:val="0"/>
          <w:numId w:val="25"/>
        </w:numPr>
        <w:spacing w:after="0"/>
        <w:ind w:left="1434" w:hanging="357"/>
      </w:pPr>
      <w:r>
        <w:t>Neurális háló mentése a tanítás végén</w:t>
      </w:r>
    </w:p>
    <w:p w14:paraId="7DF05BA4" w14:textId="347329E5" w:rsidR="00054892" w:rsidRDefault="00AA429B" w:rsidP="00800368">
      <w:pPr>
        <w:pStyle w:val="Listaszerbekezds"/>
        <w:numPr>
          <w:ilvl w:val="0"/>
          <w:numId w:val="25"/>
        </w:numPr>
        <w:spacing w:after="0"/>
        <w:ind w:left="1434" w:hanging="357"/>
      </w:pPr>
      <w:proofErr w:type="spellStart"/>
      <w:r w:rsidRPr="00AA429B">
        <w:rPr>
          <w:i/>
        </w:rPr>
        <w:t>Prioritised</w:t>
      </w:r>
      <w:proofErr w:type="spellEnd"/>
      <w:r w:rsidRPr="00AA429B">
        <w:rPr>
          <w:i/>
        </w:rPr>
        <w:t xml:space="preserve"> </w:t>
      </w:r>
      <w:proofErr w:type="spellStart"/>
      <w:r w:rsidRPr="00AA429B">
        <w:rPr>
          <w:i/>
        </w:rPr>
        <w:t>experience</w:t>
      </w:r>
      <w:proofErr w:type="spellEnd"/>
      <w:r w:rsidRPr="00AA429B">
        <w:rPr>
          <w:i/>
        </w:rPr>
        <w:t xml:space="preserve"> </w:t>
      </w:r>
      <w:proofErr w:type="spellStart"/>
      <w:r w:rsidRPr="00AA429B">
        <w:rPr>
          <w:i/>
        </w:rPr>
        <w:t>replay</w:t>
      </w:r>
      <w:proofErr w:type="spellEnd"/>
      <w:r>
        <w:t xml:space="preserve"> használata</w:t>
      </w:r>
    </w:p>
    <w:p w14:paraId="411AF522" w14:textId="47BC6DD9" w:rsidR="000936C0" w:rsidRDefault="000936C0" w:rsidP="00800368">
      <w:pPr>
        <w:pStyle w:val="Listaszerbekezds"/>
        <w:numPr>
          <w:ilvl w:val="0"/>
          <w:numId w:val="25"/>
        </w:numPr>
        <w:spacing w:after="0"/>
        <w:ind w:left="1434" w:hanging="357"/>
      </w:pPr>
      <w:proofErr w:type="spellStart"/>
      <w:r>
        <w:t>Exploration</w:t>
      </w:r>
      <w:proofErr w:type="spellEnd"/>
      <w:r>
        <w:t xml:space="preserve"> </w:t>
      </w:r>
      <w:proofErr w:type="spellStart"/>
      <w:r>
        <w:t>decay</w:t>
      </w:r>
      <w:proofErr w:type="spellEnd"/>
      <w:r>
        <w:t xml:space="preserve"> mértéke</w:t>
      </w:r>
      <w:r w:rsidR="00A80E58">
        <w:t xml:space="preserve"> (1/n)</w:t>
      </w:r>
    </w:p>
    <w:p w14:paraId="1847F678" w14:textId="28A714B7" w:rsidR="00054892" w:rsidRDefault="00054892" w:rsidP="00800368">
      <w:pPr>
        <w:pStyle w:val="Listaszerbekezds"/>
        <w:numPr>
          <w:ilvl w:val="0"/>
          <w:numId w:val="25"/>
        </w:numPr>
        <w:spacing w:after="0"/>
        <w:ind w:left="1434" w:hanging="357"/>
      </w:pPr>
      <w:r>
        <w:t xml:space="preserve">Diszkont </w:t>
      </w:r>
      <w:proofErr w:type="gramStart"/>
      <w:r>
        <w:t>faktor</w:t>
      </w:r>
      <w:proofErr w:type="gramEnd"/>
    </w:p>
    <w:p w14:paraId="3A81F795" w14:textId="20904A33" w:rsidR="00054892" w:rsidRDefault="00054892" w:rsidP="00800368">
      <w:pPr>
        <w:pStyle w:val="Listaszerbekezds"/>
        <w:numPr>
          <w:ilvl w:val="0"/>
          <w:numId w:val="25"/>
        </w:numPr>
        <w:spacing w:after="0"/>
        <w:ind w:left="1434" w:hanging="357"/>
      </w:pPr>
      <w:r>
        <w:t>Mini batch mérete</w:t>
      </w:r>
    </w:p>
    <w:p w14:paraId="5A7B5460" w14:textId="434F6DCD" w:rsidR="00054892" w:rsidRDefault="00054892" w:rsidP="00800368">
      <w:pPr>
        <w:pStyle w:val="Listaszerbekezds"/>
        <w:numPr>
          <w:ilvl w:val="0"/>
          <w:numId w:val="25"/>
        </w:numPr>
        <w:spacing w:after="0"/>
        <w:ind w:left="1434" w:hanging="357"/>
      </w:pPr>
      <w:proofErr w:type="spellStart"/>
      <w:r w:rsidRPr="00AA429B">
        <w:rPr>
          <w:i/>
        </w:rPr>
        <w:t>Experience</w:t>
      </w:r>
      <w:proofErr w:type="spellEnd"/>
      <w:r w:rsidRPr="00AA429B">
        <w:rPr>
          <w:i/>
        </w:rPr>
        <w:t xml:space="preserve"> </w:t>
      </w:r>
      <w:proofErr w:type="spellStart"/>
      <w:r w:rsidRPr="00AA429B">
        <w:rPr>
          <w:i/>
        </w:rPr>
        <w:t>replay</w:t>
      </w:r>
      <w:proofErr w:type="spellEnd"/>
      <w:r>
        <w:t xml:space="preserve"> memória mérete</w:t>
      </w:r>
    </w:p>
    <w:p w14:paraId="593436ED" w14:textId="66B58FCE" w:rsidR="00EA78E8" w:rsidRDefault="00617E57" w:rsidP="007A07AD">
      <w:pPr>
        <w:pStyle w:val="Kp"/>
      </w:pPr>
      <w:r w:rsidRPr="00617E57">
        <w:rPr>
          <w:noProof/>
          <w:lang w:eastAsia="hu-HU"/>
        </w:rPr>
        <w:lastRenderedPageBreak/>
        <w:t xml:space="preserve"> </w:t>
      </w:r>
      <w:r w:rsidR="007A07AD" w:rsidRPr="007A07AD">
        <w:drawing>
          <wp:inline distT="0" distB="0" distL="0" distR="0" wp14:anchorId="5E5AC5C0" wp14:editId="1A9B228E">
            <wp:extent cx="5332959" cy="3634740"/>
            <wp:effectExtent l="0" t="0" r="127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774" cy="3660513"/>
                    </a:xfrm>
                    <a:prstGeom prst="rect">
                      <a:avLst/>
                    </a:prstGeom>
                  </pic:spPr>
                </pic:pic>
              </a:graphicData>
            </a:graphic>
          </wp:inline>
        </w:drawing>
      </w:r>
    </w:p>
    <w:p w14:paraId="4906C1D1" w14:textId="7BA29239" w:rsidR="00EA78E8" w:rsidRDefault="00EA78E8" w:rsidP="00EA78E8">
      <w:r>
        <w:t xml:space="preserve">A </w:t>
      </w:r>
      <w:r w:rsidR="007112B5">
        <w:t xml:space="preserve">szükséges beállítások után a </w:t>
      </w:r>
      <w:r>
        <w:t xml:space="preserve">„GO” gombra kattintás indítja a tanítást, és </w:t>
      </w:r>
      <w:proofErr w:type="gramStart"/>
      <w:r>
        <w:t>automatikusan</w:t>
      </w:r>
      <w:proofErr w:type="gramEnd"/>
      <w:r>
        <w:t xml:space="preserve"> átvált a szimulátor oldalra. Ez két részből áll. Az oldal bal felén található a pálya, ahol nyomon tudjuk követni, hogy az autó jelenleg milyen ívet követ. Az oldal jobb oldalán pedig egyéb</w:t>
      </w:r>
      <w:r w:rsidR="00DE6812">
        <w:t xml:space="preserve"> kontrol gombok találhatóak. A </w:t>
      </w:r>
      <w:proofErr w:type="spellStart"/>
      <w:r w:rsidR="00DE6812">
        <w:t>S</w:t>
      </w:r>
      <w:r>
        <w:t>ettings</w:t>
      </w:r>
      <w:proofErr w:type="spellEnd"/>
      <w:r>
        <w:t xml:space="preserve"> gombbal visszajutunk a beállítások oldalra. A DEBUG gomb a </w:t>
      </w:r>
      <w:proofErr w:type="spellStart"/>
      <w:r>
        <w:t>debugoláshoz</w:t>
      </w:r>
      <w:proofErr w:type="spellEnd"/>
      <w:r>
        <w:t xml:space="preserve"> fontosa</w:t>
      </w:r>
      <w:r w:rsidR="003C488F">
        <w:t xml:space="preserve">bb </w:t>
      </w:r>
      <w:proofErr w:type="gramStart"/>
      <w:r w:rsidR="003C488F">
        <w:t>információkat</w:t>
      </w:r>
      <w:proofErr w:type="gramEnd"/>
      <w:r w:rsidR="003C488F">
        <w:t xml:space="preserve"> ír ki a konzolr</w:t>
      </w:r>
      <w:r>
        <w:t xml:space="preserve">a. A </w:t>
      </w:r>
      <w:r w:rsidR="00987DEF">
        <w:t>Test</w:t>
      </w:r>
      <w:r>
        <w:t xml:space="preserve"> gomb </w:t>
      </w:r>
      <w:r w:rsidR="00987DEF">
        <w:t xml:space="preserve">megnyomásával a következő körben az algoritmus figyelmen kívül hagyja a felfedező algoritmust és kizárólag a vezérlő algoritmustól kapott </w:t>
      </w:r>
      <w:proofErr w:type="gramStart"/>
      <w:r w:rsidR="00987DEF">
        <w:t>akciókra</w:t>
      </w:r>
      <w:proofErr w:type="gramEnd"/>
      <w:r w:rsidR="00987DEF">
        <w:t xml:space="preserve"> hagyatkozik, így futás közben is megnézhetjük, hogy addig mit tanult meg. Ez minden századik lépésben</w:t>
      </w:r>
      <w:r w:rsidR="007112B5">
        <w:t xml:space="preserve"> </w:t>
      </w:r>
      <w:proofErr w:type="gramStart"/>
      <w:r w:rsidR="007112B5">
        <w:t>automatikusan</w:t>
      </w:r>
      <w:proofErr w:type="gramEnd"/>
      <w:r w:rsidR="00987DEF">
        <w:t xml:space="preserve"> lefut és a legjobb eredményt elérő háló súlyait elmenti későbbi felhasználásra. Ezen kívül e</w:t>
      </w:r>
      <w:r>
        <w:t xml:space="preserve">gy </w:t>
      </w:r>
      <w:proofErr w:type="spellStart"/>
      <w:r w:rsidRPr="00DE6812">
        <w:rPr>
          <w:i/>
        </w:rPr>
        <w:t>progressbar</w:t>
      </w:r>
      <w:r>
        <w:t>-on</w:t>
      </w:r>
      <w:proofErr w:type="spellEnd"/>
      <w:r>
        <w:t xml:space="preserve">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legutolsó száz epizód összes jutalmának átlagát, az eddig elért leg</w:t>
      </w:r>
      <w:r w:rsidR="007112B5">
        <w:t>gyorsabban teljesített</w:t>
      </w:r>
      <w:r w:rsidR="00987DEF">
        <w:t xml:space="preserve"> teszt kör</w:t>
      </w:r>
      <w:r w:rsidR="0025472C">
        <w:t xml:space="preserve"> eredményt, illetve, hogy ez melyik epizódban történt.</w:t>
      </w:r>
      <w:r w:rsidR="004B05C3">
        <w:t xml:space="preserve"> A </w:t>
      </w:r>
      <w:proofErr w:type="spellStart"/>
      <w:r w:rsidR="004B05C3">
        <w:t>Draw</w:t>
      </w:r>
      <w:proofErr w:type="spellEnd"/>
      <w:r w:rsidR="004B05C3">
        <w:t xml:space="preserve"> </w:t>
      </w:r>
      <w:proofErr w:type="spellStart"/>
      <w:r w:rsidR="004B05C3">
        <w:t>track</w:t>
      </w:r>
      <w:proofErr w:type="spellEnd"/>
      <w:r w:rsidR="004B05C3">
        <w:t xml:space="preserve"> </w:t>
      </w:r>
      <w:proofErr w:type="spellStart"/>
      <w:r w:rsidR="004B05C3" w:rsidRPr="00DE6812">
        <w:rPr>
          <w:i/>
        </w:rPr>
        <w:t>checkbox</w:t>
      </w:r>
      <w:proofErr w:type="spellEnd"/>
      <w:r w:rsidR="004B05C3">
        <w:t xml:space="preserve"> a pálya és az autó kirajzolását állítja, így annak beikszelése után nyomon tudjuk követni, hogy az autó éppen milyen íven halad. Bekapcsolt állap</w:t>
      </w:r>
      <w:r w:rsidR="00D462C7">
        <w:t>otban ez nagymértékben lassítja</w:t>
      </w:r>
      <w:r w:rsidR="004B05C3">
        <w:t xml:space="preserve"> a program futását, így alapesetbe ez ki van kapcsolva.</w:t>
      </w:r>
    </w:p>
    <w:p w14:paraId="221AAC6D" w14:textId="5B3DD3C4" w:rsidR="0070011A" w:rsidRDefault="0070011A" w:rsidP="0070011A">
      <w:pPr>
        <w:pStyle w:val="Kp"/>
      </w:pPr>
      <w:r>
        <w:rPr>
          <w:noProof/>
          <w:lang w:eastAsia="hu-HU"/>
        </w:rPr>
        <w:lastRenderedPageBreak/>
        <w:drawing>
          <wp:inline distT="0" distB="0" distL="0" distR="0" wp14:anchorId="6DF1E12A" wp14:editId="4F72BCC7">
            <wp:extent cx="5352567" cy="3436620"/>
            <wp:effectExtent l="0" t="0" r="63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879" cy="3458008"/>
                    </a:xfrm>
                    <a:prstGeom prst="rect">
                      <a:avLst/>
                    </a:prstGeom>
                  </pic:spPr>
                </pic:pic>
              </a:graphicData>
            </a:graphic>
          </wp:inline>
        </w:drawing>
      </w:r>
    </w:p>
    <w:p w14:paraId="7941B619" w14:textId="214CC417" w:rsidR="00844900" w:rsidRDefault="00844900" w:rsidP="00844900">
      <w:pPr>
        <w:pStyle w:val="Cmsor3"/>
      </w:pPr>
      <w:bookmarkStart w:id="54" w:name="_Toc499139932"/>
      <w:r>
        <w:t>Szimulátor felépítése</w:t>
      </w:r>
      <w:bookmarkEnd w:id="54"/>
    </w:p>
    <w:p w14:paraId="190B6BD1" w14:textId="04B70ABF" w:rsidR="0070011A" w:rsidRDefault="0070011A" w:rsidP="0070011A">
      <w:r>
        <w:t>A szimulátor öt főbb részből áll. Az egyik a grafikus felhasználói felület, amely lehetővé teszi a beállítások módosítását, tárolását, illetve a tanulási foly</w:t>
      </w:r>
      <w:r w:rsidR="00DF4326">
        <w:t>amat n</w:t>
      </w:r>
      <w:r>
        <w:t>y</w:t>
      </w:r>
      <w:r w:rsidR="00DF4326">
        <w:t>o</w:t>
      </w:r>
      <w:r>
        <w:t>mon követését. A</w:t>
      </w:r>
      <w:r w:rsidR="002E39A7">
        <w:t>z</w:t>
      </w:r>
      <w:r>
        <w:t xml:space="preserve"> </w:t>
      </w:r>
      <w:proofErr w:type="spellStart"/>
      <w:r w:rsidRPr="00DE6812">
        <w:rPr>
          <w:i/>
        </w:rPr>
        <w:t>environment</w:t>
      </w:r>
      <w:proofErr w:type="spellEnd"/>
      <w:r>
        <w:t xml:space="preserve"> tartalmazza a pályára</w:t>
      </w:r>
      <w:r w:rsidR="00DF4326">
        <w:t xml:space="preserve"> és környezetre</w:t>
      </w:r>
      <w:r>
        <w:t xml:space="preserve"> vonatkozó </w:t>
      </w:r>
      <w:proofErr w:type="gramStart"/>
      <w:r>
        <w:t>információkat</w:t>
      </w:r>
      <w:proofErr w:type="gramEnd"/>
      <w:r>
        <w:t xml:space="preserve">. Ez számolja ki a differenciál egyenletek megoldásával az autó </w:t>
      </w:r>
      <w:proofErr w:type="gramStart"/>
      <w:r>
        <w:t>aktuális</w:t>
      </w:r>
      <w:proofErr w:type="gramEnd"/>
      <w:r>
        <w:t xml:space="preserve"> pozícióját, az autó szenzor adatait, illetve a</w:t>
      </w:r>
      <w:r w:rsidR="002E39A7">
        <w:t>z egyes döntések utáni jutalmat és ezt átadja az autónak</w:t>
      </w:r>
      <w:r>
        <w:t xml:space="preserve">. Az </w:t>
      </w:r>
      <w:proofErr w:type="spellStart"/>
      <w:r w:rsidRPr="00DE6812">
        <w:rPr>
          <w:i/>
        </w:rPr>
        <w:t>experience</w:t>
      </w:r>
      <w:proofErr w:type="spellEnd"/>
      <w:r w:rsidRPr="00DE6812">
        <w:rPr>
          <w:i/>
        </w:rPr>
        <w:t xml:space="preserve"> </w:t>
      </w:r>
      <w:proofErr w:type="spellStart"/>
      <w:r w:rsidRPr="00DE6812">
        <w:rPr>
          <w:i/>
        </w:rPr>
        <w:t>replay</w:t>
      </w:r>
      <w:proofErr w:type="spellEnd"/>
      <w:r>
        <w:t xml:space="preserve"> memória, ami az egyes megtapasztalt állapotátmenetekre vonatkozó </w:t>
      </w:r>
      <w:proofErr w:type="gramStart"/>
      <w:r>
        <w:t>információkat</w:t>
      </w:r>
      <w:proofErr w:type="gramEnd"/>
      <w:r>
        <w:t xml:space="preserve"> tárolja és mintavételezi azt a neurális háló számára. A neurális háló pedig a kapott tanító adatok segítségével tanulja meg a megfelelő vezérlést, és szolgáltat</w:t>
      </w:r>
      <w:r w:rsidR="002E39A7">
        <w:t>j</w:t>
      </w:r>
      <w:r>
        <w:t>a a be</w:t>
      </w:r>
      <w:r w:rsidR="002E39A7">
        <w:t>a</w:t>
      </w:r>
      <w:r>
        <w:t xml:space="preserve">vatkozó jelet. </w:t>
      </w:r>
    </w:p>
    <w:p w14:paraId="54C9E016" w14:textId="4BC77B92" w:rsidR="002E39A7" w:rsidRDefault="002E39A7" w:rsidP="002E39A7">
      <w:pPr>
        <w:pStyle w:val="Kp"/>
      </w:pPr>
      <w:r>
        <w:rPr>
          <w:noProof/>
          <w:lang w:eastAsia="hu-HU"/>
        </w:rPr>
        <w:lastRenderedPageBreak/>
        <w:drawing>
          <wp:inline distT="0" distB="0" distL="0" distR="0" wp14:anchorId="73233212" wp14:editId="47A50C3A">
            <wp:extent cx="5433141" cy="291846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335" cy="2957777"/>
                    </a:xfrm>
                    <a:prstGeom prst="rect">
                      <a:avLst/>
                    </a:prstGeom>
                  </pic:spPr>
                </pic:pic>
              </a:graphicData>
            </a:graphic>
          </wp:inline>
        </w:drawing>
      </w:r>
    </w:p>
    <w:p w14:paraId="3EDC6934" w14:textId="77777777" w:rsidR="004C4066" w:rsidRPr="004C4066" w:rsidRDefault="004C4066" w:rsidP="004C4066">
      <w:pPr>
        <w:pStyle w:val="Kpalrs"/>
      </w:pPr>
    </w:p>
    <w:p w14:paraId="2493CA4F" w14:textId="4AE02069" w:rsidR="00F34DC8" w:rsidRDefault="002E39A7" w:rsidP="0070011A">
      <w:pPr>
        <w:rPr>
          <w:shd w:val="clear" w:color="auto" w:fill="FFFFFF"/>
        </w:rPr>
      </w:pPr>
      <w:r>
        <w:t xml:space="preserve"> </w:t>
      </w:r>
      <w:r w:rsidR="00271630">
        <w:t xml:space="preserve">A megtapasztalt állapotátmenetek és az értük járó jutalmak tárolására szolgáló </w:t>
      </w:r>
      <w:proofErr w:type="spellStart"/>
      <w:r w:rsidR="00271630" w:rsidRPr="00DE6812">
        <w:rPr>
          <w:i/>
        </w:rPr>
        <w:t>experience</w:t>
      </w:r>
      <w:proofErr w:type="spellEnd"/>
      <w:r w:rsidR="00271630" w:rsidRPr="00DE6812">
        <w:rPr>
          <w:i/>
        </w:rPr>
        <w:t xml:space="preserve"> </w:t>
      </w:r>
      <w:proofErr w:type="spellStart"/>
      <w:r w:rsidR="00271630" w:rsidRPr="00DE6812">
        <w:rPr>
          <w:i/>
        </w:rPr>
        <w:t>replay</w:t>
      </w:r>
      <w:proofErr w:type="spellEnd"/>
      <w:r w:rsidR="00271630" w:rsidRPr="00DE6812">
        <w:rPr>
          <w:i/>
        </w:rPr>
        <w:t xml:space="preserve"> </w:t>
      </w:r>
      <w:proofErr w:type="spellStart"/>
      <w:r w:rsidR="00271630" w:rsidRPr="00DE6812">
        <w:rPr>
          <w:i/>
        </w:rPr>
        <w:t>memory</w:t>
      </w:r>
      <w:proofErr w:type="spellEnd"/>
      <w:r w:rsidR="00271630">
        <w:t xml:space="preserve">-t a Pythonhoz írt egy modul, a </w:t>
      </w:r>
      <w:proofErr w:type="spellStart"/>
      <w:r w:rsidR="00271630">
        <w:t>Pandas</w:t>
      </w:r>
      <w:proofErr w:type="spellEnd"/>
      <w:r w:rsidR="00271630">
        <w:t xml:space="preserve"> segítségével valósítottam meg. Ez egy adatok </w:t>
      </w:r>
      <w:r w:rsidR="00F34DC8">
        <w:t xml:space="preserve">kezelésére írt </w:t>
      </w:r>
      <w:proofErr w:type="spellStart"/>
      <w:r w:rsidR="00F34DC8" w:rsidRPr="00DE6812">
        <w:rPr>
          <w:i/>
        </w:rPr>
        <w:t>open</w:t>
      </w:r>
      <w:proofErr w:type="spellEnd"/>
      <w:r w:rsidR="00F34DC8" w:rsidRPr="00DE6812">
        <w:rPr>
          <w:i/>
        </w:rPr>
        <w:t xml:space="preserve"> </w:t>
      </w:r>
      <w:proofErr w:type="spellStart"/>
      <w:r w:rsidR="00F34DC8" w:rsidRPr="00DE6812">
        <w:rPr>
          <w:i/>
        </w:rPr>
        <w:t>source</w:t>
      </w:r>
      <w:proofErr w:type="spellEnd"/>
      <w:r w:rsidR="00F34DC8" w:rsidRPr="00DE6812">
        <w:rPr>
          <w:i/>
        </w:rPr>
        <w:t xml:space="preserve"> </w:t>
      </w:r>
      <w:proofErr w:type="spellStart"/>
      <w:r w:rsidR="00F34DC8" w:rsidRPr="00DE6812">
        <w:rPr>
          <w:i/>
          <w:shd w:val="clear" w:color="auto" w:fill="FFFFFF"/>
        </w:rPr>
        <w:t>package</w:t>
      </w:r>
      <w:proofErr w:type="spellEnd"/>
      <w:r w:rsidR="00F34DC8">
        <w:rPr>
          <w:shd w:val="clear" w:color="auto" w:fill="FFFFFF"/>
        </w:rPr>
        <w:t xml:space="preserve">, amely kiválóan alkalmas az adatok tárolására és </w:t>
      </w:r>
      <w:proofErr w:type="gramStart"/>
      <w:r w:rsidR="00F34DC8">
        <w:rPr>
          <w:shd w:val="clear" w:color="auto" w:fill="FFFFFF"/>
        </w:rPr>
        <w:t>analizálására</w:t>
      </w:r>
      <w:proofErr w:type="gramEnd"/>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w:t>
      </w:r>
      <w:proofErr w:type="gramStart"/>
      <w:r w:rsidR="00F34DC8">
        <w:rPr>
          <w:shd w:val="clear" w:color="auto" w:fill="FFFFFF"/>
        </w:rPr>
        <w:t>struktúrája</w:t>
      </w:r>
      <w:proofErr w:type="gramEnd"/>
      <w:r w:rsidR="00F34DC8">
        <w:rPr>
          <w:shd w:val="clear" w:color="auto" w:fill="FFFFFF"/>
        </w:rPr>
        <w:t>:</w:t>
      </w:r>
    </w:p>
    <w:p w14:paraId="2C484912" w14:textId="7DDCA239" w:rsidR="0070011A" w:rsidRDefault="00DF4326" w:rsidP="0070011A">
      <w:r>
        <w:rPr>
          <w:shd w:val="clear" w:color="auto" w:fill="FFFFFF"/>
        </w:rPr>
        <w:t>[</w:t>
      </w:r>
      <w:r w:rsidR="0070011A">
        <w:rPr>
          <w:shd w:val="clear" w:color="auto" w:fill="FFFFFF"/>
        </w:rPr>
        <w:t>STATE</w:t>
      </w:r>
      <w:proofErr w:type="gramStart"/>
      <w:r w:rsidR="0070011A">
        <w:rPr>
          <w:shd w:val="clear" w:color="auto" w:fill="FFFFFF"/>
        </w:rPr>
        <w:t>,ACTION</w:t>
      </w:r>
      <w:proofErr w:type="gramEnd"/>
      <w:r w:rsidR="0070011A">
        <w:rPr>
          <w:shd w:val="clear" w:color="auto" w:fill="FFFFFF"/>
        </w:rPr>
        <w:t xml:space="preserve">,REWARD,NEXT </w:t>
      </w:r>
      <w:proofErr w:type="spellStart"/>
      <w:r w:rsidR="0070011A">
        <w:rPr>
          <w:shd w:val="clear" w:color="auto" w:fill="FFFFFF"/>
        </w:rPr>
        <w:t>STATE</w:t>
      </w:r>
      <w:r w:rsidR="00F34DC8">
        <w:rPr>
          <w:shd w:val="clear" w:color="auto" w:fill="FFFFFF"/>
        </w:rPr>
        <w:t>,OVER,id</w:t>
      </w:r>
      <w:proofErr w:type="spellEnd"/>
      <w:r w:rsidR="00F34DC8">
        <w:rPr>
          <w:shd w:val="clear" w:color="auto" w:fill="FFFFFF"/>
        </w:rPr>
        <w:t>, p</w:t>
      </w:r>
      <w:r w:rsidR="00ED2BB2">
        <w:rPr>
          <w:shd w:val="clear" w:color="auto" w:fill="FFFFFF"/>
        </w:rPr>
        <w:t>]</w:t>
      </w:r>
      <w:r w:rsidR="00271630">
        <w:t xml:space="preserve"> </w:t>
      </w:r>
    </w:p>
    <w:p w14:paraId="72A81501" w14:textId="7EB9AC1D" w:rsidR="0070011A" w:rsidRPr="00844900" w:rsidRDefault="0070011A" w:rsidP="0070011A">
      <w:pPr>
        <w:ind w:firstLine="0"/>
      </w:pPr>
      <w:r>
        <w:t xml:space="preserve">Itt az </w:t>
      </w:r>
      <w:proofErr w:type="spellStart"/>
      <w:r>
        <w:t>id</w:t>
      </w:r>
      <w:proofErr w:type="spellEnd"/>
      <w:r>
        <w:t xml:space="preserve"> a STATE</w:t>
      </w:r>
      <w:proofErr w:type="gramStart"/>
      <w:r>
        <w:t>,ACTION</w:t>
      </w:r>
      <w:proofErr w:type="gramEnd"/>
      <w:r>
        <w:t xml:space="preserve">,REWARD, NEXT STATE és OVER felhasználásával készült </w:t>
      </w:r>
      <w:r w:rsidR="00DE6812">
        <w:t xml:space="preserve">md5 </w:t>
      </w:r>
      <w:proofErr w:type="spellStart"/>
      <w:r>
        <w:t>hash</w:t>
      </w:r>
      <w:proofErr w:type="spellEnd"/>
      <w:r>
        <w:t>, amit</w:t>
      </w:r>
      <w:r w:rsidR="00EC41F6">
        <w:t xml:space="preserve"> szükség esetén</w:t>
      </w:r>
      <w:r>
        <w:t xml:space="preserve"> a memóriában található állapot át</w:t>
      </w:r>
      <w:r w:rsidR="00EC41F6">
        <w:t xml:space="preserve">meneteket </w:t>
      </w:r>
      <w:proofErr w:type="spellStart"/>
      <w:r w:rsidR="00EC41F6">
        <w:t>duplikáció</w:t>
      </w:r>
      <w:proofErr w:type="spellEnd"/>
      <w:r w:rsidR="00EC41F6">
        <w:t xml:space="preserve"> mentesítésére lehet használni</w:t>
      </w:r>
      <w:r>
        <w:t xml:space="preserve">. A p pedig a </w:t>
      </w:r>
      <w:proofErr w:type="spellStart"/>
      <w:r w:rsidRPr="00DE6812">
        <w:rPr>
          <w:i/>
        </w:rPr>
        <w:t>prioritised</w:t>
      </w:r>
      <w:proofErr w:type="spellEnd"/>
      <w:r w:rsidRPr="00DE6812">
        <w:rPr>
          <w:i/>
        </w:rPr>
        <w:t xml:space="preserve"> </w:t>
      </w:r>
      <w:proofErr w:type="spellStart"/>
      <w:r w:rsidRPr="00DE6812">
        <w:rPr>
          <w:i/>
        </w:rPr>
        <w:t>experience</w:t>
      </w:r>
      <w:proofErr w:type="spellEnd"/>
      <w:r w:rsidRPr="00DE6812">
        <w:rPr>
          <w:i/>
        </w:rPr>
        <w:t xml:space="preserve"> </w:t>
      </w:r>
      <w:proofErr w:type="spellStart"/>
      <w:r w:rsidRPr="00DE6812">
        <w:rPr>
          <w:i/>
        </w:rPr>
        <w:t>replay</w:t>
      </w:r>
      <w:proofErr w:type="spellEnd"/>
      <w:r>
        <w:t xml:space="preserve"> implementálásához használt </w:t>
      </w:r>
      <w:proofErr w:type="gramStart"/>
      <w:r>
        <w:t>prioritás változó</w:t>
      </w:r>
      <w:proofErr w:type="gramEnd"/>
      <w:r>
        <w:t>, amely megmondja, hogy a mini-batchek mintavételezésénél milyen prioritással számítson az adott állapotátmenet az eloszlásba.</w:t>
      </w:r>
    </w:p>
    <w:p w14:paraId="2270B657" w14:textId="26C72A9A" w:rsidR="009B6D9F" w:rsidRDefault="00733DD9" w:rsidP="009B6D9F">
      <w:pPr>
        <w:pStyle w:val="Cmsor2"/>
      </w:pPr>
      <w:bookmarkStart w:id="55" w:name="_Toc499139933"/>
      <w:r>
        <w:t>Kinematikai modell</w:t>
      </w:r>
      <w:bookmarkEnd w:id="55"/>
    </w:p>
    <w:p w14:paraId="4229FC82" w14:textId="1679CCDF" w:rsidR="00C525C0" w:rsidRDefault="00844900" w:rsidP="00630239">
      <w:r>
        <w:t xml:space="preserve">Az autó kinematikai modelljének egy egyszerű kinematikai </w:t>
      </w:r>
      <w:commentRangeStart w:id="56"/>
      <w:r>
        <w:t>bicikli</w:t>
      </w:r>
      <w:commentRangeEnd w:id="56"/>
      <w:r w:rsidR="005A77ED">
        <w:rPr>
          <w:rStyle w:val="Jegyzethivatkozs"/>
        </w:rPr>
        <w:commentReference w:id="56"/>
      </w:r>
      <w:r>
        <w:t xml:space="preserve"> modellt alkalmaztam.</w:t>
      </w:r>
      <w:r w:rsidR="005A77ED">
        <w:t xml:space="preserve"> Feltételezzük, hogy az autó súlypontja az alapterületének a közepén helyezkedik el, magassága elhanyagolható, és a tömege is, így nem foglalkozunk a tehetetlenségével. Az autó mozgását közelíthetjük egy a hossztengelyé</w:t>
      </w:r>
      <w:r w:rsidR="00EC41F6">
        <w:t xml:space="preserve">re illesztett bicikliével, melynek </w:t>
      </w:r>
      <w:r w:rsidR="005A77ED">
        <w:t xml:space="preserve">csak az első kerekét tudjuk kormányozni. Az esetleges megcsúszásoktól jelen dolgozatban eltekintünk. Ekkor felírhatjuk a modell mozgásának differenciál </w:t>
      </w:r>
      <w:r w:rsidR="00C525C0">
        <w:t>egyenleteit,</w:t>
      </w:r>
      <w:r w:rsidR="005A77ED">
        <w:t xml:space="preserve"> amelyek a </w:t>
      </w:r>
      <w:proofErr w:type="spellStart"/>
      <w:r w:rsidR="005A77ED">
        <w:t>kö</w:t>
      </w:r>
      <w:r w:rsidR="00C525C0">
        <w:t>vetkezőek</w:t>
      </w:r>
      <w:proofErr w:type="spellEnd"/>
      <w:r w:rsidR="00C525C0">
        <w:t>:</w:t>
      </w:r>
    </w:p>
    <w:p w14:paraId="22C9C51B" w14:textId="4C7BBDB7"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315E0C90" w14:textId="77777777" w:rsidR="00630239" w:rsidRDefault="00630239" w:rsidP="00630239">
      <w:pPr>
        <w:pStyle w:val="Kp"/>
      </w:pPr>
      <w:r>
        <w:rPr>
          <w:noProof/>
          <w:lang w:eastAsia="hu-HU"/>
        </w:rPr>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9078" cy="2552399"/>
                    </a:xfrm>
                    <a:prstGeom prst="rect">
                      <a:avLst/>
                    </a:prstGeom>
                  </pic:spPr>
                </pic:pic>
              </a:graphicData>
            </a:graphic>
          </wp:inline>
        </w:drawing>
      </w:r>
    </w:p>
    <w:p w14:paraId="5616C558" w14:textId="652DE809" w:rsidR="005A77ED" w:rsidRPr="00844900" w:rsidRDefault="005A77ED" w:rsidP="00844900">
      <w:r>
        <w:t xml:space="preserve">A </w:t>
      </w:r>
      <w:r w:rsidR="00C525C0">
        <w:t>differenciálegyenleteket</w:t>
      </w:r>
      <w:r>
        <w:t xml:space="preserve"> 5</w:t>
      </w:r>
      <w:r w:rsidR="00C525C0">
        <w:t xml:space="preserve">. fokú </w:t>
      </w:r>
      <w:proofErr w:type="spellStart"/>
      <w:r w:rsidR="00744A99" w:rsidRPr="00744A99">
        <w:t>runge-kutta</w:t>
      </w:r>
      <w:proofErr w:type="spellEnd"/>
      <w:r w:rsidR="00744A99" w:rsidRPr="00744A99">
        <w:t xml:space="preserve"> </w:t>
      </w:r>
      <w:r>
        <w:t xml:space="preserve">módszerrel oldom meg, a Python </w:t>
      </w:r>
      <w:proofErr w:type="spellStart"/>
      <w:r>
        <w:t>Scipy</w:t>
      </w:r>
      <w:proofErr w:type="spellEnd"/>
      <w:r>
        <w:t xml:space="preserve">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w:t>
      </w:r>
      <w:r w:rsidR="00357CDF">
        <w:t xml:space="preserve"> </w:t>
      </w:r>
      <m:oMath>
        <m:r>
          <m:rPr>
            <m:sty m:val="bi"/>
          </m:rPr>
          <w:rPr>
            <w:rFonts w:ascii="Cambria Math" w:hAnsi="Cambria Math"/>
          </w:rPr>
          <m:t>a</m:t>
        </m:r>
      </m:oMath>
      <w:r w:rsidR="00F21041">
        <w:t xml:space="preserve"> gyorsulást és</w:t>
      </w:r>
      <w:r w:rsidR="00357CDF">
        <w:t xml:space="preserve">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f</m:t>
            </m:r>
          </m:sub>
        </m:sSub>
      </m:oMath>
      <w:r w:rsidR="00F21041">
        <w:t xml:space="preserve"> </w:t>
      </w:r>
      <w:r w:rsidR="00357CDF">
        <w:t>kerékelfordulást</w:t>
      </w:r>
      <w:r w:rsidR="00FC3BD5">
        <w:t>,</w:t>
      </w:r>
      <w:r w:rsidR="00357CDF">
        <w:t xml:space="preserve"> amit az egyszerűség kedvéért hívjunk kormányszögnek</w:t>
      </w:r>
      <w:r w:rsidR="00F21041">
        <w:t xml:space="preserve">, illetve számolom ki az autó új állapotát megadó </w:t>
      </w:r>
      <w:proofErr w:type="gramStart"/>
      <w:r w:rsidR="00F21041">
        <w:t>pozíciót</w:t>
      </w:r>
      <w:proofErr w:type="gramEnd"/>
      <w:r w:rsidR="00F21041">
        <w:t>, sebességet és orientációt.</w:t>
      </w:r>
    </w:p>
    <w:p w14:paraId="6EEE981E" w14:textId="6023C4F6" w:rsidR="00733DD9" w:rsidRDefault="00733DD9" w:rsidP="00733DD9">
      <w:pPr>
        <w:pStyle w:val="Cmsor2"/>
      </w:pPr>
      <w:bookmarkStart w:id="57" w:name="_Toc499139934"/>
      <w:r>
        <w:t>Elméleti megfontolások</w:t>
      </w:r>
      <w:bookmarkEnd w:id="57"/>
    </w:p>
    <w:p w14:paraId="5747E9DB" w14:textId="6CB2E16B" w:rsidR="00733DD9" w:rsidRDefault="00CC5CA5" w:rsidP="00733DD9">
      <w:pPr>
        <w:pStyle w:val="Cmsor3"/>
      </w:pPr>
      <w:bookmarkStart w:id="58" w:name="_Toc499139935"/>
      <w:r>
        <w:t>Bemenetek</w:t>
      </w:r>
      <w:bookmarkEnd w:id="58"/>
    </w:p>
    <w:p w14:paraId="7C17FCC4" w14:textId="54BBC29B" w:rsidR="005E7F11" w:rsidRDefault="005E7F11" w:rsidP="005E7F11">
      <w:r>
        <w:t xml:space="preserve">A vezérlő algoritmus bemeneteinek megválasztásánál két lehetséges irányban indultam el. Az egyik, hogy a bemenetek az autó </w:t>
      </w:r>
      <w:r w:rsidR="00744A99">
        <w:t>helyzete</w:t>
      </w:r>
      <w:r>
        <w:t>, sebessége és orientációja lenne. Ez</w:t>
      </w:r>
      <w:r w:rsidR="007430D0">
        <w:t>t</w:t>
      </w:r>
      <w:r>
        <w:t xml:space="preserve">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6680734A" w:rsidR="005E7F11" w:rsidRDefault="005E7F11" w:rsidP="005E7F11">
      <w:r>
        <w:lastRenderedPageBreak/>
        <w:t>A másik szeri</w:t>
      </w:r>
      <w:r w:rsidR="007430D0">
        <w:t>nt pedig</w:t>
      </w:r>
      <w:r>
        <w:t xml:space="preserve"> az autó elejétől a LIDAR működéséhez hasonlóan az orientációhoz viszonyítva különböző szögekben megmérem az autó és az akadály vagy fal távolságot. Ezeket a szenzoradatokat,</w:t>
      </w:r>
      <w:r w:rsidR="00744A99">
        <w:t xml:space="preserve"> egy </w:t>
      </w:r>
      <w:proofErr w:type="spellStart"/>
      <w:r w:rsidR="00744A99" w:rsidRPr="007430D0">
        <w:rPr>
          <w:i/>
        </w:rPr>
        <w:t>flag</w:t>
      </w:r>
      <w:proofErr w:type="spellEnd"/>
      <w:r w:rsidR="007430D0">
        <w:t>-</w:t>
      </w:r>
      <w:r w:rsidR="00744A99">
        <w:t xml:space="preserve">et, ami azt mondja meg, hogy a pálya </w:t>
      </w:r>
      <w:r>
        <w:t>e</w:t>
      </w:r>
      <w:r w:rsidR="00744A99">
        <w:t>l</w:t>
      </w:r>
      <w:r>
        <w:t>várt haladási irányának megfelelően áll</w:t>
      </w:r>
      <w:r w:rsidR="00744A99">
        <w:t>-e</w:t>
      </w:r>
      <w:r>
        <w:t xml:space="preserve"> az autó, illetve az autó </w:t>
      </w:r>
      <w:proofErr w:type="gramStart"/>
      <w:r>
        <w:t>aktuál</w:t>
      </w:r>
      <w:r w:rsidR="007430D0">
        <w:t>is</w:t>
      </w:r>
      <w:proofErr w:type="gramEnd"/>
      <w:r w:rsidR="007430D0">
        <w:t xml:space="preserve"> sebességét használom állapot</w:t>
      </w:r>
      <w:r>
        <w:t>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w:t>
      </w:r>
      <w:r w:rsidR="00DD4B96">
        <w:t xml:space="preserve">a </w:t>
      </w:r>
      <w:r w:rsidR="008C4CE5">
        <w:t>későbbi ily</w:t>
      </w:r>
      <w:r w:rsidR="00CB2C7C">
        <w:t>en</w:t>
      </w:r>
      <w:r w:rsidR="008C4CE5">
        <w:t xml:space="preserve"> szakaszon is tudni fogja</w:t>
      </w:r>
      <w:r w:rsidR="00CB2C7C">
        <w:t>. Továbbá, ha az algoritmus</w:t>
      </w:r>
      <w:r w:rsidR="00DD4B96">
        <w:t>t</w:t>
      </w:r>
      <w:r w:rsidR="00CB2C7C">
        <w:t xml:space="preserve"> egy kellőképpen általános pályán tanítjuk, akkor az egy másik pályán is használható, feltéve, hogy a </w:t>
      </w:r>
      <w:proofErr w:type="gramStart"/>
      <w:r w:rsidR="00CB2C7C">
        <w:t>pálya hasonló</w:t>
      </w:r>
      <w:proofErr w:type="gramEnd"/>
      <w:r w:rsidR="00CB2C7C">
        <w:t xml:space="preserve"> tulajdonságokkal rendelkezik (megfelelően </w:t>
      </w:r>
      <w:proofErr w:type="spellStart"/>
      <w:r w:rsidR="00CB2C7C">
        <w:t>előfeldolgozott</w:t>
      </w:r>
      <w:proofErr w:type="spellEnd"/>
      <w:r w:rsidR="00CB2C7C">
        <w:t xml:space="preserve">). Mindemellett életszerűbb is az, hogy egy önvezető autó a rajta található szenzoradatokra és esetleg a GPS-adatokra támaszkodjon, minthogy </w:t>
      </w:r>
      <w:r w:rsidR="00DD4B96">
        <w:t>kizárólag</w:t>
      </w:r>
      <w:r w:rsidR="00CB2C7C">
        <w:t xml:space="preserve"> a GPS által szolgáltatott adatokra.</w:t>
      </w:r>
    </w:p>
    <w:p w14:paraId="349E1854" w14:textId="24894C9A" w:rsidR="00012747" w:rsidRPr="005E7F11" w:rsidRDefault="00012747" w:rsidP="00442B93">
      <w:r>
        <w:t>Pró</w:t>
      </w:r>
      <w:r w:rsidR="00291BA2">
        <w:t>bálkoztam még az állapotvektor</w:t>
      </w:r>
      <w:r>
        <w:t xml:space="preserve"> kiegészítésével, például a sebesség pályaívre merőleges és párhuzamos </w:t>
      </w:r>
      <w:proofErr w:type="gramStart"/>
      <w:r w:rsidR="00367B2D">
        <w:t>komponenseire</w:t>
      </w:r>
      <w:proofErr w:type="gramEnd"/>
      <w:r w:rsidR="00367B2D">
        <w:t xml:space="preserve"> való </w:t>
      </w:r>
      <w:r>
        <w:t>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59" w:name="_Toc499139936"/>
      <w:r>
        <w:t>A jutalom függvény</w:t>
      </w:r>
      <w:bookmarkEnd w:id="59"/>
    </w:p>
    <w:p w14:paraId="45882157" w14:textId="7D38D0BF" w:rsidR="00CB2C7C" w:rsidRDefault="00CB2C7C" w:rsidP="00CB2C7C">
      <w:r>
        <w:t xml:space="preserve">A jutalomfüggvény megfelelő megválasztása létfontosságú, az </w:t>
      </w:r>
      <w:proofErr w:type="gramStart"/>
      <w:r>
        <w:t>ideális</w:t>
      </w:r>
      <w:proofErr w:type="gramEnd"/>
      <w:r>
        <w:t xml:space="preserve"> működés elérése érdekében. Az algoritmus lényegében ennek segítségével értelmezi, hogy mi a cél, és ha nem elég </w:t>
      </w:r>
      <w:proofErr w:type="gramStart"/>
      <w:r>
        <w:t>konkrét</w:t>
      </w:r>
      <w:proofErr w:type="gramEnd"/>
      <w:r>
        <w:t>, könnyen előfordulhat, hogy bár sikerül maximalizálnia a kumulált jutalmát, viszont az eredményezett működés messze áll attól, amit a tervezés során elképzeltünk.</w:t>
      </w:r>
      <w:r w:rsidR="0079686C">
        <w:t xml:space="preserve"> </w:t>
      </w:r>
    </w:p>
    <w:p w14:paraId="07AD2AA6" w14:textId="48686A2A" w:rsidR="0079686C" w:rsidRPr="00CB2C7C" w:rsidRDefault="0079686C" w:rsidP="00CB2C7C">
      <w:r>
        <w:t>Esetünkben kézenfekvő lenne az a jutalmazási rendszer, amely szerint valamekkora pozitív jutalmat kap, ha beér a célba és negatívat, ha az autó valamivel ütközik. Ez a fajta ritka jutalmazás (</w:t>
      </w:r>
      <w:proofErr w:type="spellStart"/>
      <w:r w:rsidRPr="00367B2D">
        <w:rPr>
          <w:i/>
        </w:rPr>
        <w:t>sparse</w:t>
      </w:r>
      <w:proofErr w:type="spellEnd"/>
      <w:r w:rsidRPr="00367B2D">
        <w:rPr>
          <w:i/>
        </w:rPr>
        <w:t xml:space="preserve"> </w:t>
      </w:r>
      <w:proofErr w:type="spellStart"/>
      <w:r w:rsidRPr="00367B2D">
        <w:rPr>
          <w:i/>
        </w:rPr>
        <w:t>rewarding</w:t>
      </w:r>
      <w:proofErr w:type="spellEnd"/>
      <w:r>
        <w:t xml:space="preserve">) az ilyen szekvenciális, egymásra épülő lépésekből álló </w:t>
      </w:r>
      <w:proofErr w:type="gramStart"/>
      <w:r>
        <w:t>problémák</w:t>
      </w:r>
      <w:proofErr w:type="gramEnd"/>
      <w:r>
        <w:t xml:space="preserve"> esetén nem célravezető, ugyanis az algoritmus csak nagyon későn kap visszacsatolást arról, hogy az általa követett stratégia mennyire jó. Ez nagyon lassú tan</w:t>
      </w:r>
      <w:r w:rsidR="00367B2D">
        <w:t>uláshoz vezethet. Ehelyett én a</w:t>
      </w:r>
      <w:r>
        <w:t xml:space="preserve"> pályaíven megtett </w:t>
      </w:r>
      <w:proofErr w:type="spellStart"/>
      <w:r>
        <w:t>úthosszal</w:t>
      </w:r>
      <w:proofErr w:type="spellEnd"/>
      <w:r>
        <w:t xml:space="preserve"> arányos jutalomfüg</w:t>
      </w:r>
      <w:r w:rsidR="00367B2D">
        <w:t>gvényt használtam, így az algor</w:t>
      </w:r>
      <w:r>
        <w:t>i</w:t>
      </w:r>
      <w:r w:rsidR="00367B2D">
        <w:t>t</w:t>
      </w:r>
      <w:r>
        <w:t>mus minden lépés után kap valamilyen visszacsatolást, hogy mennyire volt jó a lépése. Emellett a pálya adottságai miatt</w:t>
      </w:r>
      <w:r w:rsidR="00027EDC">
        <w:t xml:space="preserve"> az autó hajlamos lesodródni az útról, ezért kiegészítettem még a pályaív </w:t>
      </w:r>
      <w:r w:rsidR="0070011A">
        <w:t xml:space="preserve">tengelyére merőleges </w:t>
      </w:r>
      <w:r w:rsidR="0070011A">
        <w:lastRenderedPageBreak/>
        <w:t>irányú elmozdulás büntetésével is</w:t>
      </w:r>
      <w:r w:rsidR="00027EDC">
        <w:t xml:space="preserve">. </w:t>
      </w:r>
      <w:r w:rsidR="00367B2D">
        <w:t>Először ennek tengelyre merőleges elmozdulást előjelesen büntettem, tehát ha távolodik</w:t>
      </w:r>
      <w:r w:rsidR="00A82D2E">
        <w:t>,</w:t>
      </w:r>
      <w:r w:rsidR="00367B2D">
        <w:t xml:space="preserve"> akkor negatív jutalom, ha közeledik</w:t>
      </w:r>
      <w:r w:rsidR="00A82D2E">
        <w:t>,</w:t>
      </w:r>
      <w:r w:rsidR="00367B2D">
        <w:t xml:space="preserve"> akkor pozitív, viszont </w:t>
      </w:r>
      <w:r w:rsidR="00A82D2E">
        <w:t>ahogy tanult a háló, gyakran a tengely m</w:t>
      </w:r>
      <w:r w:rsidR="001021E8">
        <w:t xml:space="preserve">entén szlalomozva haladt végig </w:t>
      </w:r>
      <w:r w:rsidR="00A82D2E">
        <w:t xml:space="preserve">pályán, így később az tengelytől való elmozdulás </w:t>
      </w:r>
      <w:proofErr w:type="spellStart"/>
      <w:r w:rsidR="00A82D2E">
        <w:t>abszolú</w:t>
      </w:r>
      <w:r w:rsidR="00F93E72">
        <w:t>l</w:t>
      </w:r>
      <w:r w:rsidR="0054786E">
        <w:t>t</w:t>
      </w:r>
      <w:proofErr w:type="spellEnd"/>
      <w:r w:rsidR="0054786E">
        <w:t xml:space="preserve"> értékével arányosan büntettem</w:t>
      </w:r>
      <w:r w:rsidR="00A82D2E">
        <w:t xml:space="preserve">. </w:t>
      </w:r>
      <w:r w:rsidR="00027EDC">
        <w:t>Felmerülhet bennünk a kérdés, hogy ez nem okozza-e azt, hogy az autó csak a pályaív közepén halad, viszont a diszkont</w:t>
      </w:r>
      <w:proofErr w:type="gramStart"/>
      <w:r w:rsidR="00027EDC">
        <w:t>faktor</w:t>
      </w:r>
      <w:proofErr w:type="gramEnd"/>
      <w:r w:rsidR="00027EDC">
        <w:t xml:space="preserve"> </w:t>
      </w:r>
      <w:r w:rsidR="008D13E0">
        <w:t>alkalmazása következtében az autó le fog térni a pálya közepéről, ha így nagyobb jövőbeni jutalmat tud elérni.</w:t>
      </w:r>
      <w:r w:rsidR="00027EDC">
        <w:t>.</w:t>
      </w:r>
    </w:p>
    <w:p w14:paraId="159DA9DD" w14:textId="438D41DF" w:rsidR="00CC5CA5" w:rsidRDefault="00CC5CA5" w:rsidP="00CC5CA5">
      <w:pPr>
        <w:pStyle w:val="Cmsor3"/>
      </w:pPr>
      <w:bookmarkStart w:id="60" w:name="_Toc499139937"/>
      <w:r>
        <w:t xml:space="preserve">Alkalmazott </w:t>
      </w:r>
      <w:r w:rsidR="005D5D31">
        <w:t>felderí</w:t>
      </w:r>
      <w:r w:rsidR="00C73AFE">
        <w:t>t</w:t>
      </w:r>
      <w:r w:rsidR="005D5D31">
        <w:t>ő módszer</w:t>
      </w:r>
      <w:bookmarkEnd w:id="60"/>
    </w:p>
    <w:p w14:paraId="4A066B27" w14:textId="53C53C68" w:rsidR="00271630" w:rsidRPr="00271630" w:rsidRDefault="005D5D31" w:rsidP="00264EB6">
      <w:r>
        <w:t>Sok alkalmazásban használják az ε-</w:t>
      </w:r>
      <w:proofErr w:type="spellStart"/>
      <w:r>
        <w:t>greedy</w:t>
      </w:r>
      <w:proofErr w:type="spellEnd"/>
      <w:r>
        <w:t xml:space="preserve"> felderítő algoritmust</w:t>
      </w:r>
      <w:r w:rsidR="00CC4A4A">
        <w:t xml:space="preserve"> vagy valamelyik változatát</w:t>
      </w:r>
      <w:r>
        <w:t xml:space="preserve"> a</w:t>
      </w:r>
      <w:r w:rsidR="00CC4A4A">
        <w:t xml:space="preserve">z állapotátmenetek megfelelő felderítésére. Esetemben viszont nem tartottam előnyösnek a teljesen véletlenszerű lépések használatát, mivel a kellően általános állapotvektor miatt a háló viszonylag hamar megtanul egyszerűbb íveken, egyeneseken végig haladni, így egy ismeretlen helyzetben is valószínűleg megfelelő becslést tud adni arra vonatkozóan, hogy melyik </w:t>
      </w:r>
      <w:proofErr w:type="gramStart"/>
      <w:r w:rsidR="00CC4A4A">
        <w:t>akciók</w:t>
      </w:r>
      <w:proofErr w:type="gramEnd"/>
      <w:r w:rsidR="00CC4A4A">
        <w:t xml:space="preserve"> lehetnek az megfelelőbbek. Emiatt</w:t>
      </w:r>
      <w:r w:rsidR="00264EB6">
        <w:t xml:space="preserve"> inkább</w:t>
      </w:r>
      <w:r w:rsidR="00CC4A4A">
        <w:t xml:space="preserve"> </w:t>
      </w:r>
      <w:r w:rsidR="00264EB6">
        <w:t xml:space="preserve">a </w:t>
      </w:r>
      <w:proofErr w:type="spellStart"/>
      <w:r w:rsidR="00264EB6">
        <w:t>softmax</w:t>
      </w:r>
      <w:proofErr w:type="spellEnd"/>
      <w:r w:rsidR="00264EB6">
        <w:t xml:space="preserve"> algoritmust használtam</w:t>
      </w:r>
      <w:r w:rsidR="0068202A">
        <w:t>.</w:t>
      </w:r>
      <w:r w:rsidR="00264EB6">
        <w:t xml:space="preserve"> Tekintettel a </w:t>
      </w:r>
      <w:proofErr w:type="gramStart"/>
      <w:r w:rsidR="00264EB6">
        <w:t>probléma</w:t>
      </w:r>
      <w:proofErr w:type="gramEnd"/>
      <w:r w:rsidR="00264EB6">
        <w:t xml:space="preserve"> szekvenciális voltára, minden időpillanatra különböző T </w:t>
      </w:r>
      <w:proofErr w:type="spellStart"/>
      <w:r w:rsidR="00264EB6" w:rsidRPr="00264EB6">
        <w:rPr>
          <w:i/>
        </w:rPr>
        <w:t>temperature</w:t>
      </w:r>
      <w:proofErr w:type="spellEnd"/>
      <w:r w:rsidR="00264EB6">
        <w:t xml:space="preserve"> változót választottam</w:t>
      </w:r>
      <w:r w:rsidR="00F02F75">
        <w:t xml:space="preserve">, amelyeket lineárisan </w:t>
      </w:r>
      <w:r w:rsidR="00004535">
        <w:t>csökkentek</w:t>
      </w:r>
      <w:r w:rsidR="00F02F75">
        <w:t xml:space="preserve"> egy alsó korlátig, amennyibben az előző időpillanathoz tartozó T érték egy megadott alsó határértéket meghaladott.</w:t>
      </w:r>
    </w:p>
    <w:p w14:paraId="06B42848" w14:textId="123B8F4E" w:rsidR="00CC5CA5" w:rsidRDefault="00CC5CA5" w:rsidP="00CC5CA5">
      <w:pPr>
        <w:pStyle w:val="Cmsor3"/>
      </w:pPr>
      <w:bookmarkStart w:id="61" w:name="_Toc499139938"/>
      <w:r>
        <w:t>Hálózat szerkezete</w:t>
      </w:r>
      <w:bookmarkEnd w:id="61"/>
    </w:p>
    <w:p w14:paraId="4D21CCD0" w14:textId="125B11BF" w:rsidR="00252C73" w:rsidRDefault="00252C73" w:rsidP="00841925">
      <w:r>
        <w:t>A neurális háló implementálásánál több hálózat típust is kipróbáltam. Mivel nem minden esetben a mély és nagy hálózatok adják a legjobb eredményt</w:t>
      </w:r>
      <w:r w:rsidR="00004535">
        <w:t>,</w:t>
      </w:r>
      <w:r>
        <w:t xml:space="preserve"> ezért ezt is optimalizálni kell. Először egy bonyolultabb több bemeneti rétegből és több ágból álló hálózatot implementáltam, viszont ez a sok paraméter miatt érte el a kívánt eredményt ésszerű időn belül.</w:t>
      </w:r>
      <w:r w:rsidR="00841925">
        <w:t xml:space="preserve"> </w:t>
      </w:r>
    </w:p>
    <w:p w14:paraId="04342A5F" w14:textId="078AA313" w:rsidR="00DE39DA" w:rsidRDefault="00004535" w:rsidP="00271630">
      <w:r>
        <w:t xml:space="preserve">Ez után próbáltam a hálózat </w:t>
      </w:r>
      <w:proofErr w:type="gramStart"/>
      <w:r>
        <w:t>struktúráját</w:t>
      </w:r>
      <w:proofErr w:type="gramEnd"/>
      <w:r>
        <w:t xml:space="preserve"> a lehető legegyszerűbbre választani, hogy magát, az algoritmus működését tudjam tesztelni. Erre egy három rejtett rétegből álló</w:t>
      </w:r>
      <w:r w:rsidR="00C31B81">
        <w:t>,</w:t>
      </w:r>
      <w:r>
        <w:t xml:space="preserve"> egyszerű </w:t>
      </w:r>
      <w:proofErr w:type="spellStart"/>
      <w:r w:rsidRPr="00004535">
        <w:rPr>
          <w:i/>
        </w:rPr>
        <w:t>fully</w:t>
      </w:r>
      <w:proofErr w:type="spellEnd"/>
      <w:r w:rsidRPr="00004535">
        <w:rPr>
          <w:i/>
        </w:rPr>
        <w:t xml:space="preserve"> </w:t>
      </w:r>
      <w:proofErr w:type="spellStart"/>
      <w:r w:rsidRPr="00004535">
        <w:rPr>
          <w:i/>
        </w:rPr>
        <w:t>connected</w:t>
      </w:r>
      <w:proofErr w:type="spellEnd"/>
      <w:r>
        <w:t xml:space="preserve"> előrecsatolt hálózatot választottam 64,32 és 32 neuronnal, </w:t>
      </w:r>
      <w:proofErr w:type="spellStart"/>
      <w:r>
        <w:t>relu</w:t>
      </w:r>
      <w:proofErr w:type="spellEnd"/>
      <w:r>
        <w:t xml:space="preserve"> aktivációs függvényt használva. A kimeneten pedig a GUI-</w:t>
      </w:r>
      <w:proofErr w:type="spellStart"/>
      <w:r>
        <w:t>ban</w:t>
      </w:r>
      <w:proofErr w:type="spellEnd"/>
      <w:r>
        <w:t xml:space="preserve"> beállított Gyorsulás felbontás és Kormányszög felbontás felhasználásával, </w:t>
      </w:r>
      <m:oMath>
        <m:r>
          <w:rPr>
            <w:rFonts w:ascii="Cambria Math" w:hAnsi="Cambria Math"/>
          </w:rPr>
          <m:t>(Gyorsulás felbontás+1)*(Kormány felbontás+1)</m:t>
        </m:r>
      </m:oMath>
      <w:r>
        <w:t xml:space="preserve"> képlet szerinti lineáris kimeneti neuron található.</w:t>
      </w:r>
      <w:r w:rsidR="00B9214A">
        <w:t xml:space="preserve"> Az hálót Adam optimalizáló segítségével tanítom, az alapértelmezett beá</w:t>
      </w:r>
      <w:r w:rsidR="006269A0">
        <w:t>l</w:t>
      </w:r>
      <w:r w:rsidR="00B9214A">
        <w:t xml:space="preserve">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9214A">
        <w:t xml:space="preserve">-es </w:t>
      </w:r>
      <w:proofErr w:type="spellStart"/>
      <w:r w:rsidR="00B9214A" w:rsidRPr="00B9214A">
        <w:rPr>
          <w:i/>
        </w:rPr>
        <w:t>learning</w:t>
      </w:r>
      <w:proofErr w:type="spellEnd"/>
      <w:r w:rsidR="00B9214A" w:rsidRPr="00B9214A">
        <w:rPr>
          <w:i/>
        </w:rPr>
        <w:t xml:space="preserve"> </w:t>
      </w:r>
      <w:proofErr w:type="spellStart"/>
      <w:r w:rsidR="00B9214A" w:rsidRPr="00B9214A">
        <w:rPr>
          <w:i/>
        </w:rPr>
        <w:t>rate</w:t>
      </w:r>
      <w:proofErr w:type="spellEnd"/>
      <w:r w:rsidR="00B9214A">
        <w:t>-tel.</w:t>
      </w:r>
    </w:p>
    <w:p w14:paraId="737EE690" w14:textId="4E55CA48" w:rsidR="00004535" w:rsidRDefault="00841925" w:rsidP="00D8789C">
      <w:pPr>
        <w:pStyle w:val="Kp"/>
      </w:pPr>
      <w:r>
        <w:rPr>
          <w:rStyle w:val="Jegyzethivatkozs"/>
        </w:rPr>
        <w:lastRenderedPageBreak/>
        <w:commentReference w:id="62"/>
      </w:r>
      <w:r w:rsidR="00D8789C">
        <w:rPr>
          <w:noProof/>
          <w:lang w:eastAsia="hu-HU"/>
        </w:rPr>
        <w:drawing>
          <wp:inline distT="0" distB="0" distL="0" distR="0" wp14:anchorId="4C3DFEBA" wp14:editId="183BD657">
            <wp:extent cx="4088594" cy="4191000"/>
            <wp:effectExtent l="0" t="0" r="762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nse_model.png"/>
                    <pic:cNvPicPr/>
                  </pic:nvPicPr>
                  <pic:blipFill>
                    <a:blip r:embed="rId36">
                      <a:extLst>
                        <a:ext uri="{28A0092B-C50C-407E-A947-70E740481C1C}">
                          <a14:useLocalDpi xmlns:a14="http://schemas.microsoft.com/office/drawing/2010/main" val="0"/>
                        </a:ext>
                      </a:extLst>
                    </a:blip>
                    <a:stretch>
                      <a:fillRect/>
                    </a:stretch>
                  </pic:blipFill>
                  <pic:spPr>
                    <a:xfrm>
                      <a:off x="0" y="0"/>
                      <a:ext cx="4116284" cy="4219384"/>
                    </a:xfrm>
                    <a:prstGeom prst="rect">
                      <a:avLst/>
                    </a:prstGeom>
                  </pic:spPr>
                </pic:pic>
              </a:graphicData>
            </a:graphic>
          </wp:inline>
        </w:drawing>
      </w:r>
    </w:p>
    <w:p w14:paraId="7D463292" w14:textId="4742BC8A" w:rsidR="00004535" w:rsidRDefault="00004535" w:rsidP="00F507EF">
      <w:r>
        <w:t>Miután ez</w:t>
      </w:r>
      <w:r w:rsidR="00C31B81">
        <w:t>zel</w:t>
      </w:r>
      <w:r>
        <w:t xml:space="preserve"> az egyszerűbb </w:t>
      </w:r>
      <w:r w:rsidR="00C31B81">
        <w:t xml:space="preserve">architektúrával már sikerült a tanuló algoritmusnak eredményes stratégiát megtanulni, szerettem volna továbbfejleszteni, hogy még eredményesebb stratégiákat tudjon elsajátítani. Mint ahogy azt az elméleti részben kifejtettük, a sima </w:t>
      </w:r>
      <w:proofErr w:type="spellStart"/>
      <w:r w:rsidR="00C31B81" w:rsidRPr="00004535">
        <w:rPr>
          <w:i/>
        </w:rPr>
        <w:t>fully</w:t>
      </w:r>
      <w:proofErr w:type="spellEnd"/>
      <w:r w:rsidR="00C31B81" w:rsidRPr="00004535">
        <w:rPr>
          <w:i/>
        </w:rPr>
        <w:t xml:space="preserve"> </w:t>
      </w:r>
      <w:proofErr w:type="spellStart"/>
      <w:r w:rsidR="00C31B81" w:rsidRPr="00004535">
        <w:rPr>
          <w:i/>
        </w:rPr>
        <w:t>connected</w:t>
      </w:r>
      <w:proofErr w:type="spellEnd"/>
      <w:r w:rsidR="00C31B81">
        <w:t xml:space="preserve"> rétegek nem veszik figyelembe az adatok egymáshoz viszonyított elhelyezkedésében található összefüggéseket, így viszont sok, a </w:t>
      </w:r>
      <w:proofErr w:type="spellStart"/>
      <w:r w:rsidR="00C31B81">
        <w:t>lidar</w:t>
      </w:r>
      <w:proofErr w:type="spellEnd"/>
      <w:r w:rsidR="00C31B81">
        <w:t xml:space="preserve"> szerű szenzoradatokban az egymás melletti szögekhez tartozó távolságadatokban lévő fontos összefüggést nem használ ki, amik </w:t>
      </w:r>
      <w:proofErr w:type="gramStart"/>
      <w:r w:rsidR="00C31B81">
        <w:t>potenciálisan</w:t>
      </w:r>
      <w:proofErr w:type="gramEnd"/>
      <w:r w:rsidR="00C31B81">
        <w:t xml:space="preserve"> gyorsíthatják, ille</w:t>
      </w:r>
      <w:r w:rsidR="00C32C53">
        <w:t xml:space="preserve">tve javíthatják a tanulást. Ebből a megfontolásból inkább egy </w:t>
      </w:r>
      <w:proofErr w:type="spellStart"/>
      <w:r w:rsidR="00C32C53">
        <w:t>konvolúciós</w:t>
      </w:r>
      <w:proofErr w:type="spellEnd"/>
      <w:r w:rsidR="00C32C53">
        <w:t xml:space="preserve"> neurális háló </w:t>
      </w:r>
      <w:proofErr w:type="gramStart"/>
      <w:r w:rsidR="00C32C53">
        <w:t>struktúrát</w:t>
      </w:r>
      <w:proofErr w:type="gramEnd"/>
      <w:r w:rsidR="00C32C53">
        <w:t xml:space="preserve"> választottam, melynek két bemeneti rétege található. Az egyik ahol a távolság</w:t>
      </w:r>
      <w:proofErr w:type="gramStart"/>
      <w:r w:rsidR="00C32C53">
        <w:t>információ</w:t>
      </w:r>
      <w:proofErr w:type="gramEnd"/>
      <w:r w:rsidR="00C32C53">
        <w:t xml:space="preserve"> érkezik, a másik ahol az állapot vektor többi része. Az első ágon a távolság</w:t>
      </w:r>
      <w:proofErr w:type="gramStart"/>
      <w:r w:rsidR="00C32C53">
        <w:t>információkból</w:t>
      </w:r>
      <w:proofErr w:type="gramEnd"/>
      <w:r w:rsidR="00C32C53">
        <w:t xml:space="preserve"> három 1D </w:t>
      </w:r>
      <w:proofErr w:type="spellStart"/>
      <w:r w:rsidR="00C32C53">
        <w:t>konvolúciós</w:t>
      </w:r>
      <w:proofErr w:type="spellEnd"/>
      <w:r w:rsidR="00C32C53">
        <w:t xml:space="preserve"> réteg</w:t>
      </w:r>
      <w:r w:rsidR="00974E72">
        <w:t xml:space="preserve"> (sorrendben 16,16 és 8-as </w:t>
      </w:r>
      <w:r w:rsidR="00974E72" w:rsidRPr="00974E72">
        <w:t>filter</w:t>
      </w:r>
      <w:r w:rsidR="00974E72">
        <w:t xml:space="preserve"> számmal és 4,3 és 3-as </w:t>
      </w:r>
      <w:r w:rsidR="00974E72" w:rsidRPr="00974E72">
        <w:t>kernel</w:t>
      </w:r>
      <w:r w:rsidR="00974E72">
        <w:t xml:space="preserve"> mérettel, illetve 1-es </w:t>
      </w:r>
      <w:proofErr w:type="spellStart"/>
      <w:r w:rsidR="00974E72" w:rsidRPr="00974E72">
        <w:rPr>
          <w:i/>
        </w:rPr>
        <w:t>stride</w:t>
      </w:r>
      <w:r w:rsidR="00974E72">
        <w:t>-al</w:t>
      </w:r>
      <w:proofErr w:type="spellEnd"/>
      <w:r w:rsidR="00974E72">
        <w:t xml:space="preserve"> </w:t>
      </w:r>
      <w:proofErr w:type="spellStart"/>
      <w:r w:rsidR="00974E72" w:rsidRPr="00974E72">
        <w:rPr>
          <w:i/>
        </w:rPr>
        <w:t>zero</w:t>
      </w:r>
      <w:proofErr w:type="spellEnd"/>
      <w:r w:rsidR="00974E72" w:rsidRPr="00974E72">
        <w:rPr>
          <w:i/>
        </w:rPr>
        <w:t xml:space="preserve"> </w:t>
      </w:r>
      <w:proofErr w:type="spellStart"/>
      <w:r w:rsidR="00974E72" w:rsidRPr="00974E72">
        <w:rPr>
          <w:i/>
        </w:rPr>
        <w:t>padding</w:t>
      </w:r>
      <w:proofErr w:type="spellEnd"/>
      <w:r w:rsidR="00974E72">
        <w:t xml:space="preserve"> nélkül)</w:t>
      </w:r>
      <w:r w:rsidR="00C32C53">
        <w:t xml:space="preserve"> segítségével kinyerem a fontosabb összefüggéseket, jellemzőket, majd egy </w:t>
      </w:r>
      <w:proofErr w:type="spellStart"/>
      <w:r w:rsidR="00C32C53" w:rsidRPr="00C32C53">
        <w:rPr>
          <w:i/>
        </w:rPr>
        <w:t>maxpooling</w:t>
      </w:r>
      <w:proofErr w:type="spellEnd"/>
      <w:r w:rsidR="00B9214A">
        <w:t xml:space="preserve"> réteggel megfelezem a dimenziók számát. </w:t>
      </w:r>
      <w:r w:rsidR="00C32C53">
        <w:t xml:space="preserve">Ezt követően a kapott adatokat és a második bemeneti rétegen lévő adatokat az előző három rejtett </w:t>
      </w:r>
      <w:proofErr w:type="spellStart"/>
      <w:r w:rsidR="00C32C53" w:rsidRPr="00C32C53">
        <w:rPr>
          <w:i/>
        </w:rPr>
        <w:t>fully</w:t>
      </w:r>
      <w:proofErr w:type="spellEnd"/>
      <w:r w:rsidR="00C32C53" w:rsidRPr="00C32C53">
        <w:rPr>
          <w:i/>
        </w:rPr>
        <w:t xml:space="preserve"> </w:t>
      </w:r>
      <w:proofErr w:type="spellStart"/>
      <w:r w:rsidR="00C32C53" w:rsidRPr="00C32C53">
        <w:rPr>
          <w:i/>
        </w:rPr>
        <w:t>connected</w:t>
      </w:r>
      <w:proofErr w:type="spellEnd"/>
      <w:r w:rsidR="00C32C53">
        <w:t xml:space="preserve"> rétegből álló hálóval dolgozom fel.</w:t>
      </w:r>
      <w:r w:rsidR="00B9214A">
        <w:t xml:space="preserve"> Itt is Adam optimalizálót használok a</w:t>
      </w:r>
      <w:r w:rsidR="00F507EF">
        <w:t xml:space="preserve">z alapértelmezett beállításokkal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507EF">
        <w:t xml:space="preserve">-es </w:t>
      </w:r>
      <w:proofErr w:type="spellStart"/>
      <w:r w:rsidR="00F507EF" w:rsidRPr="00B9214A">
        <w:rPr>
          <w:i/>
        </w:rPr>
        <w:t>learning</w:t>
      </w:r>
      <w:proofErr w:type="spellEnd"/>
      <w:r w:rsidR="00F507EF" w:rsidRPr="00B9214A">
        <w:rPr>
          <w:i/>
        </w:rPr>
        <w:t xml:space="preserve"> </w:t>
      </w:r>
      <w:proofErr w:type="spellStart"/>
      <w:r w:rsidR="00F507EF" w:rsidRPr="00B9214A">
        <w:rPr>
          <w:i/>
        </w:rPr>
        <w:t>rate</w:t>
      </w:r>
      <w:proofErr w:type="spellEnd"/>
      <w:r w:rsidR="00F507EF">
        <w:t>-tel.</w:t>
      </w:r>
    </w:p>
    <w:p w14:paraId="5F977BC6" w14:textId="2747835E" w:rsidR="00B92E1D" w:rsidRDefault="00D8789C" w:rsidP="00D8789C">
      <w:pPr>
        <w:pStyle w:val="Kp"/>
      </w:pPr>
      <w:r>
        <w:rPr>
          <w:noProof/>
          <w:lang w:eastAsia="hu-HU"/>
        </w:rPr>
        <w:lastRenderedPageBreak/>
        <w:drawing>
          <wp:inline distT="0" distB="0" distL="0" distR="0" wp14:anchorId="7D876408" wp14:editId="20E1FDEE">
            <wp:extent cx="4160520" cy="6359179"/>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v_mode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24026" cy="6456245"/>
                    </a:xfrm>
                    <a:prstGeom prst="rect">
                      <a:avLst/>
                    </a:prstGeom>
                  </pic:spPr>
                </pic:pic>
              </a:graphicData>
            </a:graphic>
          </wp:inline>
        </w:drawing>
      </w:r>
    </w:p>
    <w:p w14:paraId="6647CD3A" w14:textId="453B7BCF" w:rsidR="00103E75" w:rsidRDefault="00103E75">
      <w:pPr>
        <w:spacing w:after="0" w:line="240" w:lineRule="auto"/>
        <w:ind w:firstLine="0"/>
        <w:jc w:val="left"/>
      </w:pPr>
      <w:r>
        <w:br w:type="page"/>
      </w:r>
    </w:p>
    <w:p w14:paraId="16098E0B" w14:textId="77777777" w:rsidR="00B92E1D" w:rsidRPr="00271630" w:rsidRDefault="00B92E1D" w:rsidP="00F507EF"/>
    <w:p w14:paraId="590FD9CE" w14:textId="181810F8" w:rsidR="009B6D9F" w:rsidRDefault="009B6D9F" w:rsidP="009B6D9F">
      <w:pPr>
        <w:pStyle w:val="Cmsor2"/>
      </w:pPr>
      <w:bookmarkStart w:id="63" w:name="_Toc499139939"/>
      <w:r>
        <w:t>Implementált algoritmusok</w:t>
      </w:r>
      <w:bookmarkEnd w:id="63"/>
    </w:p>
    <w:p w14:paraId="6E4FBFA0" w14:textId="0BE18975" w:rsidR="00D81026" w:rsidRPr="00D81026" w:rsidRDefault="00D81026" w:rsidP="00D81026">
      <w:pPr>
        <w:ind w:firstLine="0"/>
        <w:rPr>
          <w:b/>
        </w:rPr>
      </w:pPr>
      <w:r w:rsidRPr="00D81026">
        <w:rPr>
          <w:b/>
        </w:rPr>
        <w:t>DDPG</w:t>
      </w:r>
    </w:p>
    <w:p w14:paraId="0E9AD726" w14:textId="6437C91D" w:rsidR="0068202A" w:rsidRDefault="0068202A" w:rsidP="00D81026">
      <w:pPr>
        <w:ind w:firstLine="0"/>
      </w:pPr>
      <w:r>
        <w:t xml:space="preserve">Először folytonos gyorsulás és kormányszög értékek mellett szerettem volna megoldani a feladatot, ehhez az elméleti részben bemutatott </w:t>
      </w:r>
      <w:r w:rsidRPr="004E6407">
        <w:rPr>
          <w:i/>
        </w:rPr>
        <w:t xml:space="preserve">Deep </w:t>
      </w:r>
      <w:proofErr w:type="spellStart"/>
      <w:r w:rsidRPr="004E6407">
        <w:rPr>
          <w:i/>
        </w:rPr>
        <w:t>Deterministic</w:t>
      </w:r>
      <w:proofErr w:type="spellEnd"/>
      <w:r w:rsidRPr="004E6407">
        <w:rPr>
          <w:i/>
        </w:rPr>
        <w:t xml:space="preserve"> Policy </w:t>
      </w:r>
      <w:proofErr w:type="spellStart"/>
      <w:r w:rsidRPr="004E6407">
        <w:rPr>
          <w:i/>
        </w:rPr>
        <w:t>Gradient</w:t>
      </w:r>
      <w:proofErr w:type="spellEnd"/>
      <w:r w:rsidRPr="004E6407">
        <w:rPr>
          <w:i/>
        </w:rPr>
        <w:t xml:space="preserve"> (DDPG)</w:t>
      </w:r>
      <w:r>
        <w:t xml:space="preserve"> módszert implementáltam. Egy </w:t>
      </w:r>
      <w:proofErr w:type="spellStart"/>
      <w:r w:rsidRPr="004E6407">
        <w:rPr>
          <w:i/>
        </w:rPr>
        <w:t>actor</w:t>
      </w:r>
      <w:proofErr w:type="spellEnd"/>
      <w:r>
        <w:t xml:space="preserve"> hálózattal becsültem meg az </w:t>
      </w:r>
      <w:proofErr w:type="gramStart"/>
      <w:r>
        <w:t>aktuális</w:t>
      </w:r>
      <w:proofErr w:type="gramEnd"/>
      <w:r>
        <w:t xml:space="preserve"> állapothoz tartozó optimális akciót, egy másik </w:t>
      </w:r>
      <w:proofErr w:type="spellStart"/>
      <w:r w:rsidRPr="004E6407">
        <w:rPr>
          <w:i/>
        </w:rPr>
        <w:t>critic</w:t>
      </w:r>
      <w:proofErr w:type="spellEnd"/>
      <w:r>
        <w:t xml:space="preserve"> háló</w:t>
      </w:r>
      <w:r w:rsidR="003A4182">
        <w:t>zattal pedig értékeltem az így</w:t>
      </w:r>
      <w:r>
        <w:t xml:space="preserve"> kapott lépést. A folytonos kimeneti jelhez </w:t>
      </w:r>
      <w:proofErr w:type="gramStart"/>
      <w:r>
        <w:t>normális</w:t>
      </w:r>
      <w:proofErr w:type="gramEnd"/>
      <w:r>
        <w:t xml:space="preserve"> eloszlású zajt kevertem, így valósítottam meg az állapot átmenetek felfedezését. Sajnos mivel a környezet implementációja még nem volt megfelelően optimalizálva, illetve a tanításhoz használt számítógép számítási </w:t>
      </w:r>
      <w:proofErr w:type="gramStart"/>
      <w:r>
        <w:t>kap</w:t>
      </w:r>
      <w:r w:rsidR="003A4182">
        <w:t>a</w:t>
      </w:r>
      <w:r>
        <w:t>citása</w:t>
      </w:r>
      <w:proofErr w:type="gramEnd"/>
      <w:r>
        <w:t xml:space="preserve"> is erősen korlátozott, ezt az irányt el kellett vessem és diszkrét kimenetekre kellett az algoritmust megtervezzem.</w:t>
      </w:r>
    </w:p>
    <w:p w14:paraId="7467492A" w14:textId="77777777" w:rsidR="00D81026" w:rsidRDefault="00D81026" w:rsidP="00D81026">
      <w:pPr>
        <w:ind w:firstLine="0"/>
      </w:pPr>
    </w:p>
    <w:p w14:paraId="3B5AC5C3" w14:textId="77777777" w:rsidR="00D81026" w:rsidRDefault="00D81026" w:rsidP="00D81026">
      <w:pPr>
        <w:ind w:firstLine="0"/>
      </w:pPr>
    </w:p>
    <w:p w14:paraId="2F2D3846" w14:textId="77777777" w:rsidR="00D81026" w:rsidRPr="00D81026" w:rsidRDefault="00D81026" w:rsidP="00D81026">
      <w:pPr>
        <w:ind w:firstLine="0"/>
        <w:rPr>
          <w:b/>
        </w:rPr>
      </w:pPr>
      <w:r w:rsidRPr="00D81026">
        <w:rPr>
          <w:b/>
        </w:rPr>
        <w:t>DQN</w:t>
      </w:r>
    </w:p>
    <w:p w14:paraId="212D80C2" w14:textId="5467DA44" w:rsidR="00CC5CA5" w:rsidRDefault="0068202A" w:rsidP="00D81026">
      <w:pPr>
        <w:ind w:firstLine="0"/>
      </w:pPr>
      <w:r>
        <w:t xml:space="preserve">A következő algoritmus a </w:t>
      </w:r>
      <w:r w:rsidRPr="004E6407">
        <w:rPr>
          <w:i/>
        </w:rPr>
        <w:t xml:space="preserve">Deep Q </w:t>
      </w:r>
      <w:proofErr w:type="spellStart"/>
      <w:r w:rsidRPr="004E6407">
        <w:rPr>
          <w:i/>
        </w:rPr>
        <w:t>learning</w:t>
      </w:r>
      <w:proofErr w:type="spellEnd"/>
      <w:r>
        <w:t xml:space="preserve"> volt. Itt diszkretizáltam a gyorsulás és a kormányszög skáláját és a neurális hálóval az </w:t>
      </w:r>
      <w:proofErr w:type="gramStart"/>
      <w:r>
        <w:t>aktuális</w:t>
      </w:r>
      <w:proofErr w:type="gramEnd"/>
      <w:r>
        <w:t xml:space="preserve"> állapotban minden lehetséges akcióhoz tartozó Q értékeket becsültem vele. Végül a kimenetek közül egy </w:t>
      </w:r>
      <w:proofErr w:type="gramStart"/>
      <w:r>
        <w:t>diszkrét</w:t>
      </w:r>
      <w:proofErr w:type="gramEnd"/>
      <w:r>
        <w:t xml:space="preserve"> eloszlás alapján választottam ki a végleges akciót, amelyhez az eloszlást a kapott Q értékek </w:t>
      </w:r>
      <w:proofErr w:type="spellStart"/>
      <w:r>
        <w:t>softmax</w:t>
      </w:r>
      <w:proofErr w:type="spellEnd"/>
      <w:r>
        <w:t xml:space="preserve"> függvényértékei. Ennek az eredménye az volt, hogy egy bizonyos időpillan</w:t>
      </w:r>
      <w:r w:rsidR="004E6407">
        <w:t>at</w:t>
      </w:r>
      <w:r>
        <w:t xml:space="preserve">ban az algoritmus a neurális háló által kiadott maximális Q értékhez tartozó </w:t>
      </w:r>
      <w:proofErr w:type="gramStart"/>
      <w:r>
        <w:t>akciót</w:t>
      </w:r>
      <w:proofErr w:type="gramEnd"/>
      <w:r>
        <w:t xml:space="preserve"> </w:t>
      </w:r>
      <w:proofErr w:type="spellStart"/>
      <w:r>
        <w:t>priorizálta</w:t>
      </w:r>
      <w:proofErr w:type="spellEnd"/>
      <w:r w:rsidR="004E6407">
        <w:t>, de a többi akciót is felfedezte</w:t>
      </w:r>
      <w:r>
        <w:t xml:space="preserve">. </w:t>
      </w:r>
      <w:r w:rsidR="003D5D0A">
        <w:t>Ezzel az algoritmussal már sikerült úgy tanítani a hálót, hogy megtanuljon valamilyen eredményes stratégiát és körbe menjen</w:t>
      </w:r>
      <w:r>
        <w:t>.</w:t>
      </w:r>
      <w:r w:rsidR="003D5D0A">
        <w:t xml:space="preserve"> Viszont a sima DQN algoritmus hajlamos a Q értékeke </w:t>
      </w:r>
      <w:proofErr w:type="gramStart"/>
      <w:r w:rsidR="003D5D0A">
        <w:t>túlbecslésére</w:t>
      </w:r>
      <w:proofErr w:type="gramEnd"/>
      <w:r w:rsidR="003D5D0A">
        <w:t xml:space="preserve"> ami ronthatja a tanítás teljesítményét.</w:t>
      </w:r>
    </w:p>
    <w:p w14:paraId="7BD26FD0" w14:textId="6F2A7016" w:rsidR="00D81026" w:rsidRPr="00D81026" w:rsidRDefault="00D81026" w:rsidP="00D81026">
      <w:pPr>
        <w:ind w:firstLine="0"/>
        <w:rPr>
          <w:b/>
        </w:rPr>
      </w:pPr>
      <w:r w:rsidRPr="00D81026">
        <w:rPr>
          <w:b/>
        </w:rPr>
        <w:t>DDQN</w:t>
      </w:r>
    </w:p>
    <w:p w14:paraId="217BB484" w14:textId="4FDA86C4" w:rsidR="00F004F6" w:rsidRDefault="0068202A" w:rsidP="00D81026">
      <w:pPr>
        <w:ind w:firstLine="0"/>
      </w:pPr>
      <w:r>
        <w:t xml:space="preserve">A Q értékek túlbecslését kiküszöbölendő átalakítottam az implementált algoritmus, hogy az a </w:t>
      </w:r>
      <w:proofErr w:type="spellStart"/>
      <w:r>
        <w:t>Double</w:t>
      </w:r>
      <w:proofErr w:type="spellEnd"/>
      <w:r>
        <w:t xml:space="preserve"> Deep Q </w:t>
      </w:r>
      <w:proofErr w:type="spellStart"/>
      <w:r>
        <w:t>Learning</w:t>
      </w:r>
      <w:proofErr w:type="spellEnd"/>
      <w:r>
        <w:t xml:space="preserve"> algoritmus valósítsa meg. Bár ez az algoritmus már </w:t>
      </w:r>
      <w:r w:rsidR="00065A46">
        <w:t>csak kis mértékben</w:t>
      </w:r>
      <w:r>
        <w:t xml:space="preserve"> becsülte túl az Q értékeket</w:t>
      </w:r>
      <w:r w:rsidR="00C31EC3">
        <w:t>, viszont valamivel lassabban tanult a sima DQN-</w:t>
      </w:r>
      <w:proofErr w:type="spellStart"/>
      <w:r w:rsidR="00C31EC3">
        <w:t>nél</w:t>
      </w:r>
      <w:proofErr w:type="spellEnd"/>
      <w:r w:rsidR="00C31EC3">
        <w:t>.</w:t>
      </w:r>
      <w:r>
        <w:t xml:space="preserve"> </w:t>
      </w:r>
      <w:r w:rsidR="00C31EC3">
        <w:t>Továbbá, mivel</w:t>
      </w:r>
      <w:r>
        <w:t xml:space="preserve"> a </w:t>
      </w:r>
      <w:proofErr w:type="gramStart"/>
      <w:r>
        <w:t>probléma</w:t>
      </w:r>
      <w:proofErr w:type="gramEnd"/>
      <w:r>
        <w:t xml:space="preserve"> igen szekvenciális és az által meghatározott MDP meglehetősen mély állapot gráfot eredményez, így</w:t>
      </w:r>
      <w:r w:rsidR="003D5D0A">
        <w:t xml:space="preserve"> ha ennél jobban is javítani szeretnénk </w:t>
      </w:r>
      <w:r w:rsidR="003D5D0A">
        <w:lastRenderedPageBreak/>
        <w:t xml:space="preserve">a tanítási időn és az eredményen egyéb technikákat is alkalmaznunk kell. Alap esetben az memóriában eltárolt állapotátmeneteket egyenletes eloszlással mintavételezzük. A tárolt állapotátmenetek között viszont vannak fontosabbak és kevésbé fontosak is, így ezeket tudjuk </w:t>
      </w:r>
      <w:proofErr w:type="spellStart"/>
      <w:r w:rsidR="003D5D0A">
        <w:t>priorizálni</w:t>
      </w:r>
      <w:proofErr w:type="spellEnd"/>
      <w:r w:rsidR="003D5D0A">
        <w:t xml:space="preserve">, a tanítás során. Azok az átmenetek, amik Q értékét a háló már jól tudja becsülni, már nem sokat javítanak az algoritmus eredményén, így azokat az állapotátmeneteket kéne </w:t>
      </w:r>
      <w:proofErr w:type="spellStart"/>
      <w:r w:rsidR="003D5D0A">
        <w:t>priorizáljuk</w:t>
      </w:r>
      <w:proofErr w:type="spellEnd"/>
      <w:r w:rsidR="003D5D0A">
        <w:t xml:space="preserve"> a </w:t>
      </w:r>
      <w:proofErr w:type="spellStart"/>
      <w:r w:rsidR="003D5D0A">
        <w:t>memórában</w:t>
      </w:r>
      <w:proofErr w:type="spellEnd"/>
      <w:r w:rsidR="003D5D0A">
        <w:t xml:space="preserve">, amelyek </w:t>
      </w:r>
      <w:proofErr w:type="spellStart"/>
      <w:r w:rsidR="003D5D0A">
        <w:t>predikált</w:t>
      </w:r>
      <w:proofErr w:type="spellEnd"/>
      <w:r w:rsidR="003D5D0A">
        <w:t xml:space="preserve"> értéke </w:t>
      </w:r>
      <w:r w:rsidR="00EB5280">
        <w:t>nagymértékben</w:t>
      </w:r>
      <w:r w:rsidR="003D5D0A">
        <w:t xml:space="preserve"> eltér a valóstól, így gyorsíthatjuk a tanítást. Ez az ún. </w:t>
      </w:r>
      <w:proofErr w:type="spellStart"/>
      <w:r w:rsidR="003D5D0A" w:rsidRPr="003D5D0A">
        <w:rPr>
          <w:i/>
        </w:rPr>
        <w:t>prioritised</w:t>
      </w:r>
      <w:proofErr w:type="spellEnd"/>
      <w:r w:rsidR="003D5D0A" w:rsidRPr="003D5D0A">
        <w:rPr>
          <w:i/>
        </w:rPr>
        <w:t xml:space="preserve"> </w:t>
      </w:r>
      <w:proofErr w:type="spellStart"/>
      <w:r w:rsidR="003D5D0A" w:rsidRPr="003D5D0A">
        <w:rPr>
          <w:i/>
        </w:rPr>
        <w:t>experience</w:t>
      </w:r>
      <w:proofErr w:type="spellEnd"/>
      <w:r w:rsidR="003D5D0A" w:rsidRPr="003D5D0A">
        <w:rPr>
          <w:i/>
        </w:rPr>
        <w:t xml:space="preserve"> </w:t>
      </w:r>
      <w:proofErr w:type="spellStart"/>
      <w:r w:rsidR="003D5D0A" w:rsidRPr="003D5D0A">
        <w:rPr>
          <w:i/>
        </w:rPr>
        <w:t>replay</w:t>
      </w:r>
      <w:proofErr w:type="spellEnd"/>
      <w:r w:rsidR="00103E75">
        <w:rPr>
          <w:i/>
        </w:rPr>
        <w:t xml:space="preserve"> </w:t>
      </w:r>
      <w:r w:rsidR="00103E75">
        <w:t>(röviden PER)</w:t>
      </w:r>
      <w:r w:rsidR="003D5D0A">
        <w:t>. Ennek létezik rang alapú és arányos</w:t>
      </w:r>
      <w:r w:rsidR="00F004F6">
        <w:t xml:space="preserve"> változata is. Én az arányos verziót implementáltam, ami az alábbi</w:t>
      </w:r>
      <w:r w:rsidR="00DA6501">
        <w:t xml:space="preserve"> képlet alapján számolja ki egy-</w:t>
      </w:r>
      <w:r w:rsidR="00F004F6">
        <w:t>egy átmenet prioritását:</w:t>
      </w:r>
    </w:p>
    <w:p w14:paraId="5AFDF04C" w14:textId="072224B6" w:rsidR="00F004F6" w:rsidRPr="00F004F6" w:rsidRDefault="00F004F6" w:rsidP="00CC5CA5">
      <m:oMathPara>
        <m:oMath>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s,a</m:t>
                      </m:r>
                    </m:e>
                  </m:d>
                </m:e>
              </m:d>
              <m:r>
                <w:rPr>
                  <w:rFonts w:ascii="Cambria Math" w:hAnsi="Cambria Math"/>
                </w:rPr>
                <m:t>+ε)</m:t>
              </m:r>
            </m:e>
            <m:sup>
              <m:r>
                <w:rPr>
                  <w:rFonts w:ascii="Cambria Math" w:hAnsi="Cambria Math"/>
                </w:rPr>
                <m:t>α</m:t>
              </m:r>
            </m:sup>
          </m:sSup>
        </m:oMath>
      </m:oMathPara>
    </w:p>
    <w:p w14:paraId="2E9A24FD" w14:textId="1F5F8D65" w:rsidR="0068202A" w:rsidRPr="00F004F6" w:rsidRDefault="00F004F6" w:rsidP="00F004F6">
      <w:pPr>
        <w:ind w:firstLine="0"/>
      </w:pPr>
      <w:r>
        <w:t xml:space="preserve">Ahol </w:t>
      </w:r>
      <m:oMath>
        <m:r>
          <w:rPr>
            <w:rFonts w:ascii="Cambria Math" w:hAnsi="Cambria Math"/>
          </w:rPr>
          <m:t>0&lt;</m:t>
        </m:r>
        <m:r>
          <m:rPr>
            <m:sty m:val="bi"/>
          </m:rPr>
          <w:rPr>
            <w:rFonts w:ascii="Cambria Math" w:hAnsi="Cambria Math"/>
          </w:rPr>
          <m:t>ε</m:t>
        </m:r>
        <m:r>
          <m:rPr>
            <m:sty m:val="bi"/>
          </m:rPr>
          <w:rPr>
            <w:rFonts w:ascii="Cambria Math" w:hAnsi="Cambria Math"/>
          </w:rPr>
          <m:t xml:space="preserve">≪1 </m:t>
        </m:r>
      </m:oMath>
      <w:r>
        <w:t xml:space="preserve">a nulla hiba esetén a nullás prioritást kizáró </w:t>
      </w:r>
      <w:proofErr w:type="gramStart"/>
      <w:r>
        <w:t>konstans</w:t>
      </w:r>
      <w:proofErr w:type="gramEnd"/>
      <w:r>
        <w:t xml:space="preserve">, </w:t>
      </w:r>
      <m:oMath>
        <m:r>
          <m:rPr>
            <m:sty m:val="bi"/>
          </m:rPr>
          <w:rPr>
            <w:rFonts w:ascii="Cambria Math" w:hAnsi="Cambria Math"/>
          </w:rPr>
          <m:t>α</m:t>
        </m:r>
      </m:oMath>
      <w:r>
        <w:t xml:space="preserve"> pedig a priorizálás súlyát adja meg.</w:t>
      </w:r>
      <w:r w:rsidR="00D172F3" w:rsidRPr="00D172F3">
        <w:t xml:space="preserve"> </w:t>
      </w:r>
      <w:r w:rsidR="00D172F3">
        <w:t>Majd ezeknek a prioritásoknak a segítségével mintavételezzük arányos súlyozással a memóriát.</w:t>
      </w:r>
      <w:r>
        <w:t xml:space="preserve"> </w:t>
      </w:r>
      <w:r w:rsidR="00D172F3">
        <w:t xml:space="preserve">Vegyük észre, hogy </w:t>
      </w:r>
      <m:oMath>
        <m:r>
          <m:rPr>
            <m:sty m:val="bi"/>
          </m:rPr>
          <w:rPr>
            <w:rFonts w:ascii="Cambria Math" w:hAnsi="Cambria Math"/>
          </w:rPr>
          <m:t>α</m:t>
        </m:r>
        <m:r>
          <m:rPr>
            <m:sty m:val="bi"/>
          </m:rPr>
          <w:rPr>
            <w:rFonts w:ascii="Cambria Math" w:hAnsi="Cambria Math"/>
          </w:rPr>
          <m:t>→0</m:t>
        </m:r>
      </m:oMath>
      <w:r w:rsidR="00D172F3">
        <w:t xml:space="preserve"> esetén ez megeggye</w:t>
      </w:r>
      <w:proofErr w:type="spellStart"/>
      <w:r w:rsidR="00D172F3">
        <w:t>zik</w:t>
      </w:r>
      <w:proofErr w:type="spellEnd"/>
      <w:r w:rsidR="00D172F3">
        <w:t xml:space="preserve"> az egyenletes eloszlással. </w:t>
      </w:r>
      <w:r>
        <w:t xml:space="preserve">Ezzel az </w:t>
      </w:r>
      <w:proofErr w:type="spellStart"/>
      <w:r>
        <w:t>epizódonkénti</w:t>
      </w:r>
      <w:proofErr w:type="spellEnd"/>
      <w:r>
        <w:t xml:space="preserve"> összes jutalom 100-as mozgóátlaga </w:t>
      </w:r>
      <w:proofErr w:type="spellStart"/>
      <w:r>
        <w:t>szembetűnően</w:t>
      </w:r>
      <w:proofErr w:type="spellEnd"/>
      <w:r>
        <w:t xml:space="preserve"> gyorsabban </w:t>
      </w:r>
      <w:proofErr w:type="gramStart"/>
      <w:r>
        <w:t>k</w:t>
      </w:r>
      <w:r w:rsidR="00D172F3">
        <w:t>onvergál</w:t>
      </w:r>
      <w:proofErr w:type="gramEnd"/>
      <w:r w:rsidR="00D172F3">
        <w:t xml:space="preserve"> a maximum értékhez</w:t>
      </w:r>
      <w:r>
        <w:t xml:space="preserve">. </w:t>
      </w:r>
      <w:r w:rsidR="00622038">
        <w:t>Tovább javítottam a futásidőn a gyakran hívott függvények, mint például a szenzoradatokat kinyerő függvény optimalizálásával is.</w:t>
      </w:r>
    </w:p>
    <w:p w14:paraId="4ECC9BE6" w14:textId="3DE8512E" w:rsidR="00D81026" w:rsidRPr="00D81026" w:rsidRDefault="00D81026" w:rsidP="00D81026">
      <w:pPr>
        <w:ind w:firstLine="0"/>
        <w:rPr>
          <w:b/>
        </w:rPr>
      </w:pPr>
      <w:r w:rsidRPr="00D81026">
        <w:rPr>
          <w:b/>
        </w:rPr>
        <w:t xml:space="preserve">Monte Carlo </w:t>
      </w:r>
      <w:proofErr w:type="spellStart"/>
      <w:r w:rsidRPr="00D81026">
        <w:rPr>
          <w:b/>
        </w:rPr>
        <w:t>Tree</w:t>
      </w:r>
      <w:proofErr w:type="spellEnd"/>
      <w:r w:rsidRPr="00D81026">
        <w:rPr>
          <w:b/>
        </w:rPr>
        <w:t xml:space="preserve"> </w:t>
      </w:r>
      <w:proofErr w:type="spellStart"/>
      <w:r w:rsidRPr="00D81026">
        <w:rPr>
          <w:b/>
        </w:rPr>
        <w:t>Search</w:t>
      </w:r>
      <w:proofErr w:type="spellEnd"/>
    </w:p>
    <w:p w14:paraId="1EC65750" w14:textId="4500E7E2" w:rsidR="00CC5CA5" w:rsidRDefault="004C4066" w:rsidP="00D81026">
      <w:pPr>
        <w:ind w:firstLine="0"/>
      </w:pPr>
      <w:commentRangeStart w:id="64"/>
      <w:r>
        <w:t>Az utolsó kipróbált algoritmus</w:t>
      </w:r>
      <w:r w:rsidR="00736C7A">
        <w:t xml:space="preserve"> a Monte Carlo </w:t>
      </w:r>
      <w:proofErr w:type="spellStart"/>
      <w:r w:rsidR="00736C7A">
        <w:t>Tree</w:t>
      </w:r>
      <w:proofErr w:type="spellEnd"/>
      <w:r w:rsidR="00736C7A">
        <w:t xml:space="preserve"> </w:t>
      </w:r>
      <w:proofErr w:type="spellStart"/>
      <w:r w:rsidR="00736C7A">
        <w:t>Search</w:t>
      </w:r>
      <w:proofErr w:type="spellEnd"/>
      <w:r w:rsidR="00736C7A">
        <w:t xml:space="preserve"> </w:t>
      </w:r>
      <w:r>
        <w:t xml:space="preserve">volt. Bár ennek a teljesítménye kismértékben elmaradt a </w:t>
      </w:r>
      <w:proofErr w:type="spellStart"/>
      <w:r>
        <w:rPr>
          <w:i/>
        </w:rPr>
        <w:t>prioritised</w:t>
      </w:r>
      <w:proofErr w:type="spellEnd"/>
      <w:r>
        <w:rPr>
          <w:i/>
        </w:rPr>
        <w:t xml:space="preserve"> </w:t>
      </w:r>
      <w:proofErr w:type="spellStart"/>
      <w:r>
        <w:rPr>
          <w:i/>
        </w:rPr>
        <w:t>experience</w:t>
      </w:r>
      <w:proofErr w:type="spellEnd"/>
      <w:r>
        <w:rPr>
          <w:i/>
        </w:rPr>
        <w:t xml:space="preserve"> </w:t>
      </w:r>
      <w:proofErr w:type="spellStart"/>
      <w:r>
        <w:rPr>
          <w:i/>
        </w:rPr>
        <w:t>replay</w:t>
      </w:r>
      <w:proofErr w:type="spellEnd"/>
      <w:r>
        <w:t>-el kombinált DDQN-</w:t>
      </w:r>
      <w:proofErr w:type="spellStart"/>
      <w:r>
        <w:t>étől</w:t>
      </w:r>
      <w:proofErr w:type="spellEnd"/>
      <w:r>
        <w:t xml:space="preserve">, viszont </w:t>
      </w:r>
      <w:r w:rsidR="009B1A96">
        <w:t xml:space="preserve">ez is </w:t>
      </w:r>
      <w:proofErr w:type="gramStart"/>
      <w:r w:rsidR="009B1A96">
        <w:t>relatív</w:t>
      </w:r>
      <w:proofErr w:type="gramEnd"/>
      <w:r w:rsidR="009B1A96">
        <w:t xml:space="preserve"> hamar rátanul eredményes stratégiákra.</w:t>
      </w:r>
      <w:r w:rsidR="00736C7A">
        <w:t xml:space="preserve"> </w:t>
      </w:r>
      <w:r w:rsidR="005C2C04">
        <w:t xml:space="preserve">Ennek az algoritmusnak részletesebb modellek esetén jön elő az előnye a többi módszerrel szemben </w:t>
      </w:r>
      <w:r w:rsidR="00666F81">
        <w:t xml:space="preserve">, mivel nem tölt sok időt a valószínűsíthetően nem optimális stratégiákhoz vezető lépések értékelésével, és lényegében közvetlenül a lépés </w:t>
      </w:r>
      <w:proofErr w:type="gramStart"/>
      <w:r w:rsidR="00666F81">
        <w:t>aktuális</w:t>
      </w:r>
      <w:proofErr w:type="gramEnd"/>
      <w:r w:rsidR="00666F81">
        <w:t xml:space="preserve"> stratégiához tartozó Q értékét „mintavételezzük”, </w:t>
      </w:r>
      <w:commentRangeEnd w:id="64"/>
      <w:r>
        <w:rPr>
          <w:rStyle w:val="Jegyzethivatkozs"/>
        </w:rPr>
        <w:commentReference w:id="64"/>
      </w:r>
      <w:r w:rsidR="00666F81">
        <w:t>nem pedig egy becslés segítségével becsüljük.</w:t>
      </w:r>
      <w:r w:rsidR="00065A46">
        <w:t xml:space="preserve"> A megfelelő döntések kiválasztásáért a </w:t>
      </w:r>
      <w:proofErr w:type="spellStart"/>
      <w:r w:rsidR="00065A46">
        <w:t>softmax</w:t>
      </w:r>
      <w:proofErr w:type="spellEnd"/>
      <w:r w:rsidR="00065A46">
        <w:t xml:space="preserve"> felfedező függvény a felelős, ahol a </w:t>
      </w:r>
      <w:proofErr w:type="gramStart"/>
      <w:r w:rsidR="00065A46">
        <w:t>diszkrét</w:t>
      </w:r>
      <w:proofErr w:type="gramEnd"/>
      <w:r w:rsidR="00065A46">
        <w:t xml:space="preserve"> </w:t>
      </w:r>
      <w:proofErr w:type="spellStart"/>
      <w:r w:rsidR="00065A46">
        <w:t>időpillanatonkénti</w:t>
      </w:r>
      <w:proofErr w:type="spellEnd"/>
      <w:r w:rsidR="00065A46">
        <w:t xml:space="preserve"> saját T érték használata eredményezi, hogy előbb egy szinten szimulációkat futtatt, </w:t>
      </w:r>
      <w:r w:rsidR="00EB2A50">
        <w:t xml:space="preserve">majd </w:t>
      </w:r>
      <w:r w:rsidR="00065A46">
        <w:t xml:space="preserve">azok értékét visszaterjeszti az előző szintek állapot átmeneteire, </w:t>
      </w:r>
      <w:r w:rsidR="00633180">
        <w:t>ez</w:t>
      </w:r>
      <w:r w:rsidR="004D35D5">
        <w:t xml:space="preserve"> </w:t>
      </w:r>
      <w:r w:rsidR="00633180">
        <w:t>után</w:t>
      </w:r>
      <w:r w:rsidR="00065A46">
        <w:t xml:space="preserve"> dönt az adott szinten, hogy mi legyen a következő lépés. Az eredmények visszaterjesztését, úgy oldom meg, hogy egy epizódban az összes lépéshez tartozó állapotátmenetet egy ideiglenes </w:t>
      </w:r>
      <w:proofErr w:type="spellStart"/>
      <w:r w:rsidR="00065A46">
        <w:t>bufferben</w:t>
      </w:r>
      <w:proofErr w:type="spellEnd"/>
      <w:r w:rsidR="00065A46">
        <w:t xml:space="preserve"> tárolom, ahol a tárolt jutalmakat mindig az </w:t>
      </w:r>
      <w:proofErr w:type="gramStart"/>
      <w:r w:rsidR="00065A46">
        <w:t>aktuális</w:t>
      </w:r>
      <w:proofErr w:type="gramEnd"/>
      <w:r w:rsidR="00065A46">
        <w:t xml:space="preserve"> lépésért járó jutalmának diszkontált értékével </w:t>
      </w:r>
      <w:r w:rsidR="00065A46">
        <w:lastRenderedPageBreak/>
        <w:t xml:space="preserve">változtatom, majd az epizód végén az egész ideiglenes </w:t>
      </w:r>
      <w:proofErr w:type="spellStart"/>
      <w:r w:rsidR="00065A46">
        <w:t>buffert</w:t>
      </w:r>
      <w:proofErr w:type="spellEnd"/>
      <w:r w:rsidR="00065A46">
        <w:t xml:space="preserve"> teszem bele a memóriába. Ennek segítségével az algoritmushoz szükséges fát a neur</w:t>
      </w:r>
      <w:r w:rsidR="002E33E5">
        <w:t>ális háló segítségével becsülöm</w:t>
      </w:r>
      <w:r w:rsidR="00666F81">
        <w:t xml:space="preserve">. </w:t>
      </w:r>
    </w:p>
    <w:p w14:paraId="37C6A8ED" w14:textId="2F570A8A" w:rsidR="009B1A96" w:rsidRPr="00CC5CA5" w:rsidRDefault="009B1A96" w:rsidP="009B1A96">
      <w:pPr>
        <w:pStyle w:val="Kp"/>
      </w:pPr>
      <w:r>
        <w:rPr>
          <w:noProof/>
          <w:lang w:eastAsia="hu-HU"/>
        </w:rPr>
        <w:drawing>
          <wp:inline distT="0" distB="0" distL="0" distR="0" wp14:anchorId="393C1A03" wp14:editId="1D59AFD1">
            <wp:extent cx="5406390" cy="360426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s_compared.jpg"/>
                    <pic:cNvPicPr/>
                  </pic:nvPicPr>
                  <pic:blipFill>
                    <a:blip r:embed="rId38">
                      <a:extLst>
                        <a:ext uri="{28A0092B-C50C-407E-A947-70E740481C1C}">
                          <a14:useLocalDpi xmlns:a14="http://schemas.microsoft.com/office/drawing/2010/main" val="0"/>
                        </a:ext>
                      </a:extLst>
                    </a:blip>
                    <a:stretch>
                      <a:fillRect/>
                    </a:stretch>
                  </pic:blipFill>
                  <pic:spPr>
                    <a:xfrm>
                      <a:off x="0" y="0"/>
                      <a:ext cx="5406390" cy="3604260"/>
                    </a:xfrm>
                    <a:prstGeom prst="rect">
                      <a:avLst/>
                    </a:prstGeom>
                  </pic:spPr>
                </pic:pic>
              </a:graphicData>
            </a:graphic>
          </wp:inline>
        </w:drawing>
      </w:r>
    </w:p>
    <w:p w14:paraId="23531D64" w14:textId="2612D6FB" w:rsidR="00733DD9" w:rsidRDefault="00733DD9" w:rsidP="00733DD9">
      <w:pPr>
        <w:pStyle w:val="Cmsor2"/>
      </w:pPr>
      <w:bookmarkStart w:id="65" w:name="_Toc499139940"/>
      <w:r>
        <w:t>Felmerült akadályok</w:t>
      </w:r>
      <w:bookmarkEnd w:id="65"/>
    </w:p>
    <w:p w14:paraId="02D34787" w14:textId="4B124A68" w:rsidR="00CC5CA5" w:rsidRDefault="00CC5CA5" w:rsidP="00CC5CA5">
      <w:pPr>
        <w:pStyle w:val="Cmsor3"/>
      </w:pPr>
      <w:bookmarkStart w:id="66" w:name="_Toc499139941"/>
      <w:r>
        <w:t>Optimalizálás</w:t>
      </w:r>
      <w:bookmarkEnd w:id="66"/>
    </w:p>
    <w:p w14:paraId="17BD5CA3" w14:textId="1D982F8F" w:rsidR="00736C7A" w:rsidRPr="00736C7A" w:rsidRDefault="00736C7A" w:rsidP="00736C7A">
      <w:r>
        <w:t xml:space="preserve">A tanítási algoritmusnak önmagában sok a </w:t>
      </w:r>
      <w:proofErr w:type="spellStart"/>
      <w:r>
        <w:t>futásideje</w:t>
      </w:r>
      <w:proofErr w:type="spellEnd"/>
      <w:r>
        <w:t>, ezért fontos volt az implementált p</w:t>
      </w:r>
      <w:r w:rsidR="007A4D3E">
        <w:t xml:space="preserve">rogram optimalizálása. Ehhez a </w:t>
      </w:r>
      <w:proofErr w:type="spellStart"/>
      <w:r w:rsidR="007A4D3E">
        <w:t>S</w:t>
      </w:r>
      <w:r>
        <w:t>pyder</w:t>
      </w:r>
      <w:proofErr w:type="spellEnd"/>
      <w:r>
        <w:t xml:space="preserve"> fejlesztő környezet egyik beépülő moduljaként működő </w:t>
      </w:r>
      <w:proofErr w:type="spellStart"/>
      <w:r w:rsidRPr="00E91E16">
        <w:rPr>
          <w:i/>
        </w:rPr>
        <w:t>profiler</w:t>
      </w:r>
      <w:proofErr w:type="spellEnd"/>
      <w:r w:rsidR="00E91E16">
        <w:t>-</w:t>
      </w:r>
      <w:r>
        <w:t xml:space="preserve">ét használtam fel. Ezzel </w:t>
      </w:r>
      <w:proofErr w:type="gramStart"/>
      <w:r>
        <w:t>nagy mértékben</w:t>
      </w:r>
      <w:proofErr w:type="gramEnd"/>
      <w:r>
        <w:t xml:space="preserve"> fel tudtam gyorsítani az szimulátor futását, főleg a gyakran meghívott szenzor adat generáló fü</w:t>
      </w:r>
      <w:r w:rsidR="005D589E">
        <w:t>ggvények optimaliz</w:t>
      </w:r>
      <w:r>
        <w:t>álásával. Szükség volt továbbá az megtapasztalt állapotátmenetek hatékony, gyors hozzáférést lehetővé tevő tárolására.</w:t>
      </w:r>
      <w:r w:rsidR="00A575C3">
        <w:t xml:space="preserve"> Ezt a Pythonhoz írt </w:t>
      </w:r>
      <w:proofErr w:type="spellStart"/>
      <w:r w:rsidR="00A575C3">
        <w:t>pandas</w:t>
      </w:r>
      <w:proofErr w:type="spellEnd"/>
      <w:r w:rsidR="00A575C3">
        <w:t xml:space="preserve"> modul segítségével oldottam meg, aminek a segítségével könnyen hozzáférhető és mintavételezhető adatbázist tudtam kialakítani a tanítóadatok számára.</w:t>
      </w:r>
    </w:p>
    <w:p w14:paraId="3BCE25AA" w14:textId="65D6C127" w:rsidR="00CC5CA5" w:rsidRDefault="00CC5CA5" w:rsidP="00CC5CA5">
      <w:pPr>
        <w:pStyle w:val="Cmsor3"/>
      </w:pPr>
      <w:bookmarkStart w:id="67" w:name="_Toc499139942"/>
      <w:r>
        <w:t>Teljesítmény</w:t>
      </w:r>
      <w:bookmarkEnd w:id="67"/>
    </w:p>
    <w:p w14:paraId="7ABCE0D6" w14:textId="7032554D" w:rsidR="00736C7A" w:rsidRDefault="00CF2C84" w:rsidP="00736C7A">
      <w:r>
        <w:t xml:space="preserve">Kezdetben az algoritmus fejlesztését és tesztelését egy régebbi típusú kisebb számítási </w:t>
      </w:r>
      <w:proofErr w:type="gramStart"/>
      <w:r>
        <w:t>kapacitású</w:t>
      </w:r>
      <w:proofErr w:type="gramEnd"/>
      <w:r>
        <w:t xml:space="preserve"> laptopon végeztem, viszont ennek a nagyon sok időbe telt az algoritmusok futtatása, illetve a kisebb teljesítményű NVIDIA </w:t>
      </w:r>
      <w:proofErr w:type="spellStart"/>
      <w:r>
        <w:t>gpu</w:t>
      </w:r>
      <w:proofErr w:type="spellEnd"/>
      <w:r>
        <w:t xml:space="preserve">-ja nem tette lehetővé, hogy a </w:t>
      </w:r>
      <w:proofErr w:type="spellStart"/>
      <w:r>
        <w:t>tensorflow-nak</w:t>
      </w:r>
      <w:proofErr w:type="spellEnd"/>
      <w:r>
        <w:t xml:space="preserve"> a </w:t>
      </w:r>
      <w:proofErr w:type="spellStart"/>
      <w:r>
        <w:t>gpu</w:t>
      </w:r>
      <w:proofErr w:type="spellEnd"/>
      <w:r>
        <w:t xml:space="preserve"> optimalizált verzióját használjam</w:t>
      </w:r>
      <w:r w:rsidR="002E33E5">
        <w:t>.</w:t>
      </w:r>
      <w:r>
        <w:t xml:space="preserve"> Később ezért egy Intel i7-</w:t>
      </w:r>
      <w:r>
        <w:lastRenderedPageBreak/>
        <w:t xml:space="preserve">6700-es processzorral, 16 gigabyte memóriával és egy NVIDIA </w:t>
      </w:r>
      <w:proofErr w:type="spellStart"/>
      <w:r>
        <w:t>Geforce</w:t>
      </w:r>
      <w:proofErr w:type="spellEnd"/>
      <w:r>
        <w:t xml:space="preserve"> GTX 950M-es 4</w:t>
      </w:r>
      <w:r w:rsidR="00BD37B9">
        <w:t xml:space="preserve"> </w:t>
      </w:r>
      <w:r>
        <w:t xml:space="preserve">gigabyte memóriájú </w:t>
      </w:r>
      <w:proofErr w:type="spellStart"/>
      <w:r>
        <w:t>gpu-val</w:t>
      </w:r>
      <w:proofErr w:type="spellEnd"/>
      <w:r>
        <w:t xml:space="preserve"> rendelkező laptoppal folytattam a fejlesztést, illetve a tesztelést. Ez már</w:t>
      </w:r>
      <w:r w:rsidR="00BD37B9">
        <w:t xml:space="preserve"> jelentősen javította a fejlesz</w:t>
      </w:r>
      <w:r>
        <w:t>tés sebességét, mivel sokkal hamarabb kaptam vis</w:t>
      </w:r>
      <w:r w:rsidR="00BD37B9">
        <w:t>s</w:t>
      </w:r>
      <w:r>
        <w:t>zajelzést</w:t>
      </w:r>
      <w:r w:rsidR="00BD37B9">
        <w:t xml:space="preserve"> arról</w:t>
      </w:r>
      <w:r>
        <w:t>, hogy az alg</w:t>
      </w:r>
      <w:r w:rsidR="00BD37B9">
        <w:t xml:space="preserve">oritmus helyesen működik-e köszönhetően a több memóriának </w:t>
      </w:r>
      <w:r>
        <w:t xml:space="preserve">és a </w:t>
      </w:r>
      <w:proofErr w:type="spellStart"/>
      <w:r>
        <w:t>gpu</w:t>
      </w:r>
      <w:proofErr w:type="spellEnd"/>
      <w:r>
        <w:t xml:space="preserve"> optimalizált </w:t>
      </w:r>
      <w:proofErr w:type="spellStart"/>
      <w:r>
        <w:t>tensorflow</w:t>
      </w:r>
      <w:proofErr w:type="spellEnd"/>
      <w:r>
        <w:t xml:space="preserve"> által okozott </w:t>
      </w:r>
      <w:r w:rsidR="00BD37B9">
        <w:t>teljesítménynövekedésnek</w:t>
      </w:r>
      <w:r>
        <w:t xml:space="preserve">. </w:t>
      </w:r>
      <w:r w:rsidR="00736C7A">
        <w:t xml:space="preserve"> </w:t>
      </w:r>
    </w:p>
    <w:p w14:paraId="5CC5D001" w14:textId="275D8975" w:rsidR="004E3821" w:rsidRDefault="004E3821" w:rsidP="004E3821">
      <w:pPr>
        <w:pStyle w:val="Cmsor3"/>
      </w:pPr>
      <w:bookmarkStart w:id="68" w:name="_Toc499139943"/>
      <w:r>
        <w:t>Megfelelő jutalomfüggvény megválasztása</w:t>
      </w:r>
      <w:bookmarkEnd w:id="68"/>
    </w:p>
    <w:p w14:paraId="4A6F1FC6" w14:textId="0A91B484" w:rsidR="00BD37B9" w:rsidRPr="00BD37B9" w:rsidRDefault="00BD37B9" w:rsidP="00BD37B9">
      <w:r>
        <w:t>Fontos a jutalom függvény megfelelő megválasztása, és annak átgondolása, hogy a választott jutalmazási rendszer mire „</w:t>
      </w:r>
      <w:proofErr w:type="spellStart"/>
      <w:r>
        <w:t>ösztönzi</w:t>
      </w:r>
      <w:proofErr w:type="spellEnd"/>
      <w:r>
        <w:t xml:space="preserve">” az </w:t>
      </w:r>
      <w:proofErr w:type="gramStart"/>
      <w:r>
        <w:t>ágenst</w:t>
      </w:r>
      <w:proofErr w:type="gramEnd"/>
      <w:r>
        <w:t xml:space="preserve">. </w:t>
      </w:r>
      <w:r w:rsidR="00FE2046">
        <w:t>Kezdetben olyan jutalmazással próbálkoztam, ami -1 és 1 között van</w:t>
      </w:r>
      <w:r w:rsidR="00EA2368">
        <w:t>, az</w:t>
      </w:r>
      <w:r w:rsidR="00FE2046">
        <w:t xml:space="preserve"> az alatti vagy feletti értékeket levágjuk, ebben az esetben viszont gyakran előfordult, hogy az algoritmus nem tudta egyértelműen megállapítani, hogy két</w:t>
      </w:r>
      <w:r w:rsidR="004F6EA2">
        <w:t xml:space="preserve"> </w:t>
      </w:r>
      <w:r w:rsidR="00FE2046">
        <w:t xml:space="preserve">vagy több lehetséges </w:t>
      </w:r>
      <w:proofErr w:type="gramStart"/>
      <w:r w:rsidR="00FE2046">
        <w:t>akció</w:t>
      </w:r>
      <w:proofErr w:type="gramEnd"/>
      <w:r w:rsidR="00FE2046">
        <w:t xml:space="preserve"> közül melyik az előnyösebb, mert a -1 alatti vagy </w:t>
      </w:r>
      <w:r w:rsidR="00EA2368">
        <w:t xml:space="preserve">1 </w:t>
      </w:r>
      <w:r w:rsidR="00FE2046">
        <w:t>feletti részt</w:t>
      </w:r>
      <w:r w:rsidR="00EA2368">
        <w:t>,</w:t>
      </w:r>
      <w:r w:rsidR="00FE2046">
        <w:t xml:space="preserve"> ami ez</w:t>
      </w:r>
      <w:r w:rsidR="00EA2368">
        <w:t>t</w:t>
      </w:r>
      <w:r w:rsidR="00FE2046">
        <w:t xml:space="preserve"> eldöntötte volna, levágta. A végső algoritmus jutalmainak </w:t>
      </w:r>
      <w:r w:rsidR="00EA2368">
        <w:t>értékét</w:t>
      </w:r>
      <w:r w:rsidR="00FE2046">
        <w:t xml:space="preserve"> ezért -10 és 40 közé </w:t>
      </w:r>
      <w:r w:rsidR="00EA2368">
        <w:t>választottam</w:t>
      </w:r>
      <w:r w:rsidR="00FE2046">
        <w:t>. Ez továbbá gyorsabb tanulást is eredményezett</w:t>
      </w:r>
      <w:r w:rsidR="00EA2368">
        <w:t>.</w:t>
      </w:r>
    </w:p>
    <w:p w14:paraId="076D2DF0" w14:textId="05890E97" w:rsidR="00CC5CA5" w:rsidRDefault="00284942" w:rsidP="00284942">
      <w:pPr>
        <w:pStyle w:val="Cmsor3"/>
      </w:pPr>
      <w:bookmarkStart w:id="69" w:name="_Toc499139944"/>
      <w:proofErr w:type="spellStart"/>
      <w:r>
        <w:t>Hyperparaméter</w:t>
      </w:r>
      <w:proofErr w:type="spellEnd"/>
      <w:r>
        <w:t xml:space="preserve"> </w:t>
      </w:r>
      <w:proofErr w:type="spellStart"/>
      <w:r>
        <w:t>optimalizáció</w:t>
      </w:r>
      <w:bookmarkEnd w:id="69"/>
      <w:proofErr w:type="spellEnd"/>
    </w:p>
    <w:p w14:paraId="760171D2" w14:textId="417A53F3" w:rsidR="00EA2368" w:rsidRPr="00EA2368" w:rsidRDefault="00990313" w:rsidP="00EA2368">
      <w:r>
        <w:t xml:space="preserve">A neurális hálók és a megerősítéses tanulás egyik legnagyobb nehézségét a </w:t>
      </w:r>
      <w:proofErr w:type="spellStart"/>
      <w:r>
        <w:t>hyperparaméterek</w:t>
      </w:r>
      <w:proofErr w:type="spellEnd"/>
      <w:r>
        <w:t xml:space="preserve"> optimalizálása okozza. Lehet, hogy az algoritmust helyesen implementáltuk és a logika mögötte is jó, viszont könnyen múlhat a paraméterek beállításán a módszer eredményessége. Ezeknek az automatikus beállítására és finomhangolására már lépeznek modern módszerek, ezek viszont rendkívül számítás igényesek, így megfelelő hardware nélkül, hamarabb jobb eredményeket </w:t>
      </w:r>
      <w:proofErr w:type="gramStart"/>
      <w:r>
        <w:t>elérni</w:t>
      </w:r>
      <w:proofErr w:type="gramEnd"/>
      <w:r>
        <w:t xml:space="preserve"> ha a paramétereket empirikus módon kézzel optimalizáljuk.</w:t>
      </w:r>
      <w:r w:rsidR="004813BF">
        <w:t xml:space="preserve"> A legnagyobb </w:t>
      </w:r>
      <w:proofErr w:type="gramStart"/>
      <w:r w:rsidR="004813BF">
        <w:t>problémát</w:t>
      </w:r>
      <w:proofErr w:type="gramEnd"/>
      <w:r w:rsidR="004813BF">
        <w:t xml:space="preserve"> a </w:t>
      </w:r>
      <w:r w:rsidR="004813BF" w:rsidRPr="004813BF">
        <w:rPr>
          <w:i/>
        </w:rPr>
        <w:t>batch</w:t>
      </w:r>
      <w:r w:rsidR="004813BF">
        <w:t xml:space="preserve"> méret, a </w:t>
      </w:r>
      <w:proofErr w:type="spellStart"/>
      <w:r w:rsidR="004813BF" w:rsidRPr="004813BF">
        <w:rPr>
          <w:i/>
        </w:rPr>
        <w:t>learning</w:t>
      </w:r>
      <w:proofErr w:type="spellEnd"/>
      <w:r w:rsidR="004813BF" w:rsidRPr="004813BF">
        <w:rPr>
          <w:i/>
        </w:rPr>
        <w:t xml:space="preserve"> </w:t>
      </w:r>
      <w:proofErr w:type="spellStart"/>
      <w:r w:rsidR="004813BF" w:rsidRPr="004813BF">
        <w:rPr>
          <w:i/>
        </w:rPr>
        <w:t>rate</w:t>
      </w:r>
      <w:proofErr w:type="spellEnd"/>
      <w:r w:rsidR="004813BF">
        <w:t xml:space="preserve"> és az felderítő algoritmus és a T paraméterének megfelelő megválasztása jelentette.</w:t>
      </w:r>
    </w:p>
    <w:p w14:paraId="2978CA23" w14:textId="5A73A60A" w:rsidR="00284942" w:rsidRDefault="003A4182" w:rsidP="00284942">
      <w:pPr>
        <w:pStyle w:val="Cmsor3"/>
      </w:pPr>
      <w:bookmarkStart w:id="70" w:name="_Toc499139945"/>
      <w:proofErr w:type="gramStart"/>
      <w:r>
        <w:t>Komplexitás</w:t>
      </w:r>
      <w:bookmarkEnd w:id="70"/>
      <w:proofErr w:type="gramEnd"/>
    </w:p>
    <w:p w14:paraId="57AA9230" w14:textId="65C1CEC6" w:rsidR="00E649AE" w:rsidRPr="00E649AE" w:rsidRDefault="003A4182" w:rsidP="003A4182">
      <w:r>
        <w:t xml:space="preserve">A fejlesztés igen sokáig tartott, köszönhetően a feladat </w:t>
      </w:r>
      <w:proofErr w:type="gramStart"/>
      <w:r>
        <w:t>komplexitásának</w:t>
      </w:r>
      <w:proofErr w:type="gramEnd"/>
      <w:r>
        <w:t xml:space="preserve">. Mivel az algoritmus több helyen is </w:t>
      </w:r>
      <w:proofErr w:type="spellStart"/>
      <w:r>
        <w:t>elcsúszhat</w:t>
      </w:r>
      <w:proofErr w:type="spellEnd"/>
      <w:r>
        <w:t xml:space="preserve">, igen nehéz volt </w:t>
      </w:r>
      <w:proofErr w:type="spellStart"/>
      <w:r>
        <w:t>debugolni</w:t>
      </w:r>
      <w:proofErr w:type="spellEnd"/>
      <w:r>
        <w:t xml:space="preserve"> az elkészült megoldást, különösen, mert a megerősítéses tanulás esetén nem mindig egyértelmű, hogy mi és hol a hibát kiváltó tényező. Könnyen előfordulhat az is, hogy bár az implementációban elvi hiba található, az algoritmus mégis elkezd tanulni, és csak több ezer iteráció után látszik </w:t>
      </w:r>
      <w:r>
        <w:lastRenderedPageBreak/>
        <w:t>tisztán, hogy valami hibás, viszont ezt is nehéz verifikálni, mert néha mi sem ismerjük az optimális megoldást.</w:t>
      </w:r>
    </w:p>
    <w:p w14:paraId="5023A880" w14:textId="6D5DE21D" w:rsidR="009B6D9F" w:rsidRDefault="009B6D9F" w:rsidP="009B6D9F">
      <w:pPr>
        <w:pStyle w:val="Cmsor2"/>
      </w:pPr>
      <w:bookmarkStart w:id="71" w:name="_Toc499139946"/>
      <w:r>
        <w:t>Eredmények értékelése</w:t>
      </w:r>
      <w:bookmarkEnd w:id="71"/>
    </w:p>
    <w:p w14:paraId="45B8670C" w14:textId="2A3A8F99" w:rsidR="00DA6501" w:rsidRPr="00DA6501" w:rsidRDefault="00DA6501" w:rsidP="00DA6501">
      <w:r>
        <w:t xml:space="preserve">A tanítás elején az első pár száz, ezer epizódig az autó láthatóan, gyakran hibázik, láthatóan még nem tanulta, meg, hogy milyen </w:t>
      </w:r>
      <w:proofErr w:type="gramStart"/>
      <w:r>
        <w:t>akciók</w:t>
      </w:r>
      <w:proofErr w:type="gramEnd"/>
      <w:r>
        <w:t xml:space="preserve"> okoznak ütközést, ahogy ezt az x. </w:t>
      </w:r>
      <w:proofErr w:type="gramStart"/>
      <w:r>
        <w:t>ábrán</w:t>
      </w:r>
      <w:proofErr w:type="gramEnd"/>
      <w:r>
        <w:t xml:space="preserve"> is </w:t>
      </w:r>
      <w:commentRangeStart w:id="72"/>
      <w:r>
        <w:t>látjuk</w:t>
      </w:r>
      <w:commentRangeEnd w:id="72"/>
      <w:r>
        <w:rPr>
          <w:rStyle w:val="Jegyzethivatkozs"/>
        </w:rPr>
        <w:commentReference w:id="72"/>
      </w:r>
      <w:r>
        <w:t>.</w:t>
      </w:r>
    </w:p>
    <w:p w14:paraId="7B0D76DB" w14:textId="605B1A72" w:rsidR="00DA6501" w:rsidRDefault="00DA6501" w:rsidP="00DA6501">
      <w:pPr>
        <w:pStyle w:val="Kp"/>
      </w:pPr>
      <w:r>
        <w:rPr>
          <w:noProof/>
          <w:lang w:eastAsia="hu-HU"/>
        </w:rPr>
        <w:drawing>
          <wp:inline distT="0" distB="0" distL="0" distR="0" wp14:anchorId="2BF8DCA6" wp14:editId="7E8A08E0">
            <wp:extent cx="4066592" cy="250698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arning_phase_1.PNG"/>
                    <pic:cNvPicPr/>
                  </pic:nvPicPr>
                  <pic:blipFill>
                    <a:blip r:embed="rId39">
                      <a:extLst>
                        <a:ext uri="{28A0092B-C50C-407E-A947-70E740481C1C}">
                          <a14:useLocalDpi xmlns:a14="http://schemas.microsoft.com/office/drawing/2010/main" val="0"/>
                        </a:ext>
                      </a:extLst>
                    </a:blip>
                    <a:stretch>
                      <a:fillRect/>
                    </a:stretch>
                  </pic:blipFill>
                  <pic:spPr>
                    <a:xfrm>
                      <a:off x="0" y="0"/>
                      <a:ext cx="4078509" cy="2514327"/>
                    </a:xfrm>
                    <a:prstGeom prst="rect">
                      <a:avLst/>
                    </a:prstGeom>
                  </pic:spPr>
                </pic:pic>
              </a:graphicData>
            </a:graphic>
          </wp:inline>
        </w:drawing>
      </w:r>
    </w:p>
    <w:p w14:paraId="221276D6" w14:textId="3436E7C1" w:rsidR="00DA6501" w:rsidRDefault="00DA6501" w:rsidP="00DA6501">
      <w:pPr>
        <w:pStyle w:val="Kpalrs"/>
      </w:pPr>
    </w:p>
    <w:p w14:paraId="39659D79" w14:textId="6F531CAE" w:rsidR="00DA6501" w:rsidRDefault="00DA6501" w:rsidP="00DA6501">
      <w:r>
        <w:t xml:space="preserve">A tanítás </w:t>
      </w:r>
      <w:proofErr w:type="spellStart"/>
      <w:r>
        <w:t>előrehaladásával</w:t>
      </w:r>
      <w:proofErr w:type="spellEnd"/>
      <w:r>
        <w:t xml:space="preserve"> már egyre tovább jut a pályán. Fokozatosan megtanulja bevenni a kanyarokat, de azért még gyakran találkozik olyan </w:t>
      </w:r>
      <w:proofErr w:type="gramStart"/>
      <w:r>
        <w:t>helyzetekkel</w:t>
      </w:r>
      <w:proofErr w:type="gramEnd"/>
      <w:r>
        <w:t xml:space="preserve"> amikor rossz döntést hoz meg. Továbbá az eddigi haladási ív is távol áll az ideálistól, illetve nagyon töredezett is, gyakoriak a hirtelen </w:t>
      </w:r>
      <w:proofErr w:type="gramStart"/>
      <w:r>
        <w:t>irányváltások</w:t>
      </w:r>
      <w:proofErr w:type="gramEnd"/>
      <w:r w:rsidR="005A1D9B">
        <w:t xml:space="preserve"> ahogy azt </w:t>
      </w:r>
      <w:commentRangeStart w:id="73"/>
      <w:r w:rsidR="005A1D9B">
        <w:t>az Y. képen is látni.</w:t>
      </w:r>
      <w:commentRangeEnd w:id="73"/>
      <w:r w:rsidR="005A1D9B">
        <w:rPr>
          <w:rStyle w:val="Jegyzethivatkozs"/>
        </w:rPr>
        <w:commentReference w:id="73"/>
      </w:r>
    </w:p>
    <w:p w14:paraId="62801FCB" w14:textId="7E16A25A" w:rsidR="005A1D9B" w:rsidRPr="00DA6501" w:rsidRDefault="005A1D9B" w:rsidP="005A1D9B">
      <w:pPr>
        <w:pStyle w:val="Kp"/>
      </w:pPr>
      <w:r>
        <w:rPr>
          <w:noProof/>
          <w:lang w:eastAsia="hu-HU"/>
        </w:rPr>
        <w:lastRenderedPageBreak/>
        <w:drawing>
          <wp:inline distT="0" distB="0" distL="0" distR="0" wp14:anchorId="455F5819" wp14:editId="44B59EFC">
            <wp:extent cx="4434840" cy="2728591"/>
            <wp:effectExtent l="0" t="0" r="381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arning_phase_2.PNG"/>
                    <pic:cNvPicPr/>
                  </pic:nvPicPr>
                  <pic:blipFill>
                    <a:blip r:embed="rId40">
                      <a:extLst>
                        <a:ext uri="{28A0092B-C50C-407E-A947-70E740481C1C}">
                          <a14:useLocalDpi xmlns:a14="http://schemas.microsoft.com/office/drawing/2010/main" val="0"/>
                        </a:ext>
                      </a:extLst>
                    </a:blip>
                    <a:stretch>
                      <a:fillRect/>
                    </a:stretch>
                  </pic:blipFill>
                  <pic:spPr>
                    <a:xfrm>
                      <a:off x="0" y="0"/>
                      <a:ext cx="4451271" cy="2738700"/>
                    </a:xfrm>
                    <a:prstGeom prst="rect">
                      <a:avLst/>
                    </a:prstGeom>
                  </pic:spPr>
                </pic:pic>
              </a:graphicData>
            </a:graphic>
          </wp:inline>
        </w:drawing>
      </w:r>
    </w:p>
    <w:p w14:paraId="4E9F9916" w14:textId="434F733E" w:rsidR="005A1D9B" w:rsidRDefault="00DA6501" w:rsidP="009B6D9F">
      <w:r>
        <w:t>A tanítás végére</w:t>
      </w:r>
      <w:r w:rsidR="005A1D9B">
        <w:t xml:space="preserve"> olyan 6000 epizód után már</w:t>
      </w:r>
      <w:r>
        <w:t xml:space="preserve"> s</w:t>
      </w:r>
      <w:r w:rsidR="00934B0F">
        <w:t>zinte mindegyik algoritmus</w:t>
      </w:r>
      <w:r w:rsidR="005A1D9B">
        <w:t xml:space="preserve"> biztosan</w:t>
      </w:r>
      <w:r w:rsidR="00934B0F">
        <w:t xml:space="preserve"> meg</w:t>
      </w:r>
      <w:r>
        <w:t xml:space="preserve"> tudta </w:t>
      </w:r>
      <w:r w:rsidR="00934B0F">
        <w:t>tanulni racion</w:t>
      </w:r>
      <w:r w:rsidR="00BD68C6">
        <w:t>á</w:t>
      </w:r>
      <w:r w:rsidR="00934B0F">
        <w:t>lis módon irányítani az aut</w:t>
      </w:r>
      <w:r w:rsidR="005A1D9B">
        <w:t xml:space="preserve">ót a bemenő adatok függvényében. Ahogy az </w:t>
      </w:r>
      <w:commentRangeStart w:id="74"/>
      <w:r w:rsidR="005A1D9B">
        <w:t xml:space="preserve">Z- képen </w:t>
      </w:r>
      <w:commentRangeEnd w:id="74"/>
      <w:r w:rsidR="005A1D9B">
        <w:rPr>
          <w:rStyle w:val="Jegyzethivatkozs"/>
        </w:rPr>
        <w:commentReference w:id="74"/>
      </w:r>
      <w:r w:rsidR="005A1D9B">
        <w:t xml:space="preserve">is látjuk, ilyenkor már </w:t>
      </w:r>
      <w:proofErr w:type="gramStart"/>
      <w:r w:rsidR="005A1D9B">
        <w:t>ideálisabb</w:t>
      </w:r>
      <w:proofErr w:type="gramEnd"/>
      <w:r w:rsidR="005A1D9B">
        <w:t xml:space="preserve"> íveken halad végig, kevésbé sodródik a pályán és képes ütközés nélk</w:t>
      </w:r>
      <w:r w:rsidR="00525238">
        <w:t>ül egészen a célvonalig eljutni</w:t>
      </w:r>
      <w:r w:rsidR="005A1D9B">
        <w:t xml:space="preserve"> egy több kanyart is tartalmazó pályán.</w:t>
      </w:r>
    </w:p>
    <w:p w14:paraId="323CDFCC" w14:textId="207A278C" w:rsidR="005A1D9B" w:rsidRDefault="005A1D9B" w:rsidP="00525238">
      <w:pPr>
        <w:pStyle w:val="Kp"/>
      </w:pPr>
      <w:r>
        <w:rPr>
          <w:noProof/>
          <w:lang w:eastAsia="hu-HU"/>
        </w:rPr>
        <w:drawing>
          <wp:inline distT="0" distB="0" distL="0" distR="0" wp14:anchorId="094BE447" wp14:editId="4729705F">
            <wp:extent cx="4427220" cy="2731988"/>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arning_phase_end.PNG"/>
                    <pic:cNvPicPr/>
                  </pic:nvPicPr>
                  <pic:blipFill>
                    <a:blip r:embed="rId41">
                      <a:extLst>
                        <a:ext uri="{28A0092B-C50C-407E-A947-70E740481C1C}">
                          <a14:useLocalDpi xmlns:a14="http://schemas.microsoft.com/office/drawing/2010/main" val="0"/>
                        </a:ext>
                      </a:extLst>
                    </a:blip>
                    <a:stretch>
                      <a:fillRect/>
                    </a:stretch>
                  </pic:blipFill>
                  <pic:spPr>
                    <a:xfrm>
                      <a:off x="0" y="0"/>
                      <a:ext cx="4434751" cy="2736635"/>
                    </a:xfrm>
                    <a:prstGeom prst="rect">
                      <a:avLst/>
                    </a:prstGeom>
                  </pic:spPr>
                </pic:pic>
              </a:graphicData>
            </a:graphic>
          </wp:inline>
        </w:drawing>
      </w:r>
    </w:p>
    <w:p w14:paraId="7A1743CA" w14:textId="77777777" w:rsidR="005A1D9B" w:rsidRDefault="005A1D9B" w:rsidP="009B6D9F">
      <w:r>
        <w:t>T</w:t>
      </w:r>
      <w:r w:rsidR="00934B0F">
        <w:t>ovábbá esetleges akadályok elhelyezése sem okozott számukra különösebb fennakadást</w:t>
      </w:r>
      <w:r>
        <w:t>, amennyiben hasonló akadályokkal nehezített pályán végeztük a háló tanítását</w:t>
      </w:r>
      <w:r w:rsidR="00934B0F">
        <w:t>.</w:t>
      </w:r>
      <w:r>
        <w:t xml:space="preserve"> Bár a tanítás elején több időbe telik mire túljut a kezdeti akadályokon, mivel nagymértékben leszűkítik az utat, miután már megtanulta kikerülni őket, a pálya hátralévő részén már hamarabb túljut.</w:t>
      </w:r>
    </w:p>
    <w:p w14:paraId="319299BF" w14:textId="1822C8A9" w:rsidR="005A1D9B" w:rsidRDefault="005A1D9B" w:rsidP="00525238">
      <w:pPr>
        <w:pStyle w:val="Kp"/>
      </w:pPr>
      <w:r>
        <w:rPr>
          <w:noProof/>
          <w:lang w:eastAsia="hu-HU"/>
        </w:rPr>
        <w:lastRenderedPageBreak/>
        <w:drawing>
          <wp:inline distT="0" distB="0" distL="0" distR="0" wp14:anchorId="0978C5A7" wp14:editId="528ED7FC">
            <wp:extent cx="4541520" cy="2783744"/>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arning_with_obstacles.PNG"/>
                    <pic:cNvPicPr/>
                  </pic:nvPicPr>
                  <pic:blipFill>
                    <a:blip r:embed="rId42">
                      <a:extLst>
                        <a:ext uri="{28A0092B-C50C-407E-A947-70E740481C1C}">
                          <a14:useLocalDpi xmlns:a14="http://schemas.microsoft.com/office/drawing/2010/main" val="0"/>
                        </a:ext>
                      </a:extLst>
                    </a:blip>
                    <a:stretch>
                      <a:fillRect/>
                    </a:stretch>
                  </pic:blipFill>
                  <pic:spPr>
                    <a:xfrm>
                      <a:off x="0" y="0"/>
                      <a:ext cx="4560439" cy="2795340"/>
                    </a:xfrm>
                    <a:prstGeom prst="rect">
                      <a:avLst/>
                    </a:prstGeom>
                  </pic:spPr>
                </pic:pic>
              </a:graphicData>
            </a:graphic>
          </wp:inline>
        </w:drawing>
      </w:r>
    </w:p>
    <w:p w14:paraId="0304093A" w14:textId="1F39B65B" w:rsidR="009B6D9F" w:rsidRDefault="00DA6501" w:rsidP="009B6D9F">
      <w:r>
        <w:t xml:space="preserve"> </w:t>
      </w:r>
      <w:r w:rsidR="00934B0F">
        <w:t xml:space="preserve">Továbbá külön pozitívum, hogy a kellően általános pályán </w:t>
      </w:r>
      <w:proofErr w:type="gramStart"/>
      <w:r w:rsidR="00934B0F">
        <w:t>betanult</w:t>
      </w:r>
      <w:proofErr w:type="gramEnd"/>
      <w:r w:rsidR="00934B0F">
        <w:t xml:space="preserve"> algoritmusok képesek voltak más alakú pályákon is végig haladni gond nélkül</w:t>
      </w:r>
      <w:r w:rsidR="00525238">
        <w:t xml:space="preserve">, ahogy az a </w:t>
      </w:r>
      <w:commentRangeStart w:id="75"/>
      <w:r w:rsidR="00525238">
        <w:t>W. képen látható</w:t>
      </w:r>
      <w:commentRangeEnd w:id="75"/>
      <w:r w:rsidR="00525238">
        <w:rPr>
          <w:rStyle w:val="Jegyzethivatkozs"/>
        </w:rPr>
        <w:commentReference w:id="75"/>
      </w:r>
      <w:r w:rsidR="00934B0F">
        <w:t>. Ezekből az eredményekből lát</w:t>
      </w:r>
      <w:r w:rsidR="00BD68C6">
        <w:t xml:space="preserve">szik, milyen fontos a használt </w:t>
      </w:r>
      <w:r w:rsidR="00934B0F">
        <w:t xml:space="preserve">állapotok, illetve </w:t>
      </w:r>
      <w:proofErr w:type="gramStart"/>
      <w:r w:rsidR="00934B0F">
        <w:t>a</w:t>
      </w:r>
      <w:proofErr w:type="gramEnd"/>
      <w:r w:rsidR="00934B0F">
        <w:t xml:space="preserve"> algoritmusok</w:t>
      </w:r>
      <w:r w:rsidR="007941A7">
        <w:t xml:space="preserve"> megfelelő</w:t>
      </w:r>
      <w:r w:rsidR="00934B0F">
        <w:t xml:space="preserve"> kiválasztása és tovább fejlesztése, például a </w:t>
      </w:r>
      <w:proofErr w:type="spellStart"/>
      <w:r w:rsidR="00934B0F" w:rsidRPr="00934B0F">
        <w:rPr>
          <w:i/>
        </w:rPr>
        <w:t>prioritised</w:t>
      </w:r>
      <w:proofErr w:type="spellEnd"/>
      <w:r w:rsidR="00934B0F" w:rsidRPr="00934B0F">
        <w:rPr>
          <w:i/>
        </w:rPr>
        <w:t xml:space="preserve"> </w:t>
      </w:r>
      <w:proofErr w:type="spellStart"/>
      <w:r w:rsidR="00934B0F" w:rsidRPr="00934B0F">
        <w:rPr>
          <w:i/>
        </w:rPr>
        <w:t>experience</w:t>
      </w:r>
      <w:proofErr w:type="spellEnd"/>
      <w:r w:rsidR="00934B0F" w:rsidRPr="00934B0F">
        <w:rPr>
          <w:i/>
        </w:rPr>
        <w:t xml:space="preserve"> </w:t>
      </w:r>
      <w:proofErr w:type="spellStart"/>
      <w:r w:rsidR="00934B0F" w:rsidRPr="00934B0F">
        <w:rPr>
          <w:i/>
        </w:rPr>
        <w:t>replay</w:t>
      </w:r>
      <w:proofErr w:type="spellEnd"/>
      <w:r w:rsidR="00934B0F">
        <w:t>-el.</w:t>
      </w:r>
    </w:p>
    <w:p w14:paraId="2033E94F" w14:textId="0D3C69A7" w:rsidR="00525238" w:rsidRDefault="00525238" w:rsidP="00525238">
      <w:pPr>
        <w:pStyle w:val="Kp"/>
      </w:pPr>
      <w:r>
        <w:rPr>
          <w:noProof/>
          <w:lang w:eastAsia="hu-HU"/>
        </w:rPr>
        <w:drawing>
          <wp:inline distT="0" distB="0" distL="0" distR="0" wp14:anchorId="61ADD6AD" wp14:editId="166EDCDE">
            <wp:extent cx="4502421" cy="278892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earning_phase_test.PNG"/>
                    <pic:cNvPicPr/>
                  </pic:nvPicPr>
                  <pic:blipFill>
                    <a:blip r:embed="rId43">
                      <a:extLst>
                        <a:ext uri="{28A0092B-C50C-407E-A947-70E740481C1C}">
                          <a14:useLocalDpi xmlns:a14="http://schemas.microsoft.com/office/drawing/2010/main" val="0"/>
                        </a:ext>
                      </a:extLst>
                    </a:blip>
                    <a:stretch>
                      <a:fillRect/>
                    </a:stretch>
                  </pic:blipFill>
                  <pic:spPr>
                    <a:xfrm>
                      <a:off x="0" y="0"/>
                      <a:ext cx="4508288" cy="2792554"/>
                    </a:xfrm>
                    <a:prstGeom prst="rect">
                      <a:avLst/>
                    </a:prstGeom>
                  </pic:spPr>
                </pic:pic>
              </a:graphicData>
            </a:graphic>
          </wp:inline>
        </w:drawing>
      </w:r>
    </w:p>
    <w:p w14:paraId="78D3D5B9" w14:textId="63A7C31B" w:rsidR="009B1A96" w:rsidRPr="009B6D9F" w:rsidRDefault="005C2C04" w:rsidP="009B1A96">
      <w:pPr>
        <w:pStyle w:val="Kp"/>
      </w:pPr>
      <w:commentRangeStart w:id="76"/>
      <w:r>
        <w:t xml:space="preserve">IDE EGY TÁBLÁZATOT </w:t>
      </w:r>
      <w:proofErr w:type="gramStart"/>
      <w:r>
        <w:t>A</w:t>
      </w:r>
      <w:proofErr w:type="gramEnd"/>
      <w:r>
        <w:t xml:space="preserve"> LEGJOBB MODELLEK EREDMÉNYEIVEL</w:t>
      </w:r>
      <w:commentRangeEnd w:id="76"/>
      <w:r w:rsidR="00973049">
        <w:rPr>
          <w:rStyle w:val="Jegyzethivatkozs"/>
        </w:rPr>
        <w:commentReference w:id="76"/>
      </w:r>
    </w:p>
    <w:p w14:paraId="4CE29790" w14:textId="3373537A" w:rsidR="009B6D9F" w:rsidRDefault="009B6D9F" w:rsidP="009B6D9F">
      <w:pPr>
        <w:pStyle w:val="Cmsor2"/>
      </w:pPr>
      <w:bookmarkStart w:id="77" w:name="_Toc499139947"/>
      <w:r>
        <w:t>Lehe</w:t>
      </w:r>
      <w:r w:rsidR="00B42537">
        <w:t>t</w:t>
      </w:r>
      <w:r w:rsidR="00D4038D">
        <w:t xml:space="preserve">séges </w:t>
      </w:r>
      <w:proofErr w:type="spellStart"/>
      <w:r w:rsidR="00D4038D">
        <w:t>továbbfejlesztések</w:t>
      </w:r>
      <w:bookmarkEnd w:id="77"/>
      <w:proofErr w:type="spellEnd"/>
    </w:p>
    <w:p w14:paraId="64086C8D" w14:textId="0463CDC6" w:rsidR="00D15AAC" w:rsidRPr="00D15AAC" w:rsidRDefault="00D15AAC" w:rsidP="00D15AAC">
      <w:pPr>
        <w:ind w:firstLine="0"/>
        <w:rPr>
          <w:b/>
        </w:rPr>
      </w:pPr>
      <w:r w:rsidRPr="00D15AAC">
        <w:rPr>
          <w:b/>
        </w:rPr>
        <w:t>ALGORITMUS</w:t>
      </w:r>
    </w:p>
    <w:p w14:paraId="5F7CAA0D" w14:textId="0C9C9CB5" w:rsidR="004813BF" w:rsidRDefault="004813BF" w:rsidP="00D15AAC">
      <w:pPr>
        <w:ind w:firstLine="0"/>
      </w:pPr>
      <w:r>
        <w:t xml:space="preserve">A szimulátort és a megvalósított irányítást számos ponton tovább lehetne fejleszteni a jövőben. Az irányítás magját jelentő algoritmust illetően, véleményem szerint a </w:t>
      </w:r>
      <w:proofErr w:type="gramStart"/>
      <w:r>
        <w:t>probléma</w:t>
      </w:r>
      <w:proofErr w:type="gramEnd"/>
      <w:r>
        <w:t xml:space="preserve"> </w:t>
      </w:r>
      <w:r>
        <w:lastRenderedPageBreak/>
        <w:t xml:space="preserve">szekvenciális mivolta miatt a Monte Carlo </w:t>
      </w:r>
      <w:proofErr w:type="spellStart"/>
      <w:r>
        <w:t>Tree</w:t>
      </w:r>
      <w:proofErr w:type="spellEnd"/>
      <w:r>
        <w:t xml:space="preserve"> </w:t>
      </w:r>
      <w:proofErr w:type="spellStart"/>
      <w:r>
        <w:t>Search</w:t>
      </w:r>
      <w:proofErr w:type="spellEnd"/>
      <w:r>
        <w:t xml:space="preserve"> különböző változatainak implementálásával lehetne a legnagyobb teljesítményjavulást elérni. Ennek több változata is létezik, amelyeket sikerrel lehetne alkalmazni ezen a </w:t>
      </w:r>
      <w:proofErr w:type="gramStart"/>
      <w:r>
        <w:t>probléma</w:t>
      </w:r>
      <w:proofErr w:type="gramEnd"/>
      <w:r>
        <w:t xml:space="preserve"> területen, például az állapot tér felfedezésénél különböző biztonsági korlátok bevezetését alkalmazó változat szerintem kifejezetten alkalmas lenne, mivel még kevesebb időt töltene az algoritmus az ütközéshez vezető </w:t>
      </w:r>
      <w:commentRangeStart w:id="78"/>
      <w:r>
        <w:t>stratégiákkal</w:t>
      </w:r>
      <w:commentRangeEnd w:id="78"/>
      <w:r w:rsidR="003C1159">
        <w:rPr>
          <w:rStyle w:val="Jegyzethivatkozs"/>
        </w:rPr>
        <w:commentReference w:id="78"/>
      </w:r>
      <w:r>
        <w:t>.</w:t>
      </w:r>
    </w:p>
    <w:p w14:paraId="6F348140" w14:textId="77777777" w:rsidR="003F1844" w:rsidRDefault="003F1844" w:rsidP="00D15AAC">
      <w:pPr>
        <w:ind w:firstLine="0"/>
      </w:pPr>
    </w:p>
    <w:p w14:paraId="426D65F1" w14:textId="08AC0431" w:rsidR="00D15AAC" w:rsidRPr="00D15AAC" w:rsidRDefault="00D15AAC" w:rsidP="00D15AAC">
      <w:pPr>
        <w:ind w:firstLine="0"/>
        <w:rPr>
          <w:b/>
        </w:rPr>
      </w:pPr>
      <w:r w:rsidRPr="00D15AAC">
        <w:rPr>
          <w:b/>
        </w:rPr>
        <w:t>IMPLEMENTÁCIÓ</w:t>
      </w:r>
    </w:p>
    <w:p w14:paraId="4B867129" w14:textId="3FBA60CA" w:rsidR="003C1159" w:rsidRDefault="003C1159" w:rsidP="00D15AAC">
      <w:pPr>
        <w:ind w:firstLine="0"/>
      </w:pPr>
      <w:r>
        <w:t xml:space="preserve">Emellett a </w:t>
      </w:r>
      <w:r w:rsidR="00D4038D">
        <w:t xml:space="preserve">memória kezelését is lehetne optimalizálni, esetleg a felhasznált fának a tényleges építésével, vagy annak neurális hálóval való valamilyen kombinálásával. Ez a nagyobb kiterjedésű rendszereknél sokkal kritikusabb pontot jelent, ugyanis a nagy mennyiségű adatan nehéz keresni és </w:t>
      </w:r>
      <w:proofErr w:type="spellStart"/>
      <w:r w:rsidR="00D4038D">
        <w:t>mintavételezni</w:t>
      </w:r>
      <w:proofErr w:type="spellEnd"/>
      <w:r w:rsidR="00D4038D">
        <w:t>.</w:t>
      </w:r>
    </w:p>
    <w:p w14:paraId="6C1FF10F" w14:textId="77777777" w:rsidR="003F1844" w:rsidRDefault="003F1844" w:rsidP="00D15AAC">
      <w:pPr>
        <w:ind w:firstLine="0"/>
      </w:pPr>
    </w:p>
    <w:p w14:paraId="6D196BBF" w14:textId="16220EE1" w:rsidR="00D15AAC" w:rsidRPr="00D15AAC" w:rsidRDefault="00D15AAC" w:rsidP="00D15AAC">
      <w:pPr>
        <w:ind w:firstLine="0"/>
        <w:rPr>
          <w:b/>
        </w:rPr>
      </w:pPr>
      <w:r w:rsidRPr="00D15AAC">
        <w:rPr>
          <w:b/>
        </w:rPr>
        <w:t>ÁLLAPOTÁTMENETEK FELDERÍTÉSE</w:t>
      </w:r>
    </w:p>
    <w:p w14:paraId="70A7C457" w14:textId="2CEB2710" w:rsidR="00D4038D" w:rsidRDefault="00D4038D" w:rsidP="00D15AAC">
      <w:pPr>
        <w:ind w:firstLine="0"/>
      </w:pPr>
      <w:r>
        <w:t xml:space="preserve">További fejlesztési irányt jelenthet más felderítő módszerek implementálása. A Monte Carlo </w:t>
      </w:r>
      <w:proofErr w:type="spellStart"/>
      <w:r>
        <w:t>Tree</w:t>
      </w:r>
      <w:proofErr w:type="spellEnd"/>
      <w:r>
        <w:t xml:space="preserve"> </w:t>
      </w:r>
      <w:proofErr w:type="spellStart"/>
      <w:r>
        <w:t>Search</w:t>
      </w:r>
      <w:proofErr w:type="spellEnd"/>
      <w:r>
        <w:t xml:space="preserve"> egy gyakori változata az UTC algoritmus, amely a felderítés során figyelembe veszi, hogy az adott állapot</w:t>
      </w:r>
      <w:r w:rsidR="00D15AAC">
        <w:t>ot</w:t>
      </w:r>
      <w:r>
        <w:t>, illetve állapotátmenetet hányszor látott</w:t>
      </w:r>
      <w:r w:rsidR="00D15AAC">
        <w:t xml:space="preserve"> az </w:t>
      </w:r>
      <w:proofErr w:type="gramStart"/>
      <w:r w:rsidR="00D15AAC">
        <w:t>ágens</w:t>
      </w:r>
      <w:proofErr w:type="gramEnd"/>
      <w:r w:rsidR="009F264E">
        <w:t xml:space="preserve">. Illetve a </w:t>
      </w:r>
      <w:r w:rsidR="004736C8">
        <w:t xml:space="preserve">jelenleg létező tanuló algoritmusok többségében, így az általam </w:t>
      </w:r>
      <w:proofErr w:type="spellStart"/>
      <w:r w:rsidR="004736C8">
        <w:t>implementáltakban</w:t>
      </w:r>
      <w:proofErr w:type="spellEnd"/>
      <w:r w:rsidR="004736C8">
        <w:t xml:space="preserve"> is igaz, hogy a </w:t>
      </w:r>
      <w:r w:rsidR="009F264E">
        <w:t>tanítás során nem vesszük figyelembe a témában létező ne</w:t>
      </w:r>
      <w:r w:rsidR="003F1844">
        <w:t xml:space="preserve">m gépi </w:t>
      </w:r>
      <w:proofErr w:type="spellStart"/>
      <w:r w:rsidR="003F1844">
        <w:t>tamulás</w:t>
      </w:r>
      <w:proofErr w:type="spellEnd"/>
      <w:r w:rsidR="003F1844">
        <w:t xml:space="preserve"> alapú algoritmusokat</w:t>
      </w:r>
      <w:r w:rsidR="009F264E">
        <w:t xml:space="preserve"> és a szakértői tudást, így az algoritmusunk a nulláról </w:t>
      </w:r>
      <w:proofErr w:type="gramStart"/>
      <w:r w:rsidR="009F264E">
        <w:t>kell</w:t>
      </w:r>
      <w:proofErr w:type="gramEnd"/>
      <w:r w:rsidR="009F264E">
        <w:t xml:space="preserve"> megtanuljon mindent, ami igen hosszadalmas. Erre egy megoldást jelenthet az ún. </w:t>
      </w:r>
      <w:proofErr w:type="spellStart"/>
      <w:r w:rsidR="009F264E">
        <w:t>Guided</w:t>
      </w:r>
      <w:proofErr w:type="spellEnd"/>
      <w:r w:rsidR="009F264E">
        <w:t xml:space="preserve"> DQN algoritmus, illetve a szemlélete, hogy a felderítés során, néha egy olyan </w:t>
      </w:r>
      <w:proofErr w:type="gramStart"/>
      <w:r w:rsidR="009F264E">
        <w:t>akció</w:t>
      </w:r>
      <w:proofErr w:type="gramEnd"/>
      <w:r w:rsidR="009F264E">
        <w:t xml:space="preserve"> sorozatot kövessen az algoritmus, amelyet valamilyen nem gépi </w:t>
      </w:r>
      <w:commentRangeStart w:id="79"/>
      <w:r w:rsidR="009F264E">
        <w:t>tanuláson</w:t>
      </w:r>
      <w:commentRangeEnd w:id="79"/>
      <w:r w:rsidR="009F264E">
        <w:rPr>
          <w:rStyle w:val="Jegyzethivatkozs"/>
        </w:rPr>
        <w:commentReference w:id="79"/>
      </w:r>
      <w:r w:rsidR="009F264E">
        <w:t xml:space="preserve"> alapul verzió számít ki és ezt optimalizálja. Ez mind futás időben, mind eredményességben is jelentős javuláshoz vezethet.</w:t>
      </w:r>
    </w:p>
    <w:p w14:paraId="5446640F" w14:textId="77777777" w:rsidR="003F1844" w:rsidRDefault="003F1844" w:rsidP="00D15AAC">
      <w:pPr>
        <w:ind w:firstLine="0"/>
      </w:pPr>
    </w:p>
    <w:p w14:paraId="31048490" w14:textId="425108B7" w:rsidR="003F1844" w:rsidRPr="003F1844" w:rsidRDefault="003F1844" w:rsidP="003F1844">
      <w:pPr>
        <w:ind w:firstLine="0"/>
        <w:rPr>
          <w:b/>
        </w:rPr>
      </w:pPr>
      <w:r w:rsidRPr="003F1844">
        <w:rPr>
          <w:b/>
        </w:rPr>
        <w:t>FELADAT RÉSZLETEZÉSE</w:t>
      </w:r>
    </w:p>
    <w:p w14:paraId="77FB70C0" w14:textId="15885611" w:rsidR="009F264E" w:rsidRDefault="009F264E" w:rsidP="003F1844">
      <w:pPr>
        <w:ind w:firstLine="0"/>
      </w:pPr>
      <w:r>
        <w:t>Ezen kívül tovább lehetne bonyolítani a feladatot, hogy részletesebb, a valóság</w:t>
      </w:r>
      <w:r w:rsidR="003F1844">
        <w:t>hoz</w:t>
      </w:r>
      <w:r>
        <w:t xml:space="preserve"> minél </w:t>
      </w:r>
      <w:r w:rsidR="003F1844">
        <w:t>jobban illeszkedő</w:t>
      </w:r>
      <w:r>
        <w:t xml:space="preserve"> megoldást kapjunk. </w:t>
      </w:r>
      <w:r w:rsidR="003F1844">
        <w:t>Ilyen változtatás lehetne például a dinamikus akadályok használata a tanítássorán</w:t>
      </w:r>
      <w:r>
        <w:t>,</w:t>
      </w:r>
      <w:r w:rsidR="003F1844">
        <w:t xml:space="preserve"> esetleg más </w:t>
      </w:r>
      <w:proofErr w:type="gramStart"/>
      <w:r w:rsidR="003F1844">
        <w:t>ágensek</w:t>
      </w:r>
      <w:proofErr w:type="gramEnd"/>
      <w:r w:rsidR="003F1844">
        <w:t>, akikkel a miénk versenyez</w:t>
      </w:r>
      <w:r>
        <w:t>. A tanítást végezhetnénk több pályára is egyszerre</w:t>
      </w:r>
      <w:r w:rsidR="003F1844">
        <w:t xml:space="preserve">, így egyre általánosabb megoldást </w:t>
      </w:r>
      <w:r w:rsidR="003F1844">
        <w:lastRenderedPageBreak/>
        <w:t>kapnánk, ami változatos alakú és tulajdonságú pályákon is boldogulna</w:t>
      </w:r>
      <w:r>
        <w:t xml:space="preserve">. Az </w:t>
      </w:r>
      <w:proofErr w:type="gramStart"/>
      <w:r>
        <w:t>ezen</w:t>
      </w:r>
      <w:proofErr w:type="gramEnd"/>
      <w:r>
        <w:t xml:space="preserve"> szakdolgoza</w:t>
      </w:r>
      <w:r w:rsidR="003F1844">
        <w:t>t során implementált algoritmusokat</w:t>
      </w:r>
      <w:r>
        <w:t xml:space="preserve"> egyszerre csak egy pályán tanítottam, így volt, hogy arra a pályára </w:t>
      </w:r>
      <w:r w:rsidR="003F1844">
        <w:t xml:space="preserve">jobban </w:t>
      </w:r>
      <w:r>
        <w:t>rá</w:t>
      </w:r>
      <w:r w:rsidR="003F1844">
        <w:t>tanult</w:t>
      </w:r>
      <w:r>
        <w:t xml:space="preserve">, viszont egy észrevehetően más tulajdonságokkal bíró pályán </w:t>
      </w:r>
      <w:r w:rsidR="003F1844">
        <w:t>csak szlalomozva, az egyik faltól a másikig sodródva tudott végigmenni</w:t>
      </w:r>
      <w:r>
        <w:t>.</w:t>
      </w:r>
    </w:p>
    <w:p w14:paraId="2A5A969B" w14:textId="77777777" w:rsidR="003F1844" w:rsidRDefault="003F1844" w:rsidP="003F1844">
      <w:pPr>
        <w:ind w:firstLine="0"/>
      </w:pPr>
    </w:p>
    <w:p w14:paraId="241CC19F" w14:textId="69812B6A" w:rsidR="003F1844" w:rsidRPr="003F1844" w:rsidRDefault="003F1844" w:rsidP="003F1844">
      <w:pPr>
        <w:ind w:firstLine="0"/>
        <w:rPr>
          <w:b/>
        </w:rPr>
      </w:pPr>
      <w:r>
        <w:rPr>
          <w:b/>
        </w:rPr>
        <w:t>BONYOLULTABB FIZIKAI MODELL</w:t>
      </w:r>
    </w:p>
    <w:p w14:paraId="42C3841D" w14:textId="1C8EB865" w:rsidR="009F264E" w:rsidRDefault="009F264E" w:rsidP="003F1844">
      <w:pPr>
        <w:ind w:firstLine="0"/>
      </w:pPr>
      <w:r>
        <w:t xml:space="preserve">További </w:t>
      </w:r>
      <w:proofErr w:type="spellStart"/>
      <w:r>
        <w:t>továbbfejlesztési</w:t>
      </w:r>
      <w:proofErr w:type="spellEnd"/>
      <w:r>
        <w:t xml:space="preserve"> irányt jelenthet a megfelelő állapot vektor megalkotása</w:t>
      </w:r>
      <w:r w:rsidR="00E2681E">
        <w:t xml:space="preserve">, más minőségű dimenziók bevitelével, a meglévők részletezésével. Illetve a valóság </w:t>
      </w:r>
      <w:proofErr w:type="gramStart"/>
      <w:r w:rsidR="00E2681E">
        <w:t>minél .élethűbb</w:t>
      </w:r>
      <w:proofErr w:type="gramEnd"/>
      <w:r w:rsidR="00E2681E">
        <w:t xml:space="preserve"> megközelítése érdekében bonyolultabb, részletesebb járműmodelleket is lehetne alkalmazni, ami már figyelembe veszi az autó sajátosságait, mint a tömeg, a tehetetlenség, a súlypont, a tapadás és a megcsúszás.</w:t>
      </w:r>
      <w:r>
        <w:t xml:space="preserve"> </w:t>
      </w:r>
    </w:p>
    <w:p w14:paraId="2A44BB48" w14:textId="77777777" w:rsidR="003F1844" w:rsidRDefault="003F1844" w:rsidP="003F1844">
      <w:pPr>
        <w:ind w:firstLine="0"/>
      </w:pPr>
    </w:p>
    <w:p w14:paraId="197F32D9" w14:textId="54512CF0" w:rsidR="003F1844" w:rsidRPr="003F1844" w:rsidRDefault="003F1844" w:rsidP="003F1844">
      <w:pPr>
        <w:ind w:firstLine="0"/>
        <w:rPr>
          <w:b/>
        </w:rPr>
      </w:pPr>
      <w:r w:rsidRPr="003F1844">
        <w:rPr>
          <w:b/>
        </w:rPr>
        <w:t>PÁRHUZAMOSÍTÁS</w:t>
      </w:r>
    </w:p>
    <w:p w14:paraId="452E3BD8" w14:textId="12FD4650" w:rsidR="00E2681E" w:rsidRDefault="00E2681E" w:rsidP="003F1844">
      <w:pPr>
        <w:ind w:firstLine="0"/>
      </w:pPr>
      <w:r>
        <w:t xml:space="preserve">Mivel egy nagyon részletes modell használata, illetve a bonyolultabb algoritmusok még időigényesebbek, ezért érdemes lehet a szimulációk párhuzamos elosztott rendszerekben való futtatása, illetve a szimulátor ehhez való </w:t>
      </w:r>
      <w:proofErr w:type="gramStart"/>
      <w:r>
        <w:t>adaptálása</w:t>
      </w:r>
      <w:proofErr w:type="gramEnd"/>
      <w:r>
        <w:t>.</w:t>
      </w:r>
    </w:p>
    <w:p w14:paraId="5FDEEAC7" w14:textId="77777777" w:rsidR="003F1844" w:rsidRDefault="003F1844" w:rsidP="003F1844">
      <w:pPr>
        <w:ind w:firstLine="0"/>
      </w:pPr>
    </w:p>
    <w:p w14:paraId="5932F893" w14:textId="51D6E99D" w:rsidR="003F1844" w:rsidRPr="003F1844" w:rsidRDefault="003F1844" w:rsidP="003F1844">
      <w:pPr>
        <w:ind w:firstLine="0"/>
        <w:rPr>
          <w:b/>
        </w:rPr>
      </w:pPr>
      <w:r w:rsidRPr="003F1844">
        <w:rPr>
          <w:b/>
        </w:rPr>
        <w:t>FIZIKAI MEGVALÓSÍTÁS</w:t>
      </w:r>
    </w:p>
    <w:p w14:paraId="2BDD5093" w14:textId="6B2A903C" w:rsidR="002841F9" w:rsidRDefault="00E2681E" w:rsidP="003F1844">
      <w:pPr>
        <w:ind w:firstLine="0"/>
      </w:pPr>
      <w:r>
        <w:t xml:space="preserve">A megfelelő vezérlés implementálása és tanítása </w:t>
      </w:r>
      <w:r w:rsidR="00B8598F">
        <w:t xml:space="preserve">után a végső lépés ennek a </w:t>
      </w:r>
      <w:proofErr w:type="spellStart"/>
      <w:r w:rsidR="00B8598F">
        <w:t>való</w:t>
      </w:r>
      <w:r>
        <w:t>életbeni</w:t>
      </w:r>
      <w:proofErr w:type="spellEnd"/>
      <w:r>
        <w:t xml:space="preserve"> alkalmazása, például egy távvezérlésű játékautó, vagy önjáró robot segítségével. Ehhez szükség lehet az ún. </w:t>
      </w:r>
      <w:proofErr w:type="spellStart"/>
      <w:r w:rsidRPr="00E2681E">
        <w:rPr>
          <w:i/>
        </w:rPr>
        <w:t>transfer</w:t>
      </w:r>
      <w:proofErr w:type="spellEnd"/>
      <w:r w:rsidRPr="00E2681E">
        <w:rPr>
          <w:i/>
        </w:rPr>
        <w:t xml:space="preserve"> </w:t>
      </w:r>
      <w:proofErr w:type="spellStart"/>
      <w:r w:rsidRPr="00E2681E">
        <w:rPr>
          <w:i/>
        </w:rPr>
        <w:t>learning</w:t>
      </w:r>
      <w:proofErr w:type="spellEnd"/>
      <w:r>
        <w:t xml:space="preserve"> használatára, amikor is szimuláción betanítunk előre egy neurális hálót, majd az előtanított hálót vagy egy részét felhasználva, azt </w:t>
      </w:r>
      <w:proofErr w:type="spellStart"/>
      <w:r>
        <w:t>továb</w:t>
      </w:r>
      <w:r w:rsidR="00B8598F">
        <w:t>btanítjuk</w:t>
      </w:r>
      <w:proofErr w:type="spellEnd"/>
      <w:r w:rsidR="00B8598F">
        <w:t xml:space="preserve">, már a valós </w:t>
      </w:r>
      <w:proofErr w:type="gramStart"/>
      <w:r w:rsidR="00B8598F">
        <w:t>probléma</w:t>
      </w:r>
      <w:proofErr w:type="gramEnd"/>
      <w:r>
        <w:t xml:space="preserve"> és szenzoradatok segítségével.</w:t>
      </w:r>
    </w:p>
    <w:p w14:paraId="6468D90A" w14:textId="4F7568FB" w:rsidR="002841F9" w:rsidRDefault="002841F9" w:rsidP="002841F9">
      <w:pPr>
        <w:pStyle w:val="Cmsor2"/>
      </w:pPr>
      <w:bookmarkStart w:id="80" w:name="_Toc332797398"/>
      <w:bookmarkStart w:id="81" w:name="_Toc499139948"/>
      <w:r>
        <w:t>Formázási tudnivalók</w:t>
      </w:r>
      <w:bookmarkEnd w:id="80"/>
      <w:bookmarkEnd w:id="81"/>
    </w:p>
    <w:p w14:paraId="255B32F8" w14:textId="77777777" w:rsidR="00502A30" w:rsidRPr="00502A30" w:rsidRDefault="00502A30" w:rsidP="00502A30">
      <w:r>
        <w:t xml:space="preserve">A </w:t>
      </w:r>
      <w:proofErr w:type="gramStart"/>
      <w:r>
        <w:t>dokumentum</w:t>
      </w:r>
      <w:proofErr w:type="gramEnd"/>
      <w:r>
        <w:t xml:space="preserve"> folyószövegéhez használjuk a </w:t>
      </w:r>
      <w:r w:rsidRPr="00D07335">
        <w:rPr>
          <w:rStyle w:val="Kiemels2"/>
        </w:rPr>
        <w:t>Normál</w:t>
      </w:r>
      <w:r>
        <w:t xml:space="preserve"> (angol Word esetén </w:t>
      </w:r>
      <w:proofErr w:type="spellStart"/>
      <w:r>
        <w:t>Normal</w:t>
      </w:r>
      <w:proofErr w:type="spellEnd"/>
      <w:r>
        <w:t>) stílust.</w:t>
      </w:r>
    </w:p>
    <w:p w14:paraId="36BF21DF" w14:textId="77777777" w:rsidR="002841F9" w:rsidRDefault="002841F9" w:rsidP="00D07335">
      <w:pPr>
        <w:pStyle w:val="Cmsor3"/>
      </w:pPr>
      <w:bookmarkStart w:id="82" w:name="_Toc332797399"/>
      <w:bookmarkStart w:id="83" w:name="_Toc499139949"/>
      <w:r>
        <w:t>Címsorok</w:t>
      </w:r>
      <w:bookmarkEnd w:id="82"/>
      <w:bookmarkEnd w:id="83"/>
    </w:p>
    <w:p w14:paraId="5D833051"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0CE17822" w14:textId="77777777" w:rsidR="002841F9" w:rsidRPr="002841F9" w:rsidRDefault="002841F9" w:rsidP="00D07335">
      <w:pPr>
        <w:pStyle w:val="Cmsor3"/>
      </w:pPr>
      <w:bookmarkStart w:id="84" w:name="_Toc332797400"/>
      <w:bookmarkStart w:id="85" w:name="_Toc499139950"/>
      <w:r>
        <w:lastRenderedPageBreak/>
        <w:t>Képek</w:t>
      </w:r>
      <w:bookmarkEnd w:id="84"/>
      <w:bookmarkEnd w:id="85"/>
    </w:p>
    <w:p w14:paraId="40CA689F" w14:textId="77777777" w:rsidR="00502A30" w:rsidRDefault="00502A30" w:rsidP="005524FC">
      <w:r>
        <w:t xml:space="preserve">A képhez használjuk a </w:t>
      </w:r>
      <w:r w:rsidRPr="00D07335">
        <w:rPr>
          <w:rStyle w:val="Kiemels2"/>
        </w:rPr>
        <w:t>Kép</w:t>
      </w:r>
      <w:r>
        <w:t xml:space="preserve"> stílust.</w:t>
      </w:r>
    </w:p>
    <w:p w14:paraId="301C8569"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w:t>
      </w:r>
      <w:proofErr w:type="gramStart"/>
      <w:r>
        <w:t>automatikusan</w:t>
      </w:r>
      <w:proofErr w:type="gramEnd"/>
      <w:r>
        <w:t xml:space="preserve"> </w:t>
      </w:r>
      <w:r w:rsidRPr="00D07335">
        <w:rPr>
          <w:rStyle w:val="Kiemels2"/>
        </w:rPr>
        <w:t>Képaláírás</w:t>
      </w:r>
      <w:r>
        <w:t xml:space="preserve"> (</w:t>
      </w:r>
      <w:proofErr w:type="spellStart"/>
      <w:r>
        <w:t>Caption</w:t>
      </w:r>
      <w:proofErr w:type="spellEnd"/>
      <w:r>
        <w:t>) stílusú lesz.</w:t>
      </w:r>
    </w:p>
    <w:p w14:paraId="5136EB54" w14:textId="77777777" w:rsidR="002841F9" w:rsidRDefault="006B6E74" w:rsidP="002841F9">
      <w:pPr>
        <w:pStyle w:val="Kp"/>
      </w:pPr>
      <w:r w:rsidRPr="005D65A2">
        <w:rPr>
          <w:noProof/>
          <w:lang w:eastAsia="hu-HU"/>
        </w:rPr>
        <w:drawing>
          <wp:inline distT="0" distB="0" distL="0" distR="0" wp14:anchorId="28C4A93E" wp14:editId="1B9D78E1">
            <wp:extent cx="4777740" cy="464820"/>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7740" cy="464820"/>
                    </a:xfrm>
                    <a:prstGeom prst="rect">
                      <a:avLst/>
                    </a:prstGeom>
                    <a:noFill/>
                    <a:ln>
                      <a:noFill/>
                    </a:ln>
                  </pic:spPr>
                </pic:pic>
              </a:graphicData>
            </a:graphic>
          </wp:inline>
        </w:drawing>
      </w:r>
    </w:p>
    <w:p w14:paraId="42EEDBB8" w14:textId="77777777" w:rsidR="002841F9" w:rsidRDefault="002841F9" w:rsidP="002841F9">
      <w:pPr>
        <w:pStyle w:val="Kpalrs"/>
      </w:pPr>
      <w:r>
        <w:fldChar w:fldCharType="begin"/>
      </w:r>
      <w:r>
        <w:instrText xml:space="preserve"> STYLEREF 1 \s </w:instrText>
      </w:r>
      <w:r>
        <w:fldChar w:fldCharType="separate"/>
      </w:r>
      <w:r w:rsidR="006A1B7F">
        <w:rPr>
          <w:noProof/>
        </w:rPr>
        <w:t>1</w:t>
      </w:r>
      <w:r>
        <w:fldChar w:fldCharType="end"/>
      </w:r>
      <w:r>
        <w:t>.</w:t>
      </w:r>
      <w:r>
        <w:fldChar w:fldCharType="begin"/>
      </w:r>
      <w:r>
        <w:instrText xml:space="preserve"> SEQ ábra \* ARABIC \s 1 </w:instrText>
      </w:r>
      <w:r>
        <w:fldChar w:fldCharType="separate"/>
      </w:r>
      <w:r w:rsidR="006A1B7F">
        <w:rPr>
          <w:noProof/>
        </w:rPr>
        <w:t>1</w:t>
      </w:r>
      <w:r>
        <w:fldChar w:fldCharType="end"/>
      </w:r>
      <w:r>
        <w:t>. ábra: Példa képaláírásra</w:t>
      </w:r>
    </w:p>
    <w:p w14:paraId="606FF264" w14:textId="77777777" w:rsidR="002841F9" w:rsidRDefault="00D07335" w:rsidP="00D07335">
      <w:pPr>
        <w:pStyle w:val="Cmsor3"/>
      </w:pPr>
      <w:bookmarkStart w:id="86" w:name="_Toc332797401"/>
      <w:bookmarkStart w:id="87" w:name="_Toc499139951"/>
      <w:r>
        <w:t>Kódrészletek</w:t>
      </w:r>
      <w:bookmarkEnd w:id="86"/>
      <w:bookmarkEnd w:id="87"/>
    </w:p>
    <w:p w14:paraId="41B2CA48" w14:textId="77777777" w:rsidR="00D07335" w:rsidRDefault="00D07335" w:rsidP="00650C7C">
      <w:r>
        <w:t xml:space="preserve">Kódrészletek beillesztése esetén használjuk a </w:t>
      </w:r>
      <w:r w:rsidRPr="00D07335">
        <w:rPr>
          <w:rStyle w:val="Kiemels2"/>
        </w:rPr>
        <w:t>Kód</w:t>
      </w:r>
      <w:r>
        <w:t xml:space="preserve"> stílust.</w:t>
      </w:r>
    </w:p>
    <w:p w14:paraId="030711D7" w14:textId="77777777" w:rsidR="00650C7C" w:rsidRDefault="00650C7C" w:rsidP="00650C7C">
      <w:pPr>
        <w:pStyle w:val="Kd"/>
      </w:pPr>
      <w:proofErr w:type="spellStart"/>
      <w:r>
        <w:t>using</w:t>
      </w:r>
      <w:proofErr w:type="spellEnd"/>
      <w:r>
        <w:t xml:space="preserve"> System;</w:t>
      </w:r>
    </w:p>
    <w:p w14:paraId="414404E0" w14:textId="77777777" w:rsidR="00650C7C" w:rsidRDefault="00650C7C" w:rsidP="00650C7C">
      <w:pPr>
        <w:pStyle w:val="Kd"/>
      </w:pPr>
      <w:proofErr w:type="spellStart"/>
      <w:r>
        <w:t>namespace</w:t>
      </w:r>
      <w:proofErr w:type="spellEnd"/>
      <w:r>
        <w:t xml:space="preserve"> </w:t>
      </w:r>
      <w:proofErr w:type="spellStart"/>
      <w:r>
        <w:t>MyApp</w:t>
      </w:r>
      <w:proofErr w:type="spellEnd"/>
    </w:p>
    <w:p w14:paraId="697BDFD0" w14:textId="77777777" w:rsidR="00650C7C" w:rsidRDefault="00650C7C" w:rsidP="00650C7C">
      <w:pPr>
        <w:pStyle w:val="Kd"/>
      </w:pPr>
      <w:r>
        <w:t>{</w:t>
      </w:r>
    </w:p>
    <w:p w14:paraId="5046289F" w14:textId="77777777" w:rsidR="00650C7C" w:rsidRDefault="00650C7C" w:rsidP="00650C7C">
      <w:pPr>
        <w:pStyle w:val="Kd"/>
      </w:pPr>
      <w:r>
        <w:tab/>
      </w:r>
      <w:proofErr w:type="spellStart"/>
      <w:r>
        <w:t>class</w:t>
      </w:r>
      <w:proofErr w:type="spellEnd"/>
      <w:r>
        <w:t xml:space="preserve"> Program</w:t>
      </w:r>
    </w:p>
    <w:p w14:paraId="2E91317B" w14:textId="77777777" w:rsidR="00650C7C" w:rsidRDefault="00650C7C" w:rsidP="00650C7C">
      <w:pPr>
        <w:pStyle w:val="Kd"/>
      </w:pPr>
      <w:r>
        <w:tab/>
        <w:t>{</w:t>
      </w:r>
    </w:p>
    <w:p w14:paraId="13240DBC"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692F94CD" w14:textId="77777777" w:rsidR="00650C7C" w:rsidRDefault="00650C7C" w:rsidP="00650C7C">
      <w:pPr>
        <w:pStyle w:val="Kd"/>
      </w:pPr>
      <w:r>
        <w:tab/>
      </w:r>
      <w:r>
        <w:tab/>
        <w:t>{</w:t>
      </w:r>
    </w:p>
    <w:p w14:paraId="616C5C74" w14:textId="77777777" w:rsidR="00650C7C" w:rsidRDefault="00650C7C" w:rsidP="00650C7C">
      <w:pPr>
        <w:pStyle w:val="Kd"/>
      </w:pPr>
      <w:r>
        <w:tab/>
      </w:r>
      <w:r>
        <w:tab/>
      </w:r>
      <w:r>
        <w:tab/>
      </w:r>
      <w:proofErr w:type="spellStart"/>
      <w:r>
        <w:t>Console.WriteLine</w:t>
      </w:r>
      <w:proofErr w:type="spellEnd"/>
      <w:r>
        <w:t>( "</w:t>
      </w:r>
      <w:proofErr w:type="gramStart"/>
      <w:r>
        <w:t>Szia</w:t>
      </w:r>
      <w:proofErr w:type="gramEnd"/>
      <w:r>
        <w:t xml:space="preserve"> Világ!" );</w:t>
      </w:r>
    </w:p>
    <w:p w14:paraId="1523C222" w14:textId="77777777" w:rsidR="00650C7C" w:rsidRDefault="00650C7C" w:rsidP="00650C7C">
      <w:pPr>
        <w:pStyle w:val="Kd"/>
      </w:pPr>
      <w:r>
        <w:tab/>
      </w:r>
      <w:r>
        <w:tab/>
        <w:t>}</w:t>
      </w:r>
    </w:p>
    <w:p w14:paraId="17DB4CB9" w14:textId="77777777" w:rsidR="00650C7C" w:rsidRDefault="00650C7C" w:rsidP="00650C7C">
      <w:pPr>
        <w:pStyle w:val="Kd"/>
      </w:pPr>
      <w:r>
        <w:tab/>
        <w:t>}</w:t>
      </w:r>
    </w:p>
    <w:p w14:paraId="531B1BCA" w14:textId="77777777" w:rsidR="00650C7C" w:rsidRDefault="00650C7C" w:rsidP="00650C7C">
      <w:pPr>
        <w:pStyle w:val="Kd"/>
      </w:pPr>
      <w:r>
        <w:t>}</w:t>
      </w:r>
    </w:p>
    <w:p w14:paraId="5205F244" w14:textId="77777777" w:rsidR="00225F65" w:rsidRDefault="00225F65" w:rsidP="00225F65">
      <w:pPr>
        <w:pStyle w:val="Cmsor3"/>
      </w:pPr>
      <w:bookmarkStart w:id="88" w:name="_Toc332797402"/>
      <w:bookmarkStart w:id="89" w:name="_Toc499139952"/>
      <w:r>
        <w:t>Irodalomjegyzék</w:t>
      </w:r>
      <w:bookmarkEnd w:id="88"/>
      <w:bookmarkEnd w:id="89"/>
    </w:p>
    <w:p w14:paraId="492C0B65" w14:textId="77777777" w:rsidR="00225F65" w:rsidRDefault="00225F65" w:rsidP="00225F65">
      <w:r>
        <w:t xml:space="preserve">Az Irodalomjegyzékben </w:t>
      </w:r>
      <w:proofErr w:type="gramStart"/>
      <w:r>
        <w:t>szereplő hivatkozásokat</w:t>
      </w:r>
      <w:proofErr w:type="gramEnd"/>
      <w:r>
        <w:t xml:space="preserve">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39BE02B9" w14:textId="77777777"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w:t>
      </w:r>
      <w:proofErr w:type="gramStart"/>
      <w:r>
        <w:t>funkcióval</w:t>
      </w:r>
      <w:proofErr w:type="gramEnd"/>
      <w:r>
        <w:t xml:space="preserve"> helyezzük el (példa egy így beszúrt hivatkozásra: </w:t>
      </w:r>
      <w:r>
        <w:fldChar w:fldCharType="begin"/>
      </w:r>
      <w:r>
        <w:instrText xml:space="preserve"> REF _Ref332797594 \r \h </w:instrText>
      </w:r>
      <w:r>
        <w:fldChar w:fldCharType="separate"/>
      </w:r>
      <w:r>
        <w:t>[1]</w:t>
      </w:r>
      <w:r>
        <w:fldChar w:fldCharType="end"/>
      </w:r>
      <w:r>
        <w:t>), így azok automatikusan frissülnek a hivatkozások átrendezésekor.</w:t>
      </w:r>
    </w:p>
    <w:p w14:paraId="2DDC9F39" w14:textId="651DD6B0" w:rsidR="0042753E" w:rsidRDefault="0042753E" w:rsidP="00700E3A">
      <w:pPr>
        <w:pStyle w:val="Cmsor1"/>
      </w:pPr>
      <w:bookmarkStart w:id="90" w:name="_Toc332797403"/>
      <w:bookmarkStart w:id="91" w:name="_Toc499139953"/>
      <w:r>
        <w:lastRenderedPageBreak/>
        <w:t>Összefoglaló</w:t>
      </w:r>
      <w:bookmarkEnd w:id="91"/>
    </w:p>
    <w:p w14:paraId="63517402" w14:textId="6BEDC225" w:rsidR="00083720" w:rsidRDefault="00083720" w:rsidP="00266635">
      <w:r>
        <w:t>A dolgozatom során egy irányítástech</w:t>
      </w:r>
      <w:r w:rsidR="00042D26">
        <w:t xml:space="preserve">nikai </w:t>
      </w:r>
      <w:proofErr w:type="gramStart"/>
      <w:r w:rsidR="00042D26">
        <w:t>problémára</w:t>
      </w:r>
      <w:proofErr w:type="gramEnd"/>
      <w:r w:rsidR="00042D26">
        <w:t xml:space="preserve"> kerestem lehet</w:t>
      </w:r>
      <w:r>
        <w:t>séges</w:t>
      </w:r>
      <w:r w:rsidR="00042D26">
        <w:t xml:space="preserve"> alternatív megoldásokat a mély megerősítéses tanulás felhasználásával. A munka során elkészült keretrendszer alkalmas különböző algoritmusok tanítására és tesztelésére, emellett az implementált módszerek eredményesen tudják vezérelni a versenyautó modellt több más-más tulajdonságokkal rendelkező pályán is.</w:t>
      </w:r>
    </w:p>
    <w:p w14:paraId="44C1FF32" w14:textId="665AA156" w:rsidR="00266635" w:rsidRPr="00266635" w:rsidRDefault="00266635" w:rsidP="00266635">
      <w:r>
        <w:t xml:space="preserve">Ahogy a dolgozatomból és a szimulációk eredményéből is látszik, a megerősítéses tanulás és a neurális háló egy igen hatásos eszközt jelenthetnek az irányítástechnikai </w:t>
      </w:r>
      <w:proofErr w:type="gramStart"/>
      <w:r>
        <w:t>problémák</w:t>
      </w:r>
      <w:proofErr w:type="gramEnd"/>
      <w:r>
        <w:t xml:space="preserve"> megoldása során. Segítségükkel olyan irányítási feladatok is könnyen </w:t>
      </w:r>
      <w:proofErr w:type="spellStart"/>
      <w:r>
        <w:t>elvégezhetőek</w:t>
      </w:r>
      <w:proofErr w:type="spellEnd"/>
      <w:r>
        <w:t xml:space="preserve">, amiket korábban csak rendkívül bonyolult </w:t>
      </w:r>
      <w:proofErr w:type="gramStart"/>
      <w:r>
        <w:t>analitikus</w:t>
      </w:r>
      <w:proofErr w:type="gramEnd"/>
      <w:r>
        <w:t xml:space="preserve"> módon lehetett  megoldani. Az alkalmazásukhoz szükséges hardware pedig a technika fejlődésével egyre kevésbé lesz költséges, így több területen is alternatívát jelenthetnek az eddig létező hagyományos megoldásokkal szemben, vagy azokkal kombinálva még hatásosabb módszereket alkothatnak.</w:t>
      </w:r>
      <w:r w:rsidR="00083720">
        <w:t xml:space="preserve"> Mindenesetre tisztán látszik, hogy a bennük rejlő potenciál igen magas és a következő </w:t>
      </w:r>
      <w:proofErr w:type="gramStart"/>
      <w:r w:rsidR="00083720">
        <w:t>években</w:t>
      </w:r>
      <w:proofErr w:type="gramEnd"/>
      <w:r w:rsidR="00083720">
        <w:t xml:space="preserve"> évtizedekben egyre gyakrabban fognak megjelenni a tanuló algoritmusokra épülő gyakorlati megoldások is a való életben.</w:t>
      </w:r>
    </w:p>
    <w:p w14:paraId="497B55AA" w14:textId="43FBCC62" w:rsidR="00B4104A" w:rsidRDefault="00B4104A" w:rsidP="00700E3A">
      <w:pPr>
        <w:pStyle w:val="Cmsor1"/>
      </w:pPr>
      <w:bookmarkStart w:id="92" w:name="_Toc499139954"/>
      <w:r>
        <w:lastRenderedPageBreak/>
        <w:t>Utolsó simítások</w:t>
      </w:r>
      <w:bookmarkEnd w:id="90"/>
      <w:bookmarkEnd w:id="92"/>
    </w:p>
    <w:p w14:paraId="1B922829" w14:textId="77777777" w:rsidR="0037381F" w:rsidRDefault="0037381F" w:rsidP="0037381F">
      <w:r>
        <w:t>Miután elkészültünk a dokumentációval, ne felejtsük el a következő lépéseket:</w:t>
      </w:r>
    </w:p>
    <w:p w14:paraId="511B78B9"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w:t>
      </w:r>
      <w:proofErr w:type="gramStart"/>
      <w:r>
        <w:t>A</w:t>
      </w:r>
      <w:proofErr w:type="spellEnd"/>
      <w:proofErr w:type="gramEnd"/>
      <w:r>
        <w:t>), nyomjuk meg az F9 billentyűt, és a Word frissíti az összes kereszthivatkozást. Ilyenkor ellenőrizzük, hogy nem jelent-e meg valahol a "Hiba! A könyvjelző nem létezik." szöveg.</w:t>
      </w:r>
    </w:p>
    <w:p w14:paraId="25F32428" w14:textId="77777777" w:rsidR="0037381F" w:rsidRDefault="0037381F" w:rsidP="00C53F92">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7BBEC8E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p>
    <w:p w14:paraId="612F275A" w14:textId="77777777" w:rsidR="00225F65" w:rsidRPr="0037381F" w:rsidRDefault="00225F65" w:rsidP="00225F65"/>
    <w:p w14:paraId="6905A041" w14:textId="77777777" w:rsidR="0063585C" w:rsidRDefault="0063585C" w:rsidP="00816BCB">
      <w:pPr>
        <w:pStyle w:val="Fejezetcimszmozsnlkl"/>
      </w:pPr>
      <w:bookmarkStart w:id="93" w:name="_Toc499139955"/>
      <w:r w:rsidRPr="00B50CAA">
        <w:lastRenderedPageBreak/>
        <w:t>Irodalomjegyzék</w:t>
      </w:r>
      <w:bookmarkEnd w:id="93"/>
    </w:p>
    <w:p w14:paraId="17E1C16C" w14:textId="77777777" w:rsidR="00B50CAA" w:rsidRPr="00EE1A1F" w:rsidRDefault="00EE1A1F" w:rsidP="006F512E">
      <w:pPr>
        <w:pStyle w:val="Irodalomjegyzksor"/>
      </w:pPr>
      <w:bookmarkStart w:id="94"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94"/>
    </w:p>
    <w:p w14:paraId="4AC5FD9D"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45" w:history="1">
        <w:r w:rsidRPr="00EE1A1F">
          <w:rPr>
            <w:rStyle w:val="Hiperhivatkozs"/>
          </w:rPr>
          <w:t>http://www.ni.com/</w:t>
        </w:r>
      </w:hyperlink>
      <w:r w:rsidR="003A4CDB" w:rsidRPr="003A4CDB">
        <w:t xml:space="preserve"> </w:t>
      </w:r>
      <w:r w:rsidR="003A4CDB">
        <w:t>(</w:t>
      </w:r>
      <w:r w:rsidRPr="00EE1A1F">
        <w:t>2010. nov.)</w:t>
      </w:r>
    </w:p>
    <w:p w14:paraId="289F3E6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002A1BD7"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46" w:history="1">
        <w:r w:rsidR="00D95E2C" w:rsidRPr="00D95E2C">
          <w:rPr>
            <w:rStyle w:val="Hiperhivatkozs"/>
          </w:rPr>
          <w:t>http://en.wikipedia.org/wiki/Evaluation_strategy</w:t>
        </w:r>
      </w:hyperlink>
      <w:r w:rsidR="00D95E2C">
        <w:t xml:space="preserve"> </w:t>
      </w:r>
      <w:r>
        <w:t>(revision 18:11, 31 July 2012)</w:t>
      </w:r>
    </w:p>
    <w:p w14:paraId="6A7AA47A" w14:textId="56E6361C" w:rsidR="00B50CAA" w:rsidRDefault="00B50CAA" w:rsidP="00816BCB">
      <w:pPr>
        <w:pStyle w:val="Fejezetcimszmozsnlkl"/>
      </w:pPr>
      <w:bookmarkStart w:id="95" w:name="_Toc499139956"/>
      <w:r>
        <w:lastRenderedPageBreak/>
        <w:t>Függelék</w:t>
      </w:r>
      <w:bookmarkEnd w:id="95"/>
    </w:p>
    <w:p w14:paraId="58B6A37E" w14:textId="6896A445" w:rsidR="008961FA" w:rsidRDefault="008961FA" w:rsidP="008961FA">
      <w:pPr>
        <w:ind w:firstLine="0"/>
        <w:jc w:val="left"/>
        <w:rPr>
          <w:b/>
        </w:rPr>
      </w:pPr>
      <w:r w:rsidRPr="008961FA">
        <w:rPr>
          <w:b/>
        </w:rPr>
        <w:t>Használati útmutató</w:t>
      </w:r>
    </w:p>
    <w:p w14:paraId="7628DF47" w14:textId="77777777" w:rsidR="008961FA" w:rsidRPr="008961FA" w:rsidRDefault="008961FA" w:rsidP="008961FA">
      <w:pPr>
        <w:ind w:firstLine="0"/>
        <w:jc w:val="left"/>
      </w:pPr>
    </w:p>
    <w:p w14:paraId="7E04BDF3" w14:textId="77777777" w:rsidR="00B50CAA" w:rsidRDefault="00B50CAA" w:rsidP="00B8598F">
      <w:pPr>
        <w:pStyle w:val="Cmsor1"/>
        <w:numPr>
          <w:ilvl w:val="0"/>
          <w:numId w:val="0"/>
        </w:numPr>
      </w:pPr>
    </w:p>
    <w:sectPr w:rsidR="00B50CAA"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ergo" w:date="2017-11-17T10:36:00Z" w:initials="G">
    <w:p w14:paraId="33378FED" w14:textId="2A8FD6E5" w:rsidR="003A1114" w:rsidRDefault="003A1114">
      <w:pPr>
        <w:pStyle w:val="Jegyzetszveg"/>
      </w:pPr>
      <w:r>
        <w:rPr>
          <w:rStyle w:val="Jegyzethivatkozs"/>
        </w:rPr>
        <w:annotationRef/>
      </w:r>
      <w:r>
        <w:t>Hivatkozás</w:t>
      </w:r>
    </w:p>
  </w:comment>
  <w:comment w:id="6" w:author="Gergo" w:date="2017-11-12T11:37:00Z" w:initials="G">
    <w:p w14:paraId="5029F6AA" w14:textId="0AFFA563" w:rsidR="003A1114" w:rsidRDefault="003A1114">
      <w:pPr>
        <w:pStyle w:val="Jegyzetszveg"/>
      </w:pPr>
      <w:r>
        <w:rPr>
          <w:rStyle w:val="Jegyzethivatkozs"/>
        </w:rPr>
        <w:annotationRef/>
      </w:r>
      <w:r>
        <w:t xml:space="preserve">Hivatkozás </w:t>
      </w:r>
      <w:proofErr w:type="spellStart"/>
      <w:r>
        <w:t>DeepMind</w:t>
      </w:r>
      <w:proofErr w:type="spellEnd"/>
      <w:r>
        <w:t xml:space="preserve"> </w:t>
      </w:r>
      <w:proofErr w:type="spellStart"/>
      <w:r>
        <w:t>Afa</w:t>
      </w:r>
      <w:proofErr w:type="spellEnd"/>
      <w:r>
        <w:t xml:space="preserve"> go</w:t>
      </w:r>
    </w:p>
  </w:comment>
  <w:comment w:id="10" w:author="Gergo" w:date="2017-11-12T12:19:00Z" w:initials="G">
    <w:p w14:paraId="6E1C0765" w14:textId="10FF2438" w:rsidR="003A1114" w:rsidRDefault="003A1114">
      <w:pPr>
        <w:pStyle w:val="Jegyzetszveg"/>
      </w:pPr>
      <w:r>
        <w:rPr>
          <w:rStyle w:val="Jegyzethivatkozs"/>
        </w:rPr>
        <w:annotationRef/>
      </w:r>
      <w:r>
        <w:t>Hivatkozás, MDP</w:t>
      </w:r>
    </w:p>
  </w:comment>
  <w:comment w:id="12" w:author="Gergo" w:date="2017-11-12T12:21:00Z" w:initials="G">
    <w:p w14:paraId="4D033660" w14:textId="1F5C8285" w:rsidR="003A1114" w:rsidRDefault="003A1114">
      <w:pPr>
        <w:pStyle w:val="Jegyzetszveg"/>
      </w:pPr>
      <w:r>
        <w:rPr>
          <w:rStyle w:val="Jegyzethivatkozs"/>
        </w:rPr>
        <w:annotationRef/>
      </w:r>
      <w:proofErr w:type="spellStart"/>
      <w:r>
        <w:t>Hivatkzás</w:t>
      </w:r>
      <w:proofErr w:type="spellEnd"/>
      <w:r>
        <w:t>?</w:t>
      </w:r>
    </w:p>
  </w:comment>
  <w:comment w:id="13" w:author="Gergo" w:date="2017-11-12T12:27:00Z" w:initials="G">
    <w:p w14:paraId="76A165BC" w14:textId="5ED3E34C" w:rsidR="003A1114" w:rsidRDefault="003A1114">
      <w:pPr>
        <w:pStyle w:val="Jegyzetszveg"/>
      </w:pPr>
      <w:r>
        <w:rPr>
          <w:rStyle w:val="Jegyzethivatkozs"/>
        </w:rPr>
        <w:annotationRef/>
      </w:r>
      <w:r>
        <w:t>Hivatkozás</w:t>
      </w:r>
    </w:p>
  </w:comment>
  <w:comment w:id="18" w:author="Gergo" w:date="2017-11-10T12:04:00Z" w:initials="G">
    <w:p w14:paraId="665B7BDE" w14:textId="77777777" w:rsidR="003A1114" w:rsidRDefault="003A1114" w:rsidP="00E85F5D">
      <w:pPr>
        <w:pStyle w:val="Jegyzetszveg"/>
      </w:pPr>
      <w:r>
        <w:rPr>
          <w:rStyle w:val="Jegyzethivatkozs"/>
        </w:rPr>
        <w:annotationRef/>
      </w:r>
      <w:r>
        <w:t>Regresszió, osztályozás?</w:t>
      </w:r>
    </w:p>
  </w:comment>
  <w:comment w:id="19" w:author="Gergo" w:date="2017-11-10T11:43:00Z" w:initials="G">
    <w:p w14:paraId="5EABEDB4" w14:textId="77777777" w:rsidR="003A1114" w:rsidRDefault="003A1114" w:rsidP="00E85F5D">
      <w:pPr>
        <w:pStyle w:val="Jegyzetszveg"/>
      </w:pPr>
      <w:r>
        <w:rPr>
          <w:rStyle w:val="Jegyzethivatkozs"/>
        </w:rPr>
        <w:annotationRef/>
      </w:r>
      <w:r>
        <w:t xml:space="preserve">Ide a </w:t>
      </w:r>
      <w:proofErr w:type="spellStart"/>
      <w:r>
        <w:t>backpropagation</w:t>
      </w:r>
      <w:proofErr w:type="spellEnd"/>
      <w:r>
        <w:t xml:space="preserve"> algoritmusa</w:t>
      </w:r>
    </w:p>
  </w:comment>
  <w:comment w:id="23" w:author="Gergo" w:date="2017-11-12T14:19:00Z" w:initials="G">
    <w:p w14:paraId="1AB4706D" w14:textId="7AF73249" w:rsidR="003A1114" w:rsidRDefault="003A1114">
      <w:pPr>
        <w:pStyle w:val="Jegyzetszveg"/>
      </w:pPr>
      <w:r>
        <w:rPr>
          <w:rStyle w:val="Jegyzethivatkozs"/>
        </w:rPr>
        <w:annotationRef/>
      </w:r>
      <w:r>
        <w:t>Befejezni</w:t>
      </w:r>
    </w:p>
  </w:comment>
  <w:comment w:id="24" w:author="Gergo" w:date="2017-11-18T12:57:00Z" w:initials="G">
    <w:p w14:paraId="08A06349" w14:textId="087C2BCA" w:rsidR="003A1114" w:rsidRDefault="003A1114">
      <w:pPr>
        <w:pStyle w:val="Jegyzetszveg"/>
      </w:pPr>
      <w:r>
        <w:rPr>
          <w:rStyle w:val="Jegyzethivatkozs"/>
        </w:rPr>
        <w:annotationRef/>
      </w:r>
      <w:r>
        <w:t>Hivatkozás</w:t>
      </w:r>
    </w:p>
  </w:comment>
  <w:comment w:id="25" w:author="Gergo" w:date="2017-11-18T13:40:00Z" w:initials="G">
    <w:p w14:paraId="5FA93498" w14:textId="5C659E3F" w:rsidR="003A1114" w:rsidRDefault="003A1114">
      <w:pPr>
        <w:pStyle w:val="Jegyzetszveg"/>
      </w:pPr>
      <w:r>
        <w:rPr>
          <w:rStyle w:val="Jegyzethivatkozs"/>
        </w:rPr>
        <w:annotationRef/>
      </w:r>
      <w:r>
        <w:t>Hivatkozás</w:t>
      </w:r>
    </w:p>
  </w:comment>
  <w:comment w:id="26" w:author="Gergo" w:date="2017-11-18T13:40:00Z" w:initials="G">
    <w:p w14:paraId="45E3C8E7" w14:textId="040F8C4A" w:rsidR="003A1114" w:rsidRDefault="003A1114">
      <w:pPr>
        <w:pStyle w:val="Jegyzetszveg"/>
      </w:pPr>
      <w:r>
        <w:rPr>
          <w:rStyle w:val="Jegyzethivatkozs"/>
        </w:rPr>
        <w:annotationRef/>
      </w:r>
      <w:r>
        <w:t>Hivatkozás</w:t>
      </w:r>
    </w:p>
  </w:comment>
  <w:comment w:id="27" w:author="Gergo" w:date="2017-11-18T15:19:00Z" w:initials="G">
    <w:p w14:paraId="78358A0C" w14:textId="42DB0EB6" w:rsidR="003A1114" w:rsidRDefault="003A1114">
      <w:pPr>
        <w:pStyle w:val="Jegyzetszveg"/>
      </w:pPr>
      <w:r>
        <w:rPr>
          <w:rStyle w:val="Jegyzethivatkozs"/>
        </w:rPr>
        <w:annotationRef/>
      </w:r>
      <w:r>
        <w:t>Kell ez?</w:t>
      </w:r>
    </w:p>
  </w:comment>
  <w:comment w:id="32" w:author="Gergo" w:date="2017-11-12T14:50:00Z" w:initials="G">
    <w:p w14:paraId="051D02E8" w14:textId="0019FBD7" w:rsidR="003A1114" w:rsidRDefault="003A1114">
      <w:pPr>
        <w:pStyle w:val="Jegyzetszveg"/>
      </w:pPr>
      <w:r>
        <w:rPr>
          <w:rStyle w:val="Jegyzethivatkozs"/>
        </w:rPr>
        <w:annotationRef/>
      </w:r>
      <w:r>
        <w:t xml:space="preserve">Hivatkozás </w:t>
      </w:r>
      <w:proofErr w:type="spellStart"/>
      <w:r>
        <w:t>DeepMind</w:t>
      </w:r>
      <w:proofErr w:type="spellEnd"/>
      <w:r>
        <w:t xml:space="preserve"> </w:t>
      </w:r>
      <w:proofErr w:type="spellStart"/>
      <w:r>
        <w:t>atai</w:t>
      </w:r>
      <w:proofErr w:type="spellEnd"/>
    </w:p>
  </w:comment>
  <w:comment w:id="33" w:author="Gergo" w:date="2017-11-12T14:50:00Z" w:initials="G">
    <w:p w14:paraId="7CAE67A8" w14:textId="321EDD0B" w:rsidR="003A1114" w:rsidRDefault="003A1114">
      <w:pPr>
        <w:pStyle w:val="Jegyzetszveg"/>
      </w:pPr>
      <w:r>
        <w:rPr>
          <w:rStyle w:val="Jegyzethivatkozs"/>
        </w:rPr>
        <w:annotationRef/>
      </w:r>
      <w:r>
        <w:t xml:space="preserve">Itt jól nézne ki az </w:t>
      </w:r>
      <w:proofErr w:type="spellStart"/>
      <w:r>
        <w:t>ataris</w:t>
      </w:r>
      <w:proofErr w:type="spellEnd"/>
      <w:r>
        <w:t xml:space="preserve"> </w:t>
      </w:r>
      <w:proofErr w:type="spellStart"/>
      <w:r>
        <w:t>játkok</w:t>
      </w:r>
      <w:proofErr w:type="spellEnd"/>
      <w:r>
        <w:t xml:space="preserve"> </w:t>
      </w:r>
      <w:proofErr w:type="spellStart"/>
      <w:r>
        <w:t>statsztikája</w:t>
      </w:r>
      <w:proofErr w:type="spellEnd"/>
    </w:p>
  </w:comment>
  <w:comment w:id="35" w:author="Gergo" w:date="2017-11-12T14:51:00Z" w:initials="G">
    <w:p w14:paraId="1F404814" w14:textId="3F2C4CB9" w:rsidR="003A1114" w:rsidRDefault="003A1114">
      <w:pPr>
        <w:pStyle w:val="Jegyzetszveg"/>
      </w:pPr>
      <w:r>
        <w:rPr>
          <w:rStyle w:val="Jegyzethivatkozs"/>
        </w:rPr>
        <w:annotationRef/>
      </w:r>
      <w:r>
        <w:t xml:space="preserve">Hivatkozás, DDQN, </w:t>
      </w:r>
      <w:proofErr w:type="spellStart"/>
      <w:r>
        <w:t>overestiation</w:t>
      </w:r>
      <w:proofErr w:type="spellEnd"/>
    </w:p>
  </w:comment>
  <w:comment w:id="36" w:author="Gergo" w:date="2017-11-10T19:31:00Z" w:initials="G">
    <w:p w14:paraId="58EA6935" w14:textId="6D8FE995" w:rsidR="003A1114" w:rsidRDefault="003A1114">
      <w:pPr>
        <w:pStyle w:val="Jegyzetszveg"/>
      </w:pPr>
      <w:r>
        <w:rPr>
          <w:rStyle w:val="Jegyzethivatkozs"/>
        </w:rPr>
        <w:annotationRef/>
      </w:r>
      <w:r>
        <w:t>Tényleg?</w:t>
      </w:r>
    </w:p>
  </w:comment>
  <w:comment w:id="37" w:author="Gergo" w:date="2017-11-11T11:40:00Z" w:initials="G">
    <w:p w14:paraId="04413DB6" w14:textId="77777777" w:rsidR="003A1114" w:rsidRDefault="003A1114">
      <w:pPr>
        <w:pStyle w:val="Jegyzetszveg"/>
      </w:pPr>
      <w:r>
        <w:rPr>
          <w:rStyle w:val="Jegyzethivatkozs"/>
        </w:rPr>
        <w:annotationRef/>
      </w:r>
      <w:r>
        <w:t>DDQN algoritmust bemásolni</w:t>
      </w:r>
    </w:p>
    <w:p w14:paraId="47332A76" w14:textId="6BA3C173" w:rsidR="003A1114" w:rsidRDefault="003A1114">
      <w:pPr>
        <w:pStyle w:val="Jegyzetszveg"/>
      </w:pPr>
    </w:p>
  </w:comment>
  <w:comment w:id="39" w:author="Gergo" w:date="2017-11-11T11:48:00Z" w:initials="G">
    <w:p w14:paraId="4DF4F51F" w14:textId="77777777" w:rsidR="003A1114" w:rsidRDefault="003A1114">
      <w:pPr>
        <w:pStyle w:val="Jegyzetszveg"/>
      </w:pPr>
      <w:r>
        <w:rPr>
          <w:rStyle w:val="Jegyzethivatkozs"/>
        </w:rPr>
        <w:annotationRef/>
      </w:r>
      <w:r>
        <w:t>DDPG algoritmust bemásolni.</w:t>
      </w:r>
    </w:p>
    <w:p w14:paraId="0C3BB183" w14:textId="74CF40C6" w:rsidR="003A1114" w:rsidRDefault="003A1114" w:rsidP="00B42168">
      <w:pPr>
        <w:pStyle w:val="Jegyzetszveg"/>
        <w:ind w:firstLine="0"/>
      </w:pPr>
    </w:p>
  </w:comment>
  <w:comment w:id="41" w:author="Gergo" w:date="2017-11-16T11:29:00Z" w:initials="G">
    <w:p w14:paraId="310EC858" w14:textId="212EA811" w:rsidR="003A1114" w:rsidRDefault="003A1114">
      <w:pPr>
        <w:pStyle w:val="Jegyzetszveg"/>
      </w:pPr>
      <w:r>
        <w:rPr>
          <w:rStyle w:val="Jegyzethivatkozs"/>
        </w:rPr>
        <w:annotationRef/>
      </w:r>
      <w:r>
        <w:t>Hivatkozás</w:t>
      </w:r>
    </w:p>
  </w:comment>
  <w:comment w:id="42" w:author="Gergo" w:date="2017-11-16T11:39:00Z" w:initials="G">
    <w:p w14:paraId="25F84C78" w14:textId="2776B7C2" w:rsidR="003A1114" w:rsidRDefault="003A1114">
      <w:pPr>
        <w:pStyle w:val="Jegyzetszveg"/>
      </w:pPr>
      <w:r>
        <w:rPr>
          <w:rStyle w:val="Jegyzethivatkozs"/>
        </w:rPr>
        <w:annotationRef/>
      </w:r>
      <w:r>
        <w:t>Ide kép, algoritmus, javítások</w:t>
      </w:r>
    </w:p>
  </w:comment>
  <w:comment w:id="44" w:author="Gergo" w:date="2017-11-12T15:55:00Z" w:initials="G">
    <w:p w14:paraId="6211196E" w14:textId="5C2A20EC" w:rsidR="003A1114" w:rsidRDefault="003A1114">
      <w:pPr>
        <w:pStyle w:val="Jegyzetszveg"/>
      </w:pPr>
      <w:r>
        <w:rPr>
          <w:rStyle w:val="Jegyzethivatkozs"/>
        </w:rPr>
        <w:annotationRef/>
      </w:r>
      <w:r>
        <w:t xml:space="preserve">Hivatkozás, </w:t>
      </w:r>
      <w:proofErr w:type="spellStart"/>
      <w:r>
        <w:t>tensrflow</w:t>
      </w:r>
      <w:proofErr w:type="spellEnd"/>
      <w:r>
        <w:t xml:space="preserve">, </w:t>
      </w:r>
      <w:proofErr w:type="spellStart"/>
      <w:r>
        <w:t>keras</w:t>
      </w:r>
      <w:proofErr w:type="spellEnd"/>
    </w:p>
  </w:comment>
  <w:comment w:id="46" w:author="Gergo" w:date="2017-11-11T20:03:00Z" w:initials="G">
    <w:p w14:paraId="69A52211" w14:textId="77777777" w:rsidR="003A1114" w:rsidRDefault="003A1114">
      <w:pPr>
        <w:pStyle w:val="Jegyzetszveg"/>
      </w:pPr>
      <w:r>
        <w:rPr>
          <w:rStyle w:val="Jegyzethivatkozs"/>
        </w:rPr>
        <w:annotationRef/>
      </w:r>
      <w:proofErr w:type="spellStart"/>
      <w:r>
        <w:t>Adat</w:t>
      </w:r>
      <w:proofErr w:type="gramStart"/>
      <w:r>
        <w:t>,adat</w:t>
      </w:r>
      <w:proofErr w:type="spellEnd"/>
      <w:proofErr w:type="gramEnd"/>
      <w:r>
        <w:t xml:space="preserve"> </w:t>
      </w:r>
      <w:proofErr w:type="spellStart"/>
      <w:r>
        <w:t>ésmág</w:t>
      </w:r>
      <w:proofErr w:type="spellEnd"/>
      <w:r>
        <w:t xml:space="preserve"> több adat</w:t>
      </w:r>
    </w:p>
    <w:p w14:paraId="6710ABC8" w14:textId="2EBED2AE" w:rsidR="003A1114" w:rsidRDefault="003A1114" w:rsidP="001B6132">
      <w:pPr>
        <w:pStyle w:val="Jegyzetszveg"/>
        <w:ind w:firstLine="0"/>
      </w:pPr>
    </w:p>
  </w:comment>
  <w:comment w:id="51" w:author="Gergo" w:date="2017-11-12T16:04:00Z" w:initials="G">
    <w:p w14:paraId="4CCB5C3F" w14:textId="34E26BC6" w:rsidR="003A1114" w:rsidRDefault="003A1114">
      <w:pPr>
        <w:pStyle w:val="Jegyzetszveg"/>
      </w:pPr>
      <w:r>
        <w:rPr>
          <w:rStyle w:val="Jegyzethivatkozs"/>
        </w:rPr>
        <w:annotationRef/>
      </w:r>
      <w:proofErr w:type="gramStart"/>
      <w:r>
        <w:t>Aktualizálni</w:t>
      </w:r>
      <w:proofErr w:type="gramEnd"/>
      <w:r>
        <w:t xml:space="preserve"> a frontend alapján</w:t>
      </w:r>
    </w:p>
  </w:comment>
  <w:comment w:id="53" w:author="Gergo" w:date="2017-11-19T19:17:00Z" w:initials="G">
    <w:p w14:paraId="5CED40A1" w14:textId="7C4AB417" w:rsidR="003A1114" w:rsidRDefault="003A1114">
      <w:pPr>
        <w:pStyle w:val="Jegyzetszveg"/>
      </w:pPr>
      <w:r>
        <w:rPr>
          <w:rStyle w:val="Jegyzethivatkozs"/>
        </w:rPr>
        <w:annotationRef/>
      </w:r>
      <w:r>
        <w:t xml:space="preserve">Átnézni, hogy jók-e a </w:t>
      </w:r>
      <w:proofErr w:type="spellStart"/>
      <w:r>
        <w:t>settingsek</w:t>
      </w:r>
      <w:proofErr w:type="spellEnd"/>
    </w:p>
  </w:comment>
  <w:comment w:id="56" w:author="Gergo" w:date="2017-11-12T16:45:00Z" w:initials="G">
    <w:p w14:paraId="19BB83DE" w14:textId="2DCE09A6" w:rsidR="003A1114" w:rsidRDefault="003A1114">
      <w:pPr>
        <w:pStyle w:val="Jegyzetszveg"/>
      </w:pPr>
      <w:r>
        <w:rPr>
          <w:rStyle w:val="Jegyzethivatkozs"/>
        </w:rPr>
        <w:annotationRef/>
      </w:r>
      <w:r>
        <w:t>Hivatkozás, bicikli modell</w:t>
      </w:r>
    </w:p>
  </w:comment>
  <w:comment w:id="62" w:author="Gergo" w:date="2017-11-20T14:10:00Z" w:initials="G">
    <w:p w14:paraId="16529DE6" w14:textId="766E80F8" w:rsidR="003A1114" w:rsidRDefault="003A1114">
      <w:pPr>
        <w:pStyle w:val="Jegyzetszveg"/>
      </w:pPr>
      <w:r>
        <w:rPr>
          <w:rStyle w:val="Jegyzethivatkozs"/>
        </w:rPr>
        <w:annotationRef/>
      </w:r>
      <w:r>
        <w:t>Ábrát</w:t>
      </w:r>
    </w:p>
    <w:p w14:paraId="0856B204" w14:textId="77777777" w:rsidR="003A1114" w:rsidRDefault="003A1114">
      <w:pPr>
        <w:pStyle w:val="Jegyzetszveg"/>
      </w:pPr>
    </w:p>
  </w:comment>
  <w:comment w:id="64" w:author="Gergo" w:date="2017-11-21T19:01:00Z" w:initials="G">
    <w:p w14:paraId="4DE7E13A" w14:textId="490ED2FE" w:rsidR="003A1114" w:rsidRDefault="003A1114">
      <w:pPr>
        <w:pStyle w:val="Jegyzetszveg"/>
      </w:pPr>
      <w:r>
        <w:rPr>
          <w:rStyle w:val="Jegyzethivatkozs"/>
        </w:rPr>
        <w:annotationRef/>
      </w:r>
      <w:proofErr w:type="spellStart"/>
      <w:r>
        <w:t>Akutalizálni</w:t>
      </w:r>
      <w:proofErr w:type="spellEnd"/>
      <w:r>
        <w:t xml:space="preserve"> a szimulációs eredményekkel</w:t>
      </w:r>
    </w:p>
  </w:comment>
  <w:comment w:id="72" w:author="Gergo" w:date="2017-11-22T17:27:00Z" w:initials="G">
    <w:p w14:paraId="7CD4DF25" w14:textId="6849AB49" w:rsidR="003A1114" w:rsidRDefault="003A1114">
      <w:pPr>
        <w:pStyle w:val="Jegyzetszveg"/>
      </w:pPr>
      <w:r>
        <w:rPr>
          <w:rStyle w:val="Jegyzethivatkozs"/>
        </w:rPr>
        <w:annotationRef/>
      </w:r>
      <w:proofErr w:type="gramStart"/>
      <w:r>
        <w:t>Kép hivatkozás</w:t>
      </w:r>
      <w:proofErr w:type="gramEnd"/>
    </w:p>
  </w:comment>
  <w:comment w:id="73" w:author="Gergo" w:date="2017-11-22T17:31:00Z" w:initials="G">
    <w:p w14:paraId="782FB71F" w14:textId="57277CF1" w:rsidR="003A1114" w:rsidRDefault="003A1114">
      <w:pPr>
        <w:pStyle w:val="Jegyzetszveg"/>
      </w:pPr>
      <w:r>
        <w:rPr>
          <w:rStyle w:val="Jegyzethivatkozs"/>
        </w:rPr>
        <w:annotationRef/>
      </w:r>
      <w:proofErr w:type="gramStart"/>
      <w:r>
        <w:t>Kép hivatkozás</w:t>
      </w:r>
      <w:proofErr w:type="gramEnd"/>
    </w:p>
  </w:comment>
  <w:comment w:id="74" w:author="Gergo" w:date="2017-11-22T17:36:00Z" w:initials="G">
    <w:p w14:paraId="606467DC" w14:textId="7E1FFD17" w:rsidR="003A1114" w:rsidRDefault="003A1114">
      <w:pPr>
        <w:pStyle w:val="Jegyzetszveg"/>
      </w:pPr>
      <w:r>
        <w:rPr>
          <w:rStyle w:val="Jegyzethivatkozs"/>
        </w:rPr>
        <w:annotationRef/>
      </w:r>
      <w:proofErr w:type="gramStart"/>
      <w:r>
        <w:t>Kép hivatkozás</w:t>
      </w:r>
      <w:proofErr w:type="gramEnd"/>
    </w:p>
  </w:comment>
  <w:comment w:id="75" w:author="Gergo" w:date="2017-11-22T17:46:00Z" w:initials="G">
    <w:p w14:paraId="3880626F" w14:textId="46634A20" w:rsidR="003A1114" w:rsidRDefault="003A1114">
      <w:pPr>
        <w:pStyle w:val="Jegyzetszveg"/>
      </w:pPr>
      <w:r>
        <w:rPr>
          <w:rStyle w:val="Jegyzethivatkozs"/>
        </w:rPr>
        <w:annotationRef/>
      </w:r>
      <w:proofErr w:type="gramStart"/>
      <w:r>
        <w:t>Kép hivatkozás</w:t>
      </w:r>
      <w:proofErr w:type="gramEnd"/>
    </w:p>
  </w:comment>
  <w:comment w:id="76" w:author="Gergo" w:date="2017-11-21T21:58:00Z" w:initials="G">
    <w:p w14:paraId="27B72C0B" w14:textId="0F870F7B" w:rsidR="003A1114" w:rsidRDefault="003A1114">
      <w:pPr>
        <w:pStyle w:val="Jegyzetszveg"/>
      </w:pPr>
      <w:r>
        <w:rPr>
          <w:rStyle w:val="Jegyzethivatkozs"/>
        </w:rPr>
        <w:annotationRef/>
      </w:r>
      <w:r>
        <w:t>TÁBLÁZATOT</w:t>
      </w:r>
    </w:p>
  </w:comment>
  <w:comment w:id="78" w:author="Gergo" w:date="2017-11-20T20:20:00Z" w:initials="G">
    <w:p w14:paraId="6518FA33" w14:textId="538D2D35" w:rsidR="003A1114" w:rsidRDefault="003A1114">
      <w:pPr>
        <w:pStyle w:val="Jegyzetszveg"/>
      </w:pPr>
      <w:r>
        <w:rPr>
          <w:rStyle w:val="Jegyzethivatkozs"/>
        </w:rPr>
        <w:annotationRef/>
      </w:r>
      <w:proofErr w:type="gramStart"/>
      <w:r>
        <w:t>hivatkozás</w:t>
      </w:r>
      <w:proofErr w:type="gramEnd"/>
    </w:p>
  </w:comment>
  <w:comment w:id="79" w:author="Gergo" w:date="2017-11-20T20:36:00Z" w:initials="G">
    <w:p w14:paraId="0872D0F4" w14:textId="7B866265" w:rsidR="003A1114" w:rsidRDefault="003A1114">
      <w:pPr>
        <w:pStyle w:val="Jegyzetszveg"/>
      </w:pPr>
      <w:r>
        <w:rPr>
          <w:rStyle w:val="Jegyzethivatkozs"/>
        </w:rPr>
        <w:annotationRef/>
      </w:r>
      <w:proofErr w:type="gramStart"/>
      <w:r>
        <w:t>hivatkozás</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378FED" w15:done="0"/>
  <w15:commentEx w15:paraId="5029F6AA" w15:done="0"/>
  <w15:commentEx w15:paraId="6E1C0765" w15:done="0"/>
  <w15:commentEx w15:paraId="4D033660" w15:done="0"/>
  <w15:commentEx w15:paraId="76A165BC" w15:done="0"/>
  <w15:commentEx w15:paraId="665B7BDE" w15:done="0"/>
  <w15:commentEx w15:paraId="5EABEDB4" w15:done="0"/>
  <w15:commentEx w15:paraId="1AB4706D" w15:done="0"/>
  <w15:commentEx w15:paraId="08A06349" w15:done="0"/>
  <w15:commentEx w15:paraId="5FA93498" w15:done="0"/>
  <w15:commentEx w15:paraId="45E3C8E7" w15:done="0"/>
  <w15:commentEx w15:paraId="78358A0C" w15:done="0"/>
  <w15:commentEx w15:paraId="051D02E8" w15:done="0"/>
  <w15:commentEx w15:paraId="7CAE67A8" w15:done="0"/>
  <w15:commentEx w15:paraId="1F404814" w15:done="0"/>
  <w15:commentEx w15:paraId="58EA6935" w15:done="0"/>
  <w15:commentEx w15:paraId="47332A76" w15:done="0"/>
  <w15:commentEx w15:paraId="0C3BB183" w15:done="0"/>
  <w15:commentEx w15:paraId="310EC858" w15:done="0"/>
  <w15:commentEx w15:paraId="25F84C78" w15:done="0"/>
  <w15:commentEx w15:paraId="6211196E" w15:done="0"/>
  <w15:commentEx w15:paraId="6710ABC8" w15:done="0"/>
  <w15:commentEx w15:paraId="4CCB5C3F" w15:done="0"/>
  <w15:commentEx w15:paraId="5CED40A1" w15:done="0"/>
  <w15:commentEx w15:paraId="19BB83DE" w15:done="0"/>
  <w15:commentEx w15:paraId="0856B204" w15:done="0"/>
  <w15:commentEx w15:paraId="4DE7E13A" w15:done="0"/>
  <w15:commentEx w15:paraId="7CD4DF25" w15:done="0"/>
  <w15:commentEx w15:paraId="782FB71F" w15:done="0"/>
  <w15:commentEx w15:paraId="606467DC" w15:done="0"/>
  <w15:commentEx w15:paraId="3880626F" w15:done="0"/>
  <w15:commentEx w15:paraId="27B72C0B" w15:done="0"/>
  <w15:commentEx w15:paraId="6518FA33" w15:done="0"/>
  <w15:commentEx w15:paraId="0872D0F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5C745" w14:textId="77777777" w:rsidR="003E198C" w:rsidRDefault="003E198C">
      <w:r>
        <w:separator/>
      </w:r>
    </w:p>
  </w:endnote>
  <w:endnote w:type="continuationSeparator" w:id="0">
    <w:p w14:paraId="223AFD57" w14:textId="77777777" w:rsidR="003E198C" w:rsidRDefault="003E1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3A1114" w:rsidRDefault="003A111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71E98923" w:rsidR="003A1114" w:rsidRDefault="003A111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593AEE">
      <w:rPr>
        <w:rStyle w:val="Oldalszm"/>
        <w:noProof/>
      </w:rPr>
      <w:t>53</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42253" w14:textId="77777777" w:rsidR="003E198C" w:rsidRDefault="003E198C">
      <w:r>
        <w:separator/>
      </w:r>
    </w:p>
  </w:footnote>
  <w:footnote w:type="continuationSeparator" w:id="0">
    <w:p w14:paraId="1D3E5409" w14:textId="77777777" w:rsidR="003E198C" w:rsidRDefault="003E19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3A1114" w:rsidRDefault="003A1114"/>
  <w:p w14:paraId="27DBE463" w14:textId="77777777" w:rsidR="003A1114" w:rsidRDefault="003A1114"/>
  <w:p w14:paraId="39D5739F" w14:textId="77777777" w:rsidR="003A1114" w:rsidRDefault="003A111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FB0F10"/>
    <w:multiLevelType w:val="hybridMultilevel"/>
    <w:tmpl w:val="2C204F6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4"/>
  </w:num>
  <w:num w:numId="3">
    <w:abstractNumId w:val="12"/>
  </w:num>
  <w:num w:numId="4">
    <w:abstractNumId w:val="17"/>
  </w:num>
  <w:num w:numId="5">
    <w:abstractNumId w:val="19"/>
  </w:num>
  <w:num w:numId="6">
    <w:abstractNumId w:val="21"/>
  </w:num>
  <w:num w:numId="7">
    <w:abstractNumId w:val="14"/>
  </w:num>
  <w:num w:numId="8">
    <w:abstractNumId w:val="11"/>
  </w:num>
  <w:num w:numId="9">
    <w:abstractNumId w:val="15"/>
  </w:num>
  <w:num w:numId="10">
    <w:abstractNumId w:val="25"/>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3"/>
  </w:num>
  <w:num w:numId="25">
    <w:abstractNumId w:val="20"/>
  </w:num>
  <w:num w:numId="26">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go">
    <w15:presenceInfo w15:providerId="None" w15:userId="Ger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535"/>
    <w:rsid w:val="00006226"/>
    <w:rsid w:val="000062F4"/>
    <w:rsid w:val="0001192F"/>
    <w:rsid w:val="00012747"/>
    <w:rsid w:val="00013064"/>
    <w:rsid w:val="00026F27"/>
    <w:rsid w:val="00027EDC"/>
    <w:rsid w:val="00042D26"/>
    <w:rsid w:val="00054892"/>
    <w:rsid w:val="000559EE"/>
    <w:rsid w:val="0006114B"/>
    <w:rsid w:val="00065A46"/>
    <w:rsid w:val="00082860"/>
    <w:rsid w:val="00083720"/>
    <w:rsid w:val="00083F9E"/>
    <w:rsid w:val="00090584"/>
    <w:rsid w:val="000936C0"/>
    <w:rsid w:val="000A1140"/>
    <w:rsid w:val="000A7483"/>
    <w:rsid w:val="000B53E0"/>
    <w:rsid w:val="000B5D15"/>
    <w:rsid w:val="000C0F01"/>
    <w:rsid w:val="000C25A5"/>
    <w:rsid w:val="000C2781"/>
    <w:rsid w:val="000D5D06"/>
    <w:rsid w:val="000E380E"/>
    <w:rsid w:val="000E4CE5"/>
    <w:rsid w:val="000E6DE1"/>
    <w:rsid w:val="001021E8"/>
    <w:rsid w:val="00103E75"/>
    <w:rsid w:val="00104EEE"/>
    <w:rsid w:val="00125BD0"/>
    <w:rsid w:val="001326CC"/>
    <w:rsid w:val="00132988"/>
    <w:rsid w:val="001377AE"/>
    <w:rsid w:val="0014416C"/>
    <w:rsid w:val="00147BDD"/>
    <w:rsid w:val="001544C3"/>
    <w:rsid w:val="0016686A"/>
    <w:rsid w:val="00171054"/>
    <w:rsid w:val="00175E2D"/>
    <w:rsid w:val="00180725"/>
    <w:rsid w:val="00190C00"/>
    <w:rsid w:val="00190D70"/>
    <w:rsid w:val="001A57BC"/>
    <w:rsid w:val="001B5449"/>
    <w:rsid w:val="001B6132"/>
    <w:rsid w:val="001B69DA"/>
    <w:rsid w:val="001D5150"/>
    <w:rsid w:val="001D621F"/>
    <w:rsid w:val="001E5323"/>
    <w:rsid w:val="001F535C"/>
    <w:rsid w:val="00206B23"/>
    <w:rsid w:val="002102C3"/>
    <w:rsid w:val="00225F65"/>
    <w:rsid w:val="002263C3"/>
    <w:rsid w:val="00227347"/>
    <w:rsid w:val="00227B32"/>
    <w:rsid w:val="00236AF8"/>
    <w:rsid w:val="00240487"/>
    <w:rsid w:val="00241B7F"/>
    <w:rsid w:val="002428F4"/>
    <w:rsid w:val="002444F9"/>
    <w:rsid w:val="00252C73"/>
    <w:rsid w:val="0025472C"/>
    <w:rsid w:val="00257712"/>
    <w:rsid w:val="002607F5"/>
    <w:rsid w:val="00264C14"/>
    <w:rsid w:val="00264EB6"/>
    <w:rsid w:val="00266635"/>
    <w:rsid w:val="00266A27"/>
    <w:rsid w:val="00267677"/>
    <w:rsid w:val="00271630"/>
    <w:rsid w:val="00271961"/>
    <w:rsid w:val="00273C3B"/>
    <w:rsid w:val="0027534E"/>
    <w:rsid w:val="00283D09"/>
    <w:rsid w:val="002841F9"/>
    <w:rsid w:val="00284942"/>
    <w:rsid w:val="00291BA2"/>
    <w:rsid w:val="002B1154"/>
    <w:rsid w:val="002D0621"/>
    <w:rsid w:val="002D07D3"/>
    <w:rsid w:val="002D670A"/>
    <w:rsid w:val="002D7DA9"/>
    <w:rsid w:val="002E1D2A"/>
    <w:rsid w:val="002E33E5"/>
    <w:rsid w:val="002E39A7"/>
    <w:rsid w:val="002F361B"/>
    <w:rsid w:val="00302BB3"/>
    <w:rsid w:val="00313013"/>
    <w:rsid w:val="00347D91"/>
    <w:rsid w:val="00350AEC"/>
    <w:rsid w:val="00357CDF"/>
    <w:rsid w:val="00367B2D"/>
    <w:rsid w:val="00367ECB"/>
    <w:rsid w:val="003719C5"/>
    <w:rsid w:val="0037381F"/>
    <w:rsid w:val="00381D1E"/>
    <w:rsid w:val="00382A5B"/>
    <w:rsid w:val="00383268"/>
    <w:rsid w:val="003A1114"/>
    <w:rsid w:val="003A22A0"/>
    <w:rsid w:val="003A4182"/>
    <w:rsid w:val="003A4CDB"/>
    <w:rsid w:val="003B4792"/>
    <w:rsid w:val="003C1159"/>
    <w:rsid w:val="003C488F"/>
    <w:rsid w:val="003C74B2"/>
    <w:rsid w:val="003D5D0A"/>
    <w:rsid w:val="003E1613"/>
    <w:rsid w:val="003E198C"/>
    <w:rsid w:val="003E70B1"/>
    <w:rsid w:val="003F15CF"/>
    <w:rsid w:val="003F1844"/>
    <w:rsid w:val="003F4143"/>
    <w:rsid w:val="003F5425"/>
    <w:rsid w:val="00410924"/>
    <w:rsid w:val="00412405"/>
    <w:rsid w:val="00422D80"/>
    <w:rsid w:val="00425BD4"/>
    <w:rsid w:val="0042753E"/>
    <w:rsid w:val="00442B93"/>
    <w:rsid w:val="00442DA1"/>
    <w:rsid w:val="00462222"/>
    <w:rsid w:val="004736C8"/>
    <w:rsid w:val="004813BF"/>
    <w:rsid w:val="0048239E"/>
    <w:rsid w:val="0048395A"/>
    <w:rsid w:val="004851C7"/>
    <w:rsid w:val="004A0C1D"/>
    <w:rsid w:val="004A4E05"/>
    <w:rsid w:val="004B05C3"/>
    <w:rsid w:val="004C4066"/>
    <w:rsid w:val="004D35D5"/>
    <w:rsid w:val="004E3821"/>
    <w:rsid w:val="004E6407"/>
    <w:rsid w:val="004F6EA2"/>
    <w:rsid w:val="00502A30"/>
    <w:rsid w:val="005130EE"/>
    <w:rsid w:val="00516839"/>
    <w:rsid w:val="00525238"/>
    <w:rsid w:val="005257B5"/>
    <w:rsid w:val="005263E6"/>
    <w:rsid w:val="005352F3"/>
    <w:rsid w:val="00540C6F"/>
    <w:rsid w:val="00544123"/>
    <w:rsid w:val="0054786E"/>
    <w:rsid w:val="00550464"/>
    <w:rsid w:val="005524FC"/>
    <w:rsid w:val="00560677"/>
    <w:rsid w:val="00572F49"/>
    <w:rsid w:val="00573D9F"/>
    <w:rsid w:val="00575842"/>
    <w:rsid w:val="00576495"/>
    <w:rsid w:val="00593AEE"/>
    <w:rsid w:val="00594579"/>
    <w:rsid w:val="005A1D9B"/>
    <w:rsid w:val="005A77ED"/>
    <w:rsid w:val="005C2C04"/>
    <w:rsid w:val="005D1F4B"/>
    <w:rsid w:val="005D3443"/>
    <w:rsid w:val="005D589E"/>
    <w:rsid w:val="005D5A14"/>
    <w:rsid w:val="005D5D31"/>
    <w:rsid w:val="005E01E0"/>
    <w:rsid w:val="005E191C"/>
    <w:rsid w:val="005E4892"/>
    <w:rsid w:val="005E50CF"/>
    <w:rsid w:val="005E795A"/>
    <w:rsid w:val="005E7F11"/>
    <w:rsid w:val="005F39B1"/>
    <w:rsid w:val="005F46A4"/>
    <w:rsid w:val="005F75C5"/>
    <w:rsid w:val="006014A4"/>
    <w:rsid w:val="006038E2"/>
    <w:rsid w:val="0061024D"/>
    <w:rsid w:val="00617E57"/>
    <w:rsid w:val="0062185B"/>
    <w:rsid w:val="00622038"/>
    <w:rsid w:val="006269A0"/>
    <w:rsid w:val="00630239"/>
    <w:rsid w:val="00633180"/>
    <w:rsid w:val="0063585C"/>
    <w:rsid w:val="00640560"/>
    <w:rsid w:val="00641018"/>
    <w:rsid w:val="00641798"/>
    <w:rsid w:val="00641A68"/>
    <w:rsid w:val="00642E01"/>
    <w:rsid w:val="00642E84"/>
    <w:rsid w:val="00650C7C"/>
    <w:rsid w:val="00652898"/>
    <w:rsid w:val="00661200"/>
    <w:rsid w:val="006649E9"/>
    <w:rsid w:val="00665988"/>
    <w:rsid w:val="00666F81"/>
    <w:rsid w:val="006736D1"/>
    <w:rsid w:val="00675281"/>
    <w:rsid w:val="006759A9"/>
    <w:rsid w:val="00681E99"/>
    <w:rsid w:val="0068202A"/>
    <w:rsid w:val="00692605"/>
    <w:rsid w:val="006926A0"/>
    <w:rsid w:val="006A1B7F"/>
    <w:rsid w:val="006A4AC2"/>
    <w:rsid w:val="006B5400"/>
    <w:rsid w:val="006B6E74"/>
    <w:rsid w:val="006B76BC"/>
    <w:rsid w:val="006C4598"/>
    <w:rsid w:val="006C4DD7"/>
    <w:rsid w:val="006C56A0"/>
    <w:rsid w:val="006C56C6"/>
    <w:rsid w:val="006D28CC"/>
    <w:rsid w:val="006D338C"/>
    <w:rsid w:val="006E772F"/>
    <w:rsid w:val="006F512E"/>
    <w:rsid w:val="006F7EC8"/>
    <w:rsid w:val="0070011A"/>
    <w:rsid w:val="00700E3A"/>
    <w:rsid w:val="007058C4"/>
    <w:rsid w:val="007112B5"/>
    <w:rsid w:val="0071291D"/>
    <w:rsid w:val="007144DE"/>
    <w:rsid w:val="007213E6"/>
    <w:rsid w:val="00730B3C"/>
    <w:rsid w:val="00732D74"/>
    <w:rsid w:val="00733DD9"/>
    <w:rsid w:val="007346AB"/>
    <w:rsid w:val="00736C7A"/>
    <w:rsid w:val="007430D0"/>
    <w:rsid w:val="007441FA"/>
    <w:rsid w:val="00744A99"/>
    <w:rsid w:val="00754B0B"/>
    <w:rsid w:val="007612F5"/>
    <w:rsid w:val="00783848"/>
    <w:rsid w:val="00783E42"/>
    <w:rsid w:val="007941A7"/>
    <w:rsid w:val="0079686C"/>
    <w:rsid w:val="007A07AD"/>
    <w:rsid w:val="007A27D2"/>
    <w:rsid w:val="007A4D3E"/>
    <w:rsid w:val="007A587F"/>
    <w:rsid w:val="007A6B10"/>
    <w:rsid w:val="007B0C6A"/>
    <w:rsid w:val="007B1BAC"/>
    <w:rsid w:val="007B1E49"/>
    <w:rsid w:val="007B6430"/>
    <w:rsid w:val="007D5DB4"/>
    <w:rsid w:val="007E1B84"/>
    <w:rsid w:val="007F03D3"/>
    <w:rsid w:val="007F20B1"/>
    <w:rsid w:val="00800368"/>
    <w:rsid w:val="00804369"/>
    <w:rsid w:val="00806330"/>
    <w:rsid w:val="00814893"/>
    <w:rsid w:val="008155C7"/>
    <w:rsid w:val="00816BCB"/>
    <w:rsid w:val="00822258"/>
    <w:rsid w:val="008338F8"/>
    <w:rsid w:val="00835F59"/>
    <w:rsid w:val="00836721"/>
    <w:rsid w:val="00841925"/>
    <w:rsid w:val="00844900"/>
    <w:rsid w:val="008466EE"/>
    <w:rsid w:val="00854BDC"/>
    <w:rsid w:val="008567BB"/>
    <w:rsid w:val="00861E28"/>
    <w:rsid w:val="008805EC"/>
    <w:rsid w:val="008817D5"/>
    <w:rsid w:val="00883450"/>
    <w:rsid w:val="00893E06"/>
    <w:rsid w:val="008961FA"/>
    <w:rsid w:val="008A7270"/>
    <w:rsid w:val="008B756C"/>
    <w:rsid w:val="008C1717"/>
    <w:rsid w:val="008C4CE5"/>
    <w:rsid w:val="008D10BC"/>
    <w:rsid w:val="008D13E0"/>
    <w:rsid w:val="008D543B"/>
    <w:rsid w:val="008E261A"/>
    <w:rsid w:val="008E420A"/>
    <w:rsid w:val="008E7228"/>
    <w:rsid w:val="008F6E01"/>
    <w:rsid w:val="0090035F"/>
    <w:rsid w:val="0090541F"/>
    <w:rsid w:val="00932A8B"/>
    <w:rsid w:val="00934B0F"/>
    <w:rsid w:val="009379F5"/>
    <w:rsid w:val="00940CB1"/>
    <w:rsid w:val="00956836"/>
    <w:rsid w:val="00962116"/>
    <w:rsid w:val="00971B3A"/>
    <w:rsid w:val="00973049"/>
    <w:rsid w:val="00974E72"/>
    <w:rsid w:val="009809DB"/>
    <w:rsid w:val="0098532E"/>
    <w:rsid w:val="00987DEF"/>
    <w:rsid w:val="00990313"/>
    <w:rsid w:val="00990FDE"/>
    <w:rsid w:val="00992A5B"/>
    <w:rsid w:val="00995C4D"/>
    <w:rsid w:val="00996CE7"/>
    <w:rsid w:val="009A2665"/>
    <w:rsid w:val="009B1A96"/>
    <w:rsid w:val="009B1AB8"/>
    <w:rsid w:val="009B6D9F"/>
    <w:rsid w:val="009C1C93"/>
    <w:rsid w:val="009C3BD9"/>
    <w:rsid w:val="009C5857"/>
    <w:rsid w:val="009C7D98"/>
    <w:rsid w:val="009E06F8"/>
    <w:rsid w:val="009F264E"/>
    <w:rsid w:val="009F3C73"/>
    <w:rsid w:val="00A2066F"/>
    <w:rsid w:val="00A20679"/>
    <w:rsid w:val="00A20CE8"/>
    <w:rsid w:val="00A2642F"/>
    <w:rsid w:val="00A337A1"/>
    <w:rsid w:val="00A3390E"/>
    <w:rsid w:val="00A34DC4"/>
    <w:rsid w:val="00A4065B"/>
    <w:rsid w:val="00A4346E"/>
    <w:rsid w:val="00A44F5B"/>
    <w:rsid w:val="00A50A1A"/>
    <w:rsid w:val="00A50E26"/>
    <w:rsid w:val="00A575C3"/>
    <w:rsid w:val="00A64982"/>
    <w:rsid w:val="00A66891"/>
    <w:rsid w:val="00A75354"/>
    <w:rsid w:val="00A80E58"/>
    <w:rsid w:val="00A82D2E"/>
    <w:rsid w:val="00A927BE"/>
    <w:rsid w:val="00A979AE"/>
    <w:rsid w:val="00AA3048"/>
    <w:rsid w:val="00AA429B"/>
    <w:rsid w:val="00AB511F"/>
    <w:rsid w:val="00AC0120"/>
    <w:rsid w:val="00AD02A6"/>
    <w:rsid w:val="00AD07D8"/>
    <w:rsid w:val="00AE05C4"/>
    <w:rsid w:val="00AE1529"/>
    <w:rsid w:val="00AE5E7F"/>
    <w:rsid w:val="00AF09BE"/>
    <w:rsid w:val="00AF7758"/>
    <w:rsid w:val="00B012D7"/>
    <w:rsid w:val="00B078C5"/>
    <w:rsid w:val="00B13FD0"/>
    <w:rsid w:val="00B17468"/>
    <w:rsid w:val="00B209E7"/>
    <w:rsid w:val="00B32BC1"/>
    <w:rsid w:val="00B4104A"/>
    <w:rsid w:val="00B42168"/>
    <w:rsid w:val="00B42537"/>
    <w:rsid w:val="00B42AE8"/>
    <w:rsid w:val="00B500D5"/>
    <w:rsid w:val="00B50CAA"/>
    <w:rsid w:val="00B64F33"/>
    <w:rsid w:val="00B73CA2"/>
    <w:rsid w:val="00B73FF0"/>
    <w:rsid w:val="00B8598F"/>
    <w:rsid w:val="00B86AA6"/>
    <w:rsid w:val="00B9214A"/>
    <w:rsid w:val="00B92E1D"/>
    <w:rsid w:val="00B950D8"/>
    <w:rsid w:val="00B96880"/>
    <w:rsid w:val="00B974FB"/>
    <w:rsid w:val="00BA0600"/>
    <w:rsid w:val="00BA3485"/>
    <w:rsid w:val="00BB7D94"/>
    <w:rsid w:val="00BC132C"/>
    <w:rsid w:val="00BC4A23"/>
    <w:rsid w:val="00BD37B9"/>
    <w:rsid w:val="00BD68C6"/>
    <w:rsid w:val="00BE164B"/>
    <w:rsid w:val="00BE5F6E"/>
    <w:rsid w:val="00BF7AB0"/>
    <w:rsid w:val="00C00B3C"/>
    <w:rsid w:val="00C02548"/>
    <w:rsid w:val="00C02767"/>
    <w:rsid w:val="00C04705"/>
    <w:rsid w:val="00C16497"/>
    <w:rsid w:val="00C2686E"/>
    <w:rsid w:val="00C31260"/>
    <w:rsid w:val="00C319ED"/>
    <w:rsid w:val="00C31B81"/>
    <w:rsid w:val="00C31EC3"/>
    <w:rsid w:val="00C32A0A"/>
    <w:rsid w:val="00C32C53"/>
    <w:rsid w:val="00C359DF"/>
    <w:rsid w:val="00C43F4E"/>
    <w:rsid w:val="00C525C0"/>
    <w:rsid w:val="00C53F92"/>
    <w:rsid w:val="00C574BA"/>
    <w:rsid w:val="00C60BD6"/>
    <w:rsid w:val="00C61066"/>
    <w:rsid w:val="00C62E34"/>
    <w:rsid w:val="00C64C6C"/>
    <w:rsid w:val="00C64FA4"/>
    <w:rsid w:val="00C66955"/>
    <w:rsid w:val="00C73759"/>
    <w:rsid w:val="00C73AFE"/>
    <w:rsid w:val="00C73DEE"/>
    <w:rsid w:val="00C813FD"/>
    <w:rsid w:val="00C85952"/>
    <w:rsid w:val="00C87713"/>
    <w:rsid w:val="00C903BE"/>
    <w:rsid w:val="00C9124E"/>
    <w:rsid w:val="00C92411"/>
    <w:rsid w:val="00C94815"/>
    <w:rsid w:val="00C962F7"/>
    <w:rsid w:val="00CB2C7C"/>
    <w:rsid w:val="00CC41B8"/>
    <w:rsid w:val="00CC4236"/>
    <w:rsid w:val="00CC4A4A"/>
    <w:rsid w:val="00CC5CA5"/>
    <w:rsid w:val="00CC715C"/>
    <w:rsid w:val="00CE2B8A"/>
    <w:rsid w:val="00CF2C84"/>
    <w:rsid w:val="00CF5847"/>
    <w:rsid w:val="00D07335"/>
    <w:rsid w:val="00D157BD"/>
    <w:rsid w:val="00D15AAC"/>
    <w:rsid w:val="00D1632F"/>
    <w:rsid w:val="00D172F3"/>
    <w:rsid w:val="00D23BFC"/>
    <w:rsid w:val="00D35182"/>
    <w:rsid w:val="00D4038D"/>
    <w:rsid w:val="00D429F2"/>
    <w:rsid w:val="00D462C7"/>
    <w:rsid w:val="00D50701"/>
    <w:rsid w:val="00D51855"/>
    <w:rsid w:val="00D53F5A"/>
    <w:rsid w:val="00D62B2F"/>
    <w:rsid w:val="00D7658B"/>
    <w:rsid w:val="00D81026"/>
    <w:rsid w:val="00D81927"/>
    <w:rsid w:val="00D8288E"/>
    <w:rsid w:val="00D85713"/>
    <w:rsid w:val="00D8789C"/>
    <w:rsid w:val="00D94470"/>
    <w:rsid w:val="00D95E2C"/>
    <w:rsid w:val="00D97075"/>
    <w:rsid w:val="00DA6501"/>
    <w:rsid w:val="00DA7DF9"/>
    <w:rsid w:val="00DC02B9"/>
    <w:rsid w:val="00DC40EB"/>
    <w:rsid w:val="00DC5262"/>
    <w:rsid w:val="00DC5E9D"/>
    <w:rsid w:val="00DD4B96"/>
    <w:rsid w:val="00DD6A58"/>
    <w:rsid w:val="00DE39DA"/>
    <w:rsid w:val="00DE6812"/>
    <w:rsid w:val="00DF26A7"/>
    <w:rsid w:val="00DF4326"/>
    <w:rsid w:val="00E03704"/>
    <w:rsid w:val="00E059B4"/>
    <w:rsid w:val="00E07EE4"/>
    <w:rsid w:val="00E137CF"/>
    <w:rsid w:val="00E15015"/>
    <w:rsid w:val="00E2681E"/>
    <w:rsid w:val="00E27930"/>
    <w:rsid w:val="00E349D3"/>
    <w:rsid w:val="00E37035"/>
    <w:rsid w:val="00E42F0D"/>
    <w:rsid w:val="00E47C8E"/>
    <w:rsid w:val="00E5394D"/>
    <w:rsid w:val="00E546DD"/>
    <w:rsid w:val="00E6050C"/>
    <w:rsid w:val="00E649AE"/>
    <w:rsid w:val="00E77235"/>
    <w:rsid w:val="00E8385C"/>
    <w:rsid w:val="00E84109"/>
    <w:rsid w:val="00E85800"/>
    <w:rsid w:val="00E85F5D"/>
    <w:rsid w:val="00E86A0C"/>
    <w:rsid w:val="00E9150C"/>
    <w:rsid w:val="00E918F4"/>
    <w:rsid w:val="00E91E16"/>
    <w:rsid w:val="00EA2368"/>
    <w:rsid w:val="00EA2A4C"/>
    <w:rsid w:val="00EA39F1"/>
    <w:rsid w:val="00EA4F61"/>
    <w:rsid w:val="00EA78E8"/>
    <w:rsid w:val="00EB2A50"/>
    <w:rsid w:val="00EB3DBD"/>
    <w:rsid w:val="00EB5280"/>
    <w:rsid w:val="00EB7C75"/>
    <w:rsid w:val="00EC41F6"/>
    <w:rsid w:val="00ED038B"/>
    <w:rsid w:val="00ED26A9"/>
    <w:rsid w:val="00ED2BB2"/>
    <w:rsid w:val="00ED3DEB"/>
    <w:rsid w:val="00EE0827"/>
    <w:rsid w:val="00EE1A1F"/>
    <w:rsid w:val="00EE2264"/>
    <w:rsid w:val="00F004F6"/>
    <w:rsid w:val="00F02F75"/>
    <w:rsid w:val="00F050F9"/>
    <w:rsid w:val="00F05E11"/>
    <w:rsid w:val="00F11CEA"/>
    <w:rsid w:val="00F12696"/>
    <w:rsid w:val="00F21041"/>
    <w:rsid w:val="00F3239F"/>
    <w:rsid w:val="00F32E93"/>
    <w:rsid w:val="00F34CE6"/>
    <w:rsid w:val="00F34DC8"/>
    <w:rsid w:val="00F34E22"/>
    <w:rsid w:val="00F434CE"/>
    <w:rsid w:val="00F507EF"/>
    <w:rsid w:val="00F51C6C"/>
    <w:rsid w:val="00F608C5"/>
    <w:rsid w:val="00F628DB"/>
    <w:rsid w:val="00F90840"/>
    <w:rsid w:val="00F93E72"/>
    <w:rsid w:val="00F97647"/>
    <w:rsid w:val="00FA3347"/>
    <w:rsid w:val="00FA3F72"/>
    <w:rsid w:val="00FB098A"/>
    <w:rsid w:val="00FB1CD9"/>
    <w:rsid w:val="00FC0308"/>
    <w:rsid w:val="00FC3BD5"/>
    <w:rsid w:val="00FC3ED9"/>
    <w:rsid w:val="00FC468F"/>
    <w:rsid w:val="00FC7F10"/>
    <w:rsid w:val="00FD27B9"/>
    <w:rsid w:val="00FE2046"/>
    <w:rsid w:val="00FE76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ni.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gif"/><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en.wikipedia.org/wiki/Evaluation_strategy"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FF2FC-CB33-4647-B214-52B193A02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23248</TotalTime>
  <Pages>54</Pages>
  <Words>9344</Words>
  <Characters>64477</Characters>
  <Application>Microsoft Office Word</Application>
  <DocSecurity>0</DocSecurity>
  <Lines>537</Lines>
  <Paragraphs>147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73674</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Fehér Gergő</dc:creator>
  <cp:keywords/>
  <dc:description>Az adatok átírása után a dokumentum egészére adjanak ki frissítést.</dc:description>
  <cp:lastModifiedBy>Gergo</cp:lastModifiedBy>
  <cp:revision>299</cp:revision>
  <cp:lastPrinted>2002-07-08T12:51:00Z</cp:lastPrinted>
  <dcterms:created xsi:type="dcterms:W3CDTF">2017-11-05T18:34:00Z</dcterms:created>
  <dcterms:modified xsi:type="dcterms:W3CDTF">2017-11-22T18:08:00Z</dcterms:modified>
</cp:coreProperties>
</file>